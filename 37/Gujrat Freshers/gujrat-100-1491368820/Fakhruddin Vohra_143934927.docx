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BD4" w:rsidRDefault="00045DB7">
      <w:pPr>
        <w:pStyle w:val="ContactInfo"/>
      </w:pPr>
      <w:r>
        <w:t>Bechardas Block,</w:t>
      </w:r>
    </w:p>
    <w:p w:rsidR="00045DB7" w:rsidRDefault="00045DB7">
      <w:pPr>
        <w:pStyle w:val="ContactInfo"/>
      </w:pPr>
      <w:r>
        <w:t>Khanpur,</w:t>
      </w:r>
    </w:p>
    <w:p w:rsidR="00045DB7" w:rsidRDefault="00045DB7">
      <w:pPr>
        <w:pStyle w:val="ContactInfo"/>
      </w:pPr>
      <w:r>
        <w:t>Ahmedabad-380001</w:t>
      </w:r>
    </w:p>
    <w:p w:rsidR="00594BD4" w:rsidRDefault="00045DB7" w:rsidP="00045DB7">
      <w:pPr>
        <w:pStyle w:val="ContactInfo"/>
      </w:pPr>
      <w:r>
        <w:t>+919978794599</w:t>
      </w:r>
    </w:p>
    <w:p w:rsidR="00045DB7" w:rsidRDefault="00045DB7" w:rsidP="00045DB7">
      <w:pPr>
        <w:pStyle w:val="ContactInfo"/>
      </w:pPr>
      <w:r>
        <w:t>v.fakhruddin52@gmail.com</w:t>
      </w:r>
    </w:p>
    <w:p w:rsidR="00594BD4" w:rsidRDefault="00FF5126">
      <w:pPr>
        <w:pStyle w:val="Name"/>
      </w:pPr>
      <w:sdt>
        <w:sdtPr>
          <w:alias w:val="Your Name"/>
          <w:tag w:val=""/>
          <w:id w:val="1197042864"/>
          <w:placeholder>
            <w:docPart w:val="ED668A86D0FE42079B61DEA0B26504D0"/>
          </w:placeholder>
          <w:temporary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/>
        </w:sdtPr>
        <w:sdtEndPr/>
        <w:sdtContent>
          <w:r w:rsidR="00045DB7">
            <w:t>Fakhruddin Vohra</w:t>
          </w:r>
        </w:sdtContent>
      </w:sdt>
    </w:p>
    <w:tbl>
      <w:tblPr>
        <w:tblStyle w:val="ResumeTable"/>
        <w:tblW w:w="4719" w:type="pct"/>
        <w:tblLook w:val="04A0" w:firstRow="1" w:lastRow="0" w:firstColumn="1" w:lastColumn="0" w:noHBand="0" w:noVBand="1"/>
        <w:tblCaption w:val="Resume layout table"/>
      </w:tblPr>
      <w:tblGrid>
        <w:gridCol w:w="1806"/>
        <w:gridCol w:w="7708"/>
      </w:tblGrid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0420A6">
            <w:pPr>
              <w:pStyle w:val="Heading1"/>
              <w:outlineLvl w:val="0"/>
            </w:pPr>
            <w:r>
              <w:t>Objective</w:t>
            </w:r>
          </w:p>
        </w:tc>
        <w:tc>
          <w:tcPr>
            <w:tcW w:w="7830" w:type="dxa"/>
          </w:tcPr>
          <w:p w:rsidR="00594BD4" w:rsidRPr="00913851" w:rsidRDefault="00913851" w:rsidP="0091385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/>
                <w:color w:val="333333"/>
                <w:sz w:val="20"/>
                <w:szCs w:val="20"/>
              </w:rPr>
            </w:pPr>
            <w:r w:rsidRPr="00913851">
              <w:rPr>
                <w:rFonts w:asciiTheme="minorHAnsi" w:hAnsiTheme="minorHAnsi"/>
                <w:color w:val="333333"/>
                <w:sz w:val="20"/>
                <w:szCs w:val="20"/>
              </w:rPr>
              <w:t>To work in a globally competitive environment on challenging Assignments that shall yield the twin benefits of the job satisfaction And a steady paced professional growth.</w:t>
            </w:r>
          </w:p>
        </w:tc>
      </w:tr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0420A6">
            <w:pPr>
              <w:pStyle w:val="Heading1"/>
              <w:outlineLvl w:val="0"/>
            </w:pPr>
            <w:r>
              <w:t>Skills &amp; Abilities</w:t>
            </w:r>
          </w:p>
        </w:tc>
        <w:tc>
          <w:tcPr>
            <w:tcW w:w="7830" w:type="dxa"/>
          </w:tcPr>
          <w:p w:rsidR="00594BD4" w:rsidRDefault="00913851" w:rsidP="00913851">
            <w:pPr>
              <w:pStyle w:val="ResumeText"/>
              <w:spacing w:line="240" w:lineRule="auto"/>
            </w:pPr>
            <w:r>
              <w:t>Basic Computer Skills</w:t>
            </w:r>
          </w:p>
          <w:p w:rsidR="00913851" w:rsidRDefault="00913851" w:rsidP="00913851">
            <w:pPr>
              <w:pStyle w:val="ResumeText"/>
            </w:pPr>
            <w:r>
              <w:t>Good Communication Skills</w:t>
            </w:r>
          </w:p>
          <w:p w:rsidR="00913851" w:rsidRDefault="007B7592" w:rsidP="00913851">
            <w:pPr>
              <w:pStyle w:val="ResumeText"/>
            </w:pPr>
            <w:r>
              <w:t>Leadership quality</w:t>
            </w:r>
          </w:p>
          <w:p w:rsidR="007B7592" w:rsidRDefault="007B7592" w:rsidP="00913851">
            <w:pPr>
              <w:pStyle w:val="ResumeText"/>
            </w:pPr>
            <w:r>
              <w:t>Self Motivated</w:t>
            </w:r>
          </w:p>
          <w:p w:rsidR="007B7592" w:rsidRDefault="007B7592" w:rsidP="00913851">
            <w:pPr>
              <w:pStyle w:val="ResumeText"/>
            </w:pPr>
            <w:r>
              <w:t>Quick learning</w:t>
            </w:r>
          </w:p>
        </w:tc>
      </w:tr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0420A6">
            <w:pPr>
              <w:pStyle w:val="Heading1"/>
              <w:outlineLvl w:val="0"/>
            </w:pPr>
            <w:r>
              <w:t>Education</w:t>
            </w:r>
          </w:p>
        </w:tc>
        <w:tc>
          <w:tcPr>
            <w:tcW w:w="7830" w:type="dxa"/>
          </w:tcPr>
          <w:p w:rsidR="00594BD4" w:rsidRDefault="007B7592">
            <w:pPr>
              <w:pStyle w:val="Heading2"/>
              <w:outlineLvl w:val="1"/>
            </w:pPr>
            <w:r>
              <w:t>C.C. Sheth college of commerce, ahmedabad, b.com.</w:t>
            </w:r>
          </w:p>
          <w:p w:rsidR="00594BD4" w:rsidRDefault="007B7592" w:rsidP="007B7592">
            <w:pPr>
              <w:pStyle w:val="ResumeText"/>
            </w:pPr>
            <w:r>
              <w:t>Graduated with First Class with a C.G.P.A. Of 6.86.</w:t>
            </w:r>
          </w:p>
          <w:p w:rsidR="007B7592" w:rsidRPr="00DD10CA" w:rsidRDefault="007B7592" w:rsidP="007B7592">
            <w:pPr>
              <w:pStyle w:val="ResumeText"/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</w:rPr>
              <w:t>P. V. Doshi Vidyalaya, Botad, 12</w:t>
            </w: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  <w:vertAlign w:val="superscript"/>
              </w:rPr>
              <w:t>th</w:t>
            </w: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</w:rPr>
              <w:t>.</w:t>
            </w:r>
          </w:p>
          <w:p w:rsidR="007B7592" w:rsidRDefault="007B7592" w:rsidP="007B7592">
            <w:pPr>
              <w:pStyle w:val="ResumeText"/>
            </w:pPr>
            <w:r>
              <w:t>Passed with 72.13%.</w:t>
            </w:r>
          </w:p>
          <w:p w:rsidR="007B7592" w:rsidRPr="00DD10CA" w:rsidRDefault="007B7592" w:rsidP="007B7592">
            <w:pPr>
              <w:pStyle w:val="ResumeText"/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</w:rPr>
              <w:t>P. V. Doshi Vidyalaya, Botad, 10</w:t>
            </w: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  <w:vertAlign w:val="superscript"/>
              </w:rPr>
              <w:t>th</w:t>
            </w:r>
            <w:r w:rsidRPr="00DD10CA">
              <w:rPr>
                <w:rFonts w:asciiTheme="majorHAnsi" w:hAnsiTheme="majorHAnsi" w:cstheme="majorHAnsi"/>
                <w:b/>
                <w:color w:val="404040" w:themeColor="text1" w:themeTint="BF"/>
              </w:rPr>
              <w:t>.</w:t>
            </w:r>
          </w:p>
          <w:p w:rsidR="007B7592" w:rsidRPr="007B7592" w:rsidRDefault="007B7592" w:rsidP="007B7592">
            <w:pPr>
              <w:pStyle w:val="ResumeText"/>
            </w:pPr>
            <w:r>
              <w:t>Passed with 72%.</w:t>
            </w:r>
          </w:p>
        </w:tc>
      </w:tr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DD10CA">
            <w:pPr>
              <w:pStyle w:val="Heading1"/>
              <w:outlineLvl w:val="0"/>
            </w:pPr>
            <w:r>
              <w:t xml:space="preserve">Hobbies </w:t>
            </w:r>
          </w:p>
        </w:tc>
        <w:tc>
          <w:tcPr>
            <w:tcW w:w="7830" w:type="dxa"/>
          </w:tcPr>
          <w:p w:rsidR="00594BD4" w:rsidRDefault="00DD10CA" w:rsidP="00DD10CA">
            <w:pPr>
              <w:pStyle w:val="ResumeText"/>
            </w:pPr>
            <w:r>
              <w:t>Swimming</w:t>
            </w:r>
          </w:p>
          <w:p w:rsidR="00DD10CA" w:rsidRDefault="00DD10CA" w:rsidP="00DD10CA">
            <w:pPr>
              <w:pStyle w:val="ResumeText"/>
            </w:pPr>
            <w:r>
              <w:t>Badminton</w:t>
            </w:r>
          </w:p>
          <w:p w:rsidR="00DD10CA" w:rsidRDefault="00DD10CA" w:rsidP="00DD10CA">
            <w:pPr>
              <w:pStyle w:val="ResumeText"/>
            </w:pPr>
            <w:r>
              <w:t>Reading</w:t>
            </w:r>
          </w:p>
        </w:tc>
      </w:tr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DD10CA">
            <w:pPr>
              <w:pStyle w:val="Heading1"/>
              <w:outlineLvl w:val="0"/>
            </w:pPr>
            <w:r w:rsidRPr="00DD10CA">
              <w:t>extra curricular activities</w:t>
            </w:r>
          </w:p>
        </w:tc>
        <w:tc>
          <w:tcPr>
            <w:tcW w:w="7830" w:type="dxa"/>
          </w:tcPr>
          <w:p w:rsidR="00594BD4" w:rsidRDefault="00DD10CA" w:rsidP="00DD10CA">
            <w:pPr>
              <w:pStyle w:val="ResumeText"/>
            </w:pPr>
            <w:r>
              <w:t xml:space="preserve">Organised </w:t>
            </w:r>
            <w:r w:rsidR="000B4422">
              <w:t>the college fresher Party</w:t>
            </w:r>
          </w:p>
          <w:p w:rsidR="000B4422" w:rsidRDefault="000B4422" w:rsidP="00DD10CA">
            <w:pPr>
              <w:pStyle w:val="ResumeText"/>
            </w:pPr>
            <w:r>
              <w:t>Participated in Western Vocal Singing Competition</w:t>
            </w:r>
          </w:p>
          <w:p w:rsidR="000B4422" w:rsidRDefault="000B4422" w:rsidP="00DD10CA">
            <w:pPr>
              <w:pStyle w:val="ResumeText"/>
            </w:pPr>
            <w:r>
              <w:t>Participated in Spell Bug Contest</w:t>
            </w:r>
          </w:p>
          <w:p w:rsidR="000B4422" w:rsidRDefault="000B4422" w:rsidP="00DD10CA">
            <w:pPr>
              <w:pStyle w:val="ResumeText"/>
            </w:pPr>
            <w:r>
              <w:t>Participated in Eassay Writing Competition</w:t>
            </w:r>
          </w:p>
        </w:tc>
      </w:tr>
      <w:tr w:rsidR="00594BD4" w:rsidTr="00DD10CA">
        <w:tc>
          <w:tcPr>
            <w:tcW w:w="1683" w:type="dxa"/>
            <w:tcMar>
              <w:right w:w="475" w:type="dxa"/>
            </w:tcMar>
          </w:tcPr>
          <w:p w:rsidR="00594BD4" w:rsidRDefault="001F4158">
            <w:pPr>
              <w:pStyle w:val="Heading1"/>
              <w:outlineLvl w:val="0"/>
            </w:pPr>
            <w:r>
              <w:t>Additional Qualification</w:t>
            </w:r>
          </w:p>
        </w:tc>
        <w:tc>
          <w:tcPr>
            <w:tcW w:w="7830" w:type="dxa"/>
          </w:tcPr>
          <w:p w:rsidR="00594BD4" w:rsidRPr="001F4158" w:rsidRDefault="001F4158" w:rsidP="001F4158">
            <w:pPr>
              <w:pStyle w:val="Heading2"/>
              <w:rPr>
                <w:rFonts w:asciiTheme="minorHAnsi" w:eastAsiaTheme="minorHAnsi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</w:pPr>
            <w:r w:rsidRPr="001F4158">
              <w:rPr>
                <w:b w:val="0"/>
              </w:rPr>
              <w:t>DOEACC Course</w:t>
            </w:r>
            <w:bookmarkStart w:id="0" w:name="_GoBack"/>
            <w:bookmarkEnd w:id="0"/>
            <w:r w:rsidRPr="001F4158">
              <w:rPr>
                <w:b w:val="0"/>
              </w:rPr>
              <w:t xml:space="preserve"> on Computer Concepts</w:t>
            </w:r>
          </w:p>
        </w:tc>
      </w:tr>
    </w:tbl>
    <w:p w:rsidR="00594BD4" w:rsidRDefault="00594BD4"/>
    <w:sectPr w:rsidR="00594BD4">
      <w:footerReference w:type="default" r:id="rId6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126" w:rsidRDefault="00FF5126">
      <w:pPr>
        <w:spacing w:after="0" w:line="240" w:lineRule="auto"/>
      </w:pPr>
      <w:r>
        <w:separator/>
      </w:r>
    </w:p>
  </w:endnote>
  <w:endnote w:type="continuationSeparator" w:id="0">
    <w:p w:rsidR="00FF5126" w:rsidRDefault="00FF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BD4" w:rsidRDefault="000420A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126" w:rsidRDefault="00FF5126">
      <w:pPr>
        <w:spacing w:after="0" w:line="240" w:lineRule="auto"/>
      </w:pPr>
      <w:r>
        <w:separator/>
      </w:r>
    </w:p>
  </w:footnote>
  <w:footnote w:type="continuationSeparator" w:id="0">
    <w:p w:rsidR="00FF5126" w:rsidRDefault="00FF51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B7"/>
    <w:rsid w:val="000420A6"/>
    <w:rsid w:val="00045DB7"/>
    <w:rsid w:val="000B4422"/>
    <w:rsid w:val="001F4158"/>
    <w:rsid w:val="00594BD4"/>
    <w:rsid w:val="007B7592"/>
    <w:rsid w:val="00913851"/>
    <w:rsid w:val="00DD10CA"/>
    <w:rsid w:val="00FF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9D4EF6-E80D-43DC-A69D-3E22D38C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unhideWhenUsed/>
    <w:rsid w:val="00913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khri\AppData\Roaming\Microsoft\Templates\Basic%20resume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D668A86D0FE42079B61DEA0B2650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CD92C-7E26-4845-A72F-52C3A2782A76}"/>
      </w:docPartPr>
      <w:docPartBody>
        <w:p w:rsidR="001F6F8D" w:rsidRDefault="00672E1A">
          <w:pPr>
            <w:pStyle w:val="ED668A86D0FE42079B61DEA0B26504D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1A"/>
    <w:rsid w:val="001F6F8D"/>
    <w:rsid w:val="00672E1A"/>
    <w:rsid w:val="00DF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A407C85DCC42C3AA8C8BC8D18CC496">
    <w:name w:val="2EA407C85DCC42C3AA8C8BC8D18CC496"/>
  </w:style>
  <w:style w:type="paragraph" w:customStyle="1" w:styleId="B513D178173843AB8C3C74663DC84B33">
    <w:name w:val="B513D178173843AB8C3C74663DC84B33"/>
  </w:style>
  <w:style w:type="paragraph" w:customStyle="1" w:styleId="17E3928B9AC5404BB2CF4E85AF0E5948">
    <w:name w:val="17E3928B9AC5404BB2CF4E85AF0E5948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2FA4916863994B248859AFDB79E6D37C">
    <w:name w:val="2FA4916863994B248859AFDB79E6D37C"/>
  </w:style>
  <w:style w:type="paragraph" w:customStyle="1" w:styleId="ED668A86D0FE42079B61DEA0B26504D0">
    <w:name w:val="ED668A86D0FE42079B61DEA0B26504D0"/>
  </w:style>
  <w:style w:type="paragraph" w:customStyle="1" w:styleId="11BA667AA5C5494EA8A4B63ED9B44EC7">
    <w:name w:val="11BA667AA5C5494EA8A4B63ED9B44EC7"/>
  </w:style>
  <w:style w:type="paragraph" w:customStyle="1" w:styleId="29DF6A18B4AD49C4AC04BE7813453146">
    <w:name w:val="29DF6A18B4AD49C4AC04BE7813453146"/>
  </w:style>
  <w:style w:type="paragraph" w:customStyle="1" w:styleId="2CCDFAE1008843FA900249490811C644">
    <w:name w:val="2CCDFAE1008843FA900249490811C644"/>
  </w:style>
  <w:style w:type="paragraph" w:customStyle="1" w:styleId="B313E70E11154DDEB65662BD92B240F9">
    <w:name w:val="B313E70E11154DDEB65662BD92B240F9"/>
  </w:style>
  <w:style w:type="paragraph" w:customStyle="1" w:styleId="EEE3022854044A2D8B3624BD92B460EB">
    <w:name w:val="EEE3022854044A2D8B3624BD92B460EB"/>
  </w:style>
  <w:style w:type="paragraph" w:customStyle="1" w:styleId="017C9F21A3A3454EA6E351473851835A">
    <w:name w:val="017C9F21A3A3454EA6E351473851835A"/>
  </w:style>
  <w:style w:type="paragraph" w:customStyle="1" w:styleId="476C5FBF4F7C40309CD7ECC6C41C5AE5">
    <w:name w:val="476C5FBF4F7C40309CD7ECC6C41C5AE5"/>
  </w:style>
  <w:style w:type="paragraph" w:customStyle="1" w:styleId="865CF87A8BA043E2B24F43FF8D508276">
    <w:name w:val="865CF87A8BA043E2B24F43FF8D508276"/>
  </w:style>
  <w:style w:type="paragraph" w:customStyle="1" w:styleId="BA161AD9669C4A979AA12EB65337B97F">
    <w:name w:val="BA161AD9669C4A979AA12EB65337B97F"/>
  </w:style>
  <w:style w:type="paragraph" w:customStyle="1" w:styleId="27CEAC44E3254ABC953614955CCB0312">
    <w:name w:val="27CEAC44E3254ABC953614955CCB0312"/>
  </w:style>
  <w:style w:type="paragraph" w:customStyle="1" w:styleId="C83460C8CBCF484E8956076AEAB9DE1A">
    <w:name w:val="C83460C8CBCF484E8956076AEAB9DE1A"/>
  </w:style>
  <w:style w:type="paragraph" w:customStyle="1" w:styleId="8DAF7FE6812548818EB96867F2EEEC51">
    <w:name w:val="8DAF7FE6812548818EB96867F2EEEC51"/>
  </w:style>
  <w:style w:type="paragraph" w:customStyle="1" w:styleId="2B6B4F3ADA6342F4945BEA43213E228E">
    <w:name w:val="2B6B4F3ADA6342F4945BEA43213E228E"/>
  </w:style>
  <w:style w:type="paragraph" w:customStyle="1" w:styleId="E895FCBC57E840D3B0B0F3FED416B09A">
    <w:name w:val="E895FCBC57E840D3B0B0F3FED416B0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TotalTime>44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Fakhruddin Vohra</dc:creator>
  <cp:keywords/>
  <dc:description/>
  <cp:lastModifiedBy>Fakhruddin Vohra</cp:lastModifiedBy>
  <cp:revision>4</cp:revision>
  <dcterms:created xsi:type="dcterms:W3CDTF">2017-02-11T13:51:00Z</dcterms:created>
  <dcterms:modified xsi:type="dcterms:W3CDTF">2017-02-11T14:39:00Z</dcterms:modified>
</cp:coreProperties>
</file>