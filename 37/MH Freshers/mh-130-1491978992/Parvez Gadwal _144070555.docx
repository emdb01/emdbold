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E5D" w:rsidRDefault="00A3689D">
      <w:pPr>
        <w:rPr>
          <w:rFonts w:asciiTheme="minorHAnsi" w:hAnsiTheme="minorHAnsi"/>
          <w:b/>
          <w:sz w:val="20"/>
          <w:szCs w:val="20"/>
        </w:rPr>
      </w:pPr>
      <w:r w:rsidRPr="00A3689D">
        <w:rPr>
          <w:rFonts w:asciiTheme="minorHAnsi" w:hAnsiTheme="minorHAnsi"/>
          <w:b/>
          <w:i/>
          <w:sz w:val="22"/>
          <w:szCs w:val="22"/>
        </w:rPr>
        <w:t xml:space="preserve">Specialization </w:t>
      </w:r>
      <w:r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b/>
          <w:sz w:val="20"/>
          <w:szCs w:val="20"/>
        </w:rPr>
        <w:tab/>
        <w:t xml:space="preserve">: </w:t>
      </w:r>
      <w:r w:rsidR="005962A1" w:rsidRPr="002D2D1E">
        <w:rPr>
          <w:rFonts w:asciiTheme="minorHAnsi" w:hAnsiTheme="minorHAnsi"/>
          <w:b/>
          <w:sz w:val="22"/>
          <w:szCs w:val="22"/>
        </w:rPr>
        <w:t>Finance</w:t>
      </w:r>
    </w:p>
    <w:p w:rsidR="00A3689D" w:rsidRPr="00A3689D" w:rsidRDefault="00A3689D">
      <w:pPr>
        <w:rPr>
          <w:rFonts w:asciiTheme="minorHAnsi" w:hAnsiTheme="minorHAnsi"/>
          <w:b/>
          <w:sz w:val="20"/>
          <w:szCs w:val="20"/>
        </w:rPr>
      </w:pPr>
    </w:p>
    <w:p w:rsidR="00585302" w:rsidRPr="00881CF3" w:rsidRDefault="00E322E7" w:rsidP="002D2D1E">
      <w:pPr>
        <w:spacing w:line="360" w:lineRule="auto"/>
        <w:outlineLvl w:val="0"/>
        <w:rPr>
          <w:rFonts w:ascii="Calibri" w:hAnsi="Calibri" w:cs="Arial"/>
          <w:b/>
          <w:sz w:val="20"/>
          <w:szCs w:val="20"/>
        </w:rPr>
      </w:pPr>
      <w:r w:rsidRPr="00881CF3">
        <w:rPr>
          <w:rFonts w:ascii="Calibri" w:hAnsi="Calibri" w:cs="Arial"/>
          <w:b/>
          <w:bCs/>
          <w:i/>
          <w:sz w:val="20"/>
          <w:szCs w:val="20"/>
        </w:rPr>
        <w:t>Academic Credentials</w:t>
      </w:r>
    </w:p>
    <w:tbl>
      <w:tblPr>
        <w:tblW w:w="48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7"/>
        <w:gridCol w:w="4681"/>
        <w:gridCol w:w="1532"/>
        <w:gridCol w:w="1529"/>
      </w:tblGrid>
      <w:tr w:rsidR="00585302" w:rsidRPr="00881CF3" w:rsidTr="002D2D1E">
        <w:trPr>
          <w:trHeight w:val="288"/>
        </w:trPr>
        <w:tc>
          <w:tcPr>
            <w:tcW w:w="665" w:type="pct"/>
            <w:vAlign w:val="center"/>
          </w:tcPr>
          <w:p w:rsidR="00585302" w:rsidRPr="00200E5C" w:rsidRDefault="00E322E7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Course</w:t>
            </w:r>
          </w:p>
        </w:tc>
        <w:tc>
          <w:tcPr>
            <w:tcW w:w="2621" w:type="pct"/>
            <w:vAlign w:val="center"/>
          </w:tcPr>
          <w:p w:rsidR="00585302" w:rsidRPr="00200E5C" w:rsidRDefault="00516625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Institute</w:t>
            </w:r>
            <w:r w:rsidR="00585302" w:rsidRPr="00200E5C">
              <w:rPr>
                <w:rFonts w:ascii="Calibri" w:hAnsi="Calibri" w:cs="Arial"/>
                <w:sz w:val="20"/>
                <w:szCs w:val="20"/>
              </w:rPr>
              <w:t xml:space="preserve"> /</w:t>
            </w:r>
            <w:r w:rsidR="004A2AE4" w:rsidRPr="00200E5C">
              <w:rPr>
                <w:rFonts w:ascii="Calibri" w:hAnsi="Calibri" w:cs="Arial"/>
                <w:sz w:val="20"/>
                <w:szCs w:val="20"/>
              </w:rPr>
              <w:t>Affiliating</w:t>
            </w:r>
            <w:r w:rsidR="00585302" w:rsidRPr="00200E5C">
              <w:rPr>
                <w:rFonts w:ascii="Calibri" w:hAnsi="Calibri" w:cs="Arial"/>
                <w:sz w:val="20"/>
                <w:szCs w:val="20"/>
              </w:rPr>
              <w:t xml:space="preserve"> Board</w:t>
            </w:r>
          </w:p>
        </w:tc>
        <w:tc>
          <w:tcPr>
            <w:tcW w:w="858" w:type="pct"/>
            <w:vAlign w:val="center"/>
          </w:tcPr>
          <w:p w:rsidR="00585302" w:rsidRPr="00200E5C" w:rsidRDefault="00585302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 xml:space="preserve"> Year of Passing</w:t>
            </w:r>
          </w:p>
        </w:tc>
        <w:tc>
          <w:tcPr>
            <w:tcW w:w="856" w:type="pct"/>
            <w:vAlign w:val="center"/>
          </w:tcPr>
          <w:p w:rsidR="00585302" w:rsidRPr="00200E5C" w:rsidRDefault="00585302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proofErr w:type="gramStart"/>
            <w:r w:rsidRPr="00200E5C">
              <w:rPr>
                <w:rFonts w:ascii="Calibri" w:hAnsi="Calibri" w:cs="Arial"/>
                <w:sz w:val="20"/>
                <w:szCs w:val="20"/>
              </w:rPr>
              <w:t>Percentage</w:t>
            </w:r>
            <w:r w:rsidR="00183DE7" w:rsidRPr="00200E5C">
              <w:rPr>
                <w:rFonts w:ascii="Calibri" w:hAnsi="Calibri" w:cs="Arial"/>
                <w:sz w:val="20"/>
                <w:szCs w:val="20"/>
              </w:rPr>
              <w:t>(</w:t>
            </w:r>
            <w:proofErr w:type="gramEnd"/>
            <w:r w:rsidR="00183DE7" w:rsidRPr="00200E5C">
              <w:rPr>
                <w:rFonts w:ascii="Calibri" w:hAnsi="Calibri" w:cs="Arial"/>
                <w:sz w:val="20"/>
                <w:szCs w:val="20"/>
              </w:rPr>
              <w:t>%)</w:t>
            </w:r>
          </w:p>
        </w:tc>
      </w:tr>
      <w:tr w:rsidR="00585302" w:rsidRPr="00881CF3" w:rsidTr="002D2D1E">
        <w:trPr>
          <w:trHeight w:val="288"/>
        </w:trPr>
        <w:tc>
          <w:tcPr>
            <w:tcW w:w="665" w:type="pct"/>
            <w:vAlign w:val="center"/>
          </w:tcPr>
          <w:p w:rsidR="00240AB3" w:rsidRPr="00200E5C" w:rsidRDefault="00E50F30" w:rsidP="007E1AD4">
            <w:pPr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M.M.S</w:t>
            </w:r>
            <w:r w:rsidR="009E04BB" w:rsidRPr="00200E5C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  <w:tc>
          <w:tcPr>
            <w:tcW w:w="2621" w:type="pct"/>
            <w:vAlign w:val="center"/>
          </w:tcPr>
          <w:p w:rsidR="00585302" w:rsidRPr="00200E5C" w:rsidRDefault="006A2C2F" w:rsidP="007E1AD4">
            <w:pPr>
              <w:pStyle w:val="NormalWeb"/>
              <w:spacing w:before="0" w:beforeAutospacing="0" w:after="0" w:afterAutospacing="0"/>
              <w:rPr>
                <w:rFonts w:ascii="Calibri" w:eastAsia="Times New Roman" w:hAnsi="Calibri" w:cs="Arial"/>
                <w:sz w:val="20"/>
                <w:szCs w:val="20"/>
              </w:rPr>
            </w:pP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Rizvi Institute of Management Studies &amp; Research </w:t>
            </w:r>
          </w:p>
        </w:tc>
        <w:tc>
          <w:tcPr>
            <w:tcW w:w="858" w:type="pct"/>
            <w:vAlign w:val="center"/>
          </w:tcPr>
          <w:p w:rsidR="00585302" w:rsidRPr="00200E5C" w:rsidRDefault="0021215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2015-2017</w:t>
            </w:r>
          </w:p>
        </w:tc>
        <w:tc>
          <w:tcPr>
            <w:tcW w:w="856" w:type="pct"/>
            <w:vAlign w:val="center"/>
          </w:tcPr>
          <w:p w:rsidR="00585302" w:rsidRPr="00200E5C" w:rsidRDefault="005962A1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Pursuing</w:t>
            </w:r>
          </w:p>
        </w:tc>
      </w:tr>
      <w:tr w:rsidR="0021215C" w:rsidRPr="00881CF3" w:rsidTr="002D2D1E">
        <w:trPr>
          <w:trHeight w:val="288"/>
        </w:trPr>
        <w:tc>
          <w:tcPr>
            <w:tcW w:w="665" w:type="pct"/>
            <w:vAlign w:val="center"/>
          </w:tcPr>
          <w:p w:rsidR="0021215C" w:rsidRPr="00200E5C" w:rsidRDefault="0021215C" w:rsidP="007E1AD4">
            <w:pPr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M.Com (I)</w:t>
            </w:r>
          </w:p>
        </w:tc>
        <w:tc>
          <w:tcPr>
            <w:tcW w:w="2621" w:type="pct"/>
            <w:vAlign w:val="center"/>
          </w:tcPr>
          <w:p w:rsidR="0021215C" w:rsidRPr="00200E5C" w:rsidRDefault="0021215C" w:rsidP="007E1AD4">
            <w:pPr>
              <w:pStyle w:val="NormalWeb"/>
              <w:spacing w:before="0" w:beforeAutospacing="0" w:after="0" w:afterAutospacing="0"/>
              <w:rPr>
                <w:rFonts w:ascii="Calibri" w:eastAsia="Times New Roman" w:hAnsi="Calibri" w:cs="Arial"/>
                <w:sz w:val="20"/>
                <w:szCs w:val="20"/>
              </w:rPr>
            </w:pP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>Mumbai University</w:t>
            </w:r>
          </w:p>
        </w:tc>
        <w:tc>
          <w:tcPr>
            <w:tcW w:w="858" w:type="pct"/>
            <w:vAlign w:val="center"/>
          </w:tcPr>
          <w:p w:rsidR="0021215C" w:rsidRPr="00200E5C" w:rsidRDefault="0021215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2014-2015</w:t>
            </w:r>
          </w:p>
        </w:tc>
        <w:tc>
          <w:tcPr>
            <w:tcW w:w="856" w:type="pct"/>
            <w:vAlign w:val="center"/>
          </w:tcPr>
          <w:p w:rsidR="0021215C" w:rsidRPr="00200E5C" w:rsidRDefault="00392FA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54.50</w:t>
            </w:r>
          </w:p>
        </w:tc>
      </w:tr>
      <w:tr w:rsidR="007E1AD4" w:rsidRPr="00881CF3" w:rsidTr="002D2D1E">
        <w:trPr>
          <w:trHeight w:val="288"/>
        </w:trPr>
        <w:tc>
          <w:tcPr>
            <w:tcW w:w="665" w:type="pct"/>
            <w:vAlign w:val="center"/>
          </w:tcPr>
          <w:p w:rsidR="007E1AD4" w:rsidRPr="00200E5C" w:rsidRDefault="00E50F30" w:rsidP="00D147F1">
            <w:pPr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B.Com</w:t>
            </w:r>
            <w:r w:rsidR="009E04BB" w:rsidRPr="00200E5C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  <w:tc>
          <w:tcPr>
            <w:tcW w:w="2621" w:type="pct"/>
            <w:vAlign w:val="center"/>
          </w:tcPr>
          <w:p w:rsidR="007E1AD4" w:rsidRPr="00200E5C" w:rsidRDefault="0021215C" w:rsidP="007E1AD4">
            <w:pPr>
              <w:pStyle w:val="NormalWeb"/>
              <w:spacing w:before="0" w:beforeAutospacing="0" w:after="0" w:afterAutospacing="0"/>
              <w:rPr>
                <w:rFonts w:ascii="Calibri" w:eastAsia="Times New Roman" w:hAnsi="Calibri" w:cs="Arial"/>
                <w:sz w:val="20"/>
                <w:szCs w:val="20"/>
              </w:rPr>
            </w:pPr>
            <w:proofErr w:type="spellStart"/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>G</w:t>
            </w:r>
            <w:r w:rsidR="00E24FE2" w:rsidRPr="00200E5C">
              <w:rPr>
                <w:rFonts w:ascii="Calibri" w:eastAsia="Times New Roman" w:hAnsi="Calibri" w:cs="Arial"/>
                <w:sz w:val="20"/>
                <w:szCs w:val="20"/>
              </w:rPr>
              <w:t>onsalo</w:t>
            </w:r>
            <w:proofErr w:type="spellEnd"/>
            <w:r w:rsidR="00392FAC"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 </w:t>
            </w: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>G</w:t>
            </w:r>
            <w:r w:rsidR="00E24FE2" w:rsidRPr="00200E5C">
              <w:rPr>
                <w:rFonts w:ascii="Calibri" w:eastAsia="Times New Roman" w:hAnsi="Calibri" w:cs="Arial"/>
                <w:sz w:val="20"/>
                <w:szCs w:val="20"/>
              </w:rPr>
              <w:t>arcia</w:t>
            </w: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 College </w:t>
            </w:r>
          </w:p>
        </w:tc>
        <w:tc>
          <w:tcPr>
            <w:tcW w:w="858" w:type="pct"/>
            <w:vAlign w:val="center"/>
          </w:tcPr>
          <w:p w:rsidR="007E1AD4" w:rsidRPr="00200E5C" w:rsidRDefault="0021215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2014</w:t>
            </w:r>
          </w:p>
        </w:tc>
        <w:tc>
          <w:tcPr>
            <w:tcW w:w="856" w:type="pct"/>
            <w:vAlign w:val="center"/>
          </w:tcPr>
          <w:p w:rsidR="007E1AD4" w:rsidRPr="00200E5C" w:rsidRDefault="00392FAC" w:rsidP="00894BC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82</w:t>
            </w:r>
            <w:r w:rsidR="009F1D17" w:rsidRPr="00200E5C">
              <w:rPr>
                <w:rFonts w:ascii="Calibri" w:hAnsi="Calibri" w:cs="Arial"/>
                <w:sz w:val="20"/>
                <w:szCs w:val="20"/>
              </w:rPr>
              <w:t>.</w:t>
            </w:r>
            <w:r w:rsidR="00377B78" w:rsidRPr="00200E5C"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</w:tr>
      <w:tr w:rsidR="007E1AD4" w:rsidRPr="00881CF3" w:rsidTr="002D2D1E">
        <w:trPr>
          <w:trHeight w:val="288"/>
        </w:trPr>
        <w:tc>
          <w:tcPr>
            <w:tcW w:w="665" w:type="pct"/>
            <w:vAlign w:val="center"/>
          </w:tcPr>
          <w:p w:rsidR="007E1AD4" w:rsidRPr="00200E5C" w:rsidRDefault="00183DE7" w:rsidP="00D147F1">
            <w:pPr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H.S.C</w:t>
            </w:r>
            <w:r w:rsidR="009E04BB" w:rsidRPr="00200E5C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  <w:tc>
          <w:tcPr>
            <w:tcW w:w="2621" w:type="pct"/>
            <w:vAlign w:val="center"/>
          </w:tcPr>
          <w:p w:rsidR="007E1AD4" w:rsidRPr="00200E5C" w:rsidRDefault="007E1AD4" w:rsidP="007E1AD4">
            <w:pPr>
              <w:pStyle w:val="NormalWeb"/>
              <w:spacing w:before="0" w:beforeAutospacing="0" w:after="0" w:afterAutospacing="0"/>
              <w:rPr>
                <w:rFonts w:ascii="Calibri" w:eastAsia="Times New Roman" w:hAnsi="Calibri" w:cs="Arial"/>
                <w:sz w:val="20"/>
                <w:szCs w:val="20"/>
              </w:rPr>
            </w:pP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Maharashtra </w:t>
            </w:r>
            <w:r w:rsidR="00183DE7"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State </w:t>
            </w: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>Board</w:t>
            </w:r>
          </w:p>
        </w:tc>
        <w:tc>
          <w:tcPr>
            <w:tcW w:w="858" w:type="pct"/>
            <w:vAlign w:val="center"/>
          </w:tcPr>
          <w:p w:rsidR="007E1AD4" w:rsidRPr="00200E5C" w:rsidRDefault="0021215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2011</w:t>
            </w:r>
          </w:p>
        </w:tc>
        <w:tc>
          <w:tcPr>
            <w:tcW w:w="856" w:type="pct"/>
            <w:vAlign w:val="center"/>
          </w:tcPr>
          <w:p w:rsidR="007E1AD4" w:rsidRPr="00200E5C" w:rsidRDefault="00392FAC" w:rsidP="00894BC2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66.66</w:t>
            </w:r>
          </w:p>
        </w:tc>
      </w:tr>
      <w:tr w:rsidR="007E1AD4" w:rsidRPr="00881CF3" w:rsidTr="002D2D1E">
        <w:trPr>
          <w:trHeight w:val="288"/>
        </w:trPr>
        <w:tc>
          <w:tcPr>
            <w:tcW w:w="665" w:type="pct"/>
            <w:vAlign w:val="center"/>
          </w:tcPr>
          <w:p w:rsidR="007E1AD4" w:rsidRPr="00200E5C" w:rsidRDefault="00183DE7" w:rsidP="00D147F1">
            <w:pPr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S.S.C</w:t>
            </w:r>
            <w:r w:rsidR="009E04BB" w:rsidRPr="00200E5C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  <w:tc>
          <w:tcPr>
            <w:tcW w:w="2621" w:type="pct"/>
            <w:vAlign w:val="center"/>
          </w:tcPr>
          <w:p w:rsidR="007E1AD4" w:rsidRPr="00200E5C" w:rsidRDefault="007E1AD4" w:rsidP="00D147F1">
            <w:pPr>
              <w:pStyle w:val="NormalWeb"/>
              <w:spacing w:before="0" w:beforeAutospacing="0" w:after="0" w:afterAutospacing="0"/>
              <w:rPr>
                <w:rFonts w:ascii="Calibri" w:eastAsia="Times New Roman" w:hAnsi="Calibri" w:cs="Arial"/>
                <w:sz w:val="20"/>
                <w:szCs w:val="20"/>
              </w:rPr>
            </w:pP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Maharashtra </w:t>
            </w:r>
            <w:r w:rsidR="00183DE7" w:rsidRPr="00200E5C">
              <w:rPr>
                <w:rFonts w:ascii="Calibri" w:eastAsia="Times New Roman" w:hAnsi="Calibri" w:cs="Arial"/>
                <w:sz w:val="20"/>
                <w:szCs w:val="20"/>
              </w:rPr>
              <w:t xml:space="preserve">State </w:t>
            </w:r>
            <w:r w:rsidRPr="00200E5C">
              <w:rPr>
                <w:rFonts w:ascii="Calibri" w:eastAsia="Times New Roman" w:hAnsi="Calibri" w:cs="Arial"/>
                <w:sz w:val="20"/>
                <w:szCs w:val="20"/>
              </w:rPr>
              <w:t>Board</w:t>
            </w:r>
          </w:p>
        </w:tc>
        <w:tc>
          <w:tcPr>
            <w:tcW w:w="858" w:type="pct"/>
            <w:vAlign w:val="center"/>
          </w:tcPr>
          <w:p w:rsidR="007E1AD4" w:rsidRPr="00200E5C" w:rsidRDefault="0021215C" w:rsidP="00D147F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2009</w:t>
            </w:r>
          </w:p>
        </w:tc>
        <w:tc>
          <w:tcPr>
            <w:tcW w:w="856" w:type="pct"/>
            <w:vAlign w:val="center"/>
          </w:tcPr>
          <w:p w:rsidR="007E1AD4" w:rsidRPr="00200E5C" w:rsidRDefault="00392FAC" w:rsidP="007151B1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200E5C">
              <w:rPr>
                <w:rFonts w:ascii="Calibri" w:hAnsi="Calibri" w:cs="Arial"/>
                <w:sz w:val="20"/>
                <w:szCs w:val="20"/>
              </w:rPr>
              <w:t>72.61</w:t>
            </w:r>
          </w:p>
        </w:tc>
      </w:tr>
    </w:tbl>
    <w:p w:rsidR="002D2D1E" w:rsidRDefault="002D2D1E" w:rsidP="002D2D1E">
      <w:pPr>
        <w:spacing w:line="360" w:lineRule="auto"/>
        <w:rPr>
          <w:rFonts w:ascii="Calibri" w:hAnsi="Calibri" w:cs="Arial"/>
          <w:b/>
          <w:i/>
          <w:sz w:val="20"/>
          <w:szCs w:val="20"/>
        </w:rPr>
      </w:pPr>
    </w:p>
    <w:p w:rsidR="00C9164F" w:rsidRPr="00881CF3" w:rsidRDefault="00C9164F" w:rsidP="00C9164F">
      <w:pPr>
        <w:spacing w:line="276" w:lineRule="auto"/>
        <w:rPr>
          <w:rFonts w:ascii="Calibri" w:hAnsi="Calibri" w:cs="Arial"/>
          <w:b/>
          <w:bCs/>
          <w:i/>
          <w:sz w:val="20"/>
          <w:szCs w:val="20"/>
        </w:rPr>
      </w:pPr>
      <w:r>
        <w:rPr>
          <w:rFonts w:ascii="Calibri" w:hAnsi="Calibri" w:cs="Arial"/>
          <w:b/>
          <w:bCs/>
          <w:i/>
          <w:sz w:val="20"/>
          <w:szCs w:val="20"/>
        </w:rPr>
        <w:t>Summer Internship Project</w:t>
      </w:r>
    </w:p>
    <w:tbl>
      <w:tblPr>
        <w:tblW w:w="7176" w:type="dxa"/>
        <w:tblInd w:w="468" w:type="dxa"/>
        <w:tblLook w:val="04A0" w:firstRow="1" w:lastRow="0" w:firstColumn="1" w:lastColumn="0" w:noHBand="0" w:noVBand="1"/>
      </w:tblPr>
      <w:tblGrid>
        <w:gridCol w:w="1426"/>
        <w:gridCol w:w="300"/>
        <w:gridCol w:w="5450"/>
      </w:tblGrid>
      <w:tr w:rsidR="00C9164F" w:rsidRPr="00881CF3" w:rsidTr="0094267C">
        <w:trPr>
          <w:trHeight w:val="183"/>
        </w:trPr>
        <w:tc>
          <w:tcPr>
            <w:tcW w:w="1426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30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50" w:type="dxa"/>
          </w:tcPr>
          <w:p w:rsidR="00C9164F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C9164F" w:rsidRPr="00881CF3" w:rsidTr="0094267C">
        <w:trPr>
          <w:trHeight w:val="183"/>
        </w:trPr>
        <w:tc>
          <w:tcPr>
            <w:tcW w:w="1426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Organization</w:t>
            </w:r>
          </w:p>
        </w:tc>
        <w:tc>
          <w:tcPr>
            <w:tcW w:w="30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C9164F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SBI Funds Management PVT LTD.</w:t>
            </w:r>
          </w:p>
        </w:tc>
      </w:tr>
      <w:tr w:rsidR="00C9164F" w:rsidRPr="00881CF3" w:rsidTr="0094267C">
        <w:trPr>
          <w:trHeight w:val="183"/>
        </w:trPr>
        <w:tc>
          <w:tcPr>
            <w:tcW w:w="1426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i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Title</w:t>
            </w:r>
          </w:p>
        </w:tc>
        <w:tc>
          <w:tcPr>
            <w:tcW w:w="30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 xml:space="preserve">: </w:t>
            </w:r>
          </w:p>
        </w:tc>
        <w:tc>
          <w:tcPr>
            <w:tcW w:w="545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Fundamental Factors of Stock Selection Under Alternative Investment Funds</w:t>
            </w:r>
          </w:p>
        </w:tc>
      </w:tr>
      <w:tr w:rsidR="00C9164F" w:rsidRPr="00881CF3" w:rsidTr="0094267C">
        <w:trPr>
          <w:trHeight w:val="301"/>
        </w:trPr>
        <w:tc>
          <w:tcPr>
            <w:tcW w:w="1426" w:type="dxa"/>
          </w:tcPr>
          <w:p w:rsidR="00C9164F" w:rsidRPr="00881CF3" w:rsidRDefault="00C9164F" w:rsidP="0094267C">
            <w:pPr>
              <w:spacing w:line="276" w:lineRule="auto"/>
              <w:ind w:right="-108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Objective</w:t>
            </w:r>
          </w:p>
        </w:tc>
        <w:tc>
          <w:tcPr>
            <w:tcW w:w="30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C9164F" w:rsidRPr="00881CF3" w:rsidRDefault="00C9164F" w:rsidP="0094267C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C9164F">
              <w:rPr>
                <w:rFonts w:ascii="Calibri" w:hAnsi="Calibri" w:cs="Arial"/>
                <w:sz w:val="20"/>
                <w:szCs w:val="20"/>
              </w:rPr>
              <w:t xml:space="preserve">Evaluating Investment opportunities in SME (Small and Medium Enterprises) sector by analyzing </w:t>
            </w:r>
            <w:proofErr w:type="gramStart"/>
            <w:r w:rsidRPr="00C9164F">
              <w:rPr>
                <w:rFonts w:ascii="Calibri" w:hAnsi="Calibri" w:cs="Arial"/>
                <w:sz w:val="20"/>
                <w:szCs w:val="20"/>
              </w:rPr>
              <w:t>companies</w:t>
            </w:r>
            <w:proofErr w:type="gramEnd"/>
            <w:r w:rsidRPr="00C9164F">
              <w:rPr>
                <w:rFonts w:ascii="Calibri" w:hAnsi="Calibri" w:cs="Arial"/>
                <w:sz w:val="20"/>
                <w:szCs w:val="20"/>
              </w:rPr>
              <w:t xml:space="preserve"> performance.</w:t>
            </w:r>
          </w:p>
        </w:tc>
      </w:tr>
    </w:tbl>
    <w:p w:rsidR="00C9164F" w:rsidRDefault="00C9164F" w:rsidP="002D2D1E">
      <w:pPr>
        <w:spacing w:line="360" w:lineRule="auto"/>
        <w:rPr>
          <w:rFonts w:ascii="Calibri" w:hAnsi="Calibri" w:cs="Arial"/>
          <w:b/>
          <w:i/>
          <w:sz w:val="20"/>
          <w:szCs w:val="20"/>
        </w:rPr>
      </w:pPr>
    </w:p>
    <w:p w:rsidR="00377B78" w:rsidRPr="00881CF3" w:rsidRDefault="00377B78" w:rsidP="00377B78">
      <w:pPr>
        <w:spacing w:line="276" w:lineRule="auto"/>
        <w:rPr>
          <w:rFonts w:ascii="Calibri" w:hAnsi="Calibri" w:cs="Arial"/>
          <w:b/>
          <w:bCs/>
          <w:i/>
          <w:sz w:val="20"/>
          <w:szCs w:val="20"/>
        </w:rPr>
      </w:pPr>
      <w:r w:rsidRPr="00881CF3">
        <w:rPr>
          <w:rFonts w:ascii="Calibri" w:hAnsi="Calibri" w:cs="Arial"/>
          <w:b/>
          <w:bCs/>
          <w:i/>
          <w:sz w:val="20"/>
          <w:szCs w:val="20"/>
        </w:rPr>
        <w:t>Academic Projects</w:t>
      </w:r>
    </w:p>
    <w:tbl>
      <w:tblPr>
        <w:tblW w:w="7176" w:type="dxa"/>
        <w:tblInd w:w="468" w:type="dxa"/>
        <w:tblLook w:val="04A0" w:firstRow="1" w:lastRow="0" w:firstColumn="1" w:lastColumn="0" w:noHBand="0" w:noVBand="1"/>
      </w:tblPr>
      <w:tblGrid>
        <w:gridCol w:w="1426"/>
        <w:gridCol w:w="300"/>
        <w:gridCol w:w="5450"/>
      </w:tblGrid>
      <w:tr w:rsidR="00377B78" w:rsidRPr="00881CF3" w:rsidTr="00085073">
        <w:trPr>
          <w:trHeight w:val="183"/>
        </w:trPr>
        <w:tc>
          <w:tcPr>
            <w:tcW w:w="1426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300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5450" w:type="dxa"/>
          </w:tcPr>
          <w:p w:rsidR="00377B78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377B78" w:rsidRPr="00881CF3" w:rsidTr="00085073">
        <w:trPr>
          <w:trHeight w:val="183"/>
        </w:trPr>
        <w:tc>
          <w:tcPr>
            <w:tcW w:w="1426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i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Title</w:t>
            </w:r>
          </w:p>
        </w:tc>
        <w:tc>
          <w:tcPr>
            <w:tcW w:w="300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 xml:space="preserve">: </w:t>
            </w:r>
          </w:p>
        </w:tc>
        <w:tc>
          <w:tcPr>
            <w:tcW w:w="5450" w:type="dxa"/>
          </w:tcPr>
          <w:p w:rsidR="00377B78" w:rsidRPr="00881CF3" w:rsidRDefault="00714134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Valuatio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Cipla</w:t>
            </w:r>
            <w:proofErr w:type="spellEnd"/>
            <w:r w:rsidR="00377B78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</w:tr>
      <w:tr w:rsidR="00377B78" w:rsidRPr="00881CF3" w:rsidTr="00085073">
        <w:trPr>
          <w:trHeight w:val="301"/>
        </w:trPr>
        <w:tc>
          <w:tcPr>
            <w:tcW w:w="1426" w:type="dxa"/>
          </w:tcPr>
          <w:p w:rsidR="00377B78" w:rsidRPr="00881CF3" w:rsidRDefault="00377B78" w:rsidP="00E24136">
            <w:pPr>
              <w:spacing w:line="276" w:lineRule="auto"/>
              <w:ind w:right="-108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Objective</w:t>
            </w:r>
          </w:p>
        </w:tc>
        <w:tc>
          <w:tcPr>
            <w:tcW w:w="300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377B78" w:rsidRDefault="00714134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To Value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Cipla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Using DCF Method and Relative Method</w:t>
            </w:r>
            <w:r w:rsidR="00377B78">
              <w:rPr>
                <w:rFonts w:ascii="Calibri" w:hAnsi="Calibri" w:cs="Arial"/>
                <w:sz w:val="20"/>
                <w:szCs w:val="20"/>
              </w:rPr>
              <w:t>.</w:t>
            </w:r>
          </w:p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377B78" w:rsidRPr="00881CF3" w:rsidTr="00085073">
        <w:trPr>
          <w:trHeight w:val="183"/>
        </w:trPr>
        <w:tc>
          <w:tcPr>
            <w:tcW w:w="1426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i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Title</w:t>
            </w:r>
          </w:p>
        </w:tc>
        <w:tc>
          <w:tcPr>
            <w:tcW w:w="300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 xml:space="preserve">: </w:t>
            </w:r>
          </w:p>
        </w:tc>
        <w:tc>
          <w:tcPr>
            <w:tcW w:w="5450" w:type="dxa"/>
          </w:tcPr>
          <w:p w:rsidR="00377B78" w:rsidRPr="00881CF3" w:rsidRDefault="00AF41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Project o</w:t>
            </w:r>
            <w:r w:rsidR="00C9164F">
              <w:rPr>
                <w:rFonts w:ascii="Calibri" w:hAnsi="Calibri" w:cs="Arial"/>
                <w:sz w:val="20"/>
                <w:szCs w:val="20"/>
              </w:rPr>
              <w:t>n CIBIL</w:t>
            </w:r>
          </w:p>
        </w:tc>
      </w:tr>
      <w:tr w:rsidR="00377B78" w:rsidRPr="00881CF3" w:rsidTr="00085073">
        <w:trPr>
          <w:trHeight w:val="311"/>
        </w:trPr>
        <w:tc>
          <w:tcPr>
            <w:tcW w:w="1426" w:type="dxa"/>
          </w:tcPr>
          <w:p w:rsidR="00377B78" w:rsidRPr="00881CF3" w:rsidRDefault="00377B78" w:rsidP="00E24136">
            <w:pPr>
              <w:spacing w:line="276" w:lineRule="auto"/>
              <w:ind w:right="-108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Objective</w:t>
            </w:r>
          </w:p>
        </w:tc>
        <w:tc>
          <w:tcPr>
            <w:tcW w:w="300" w:type="dxa"/>
          </w:tcPr>
          <w:p w:rsidR="00377B78" w:rsidRPr="00881CF3" w:rsidRDefault="00377B78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 w:rsidRPr="00881CF3"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200E5C" w:rsidRDefault="00085073" w:rsidP="00E24136">
            <w:pPr>
              <w:spacing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To Understand </w:t>
            </w:r>
            <w:r w:rsidR="00C9164F">
              <w:rPr>
                <w:rFonts w:ascii="Calibri" w:hAnsi="Calibri" w:cs="Arial"/>
                <w:sz w:val="20"/>
                <w:szCs w:val="20"/>
              </w:rPr>
              <w:t xml:space="preserve">the </w:t>
            </w:r>
            <w:proofErr w:type="spellStart"/>
            <w:r w:rsidR="00C9164F">
              <w:rPr>
                <w:rFonts w:ascii="Calibri" w:hAnsi="Calibri" w:cs="Arial"/>
                <w:sz w:val="20"/>
                <w:szCs w:val="20"/>
              </w:rPr>
              <w:t>Operrations</w:t>
            </w:r>
            <w:proofErr w:type="spellEnd"/>
            <w:r w:rsidR="00C9164F">
              <w:rPr>
                <w:rFonts w:ascii="Calibri" w:hAnsi="Calibri" w:cs="Arial"/>
                <w:sz w:val="20"/>
                <w:szCs w:val="20"/>
              </w:rPr>
              <w:t>, Features and Working of CIBIL</w:t>
            </w:r>
            <w:r>
              <w:rPr>
                <w:rFonts w:ascii="Calibri" w:hAnsi="Calibri" w:cs="Arial"/>
                <w:sz w:val="20"/>
                <w:szCs w:val="20"/>
              </w:rPr>
              <w:t>.</w:t>
            </w:r>
          </w:p>
          <w:p w:rsidR="00377B78" w:rsidRPr="00C51BE5" w:rsidRDefault="00377B78" w:rsidP="00E24136">
            <w:pPr>
              <w:spacing w:line="276" w:lineRule="auto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200E5C" w:rsidRPr="00881CF3" w:rsidTr="00085073">
        <w:trPr>
          <w:trHeight w:val="311"/>
        </w:trPr>
        <w:tc>
          <w:tcPr>
            <w:tcW w:w="1426" w:type="dxa"/>
          </w:tcPr>
          <w:p w:rsidR="00200E5C" w:rsidRPr="00881CF3" w:rsidRDefault="00200E5C" w:rsidP="00E24136">
            <w:pPr>
              <w:spacing w:line="276" w:lineRule="auto"/>
              <w:ind w:right="-108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Title</w:t>
            </w:r>
          </w:p>
        </w:tc>
        <w:tc>
          <w:tcPr>
            <w:tcW w:w="300" w:type="dxa"/>
          </w:tcPr>
          <w:p w:rsidR="00200E5C" w:rsidRPr="00881CF3" w:rsidRDefault="00200E5C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200E5C" w:rsidRDefault="009A0B2C" w:rsidP="00E24136">
            <w:pPr>
              <w:spacing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Accounting Concepts and Conventions</w:t>
            </w:r>
            <w:r w:rsidR="00200E5C">
              <w:rPr>
                <w:rFonts w:ascii="Calibri" w:hAnsi="Calibri" w:cs="Arial"/>
                <w:sz w:val="20"/>
                <w:szCs w:val="20"/>
              </w:rPr>
              <w:t>.</w:t>
            </w:r>
          </w:p>
        </w:tc>
      </w:tr>
      <w:tr w:rsidR="00200E5C" w:rsidRPr="00881CF3" w:rsidTr="00085073">
        <w:trPr>
          <w:trHeight w:val="311"/>
        </w:trPr>
        <w:tc>
          <w:tcPr>
            <w:tcW w:w="1426" w:type="dxa"/>
          </w:tcPr>
          <w:p w:rsidR="00200E5C" w:rsidRDefault="00200E5C" w:rsidP="00E24136">
            <w:pPr>
              <w:spacing w:line="276" w:lineRule="auto"/>
              <w:ind w:right="-108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Objective</w:t>
            </w:r>
          </w:p>
        </w:tc>
        <w:tc>
          <w:tcPr>
            <w:tcW w:w="300" w:type="dxa"/>
          </w:tcPr>
          <w:p w:rsidR="00200E5C" w:rsidRDefault="00200E5C" w:rsidP="00E24136">
            <w:pPr>
              <w:spacing w:line="276" w:lineRule="auto"/>
              <w:outlineLvl w:val="0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:</w:t>
            </w:r>
          </w:p>
        </w:tc>
        <w:tc>
          <w:tcPr>
            <w:tcW w:w="5450" w:type="dxa"/>
          </w:tcPr>
          <w:p w:rsidR="00200E5C" w:rsidRDefault="009A0B2C" w:rsidP="00E24136">
            <w:pPr>
              <w:spacing w:line="276" w:lineRule="auto"/>
              <w:rPr>
                <w:rFonts w:ascii="Calibri" w:hAnsi="Calibri" w:cs="Arial"/>
                <w:sz w:val="20"/>
                <w:szCs w:val="20"/>
              </w:rPr>
            </w:pP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Self Study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on the accounting Concepts and Conventions.</w:t>
            </w:r>
            <w:r w:rsidR="00200E5C">
              <w:rPr>
                <w:rFonts w:ascii="Calibri" w:hAnsi="Calibri" w:cs="Arial"/>
                <w:sz w:val="20"/>
                <w:szCs w:val="20"/>
              </w:rPr>
              <w:t xml:space="preserve"> </w:t>
            </w:r>
          </w:p>
        </w:tc>
      </w:tr>
    </w:tbl>
    <w:p w:rsidR="00C9164F" w:rsidRDefault="00C9164F" w:rsidP="00706AF5">
      <w:pPr>
        <w:keepNext/>
        <w:keepLines/>
        <w:spacing w:line="360" w:lineRule="auto"/>
        <w:outlineLvl w:val="0"/>
        <w:rPr>
          <w:rFonts w:ascii="Calibri" w:hAnsi="Calibri" w:cs="Arial"/>
          <w:b/>
          <w:bCs/>
          <w:i/>
          <w:sz w:val="20"/>
          <w:szCs w:val="20"/>
        </w:rPr>
      </w:pPr>
    </w:p>
    <w:p w:rsidR="00243129" w:rsidRDefault="00243129" w:rsidP="00706AF5">
      <w:pPr>
        <w:keepNext/>
        <w:keepLines/>
        <w:spacing w:line="360" w:lineRule="auto"/>
        <w:outlineLvl w:val="0"/>
        <w:rPr>
          <w:rFonts w:ascii="Calibri" w:hAnsi="Calibri" w:cs="Arial"/>
          <w:b/>
          <w:bCs/>
          <w:i/>
          <w:sz w:val="20"/>
          <w:szCs w:val="20"/>
        </w:rPr>
      </w:pPr>
      <w:proofErr w:type="spellStart"/>
      <w:r>
        <w:rPr>
          <w:rFonts w:ascii="Calibri" w:hAnsi="Calibri" w:cs="Arial"/>
          <w:b/>
          <w:bCs/>
          <w:i/>
          <w:sz w:val="20"/>
          <w:szCs w:val="20"/>
        </w:rPr>
        <w:t>Extra Curricular</w:t>
      </w:r>
      <w:proofErr w:type="spellEnd"/>
      <w:r>
        <w:rPr>
          <w:rFonts w:ascii="Calibri" w:hAnsi="Calibri" w:cs="Arial"/>
          <w:b/>
          <w:bCs/>
          <w:i/>
          <w:sz w:val="20"/>
          <w:szCs w:val="20"/>
        </w:rPr>
        <w:t xml:space="preserve"> Activities</w:t>
      </w:r>
    </w:p>
    <w:p w:rsidR="00085073" w:rsidRDefault="00085073" w:rsidP="001F797D">
      <w:pPr>
        <w:pStyle w:val="ListParagraph"/>
        <w:keepNext/>
        <w:keepLines/>
        <w:numPr>
          <w:ilvl w:val="0"/>
          <w:numId w:val="15"/>
        </w:numPr>
        <w:spacing w:line="360" w:lineRule="auto"/>
        <w:outlineLvl w:val="0"/>
        <w:rPr>
          <w:rFonts w:ascii="Calibri" w:hAnsi="Calibri" w:cs="Arial"/>
          <w:bCs/>
          <w:sz w:val="20"/>
          <w:szCs w:val="20"/>
        </w:rPr>
      </w:pPr>
      <w:bookmarkStart w:id="0" w:name="_GoBack"/>
      <w:bookmarkEnd w:id="0"/>
      <w:r>
        <w:rPr>
          <w:rFonts w:ascii="Calibri" w:hAnsi="Calibri" w:cs="Arial"/>
          <w:bCs/>
          <w:sz w:val="20"/>
          <w:szCs w:val="20"/>
        </w:rPr>
        <w:t>Received C</w:t>
      </w:r>
      <w:r w:rsidRPr="00C52787">
        <w:rPr>
          <w:rFonts w:ascii="Calibri" w:hAnsi="Calibri" w:cs="Arial"/>
          <w:bCs/>
          <w:sz w:val="20"/>
          <w:szCs w:val="20"/>
        </w:rPr>
        <w:t>ertificate</w:t>
      </w:r>
      <w:r>
        <w:rPr>
          <w:rFonts w:ascii="Calibri" w:hAnsi="Calibri" w:cs="Arial"/>
          <w:bCs/>
          <w:sz w:val="20"/>
          <w:szCs w:val="20"/>
        </w:rPr>
        <w:t xml:space="preserve"> of Participation</w:t>
      </w:r>
      <w:r w:rsidR="00200E5C">
        <w:rPr>
          <w:rFonts w:ascii="Calibri" w:hAnsi="Calibri" w:cs="Arial"/>
          <w:bCs/>
          <w:sz w:val="20"/>
          <w:szCs w:val="20"/>
        </w:rPr>
        <w:t xml:space="preserve"> in Marathon 2012.</w:t>
      </w:r>
    </w:p>
    <w:p w:rsidR="00200E5C" w:rsidRDefault="00200E5C" w:rsidP="001F797D">
      <w:pPr>
        <w:pStyle w:val="ListParagraph"/>
        <w:keepNext/>
        <w:keepLines/>
        <w:numPr>
          <w:ilvl w:val="0"/>
          <w:numId w:val="15"/>
        </w:numPr>
        <w:spacing w:line="360" w:lineRule="auto"/>
        <w:outlineLvl w:val="0"/>
        <w:rPr>
          <w:rFonts w:ascii="Calibri" w:hAnsi="Calibri" w:cs="Arial"/>
          <w:bCs/>
          <w:sz w:val="20"/>
          <w:szCs w:val="20"/>
        </w:rPr>
      </w:pPr>
      <w:r>
        <w:rPr>
          <w:rFonts w:ascii="Calibri" w:hAnsi="Calibri" w:cs="Arial"/>
          <w:bCs/>
          <w:sz w:val="20"/>
          <w:szCs w:val="20"/>
        </w:rPr>
        <w:t>Received C</w:t>
      </w:r>
      <w:r w:rsidRPr="00C52787">
        <w:rPr>
          <w:rFonts w:ascii="Calibri" w:hAnsi="Calibri" w:cs="Arial"/>
          <w:bCs/>
          <w:sz w:val="20"/>
          <w:szCs w:val="20"/>
        </w:rPr>
        <w:t>ertificate</w:t>
      </w:r>
      <w:r>
        <w:rPr>
          <w:rFonts w:ascii="Calibri" w:hAnsi="Calibri" w:cs="Arial"/>
          <w:bCs/>
          <w:sz w:val="20"/>
          <w:szCs w:val="20"/>
        </w:rPr>
        <w:t xml:space="preserve"> of Participation in Marathon 2011.</w:t>
      </w:r>
    </w:p>
    <w:p w:rsidR="00B444C0" w:rsidRPr="00881CF3" w:rsidRDefault="00B444C0" w:rsidP="00706AF5">
      <w:pPr>
        <w:keepNext/>
        <w:keepLines/>
        <w:spacing w:line="360" w:lineRule="auto"/>
        <w:outlineLvl w:val="0"/>
        <w:rPr>
          <w:rFonts w:ascii="Calibri" w:hAnsi="Calibri" w:cs="Arial"/>
          <w:b/>
          <w:bCs/>
          <w:i/>
          <w:sz w:val="20"/>
          <w:szCs w:val="20"/>
        </w:rPr>
      </w:pPr>
      <w:r w:rsidRPr="00881CF3">
        <w:rPr>
          <w:rFonts w:ascii="Calibri" w:hAnsi="Calibri" w:cs="Arial"/>
          <w:b/>
          <w:bCs/>
          <w:i/>
          <w:sz w:val="20"/>
          <w:szCs w:val="20"/>
        </w:rPr>
        <w:t>Personal Information</w:t>
      </w:r>
    </w:p>
    <w:tbl>
      <w:tblPr>
        <w:tblW w:w="93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4770"/>
        <w:gridCol w:w="2938"/>
      </w:tblGrid>
      <w:tr w:rsidR="004842BB" w:rsidRPr="00085073" w:rsidTr="00A74E66">
        <w:trPr>
          <w:trHeight w:val="336"/>
        </w:trPr>
        <w:tc>
          <w:tcPr>
            <w:tcW w:w="1620" w:type="dxa"/>
            <w:vAlign w:val="center"/>
          </w:tcPr>
          <w:p w:rsidR="00B444C0" w:rsidRPr="00D917CF" w:rsidRDefault="00B444C0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Date of Birth</w:t>
            </w:r>
          </w:p>
        </w:tc>
        <w:tc>
          <w:tcPr>
            <w:tcW w:w="4770" w:type="dxa"/>
            <w:vAlign w:val="center"/>
          </w:tcPr>
          <w:p w:rsidR="00B444C0" w:rsidRPr="00D917CF" w:rsidRDefault="001F797D" w:rsidP="007809CC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02</w:t>
            </w:r>
            <w:r w:rsidRPr="00D917CF">
              <w:rPr>
                <w:rFonts w:asciiTheme="minorHAnsi" w:hAnsiTheme="minorHAnsi" w:cs="Arial"/>
                <w:bCs/>
                <w:sz w:val="20"/>
                <w:szCs w:val="20"/>
                <w:vertAlign w:val="superscript"/>
              </w:rPr>
              <w:t>nd</w:t>
            </w: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 December</w:t>
            </w:r>
            <w:r w:rsidR="0068662A" w:rsidRPr="00D917CF">
              <w:rPr>
                <w:rFonts w:asciiTheme="minorHAnsi" w:hAnsiTheme="minorHAnsi" w:cs="Arial"/>
                <w:bCs/>
                <w:sz w:val="20"/>
                <w:szCs w:val="20"/>
              </w:rPr>
              <w:t>,</w:t>
            </w: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 1993</w:t>
            </w:r>
          </w:p>
        </w:tc>
        <w:tc>
          <w:tcPr>
            <w:tcW w:w="2938" w:type="dxa"/>
            <w:vMerge w:val="restart"/>
            <w:vAlign w:val="center"/>
          </w:tcPr>
          <w:p w:rsidR="00B444C0" w:rsidRPr="00085073" w:rsidRDefault="004842BB" w:rsidP="00243129">
            <w:pPr>
              <w:keepNext/>
              <w:keepLines/>
              <w:jc w:val="center"/>
              <w:rPr>
                <w:rFonts w:ascii="Calibri" w:hAnsi="Calibri" w:cs="Arial"/>
                <w:bCs/>
                <w:sz w:val="20"/>
                <w:szCs w:val="20"/>
              </w:rPr>
            </w:pPr>
            <w:r w:rsidRPr="00085073">
              <w:rPr>
                <w:rFonts w:ascii="Calibri" w:hAnsi="Calibri" w:cs="Arial"/>
                <w:bCs/>
                <w:noProof/>
                <w:sz w:val="20"/>
                <w:szCs w:val="20"/>
              </w:rPr>
              <w:drawing>
                <wp:inline distT="0" distB="0" distL="0" distR="0">
                  <wp:extent cx="1456067" cy="1388852"/>
                  <wp:effectExtent l="19050" t="0" r="0" b="0"/>
                  <wp:docPr id="2" name="Picture 1" descr="C:\Users\User\Downloads\IMG-20160123-WA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IMG-20160123-WA00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910" cy="1409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2BB" w:rsidRPr="00085073" w:rsidTr="00A74E66">
        <w:trPr>
          <w:trHeight w:val="264"/>
        </w:trPr>
        <w:tc>
          <w:tcPr>
            <w:tcW w:w="1620" w:type="dxa"/>
            <w:vAlign w:val="center"/>
          </w:tcPr>
          <w:p w:rsidR="00B444C0" w:rsidRPr="00D917CF" w:rsidRDefault="00B444C0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Marital Status</w:t>
            </w:r>
          </w:p>
        </w:tc>
        <w:tc>
          <w:tcPr>
            <w:tcW w:w="4770" w:type="dxa"/>
            <w:vAlign w:val="center"/>
          </w:tcPr>
          <w:p w:rsidR="00B444C0" w:rsidRPr="00D917CF" w:rsidRDefault="00E57811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Single</w:t>
            </w:r>
          </w:p>
        </w:tc>
        <w:tc>
          <w:tcPr>
            <w:tcW w:w="2938" w:type="dxa"/>
            <w:vMerge/>
          </w:tcPr>
          <w:p w:rsidR="00B444C0" w:rsidRPr="00085073" w:rsidRDefault="00B444C0" w:rsidP="00243129">
            <w:pPr>
              <w:keepNext/>
              <w:keepLines/>
              <w:rPr>
                <w:rFonts w:ascii="Calibri" w:hAnsi="Calibri" w:cs="Arial"/>
                <w:bCs/>
                <w:sz w:val="20"/>
                <w:szCs w:val="20"/>
              </w:rPr>
            </w:pPr>
          </w:p>
        </w:tc>
      </w:tr>
      <w:tr w:rsidR="004842BB" w:rsidRPr="00085073" w:rsidTr="00A74E66">
        <w:trPr>
          <w:trHeight w:val="275"/>
        </w:trPr>
        <w:tc>
          <w:tcPr>
            <w:tcW w:w="1620" w:type="dxa"/>
            <w:vAlign w:val="center"/>
          </w:tcPr>
          <w:p w:rsidR="00B444C0" w:rsidRPr="00D917CF" w:rsidRDefault="00B444C0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Email</w:t>
            </w:r>
          </w:p>
        </w:tc>
        <w:tc>
          <w:tcPr>
            <w:tcW w:w="4770" w:type="dxa"/>
            <w:vAlign w:val="center"/>
          </w:tcPr>
          <w:p w:rsidR="00B444C0" w:rsidRPr="00D917CF" w:rsidRDefault="001F797D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Parvez.gadwal</w:t>
            </w:r>
            <w:r w:rsidR="00A74E66" w:rsidRPr="00D917CF">
              <w:rPr>
                <w:rFonts w:asciiTheme="minorHAnsi" w:hAnsiTheme="minorHAnsi" w:cs="Arial"/>
                <w:bCs/>
                <w:sz w:val="20"/>
                <w:szCs w:val="20"/>
              </w:rPr>
              <w:t>@rmi.rizvi.edu.in</w:t>
            </w:r>
          </w:p>
        </w:tc>
        <w:tc>
          <w:tcPr>
            <w:tcW w:w="2938" w:type="dxa"/>
            <w:vMerge/>
          </w:tcPr>
          <w:p w:rsidR="00B444C0" w:rsidRPr="00085073" w:rsidRDefault="00B444C0" w:rsidP="00243129">
            <w:pPr>
              <w:keepNext/>
              <w:keepLines/>
              <w:rPr>
                <w:rFonts w:ascii="Calibri" w:hAnsi="Calibri" w:cs="Arial"/>
                <w:bCs/>
                <w:sz w:val="20"/>
                <w:szCs w:val="20"/>
              </w:rPr>
            </w:pPr>
          </w:p>
        </w:tc>
      </w:tr>
      <w:tr w:rsidR="004842BB" w:rsidRPr="00085073" w:rsidTr="00A74E66">
        <w:trPr>
          <w:trHeight w:val="264"/>
        </w:trPr>
        <w:tc>
          <w:tcPr>
            <w:tcW w:w="1620" w:type="dxa"/>
            <w:vAlign w:val="center"/>
          </w:tcPr>
          <w:p w:rsidR="00B444C0" w:rsidRPr="00D917CF" w:rsidRDefault="00B444C0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Mobile No.</w:t>
            </w:r>
          </w:p>
        </w:tc>
        <w:tc>
          <w:tcPr>
            <w:tcW w:w="4770" w:type="dxa"/>
            <w:vAlign w:val="center"/>
          </w:tcPr>
          <w:p w:rsidR="00B444C0" w:rsidRPr="00D917CF" w:rsidRDefault="00B444C0" w:rsidP="007151B1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+91 </w:t>
            </w:r>
            <w:r w:rsidR="001F797D" w:rsidRPr="00D917CF">
              <w:rPr>
                <w:rFonts w:asciiTheme="minorHAnsi" w:hAnsiTheme="minorHAnsi" w:cs="Arial"/>
                <w:bCs/>
                <w:sz w:val="20"/>
                <w:szCs w:val="20"/>
              </w:rPr>
              <w:t>9561248697</w:t>
            </w:r>
          </w:p>
        </w:tc>
        <w:tc>
          <w:tcPr>
            <w:tcW w:w="2938" w:type="dxa"/>
            <w:vMerge/>
          </w:tcPr>
          <w:p w:rsidR="00B444C0" w:rsidRPr="00085073" w:rsidRDefault="00B444C0" w:rsidP="00243129">
            <w:pPr>
              <w:keepNext/>
              <w:keepLines/>
              <w:rPr>
                <w:rFonts w:ascii="Calibri" w:hAnsi="Calibri" w:cs="Arial"/>
                <w:bCs/>
                <w:sz w:val="20"/>
                <w:szCs w:val="20"/>
              </w:rPr>
            </w:pPr>
          </w:p>
        </w:tc>
      </w:tr>
      <w:tr w:rsidR="004842BB" w:rsidRPr="00085073" w:rsidTr="00A74E66">
        <w:trPr>
          <w:trHeight w:val="768"/>
        </w:trPr>
        <w:tc>
          <w:tcPr>
            <w:tcW w:w="1620" w:type="dxa"/>
            <w:vAlign w:val="center"/>
          </w:tcPr>
          <w:p w:rsidR="00B444C0" w:rsidRPr="00D917CF" w:rsidRDefault="00B444C0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Address</w:t>
            </w:r>
          </w:p>
        </w:tc>
        <w:tc>
          <w:tcPr>
            <w:tcW w:w="4770" w:type="dxa"/>
            <w:vAlign w:val="center"/>
          </w:tcPr>
          <w:p w:rsidR="00B444C0" w:rsidRPr="00D917CF" w:rsidRDefault="001F797D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B-102,Pleasant Park-</w:t>
            </w:r>
            <w:proofErr w:type="spellStart"/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II,Behind</w:t>
            </w:r>
            <w:proofErr w:type="spellEnd"/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 Philips Complex,</w:t>
            </w:r>
          </w:p>
          <w:p w:rsidR="001F797D" w:rsidRPr="00D917CF" w:rsidRDefault="001F797D" w:rsidP="00A74E66">
            <w:pPr>
              <w:keepNext/>
              <w:keepLines/>
              <w:spacing w:before="60" w:after="60"/>
              <w:rPr>
                <w:rFonts w:asciiTheme="minorHAnsi" w:hAnsiTheme="minorHAnsi" w:cs="Arial"/>
                <w:bCs/>
                <w:sz w:val="20"/>
                <w:szCs w:val="20"/>
              </w:rPr>
            </w:pPr>
            <w:proofErr w:type="spellStart"/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BhabolaPapdy</w:t>
            </w:r>
            <w:proofErr w:type="spellEnd"/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 Road,</w:t>
            </w:r>
            <w:r w:rsidR="009848B6" w:rsidRPr="00D917CF">
              <w:rPr>
                <w:rFonts w:asciiTheme="minorHAnsi" w:hAnsiTheme="minorHAnsi" w:cs="Arial"/>
                <w:bCs/>
                <w:sz w:val="20"/>
                <w:szCs w:val="20"/>
              </w:rPr>
              <w:t xml:space="preserve"> Vasai (W</w:t>
            </w:r>
            <w:r w:rsidRPr="00D917CF">
              <w:rPr>
                <w:rFonts w:asciiTheme="minorHAnsi" w:hAnsiTheme="minorHAnsi" w:cs="Arial"/>
                <w:bCs/>
                <w:sz w:val="20"/>
                <w:szCs w:val="20"/>
              </w:rPr>
              <w:t>est)</w:t>
            </w:r>
            <w:r w:rsidR="009848B6" w:rsidRPr="00D917CF">
              <w:rPr>
                <w:rFonts w:asciiTheme="minorHAnsi" w:hAnsiTheme="minorHAnsi" w:cs="Arial"/>
                <w:bCs/>
                <w:sz w:val="20"/>
                <w:szCs w:val="20"/>
              </w:rPr>
              <w:t>. Thane-401207</w:t>
            </w:r>
          </w:p>
        </w:tc>
        <w:tc>
          <w:tcPr>
            <w:tcW w:w="2938" w:type="dxa"/>
            <w:vMerge/>
          </w:tcPr>
          <w:p w:rsidR="00B444C0" w:rsidRPr="00085073" w:rsidRDefault="00B444C0" w:rsidP="00243129">
            <w:pPr>
              <w:keepNext/>
              <w:keepLines/>
              <w:rPr>
                <w:rFonts w:ascii="Calibri" w:hAnsi="Calibri" w:cs="Arial"/>
                <w:bCs/>
                <w:sz w:val="20"/>
                <w:szCs w:val="20"/>
              </w:rPr>
            </w:pPr>
          </w:p>
        </w:tc>
      </w:tr>
    </w:tbl>
    <w:p w:rsidR="00B444C0" w:rsidRPr="00085073" w:rsidRDefault="00B444C0" w:rsidP="00B444C0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</w:rPr>
      </w:pPr>
    </w:p>
    <w:p w:rsidR="00065FD5" w:rsidRPr="00085073" w:rsidRDefault="00B444C0" w:rsidP="00881CF3">
      <w:pPr>
        <w:outlineLvl w:val="0"/>
        <w:rPr>
          <w:rFonts w:ascii="Calibri" w:hAnsi="Calibri"/>
          <w:sz w:val="20"/>
          <w:szCs w:val="20"/>
        </w:rPr>
      </w:pPr>
      <w:r w:rsidRPr="00085073">
        <w:rPr>
          <w:rFonts w:ascii="Calibri" w:hAnsi="Calibri"/>
          <w:sz w:val="20"/>
          <w:szCs w:val="20"/>
        </w:rPr>
        <w:t xml:space="preserve">Date: </w:t>
      </w:r>
    </w:p>
    <w:p w:rsidR="00E67BB7" w:rsidRPr="00085073" w:rsidRDefault="00E57811" w:rsidP="00E67BB7">
      <w:pPr>
        <w:outlineLvl w:val="0"/>
        <w:rPr>
          <w:rFonts w:ascii="Calibri" w:hAnsi="Calibri"/>
          <w:sz w:val="20"/>
          <w:szCs w:val="20"/>
        </w:rPr>
      </w:pPr>
      <w:proofErr w:type="spellStart"/>
      <w:r w:rsidRPr="00085073">
        <w:rPr>
          <w:rFonts w:ascii="Calibri" w:hAnsi="Calibri"/>
          <w:sz w:val="20"/>
          <w:szCs w:val="20"/>
        </w:rPr>
        <w:t>Place</w:t>
      </w:r>
      <w:proofErr w:type="gramStart"/>
      <w:r w:rsidRPr="00085073">
        <w:rPr>
          <w:rFonts w:ascii="Calibri" w:hAnsi="Calibri"/>
          <w:sz w:val="20"/>
          <w:szCs w:val="20"/>
        </w:rPr>
        <w:t>:</w:t>
      </w:r>
      <w:r w:rsidR="009848B6" w:rsidRPr="00085073">
        <w:rPr>
          <w:rFonts w:ascii="Calibri" w:hAnsi="Calibri"/>
          <w:sz w:val="20"/>
          <w:szCs w:val="20"/>
        </w:rPr>
        <w:t>Mumbai</w:t>
      </w:r>
      <w:proofErr w:type="spellEnd"/>
      <w:proofErr w:type="gramEnd"/>
    </w:p>
    <w:sectPr w:rsidR="00E67BB7" w:rsidRPr="00085073" w:rsidSect="00881CF3">
      <w:headerReference w:type="default" r:id="rId9"/>
      <w:footerReference w:type="default" r:id="rId10"/>
      <w:pgSz w:w="11909" w:h="16834" w:code="9"/>
      <w:pgMar w:top="1886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960" w:rsidRDefault="00596960" w:rsidP="00353B46">
      <w:r>
        <w:separator/>
      </w:r>
    </w:p>
  </w:endnote>
  <w:endnote w:type="continuationSeparator" w:id="0">
    <w:p w:rsidR="00596960" w:rsidRDefault="00596960" w:rsidP="00353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4D" w:rsidRDefault="005A734D" w:rsidP="0001191F">
    <w:pPr>
      <w:pStyle w:val="Footer"/>
      <w:pBdr>
        <w:top w:val="single" w:sz="12" w:space="0" w:color="auto"/>
      </w:pBdr>
      <w:jc w:val="right"/>
      <w:rPr>
        <w:noProof/>
        <w:color w:val="7F7F7F"/>
      </w:rPr>
    </w:pPr>
    <w:r>
      <w:rPr>
        <w:noProof/>
        <w:color w:val="7F7F7F"/>
      </w:rPr>
      <w:t xml:space="preserve">New Rizvi Educational Complex,Off </w:t>
    </w:r>
    <w:smartTag w:uri="urn:schemas-microsoft-com:office:smarttags" w:element="Street">
      <w:smartTag w:uri="urn:schemas-microsoft-com:office:smarttags" w:element="address">
        <w:r>
          <w:rPr>
            <w:noProof/>
            <w:color w:val="7F7F7F"/>
          </w:rPr>
          <w:t>Carter Road</w:t>
        </w:r>
      </w:smartTag>
    </w:smartTag>
    <w:r>
      <w:rPr>
        <w:noProof/>
        <w:color w:val="7F7F7F"/>
      </w:rPr>
      <w:t>,Bandra(W),Mumbai-400 050</w:t>
    </w:r>
  </w:p>
  <w:p w:rsidR="005A734D" w:rsidRDefault="005A734D" w:rsidP="00575DA7">
    <w:pPr>
      <w:pStyle w:val="Footer"/>
      <w:pBdr>
        <w:top w:val="single" w:sz="12" w:space="0" w:color="auto"/>
      </w:pBdr>
      <w:jc w:val="right"/>
      <w:rPr>
        <w:noProof/>
        <w:color w:val="7F7F7F"/>
      </w:rPr>
    </w:pPr>
    <w:r>
      <w:rPr>
        <w:noProof/>
        <w:color w:val="7F7F7F"/>
      </w:rPr>
      <w:t>E-mail:placements@rmi.rizvi.edu.in / rizviplacements@gmail.com</w:t>
    </w:r>
  </w:p>
  <w:p w:rsidR="005A734D" w:rsidRDefault="005A734D" w:rsidP="00575DA7">
    <w:pPr>
      <w:pStyle w:val="Footer"/>
      <w:pBdr>
        <w:top w:val="single" w:sz="12" w:space="0" w:color="auto"/>
      </w:pBdr>
      <w:jc w:val="right"/>
      <w:rPr>
        <w:color w:val="7F7F7F"/>
      </w:rPr>
    </w:pPr>
    <w:r>
      <w:rPr>
        <w:noProof/>
        <w:color w:val="7F7F7F"/>
      </w:rPr>
      <w:t>Tel.no: 022-65776044 / 9821 304425</w:t>
    </w:r>
  </w:p>
  <w:p w:rsidR="005A734D" w:rsidRDefault="005A73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960" w:rsidRDefault="00596960" w:rsidP="00353B46">
      <w:r>
        <w:separator/>
      </w:r>
    </w:p>
  </w:footnote>
  <w:footnote w:type="continuationSeparator" w:id="0">
    <w:p w:rsidR="00596960" w:rsidRDefault="00596960" w:rsidP="00353B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4D" w:rsidRPr="00197EC5" w:rsidRDefault="0021215C" w:rsidP="00D112A5">
    <w:pPr>
      <w:pStyle w:val="Header"/>
      <w:tabs>
        <w:tab w:val="clear" w:pos="4680"/>
        <w:tab w:val="clear" w:pos="9360"/>
        <w:tab w:val="right" w:pos="9029"/>
      </w:tabs>
      <w:rPr>
        <w:rFonts w:ascii="Cambria" w:eastAsia="Times New Roman" w:hAnsi="Cambria"/>
        <w:b/>
        <w:i/>
        <w:sz w:val="36"/>
        <w:szCs w:val="24"/>
      </w:rPr>
    </w:pPr>
    <w:r>
      <w:rPr>
        <w:rFonts w:eastAsia="Times New Roman"/>
        <w:b/>
        <w:i/>
        <w:sz w:val="36"/>
        <w:szCs w:val="24"/>
      </w:rPr>
      <w:t xml:space="preserve">Parvez </w:t>
    </w:r>
    <w:proofErr w:type="spellStart"/>
    <w:r>
      <w:rPr>
        <w:rFonts w:eastAsia="Times New Roman"/>
        <w:b/>
        <w:i/>
        <w:sz w:val="36"/>
        <w:szCs w:val="24"/>
      </w:rPr>
      <w:t>Gadwal</w:t>
    </w:r>
    <w:proofErr w:type="spellEnd"/>
    <w:r w:rsidR="005A734D" w:rsidRPr="00197EC5">
      <w:rPr>
        <w:rFonts w:ascii="Cambria" w:eastAsia="Times New Roman" w:hAnsi="Cambria"/>
        <w:b/>
        <w:i/>
        <w:sz w:val="36"/>
        <w:szCs w:val="24"/>
      </w:rPr>
      <w:tab/>
    </w:r>
    <w:r w:rsidR="001410CB">
      <w:rPr>
        <w:rFonts w:ascii="Cambria" w:eastAsia="Times New Roman" w:hAnsi="Cambria"/>
        <w:b/>
        <w:i/>
        <w:noProof/>
        <w:sz w:val="36"/>
        <w:szCs w:val="24"/>
      </w:rPr>
      <w:drawing>
        <wp:inline distT="0" distB="0" distL="0" distR="0">
          <wp:extent cx="1092835" cy="495935"/>
          <wp:effectExtent l="19050" t="0" r="0" b="0"/>
          <wp:docPr id="1" name="Picture 5" descr="RIZVI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RIZVI_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835" cy="4959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A734D" w:rsidRPr="00197EC5" w:rsidRDefault="005A734D" w:rsidP="00575DA7">
    <w:pPr>
      <w:pStyle w:val="Header"/>
      <w:pBdr>
        <w:bottom w:val="single" w:sz="12" w:space="1" w:color="000000"/>
      </w:pBdr>
      <w:jc w:val="right"/>
      <w:rPr>
        <w:i/>
        <w:sz w:val="18"/>
      </w:rPr>
    </w:pPr>
    <w:r w:rsidRPr="00197EC5">
      <w:rPr>
        <w:rFonts w:eastAsia="Times New Roman"/>
        <w:b/>
        <w:i/>
        <w:sz w:val="28"/>
        <w:szCs w:val="24"/>
      </w:rPr>
      <w:t>Rizvi Management Institutes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E3210"/>
    <w:multiLevelType w:val="hybridMultilevel"/>
    <w:tmpl w:val="9EBC4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1B050B"/>
    <w:multiLevelType w:val="hybridMultilevel"/>
    <w:tmpl w:val="4948A85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37C375DF"/>
    <w:multiLevelType w:val="hybridMultilevel"/>
    <w:tmpl w:val="7B200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7313DB"/>
    <w:multiLevelType w:val="hybridMultilevel"/>
    <w:tmpl w:val="DA463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7C21A8"/>
    <w:multiLevelType w:val="hybridMultilevel"/>
    <w:tmpl w:val="B7908C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904582D"/>
    <w:multiLevelType w:val="hybridMultilevel"/>
    <w:tmpl w:val="01D83B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10D1A04"/>
    <w:multiLevelType w:val="hybridMultilevel"/>
    <w:tmpl w:val="927C1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3B2F77"/>
    <w:multiLevelType w:val="hybridMultilevel"/>
    <w:tmpl w:val="BC78C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0537FA"/>
    <w:multiLevelType w:val="hybridMultilevel"/>
    <w:tmpl w:val="4F58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A02FE3"/>
    <w:multiLevelType w:val="hybridMultilevel"/>
    <w:tmpl w:val="B2E0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360EA1"/>
    <w:multiLevelType w:val="hybridMultilevel"/>
    <w:tmpl w:val="F63ABDD6"/>
    <w:lvl w:ilvl="0" w:tplc="69A429F6">
      <w:start w:val="1"/>
      <w:numFmt w:val="decimal"/>
      <w:lvlText w:val="%1."/>
      <w:lvlJc w:val="left"/>
      <w:pPr>
        <w:ind w:left="144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1E02345"/>
    <w:multiLevelType w:val="hybridMultilevel"/>
    <w:tmpl w:val="720E08DC"/>
    <w:lvl w:ilvl="0" w:tplc="4894AA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6755A9"/>
    <w:multiLevelType w:val="hybridMultilevel"/>
    <w:tmpl w:val="0CE2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D0505D"/>
    <w:multiLevelType w:val="hybridMultilevel"/>
    <w:tmpl w:val="6C847A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1454043"/>
    <w:multiLevelType w:val="hybridMultilevel"/>
    <w:tmpl w:val="BE182D52"/>
    <w:lvl w:ilvl="0" w:tplc="2F72860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8"/>
  </w:num>
  <w:num w:numId="5">
    <w:abstractNumId w:val="9"/>
  </w:num>
  <w:num w:numId="6">
    <w:abstractNumId w:val="13"/>
  </w:num>
  <w:num w:numId="7">
    <w:abstractNumId w:val="5"/>
  </w:num>
  <w:num w:numId="8">
    <w:abstractNumId w:val="10"/>
  </w:num>
  <w:num w:numId="9">
    <w:abstractNumId w:val="0"/>
  </w:num>
  <w:num w:numId="10">
    <w:abstractNumId w:val="14"/>
  </w:num>
  <w:num w:numId="11">
    <w:abstractNumId w:val="1"/>
  </w:num>
  <w:num w:numId="12">
    <w:abstractNumId w:val="2"/>
  </w:num>
  <w:num w:numId="13">
    <w:abstractNumId w:val="11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45C73"/>
    <w:rsid w:val="000051B3"/>
    <w:rsid w:val="00011870"/>
    <w:rsid w:val="0001191F"/>
    <w:rsid w:val="000211CE"/>
    <w:rsid w:val="00030C75"/>
    <w:rsid w:val="00033BC8"/>
    <w:rsid w:val="00034431"/>
    <w:rsid w:val="0003675E"/>
    <w:rsid w:val="000448D0"/>
    <w:rsid w:val="00045C62"/>
    <w:rsid w:val="00060D05"/>
    <w:rsid w:val="000652D6"/>
    <w:rsid w:val="00065FD5"/>
    <w:rsid w:val="0007603A"/>
    <w:rsid w:val="00082AB5"/>
    <w:rsid w:val="000837D0"/>
    <w:rsid w:val="00085073"/>
    <w:rsid w:val="0008667C"/>
    <w:rsid w:val="00086680"/>
    <w:rsid w:val="00093EC5"/>
    <w:rsid w:val="000A6C0E"/>
    <w:rsid w:val="000B2F98"/>
    <w:rsid w:val="000B41AA"/>
    <w:rsid w:val="000C0AC8"/>
    <w:rsid w:val="000E06A3"/>
    <w:rsid w:val="00101026"/>
    <w:rsid w:val="001073C0"/>
    <w:rsid w:val="001161FE"/>
    <w:rsid w:val="00122187"/>
    <w:rsid w:val="0012226E"/>
    <w:rsid w:val="00123269"/>
    <w:rsid w:val="001271C5"/>
    <w:rsid w:val="00132477"/>
    <w:rsid w:val="001357DA"/>
    <w:rsid w:val="00136BB2"/>
    <w:rsid w:val="00136D9C"/>
    <w:rsid w:val="001410CB"/>
    <w:rsid w:val="0014250F"/>
    <w:rsid w:val="001456E3"/>
    <w:rsid w:val="001515DF"/>
    <w:rsid w:val="00154309"/>
    <w:rsid w:val="0016237B"/>
    <w:rsid w:val="00180A72"/>
    <w:rsid w:val="00182EF4"/>
    <w:rsid w:val="00183DE7"/>
    <w:rsid w:val="001905EC"/>
    <w:rsid w:val="00191FFD"/>
    <w:rsid w:val="00196484"/>
    <w:rsid w:val="00197EC5"/>
    <w:rsid w:val="001B67A6"/>
    <w:rsid w:val="001D07BE"/>
    <w:rsid w:val="001D126D"/>
    <w:rsid w:val="001D1A75"/>
    <w:rsid w:val="001D2B60"/>
    <w:rsid w:val="001F49C3"/>
    <w:rsid w:val="001F797D"/>
    <w:rsid w:val="0020002F"/>
    <w:rsid w:val="00200E5C"/>
    <w:rsid w:val="00201FB2"/>
    <w:rsid w:val="00202D65"/>
    <w:rsid w:val="002040BF"/>
    <w:rsid w:val="002045B1"/>
    <w:rsid w:val="0021215C"/>
    <w:rsid w:val="00217FA8"/>
    <w:rsid w:val="0023474E"/>
    <w:rsid w:val="00240AB3"/>
    <w:rsid w:val="00243129"/>
    <w:rsid w:val="002676F1"/>
    <w:rsid w:val="0027065B"/>
    <w:rsid w:val="00271491"/>
    <w:rsid w:val="00277B5E"/>
    <w:rsid w:val="00293EB1"/>
    <w:rsid w:val="0029685A"/>
    <w:rsid w:val="002C0737"/>
    <w:rsid w:val="002C0F51"/>
    <w:rsid w:val="002C5F0F"/>
    <w:rsid w:val="002C71D2"/>
    <w:rsid w:val="002D2D1E"/>
    <w:rsid w:val="002E2583"/>
    <w:rsid w:val="002E7AAC"/>
    <w:rsid w:val="00300FF0"/>
    <w:rsid w:val="00303F00"/>
    <w:rsid w:val="003161F4"/>
    <w:rsid w:val="00321CCC"/>
    <w:rsid w:val="0032500B"/>
    <w:rsid w:val="003259B1"/>
    <w:rsid w:val="00330135"/>
    <w:rsid w:val="00331EF3"/>
    <w:rsid w:val="00336A44"/>
    <w:rsid w:val="00336DA8"/>
    <w:rsid w:val="00345C73"/>
    <w:rsid w:val="00353B46"/>
    <w:rsid w:val="0035513C"/>
    <w:rsid w:val="003671CF"/>
    <w:rsid w:val="00373D27"/>
    <w:rsid w:val="00377587"/>
    <w:rsid w:val="00377B78"/>
    <w:rsid w:val="00380AE6"/>
    <w:rsid w:val="0038671E"/>
    <w:rsid w:val="003868DB"/>
    <w:rsid w:val="00390577"/>
    <w:rsid w:val="00392FAC"/>
    <w:rsid w:val="003A2D15"/>
    <w:rsid w:val="003B2A17"/>
    <w:rsid w:val="003B6CFE"/>
    <w:rsid w:val="003C3B2F"/>
    <w:rsid w:val="004011CC"/>
    <w:rsid w:val="00413BAC"/>
    <w:rsid w:val="00413F59"/>
    <w:rsid w:val="00426F22"/>
    <w:rsid w:val="00436462"/>
    <w:rsid w:val="00445BE0"/>
    <w:rsid w:val="00447E9A"/>
    <w:rsid w:val="00451F88"/>
    <w:rsid w:val="00455B14"/>
    <w:rsid w:val="004718BD"/>
    <w:rsid w:val="00472BB4"/>
    <w:rsid w:val="0047342C"/>
    <w:rsid w:val="00477A1E"/>
    <w:rsid w:val="00483FF2"/>
    <w:rsid w:val="004842BB"/>
    <w:rsid w:val="00484F67"/>
    <w:rsid w:val="004976AF"/>
    <w:rsid w:val="004A2AE4"/>
    <w:rsid w:val="004A408D"/>
    <w:rsid w:val="004A442D"/>
    <w:rsid w:val="004C1565"/>
    <w:rsid w:val="004C23F4"/>
    <w:rsid w:val="004C6F34"/>
    <w:rsid w:val="004C76C0"/>
    <w:rsid w:val="004D3A4C"/>
    <w:rsid w:val="004D691D"/>
    <w:rsid w:val="004E0B5F"/>
    <w:rsid w:val="004E4417"/>
    <w:rsid w:val="004E5C87"/>
    <w:rsid w:val="004E5D5E"/>
    <w:rsid w:val="004F50EC"/>
    <w:rsid w:val="00506A46"/>
    <w:rsid w:val="00507D65"/>
    <w:rsid w:val="005123EE"/>
    <w:rsid w:val="00513D5A"/>
    <w:rsid w:val="00516625"/>
    <w:rsid w:val="00527597"/>
    <w:rsid w:val="005405A7"/>
    <w:rsid w:val="005733C2"/>
    <w:rsid w:val="00575DA7"/>
    <w:rsid w:val="00580DCD"/>
    <w:rsid w:val="0058153C"/>
    <w:rsid w:val="00583A2D"/>
    <w:rsid w:val="00583A94"/>
    <w:rsid w:val="00585302"/>
    <w:rsid w:val="00585FB8"/>
    <w:rsid w:val="00587834"/>
    <w:rsid w:val="005878BC"/>
    <w:rsid w:val="005955BE"/>
    <w:rsid w:val="00595CA2"/>
    <w:rsid w:val="005962A1"/>
    <w:rsid w:val="00596960"/>
    <w:rsid w:val="005A6666"/>
    <w:rsid w:val="005A734D"/>
    <w:rsid w:val="005A7FF4"/>
    <w:rsid w:val="005B583C"/>
    <w:rsid w:val="005C4297"/>
    <w:rsid w:val="005C7534"/>
    <w:rsid w:val="005D142C"/>
    <w:rsid w:val="005D7E40"/>
    <w:rsid w:val="005F2C66"/>
    <w:rsid w:val="005F55BE"/>
    <w:rsid w:val="005F5F5C"/>
    <w:rsid w:val="00602375"/>
    <w:rsid w:val="00605B63"/>
    <w:rsid w:val="00607D26"/>
    <w:rsid w:val="00613E76"/>
    <w:rsid w:val="00614E95"/>
    <w:rsid w:val="00614EE7"/>
    <w:rsid w:val="00615774"/>
    <w:rsid w:val="006160CC"/>
    <w:rsid w:val="00640994"/>
    <w:rsid w:val="00640A89"/>
    <w:rsid w:val="00657A68"/>
    <w:rsid w:val="00665FCD"/>
    <w:rsid w:val="00676BCB"/>
    <w:rsid w:val="00677A99"/>
    <w:rsid w:val="006817B9"/>
    <w:rsid w:val="0068662A"/>
    <w:rsid w:val="00695B15"/>
    <w:rsid w:val="006A2C2F"/>
    <w:rsid w:val="006A4132"/>
    <w:rsid w:val="006A4764"/>
    <w:rsid w:val="006B535E"/>
    <w:rsid w:val="006C21E7"/>
    <w:rsid w:val="006C67E2"/>
    <w:rsid w:val="006C6B9E"/>
    <w:rsid w:val="006C7E5D"/>
    <w:rsid w:val="006D1A78"/>
    <w:rsid w:val="006D22F6"/>
    <w:rsid w:val="006D5E80"/>
    <w:rsid w:val="006E4623"/>
    <w:rsid w:val="006E51C4"/>
    <w:rsid w:val="006E63E0"/>
    <w:rsid w:val="00702B48"/>
    <w:rsid w:val="00706AF5"/>
    <w:rsid w:val="00707F64"/>
    <w:rsid w:val="00714134"/>
    <w:rsid w:val="007151B1"/>
    <w:rsid w:val="00720051"/>
    <w:rsid w:val="00722D26"/>
    <w:rsid w:val="00756E16"/>
    <w:rsid w:val="007809CC"/>
    <w:rsid w:val="00780E6A"/>
    <w:rsid w:val="00792939"/>
    <w:rsid w:val="007935BB"/>
    <w:rsid w:val="007C3D71"/>
    <w:rsid w:val="007E1AD4"/>
    <w:rsid w:val="00813C3F"/>
    <w:rsid w:val="0081510A"/>
    <w:rsid w:val="00816734"/>
    <w:rsid w:val="00821617"/>
    <w:rsid w:val="00826A95"/>
    <w:rsid w:val="00867473"/>
    <w:rsid w:val="00870F46"/>
    <w:rsid w:val="00881CF3"/>
    <w:rsid w:val="00894BC2"/>
    <w:rsid w:val="008A6C1A"/>
    <w:rsid w:val="008B5C7C"/>
    <w:rsid w:val="008B6C7D"/>
    <w:rsid w:val="008B7576"/>
    <w:rsid w:val="008C212A"/>
    <w:rsid w:val="008E470E"/>
    <w:rsid w:val="008E7BED"/>
    <w:rsid w:val="008F60AD"/>
    <w:rsid w:val="009012E0"/>
    <w:rsid w:val="009017ED"/>
    <w:rsid w:val="00901832"/>
    <w:rsid w:val="00916610"/>
    <w:rsid w:val="00924410"/>
    <w:rsid w:val="00930336"/>
    <w:rsid w:val="00936022"/>
    <w:rsid w:val="00944C74"/>
    <w:rsid w:val="00946072"/>
    <w:rsid w:val="0094695A"/>
    <w:rsid w:val="00961D1D"/>
    <w:rsid w:val="00983593"/>
    <w:rsid w:val="009848B6"/>
    <w:rsid w:val="0099135F"/>
    <w:rsid w:val="009945F5"/>
    <w:rsid w:val="00995019"/>
    <w:rsid w:val="009A0B2C"/>
    <w:rsid w:val="009A7CAC"/>
    <w:rsid w:val="009B17A9"/>
    <w:rsid w:val="009B74E9"/>
    <w:rsid w:val="009C21B4"/>
    <w:rsid w:val="009C7F03"/>
    <w:rsid w:val="009D6BC2"/>
    <w:rsid w:val="009D7B2A"/>
    <w:rsid w:val="009E04BB"/>
    <w:rsid w:val="009E120C"/>
    <w:rsid w:val="009E35F8"/>
    <w:rsid w:val="009F1D17"/>
    <w:rsid w:val="009F3E18"/>
    <w:rsid w:val="00A073A6"/>
    <w:rsid w:val="00A11743"/>
    <w:rsid w:val="00A14725"/>
    <w:rsid w:val="00A25A66"/>
    <w:rsid w:val="00A33614"/>
    <w:rsid w:val="00A3689D"/>
    <w:rsid w:val="00A43C85"/>
    <w:rsid w:val="00A57186"/>
    <w:rsid w:val="00A74E66"/>
    <w:rsid w:val="00A91DA6"/>
    <w:rsid w:val="00AA7A49"/>
    <w:rsid w:val="00AA7EB6"/>
    <w:rsid w:val="00AB0802"/>
    <w:rsid w:val="00AC7C2B"/>
    <w:rsid w:val="00AD1249"/>
    <w:rsid w:val="00AD470D"/>
    <w:rsid w:val="00AD5DEB"/>
    <w:rsid w:val="00AD63E1"/>
    <w:rsid w:val="00AE0E99"/>
    <w:rsid w:val="00AF2C90"/>
    <w:rsid w:val="00AF4178"/>
    <w:rsid w:val="00B144FA"/>
    <w:rsid w:val="00B334D5"/>
    <w:rsid w:val="00B358D1"/>
    <w:rsid w:val="00B4048F"/>
    <w:rsid w:val="00B425CB"/>
    <w:rsid w:val="00B444C0"/>
    <w:rsid w:val="00B6137A"/>
    <w:rsid w:val="00B6255C"/>
    <w:rsid w:val="00B62A8F"/>
    <w:rsid w:val="00B80889"/>
    <w:rsid w:val="00B90E81"/>
    <w:rsid w:val="00BA2FD5"/>
    <w:rsid w:val="00BA5EF0"/>
    <w:rsid w:val="00BB4229"/>
    <w:rsid w:val="00BD0E9D"/>
    <w:rsid w:val="00BE444A"/>
    <w:rsid w:val="00BE6B06"/>
    <w:rsid w:val="00BE784B"/>
    <w:rsid w:val="00BF0BB1"/>
    <w:rsid w:val="00BF443F"/>
    <w:rsid w:val="00C02BC4"/>
    <w:rsid w:val="00C03365"/>
    <w:rsid w:val="00C04878"/>
    <w:rsid w:val="00C15729"/>
    <w:rsid w:val="00C25EAF"/>
    <w:rsid w:val="00C26AB6"/>
    <w:rsid w:val="00C32F20"/>
    <w:rsid w:val="00C34187"/>
    <w:rsid w:val="00C51BE5"/>
    <w:rsid w:val="00C52787"/>
    <w:rsid w:val="00C64F7D"/>
    <w:rsid w:val="00C66DE2"/>
    <w:rsid w:val="00C71AF7"/>
    <w:rsid w:val="00C7603D"/>
    <w:rsid w:val="00C9164F"/>
    <w:rsid w:val="00CA5A67"/>
    <w:rsid w:val="00CA7BA7"/>
    <w:rsid w:val="00CB1111"/>
    <w:rsid w:val="00CB1BBB"/>
    <w:rsid w:val="00CB58EF"/>
    <w:rsid w:val="00CB5BB8"/>
    <w:rsid w:val="00CC0ECA"/>
    <w:rsid w:val="00CC1427"/>
    <w:rsid w:val="00CC3280"/>
    <w:rsid w:val="00CE4D09"/>
    <w:rsid w:val="00CF60EF"/>
    <w:rsid w:val="00D03BD8"/>
    <w:rsid w:val="00D045BC"/>
    <w:rsid w:val="00D112A5"/>
    <w:rsid w:val="00D147F1"/>
    <w:rsid w:val="00D176FC"/>
    <w:rsid w:val="00D2056A"/>
    <w:rsid w:val="00D27279"/>
    <w:rsid w:val="00D34B85"/>
    <w:rsid w:val="00D372EE"/>
    <w:rsid w:val="00D54602"/>
    <w:rsid w:val="00D56ABD"/>
    <w:rsid w:val="00D6026F"/>
    <w:rsid w:val="00D76F05"/>
    <w:rsid w:val="00D8238A"/>
    <w:rsid w:val="00D83CB9"/>
    <w:rsid w:val="00D917CF"/>
    <w:rsid w:val="00D957B6"/>
    <w:rsid w:val="00DA38D7"/>
    <w:rsid w:val="00DA3EAE"/>
    <w:rsid w:val="00DA438C"/>
    <w:rsid w:val="00DA48AF"/>
    <w:rsid w:val="00DB4924"/>
    <w:rsid w:val="00DC3A68"/>
    <w:rsid w:val="00DC48B7"/>
    <w:rsid w:val="00DC6A43"/>
    <w:rsid w:val="00DD27FA"/>
    <w:rsid w:val="00DE3F15"/>
    <w:rsid w:val="00DE40BA"/>
    <w:rsid w:val="00DF5C81"/>
    <w:rsid w:val="00DF5FC1"/>
    <w:rsid w:val="00E0055F"/>
    <w:rsid w:val="00E068A9"/>
    <w:rsid w:val="00E24FE2"/>
    <w:rsid w:val="00E27538"/>
    <w:rsid w:val="00E322E7"/>
    <w:rsid w:val="00E35159"/>
    <w:rsid w:val="00E355D8"/>
    <w:rsid w:val="00E41415"/>
    <w:rsid w:val="00E50E68"/>
    <w:rsid w:val="00E50F30"/>
    <w:rsid w:val="00E57811"/>
    <w:rsid w:val="00E619DA"/>
    <w:rsid w:val="00E6733F"/>
    <w:rsid w:val="00E67BB7"/>
    <w:rsid w:val="00E67E58"/>
    <w:rsid w:val="00E72195"/>
    <w:rsid w:val="00E73E1A"/>
    <w:rsid w:val="00E8093E"/>
    <w:rsid w:val="00E80AAE"/>
    <w:rsid w:val="00E86809"/>
    <w:rsid w:val="00E90C13"/>
    <w:rsid w:val="00EA37AE"/>
    <w:rsid w:val="00EB1B87"/>
    <w:rsid w:val="00EB286C"/>
    <w:rsid w:val="00EB3B35"/>
    <w:rsid w:val="00EB614E"/>
    <w:rsid w:val="00EE29CA"/>
    <w:rsid w:val="00EE47B5"/>
    <w:rsid w:val="00EE4E15"/>
    <w:rsid w:val="00EF36DA"/>
    <w:rsid w:val="00EF6289"/>
    <w:rsid w:val="00EF7FCD"/>
    <w:rsid w:val="00F031E4"/>
    <w:rsid w:val="00F1165C"/>
    <w:rsid w:val="00F165FC"/>
    <w:rsid w:val="00F3099E"/>
    <w:rsid w:val="00F31AD2"/>
    <w:rsid w:val="00F334D2"/>
    <w:rsid w:val="00F36846"/>
    <w:rsid w:val="00F42CAA"/>
    <w:rsid w:val="00F447A3"/>
    <w:rsid w:val="00F5080A"/>
    <w:rsid w:val="00F525E3"/>
    <w:rsid w:val="00F6245D"/>
    <w:rsid w:val="00F64F50"/>
    <w:rsid w:val="00F70C68"/>
    <w:rsid w:val="00F757F0"/>
    <w:rsid w:val="00F76632"/>
    <w:rsid w:val="00F81484"/>
    <w:rsid w:val="00F81CC2"/>
    <w:rsid w:val="00F9138B"/>
    <w:rsid w:val="00F92438"/>
    <w:rsid w:val="00F9328B"/>
    <w:rsid w:val="00FA3912"/>
    <w:rsid w:val="00FA5EC1"/>
    <w:rsid w:val="00FB398B"/>
    <w:rsid w:val="00FB41A6"/>
    <w:rsid w:val="00FB56F9"/>
    <w:rsid w:val="00FC2569"/>
    <w:rsid w:val="00FC5C6D"/>
    <w:rsid w:val="00FD43A1"/>
    <w:rsid w:val="00FE0238"/>
    <w:rsid w:val="00FF1871"/>
    <w:rsid w:val="00FF3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hapeDefaults>
    <o:shapedefaults v:ext="edit" spidmax="2049"/>
    <o:shapelayout v:ext="edit">
      <o:idmap v:ext="edit" data="1"/>
    </o:shapelayout>
  </w:shapeDefaults>
  <w:decimalSymbol w:val="."/>
  <w:listSeparator w:val=","/>
  <w15:docId w15:val="{52318301-FD2B-4F17-AF1A-EEA9E9BA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B4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53B46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353B46"/>
  </w:style>
  <w:style w:type="paragraph" w:styleId="Footer">
    <w:name w:val="footer"/>
    <w:basedOn w:val="Normal"/>
    <w:link w:val="FooterChar"/>
    <w:uiPriority w:val="99"/>
    <w:unhideWhenUsed/>
    <w:rsid w:val="00353B46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3B46"/>
  </w:style>
  <w:style w:type="paragraph" w:styleId="BalloonText">
    <w:name w:val="Balloon Text"/>
    <w:basedOn w:val="Normal"/>
    <w:link w:val="BalloonTextChar"/>
    <w:uiPriority w:val="99"/>
    <w:semiHidden/>
    <w:unhideWhenUsed/>
    <w:rsid w:val="00353B46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B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353B46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Indent">
    <w:name w:val="Body Text Indent"/>
    <w:basedOn w:val="Normal"/>
    <w:link w:val="BodyTextIndentChar"/>
    <w:rsid w:val="00353B46"/>
    <w:pPr>
      <w:ind w:left="2520" w:hanging="2520"/>
    </w:pPr>
    <w:rPr>
      <w:rFonts w:ascii="Arial" w:hAnsi="Arial" w:cs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53B46"/>
    <w:rPr>
      <w:rFonts w:ascii="Arial" w:eastAsia="Times New Roman" w:hAnsi="Arial" w:cs="Arial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53B4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53B46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E80AAE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C212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212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B0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357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31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8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6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eti\Desktop\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DA62D-8CFE-4C84-B67E-FCDB6FBA6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86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L-1</dc:creator>
  <cp:lastModifiedBy>Parvez</cp:lastModifiedBy>
  <cp:revision>24</cp:revision>
  <cp:lastPrinted>2015-08-22T12:44:00Z</cp:lastPrinted>
  <dcterms:created xsi:type="dcterms:W3CDTF">2016-01-20T11:47:00Z</dcterms:created>
  <dcterms:modified xsi:type="dcterms:W3CDTF">2016-12-01T05:38:00Z</dcterms:modified>
</cp:coreProperties>
</file>