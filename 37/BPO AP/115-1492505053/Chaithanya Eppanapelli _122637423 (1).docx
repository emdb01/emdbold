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03FB" w:rsidRPr="00401AC8" w:rsidRDefault="000B03FB" w:rsidP="00401AC8">
      <w:pPr>
        <w:pStyle w:val="Heading1"/>
        <w:tabs>
          <w:tab w:val="left" w:pos="1800"/>
        </w:tabs>
        <w:jc w:val="center"/>
        <w:rPr>
          <w:bCs w:val="0"/>
          <w:sz w:val="28"/>
          <w:szCs w:val="28"/>
          <w:u w:val="single"/>
        </w:rPr>
      </w:pPr>
      <w:r w:rsidRPr="00401AC8">
        <w:rPr>
          <w:bCs w:val="0"/>
          <w:sz w:val="28"/>
          <w:szCs w:val="28"/>
          <w:u w:val="single"/>
        </w:rPr>
        <w:t>CURRICULUM VITAE</w:t>
      </w:r>
    </w:p>
    <w:p w:rsidR="000B03FB" w:rsidRPr="00CC41F6" w:rsidRDefault="000B03FB" w:rsidP="000B03FB"/>
    <w:p w:rsidR="000B03FB" w:rsidRPr="00CC41F6" w:rsidRDefault="000B03FB" w:rsidP="000B03FB">
      <w:pPr>
        <w:pBdr>
          <w:bottom w:val="single" w:sz="4" w:space="1" w:color="auto"/>
        </w:pBdr>
        <w:tabs>
          <w:tab w:val="left" w:pos="360"/>
        </w:tabs>
        <w:jc w:val="both"/>
      </w:pPr>
    </w:p>
    <w:p w:rsidR="000B03FB" w:rsidRPr="00CC41F6" w:rsidRDefault="00CC41F6" w:rsidP="000B03FB">
      <w:pPr>
        <w:pBdr>
          <w:bottom w:val="single" w:sz="4" w:space="1" w:color="auto"/>
        </w:pBdr>
        <w:tabs>
          <w:tab w:val="left" w:pos="360"/>
        </w:tabs>
        <w:jc w:val="both"/>
      </w:pPr>
      <w:r>
        <w:t>E.</w:t>
      </w:r>
      <w:r w:rsidR="00AE05A8">
        <w:t xml:space="preserve">chaithanya </w:t>
      </w:r>
      <w:r w:rsidR="00401AC8" w:rsidRPr="00CC41F6">
        <w:t xml:space="preserve">    </w:t>
      </w:r>
      <w:r w:rsidR="00010AE6" w:rsidRPr="00CC41F6">
        <w:t xml:space="preserve">          </w:t>
      </w:r>
      <w:r w:rsidR="000B03FB" w:rsidRPr="00CC41F6">
        <w:t xml:space="preserve">                          </w:t>
      </w:r>
      <w:r>
        <w:tab/>
      </w:r>
      <w:r>
        <w:tab/>
      </w:r>
      <w:r w:rsidR="00AE05A8">
        <w:t xml:space="preserve"> </w:t>
      </w:r>
      <w:r w:rsidR="007A12D5" w:rsidRPr="00CC41F6">
        <w:t xml:space="preserve"> Ph: 91-</w:t>
      </w:r>
      <w:r w:rsidR="00AE05A8">
        <w:t>7569914267</w:t>
      </w:r>
      <w:r w:rsidR="00E75803">
        <w:t>, 9329456196</w:t>
      </w:r>
    </w:p>
    <w:p w:rsidR="000B03FB" w:rsidRPr="00CC41F6" w:rsidRDefault="000B03FB" w:rsidP="000B03FB">
      <w:pPr>
        <w:pBdr>
          <w:bottom w:val="single" w:sz="4" w:space="1" w:color="auto"/>
        </w:pBdr>
        <w:tabs>
          <w:tab w:val="left" w:pos="360"/>
        </w:tabs>
        <w:jc w:val="both"/>
      </w:pPr>
      <w:r w:rsidRPr="00CC41F6">
        <w:t xml:space="preserve">                                                                                     </w:t>
      </w:r>
      <w:r w:rsidR="007A12D5" w:rsidRPr="00CC41F6">
        <w:t xml:space="preserve"> E-mail:</w:t>
      </w:r>
      <w:r w:rsidR="00AE05A8">
        <w:t>echaithanya17</w:t>
      </w:r>
      <w:r w:rsidRPr="00CC41F6">
        <w:t>@gmail.com</w:t>
      </w:r>
      <w:r w:rsidRPr="00CC41F6">
        <w:tab/>
        <w:t xml:space="preserve">                                                                        </w:t>
      </w:r>
      <w:r w:rsidRPr="00CC41F6">
        <w:rPr>
          <w:b/>
        </w:rPr>
        <w:tab/>
        <w:t xml:space="preserve">                                                                                                                                                                              </w:t>
      </w:r>
      <w:r w:rsidRPr="00CC41F6">
        <w:t xml:space="preserve">                                                </w:t>
      </w:r>
      <w:r w:rsidRPr="00CC41F6">
        <w:rPr>
          <w:b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B03FB" w:rsidRPr="00CC41F6" w:rsidRDefault="003A2B30">
      <w:r w:rsidRPr="00CC41F6">
        <w:t xml:space="preserve"> </w:t>
      </w:r>
    </w:p>
    <w:p w:rsidR="003A2B30" w:rsidRPr="00CC41F6" w:rsidRDefault="003A2B30"/>
    <w:p w:rsidR="000B03FB" w:rsidRPr="00CC41F6" w:rsidRDefault="000B03FB">
      <w:pPr>
        <w:rPr>
          <w:b/>
          <w:bCs/>
        </w:rPr>
      </w:pPr>
      <w:r w:rsidRPr="00CC41F6">
        <w:rPr>
          <w:b/>
          <w:bCs/>
        </w:rPr>
        <w:t>CAREER OBJECTIVE:</w:t>
      </w:r>
    </w:p>
    <w:p w:rsidR="000B03FB" w:rsidRPr="00CC41F6" w:rsidRDefault="000B03FB">
      <w:pPr>
        <w:rPr>
          <w:b/>
          <w:bCs/>
          <w:u w:val="single"/>
        </w:rPr>
      </w:pPr>
    </w:p>
    <w:p w:rsidR="000B03FB" w:rsidRPr="00CC41F6" w:rsidRDefault="003D11C7" w:rsidP="003D11C7">
      <w:pPr>
        <w:spacing w:line="360" w:lineRule="auto"/>
        <w:rPr>
          <w:bCs/>
        </w:rPr>
      </w:pPr>
      <w:r w:rsidRPr="00CC41F6">
        <w:rPr>
          <w:b/>
          <w:bCs/>
        </w:rPr>
        <w:t xml:space="preserve">       </w:t>
      </w:r>
      <w:r w:rsidR="000B03FB" w:rsidRPr="00CC41F6">
        <w:rPr>
          <w:bCs/>
        </w:rPr>
        <w:t xml:space="preserve">To </w:t>
      </w:r>
      <w:r w:rsidR="00224353" w:rsidRPr="00CC41F6">
        <w:rPr>
          <w:bCs/>
        </w:rPr>
        <w:t xml:space="preserve">secure a </w:t>
      </w:r>
      <w:r w:rsidR="000B03FB" w:rsidRPr="00CC41F6">
        <w:rPr>
          <w:bCs/>
        </w:rPr>
        <w:t xml:space="preserve">challenging position in the globally </w:t>
      </w:r>
      <w:r w:rsidR="00FB07B0" w:rsidRPr="00CC41F6">
        <w:rPr>
          <w:bCs/>
        </w:rPr>
        <w:t>competitive enviro</w:t>
      </w:r>
      <w:r w:rsidR="003A2B30" w:rsidRPr="00CC41F6">
        <w:rPr>
          <w:bCs/>
        </w:rPr>
        <w:t>n</w:t>
      </w:r>
      <w:r w:rsidR="00FB07B0" w:rsidRPr="00CC41F6">
        <w:rPr>
          <w:bCs/>
        </w:rPr>
        <w:t>ment</w:t>
      </w:r>
      <w:r w:rsidR="000B03FB" w:rsidRPr="00CC41F6">
        <w:rPr>
          <w:bCs/>
        </w:rPr>
        <w:t xml:space="preserve"> where </w:t>
      </w:r>
      <w:r w:rsidR="003A2B30" w:rsidRPr="00CC41F6">
        <w:rPr>
          <w:bCs/>
        </w:rPr>
        <w:t xml:space="preserve">I </w:t>
      </w:r>
      <w:r w:rsidR="000B03FB" w:rsidRPr="00CC41F6">
        <w:rPr>
          <w:bCs/>
        </w:rPr>
        <w:t>can</w:t>
      </w:r>
    </w:p>
    <w:p w:rsidR="000B03FB" w:rsidRPr="00CC41F6" w:rsidRDefault="003A2B30" w:rsidP="003D11C7">
      <w:pPr>
        <w:spacing w:line="360" w:lineRule="auto"/>
        <w:rPr>
          <w:bCs/>
        </w:rPr>
      </w:pPr>
      <w:r w:rsidRPr="00CC41F6">
        <w:rPr>
          <w:bCs/>
        </w:rPr>
        <w:t>efficiently</w:t>
      </w:r>
      <w:r w:rsidR="000B03FB" w:rsidRPr="00CC41F6">
        <w:rPr>
          <w:bCs/>
        </w:rPr>
        <w:t xml:space="preserve"> </w:t>
      </w:r>
      <w:r w:rsidR="004F7D4B" w:rsidRPr="00CC41F6">
        <w:rPr>
          <w:bCs/>
        </w:rPr>
        <w:t>utilize my skills and abiliti</w:t>
      </w:r>
      <w:r w:rsidR="003D11C7" w:rsidRPr="00CC41F6">
        <w:rPr>
          <w:bCs/>
        </w:rPr>
        <w:t>es for professional growth by contributing to the organizational goals.</w:t>
      </w:r>
    </w:p>
    <w:p w:rsidR="003D11C7" w:rsidRPr="00CC41F6" w:rsidRDefault="003D11C7"/>
    <w:p w:rsidR="00534887" w:rsidRPr="00CC41F6" w:rsidRDefault="00224353" w:rsidP="00534887">
      <w:pPr>
        <w:rPr>
          <w:b/>
          <w:bCs/>
        </w:rPr>
      </w:pPr>
      <w:r w:rsidRPr="00CC41F6">
        <w:rPr>
          <w:b/>
          <w:bCs/>
        </w:rPr>
        <w:t>ACADEMIC DETAILS</w:t>
      </w:r>
      <w:r w:rsidR="003D11C7" w:rsidRPr="00CC41F6">
        <w:rPr>
          <w:b/>
          <w:bCs/>
        </w:rPr>
        <w:t>:</w:t>
      </w:r>
    </w:p>
    <w:p w:rsidR="00A36448" w:rsidRPr="00CC41F6" w:rsidRDefault="00A36448" w:rsidP="00010AE6">
      <w:pPr>
        <w:spacing w:line="360" w:lineRule="auto"/>
        <w:rPr>
          <w:b/>
          <w:bCs/>
          <w:u w:val="single"/>
        </w:rPr>
      </w:pPr>
    </w:p>
    <w:p w:rsidR="007A12D5" w:rsidRPr="00CC41F6" w:rsidRDefault="007A12D5" w:rsidP="00534887">
      <w:pPr>
        <w:numPr>
          <w:ilvl w:val="0"/>
          <w:numId w:val="8"/>
        </w:numPr>
        <w:spacing w:line="360" w:lineRule="auto"/>
        <w:rPr>
          <w:bCs/>
        </w:rPr>
      </w:pPr>
      <w:r w:rsidRPr="00CC41F6">
        <w:rPr>
          <w:bCs/>
        </w:rPr>
        <w:t xml:space="preserve">Completed graduation with </w:t>
      </w:r>
      <w:r w:rsidR="00AE05A8">
        <w:rPr>
          <w:bCs/>
        </w:rPr>
        <w:t>Diploma</w:t>
      </w:r>
      <w:r w:rsidRPr="00CC41F6">
        <w:rPr>
          <w:bCs/>
        </w:rPr>
        <w:t xml:space="preserve"> (</w:t>
      </w:r>
      <w:r w:rsidR="00AE05A8">
        <w:rPr>
          <w:bCs/>
        </w:rPr>
        <w:t>mechanical</w:t>
      </w:r>
      <w:r w:rsidRPr="00CC41F6">
        <w:rPr>
          <w:bCs/>
        </w:rPr>
        <w:t xml:space="preserve">) with an aggregate of </w:t>
      </w:r>
      <w:r w:rsidR="00AE05A8">
        <w:rPr>
          <w:bCs/>
        </w:rPr>
        <w:t>75</w:t>
      </w:r>
      <w:r w:rsidRPr="00CC41F6">
        <w:rPr>
          <w:bCs/>
        </w:rPr>
        <w:t xml:space="preserve"> % from  </w:t>
      </w:r>
      <w:r w:rsidR="00AE05A8">
        <w:rPr>
          <w:bCs/>
        </w:rPr>
        <w:t>Sana polytechnic college</w:t>
      </w:r>
    </w:p>
    <w:p w:rsidR="00AE05A8" w:rsidRDefault="00307935" w:rsidP="00534887">
      <w:pPr>
        <w:numPr>
          <w:ilvl w:val="0"/>
          <w:numId w:val="8"/>
        </w:numPr>
        <w:spacing w:line="360" w:lineRule="auto"/>
        <w:rPr>
          <w:bCs/>
        </w:rPr>
      </w:pPr>
      <w:r w:rsidRPr="00AE05A8">
        <w:rPr>
          <w:bCs/>
        </w:rPr>
        <w:t>Completed intermediate with M.P.C</w:t>
      </w:r>
      <w:r w:rsidR="007A12D5" w:rsidRPr="00AE05A8">
        <w:rPr>
          <w:bCs/>
        </w:rPr>
        <w:t xml:space="preserve"> with an aggregate of 5</w:t>
      </w:r>
      <w:r w:rsidR="00AE05A8" w:rsidRPr="00AE05A8">
        <w:rPr>
          <w:bCs/>
        </w:rPr>
        <w:t>0</w:t>
      </w:r>
      <w:r w:rsidR="003A2B30" w:rsidRPr="00AE05A8">
        <w:rPr>
          <w:bCs/>
        </w:rPr>
        <w:t xml:space="preserve">% </w:t>
      </w:r>
      <w:r w:rsidRPr="00AE05A8">
        <w:rPr>
          <w:bCs/>
        </w:rPr>
        <w:t xml:space="preserve">from </w:t>
      </w:r>
      <w:r w:rsidR="00AE05A8" w:rsidRPr="00CC41F6">
        <w:rPr>
          <w:bCs/>
        </w:rPr>
        <w:t>Shanthinikethan</w:t>
      </w:r>
      <w:r w:rsidR="00AE05A8">
        <w:rPr>
          <w:bCs/>
        </w:rPr>
        <w:t xml:space="preserve"> Junior College </w:t>
      </w:r>
      <w:r w:rsidR="00AE05A8" w:rsidRPr="00AE05A8">
        <w:rPr>
          <w:bCs/>
        </w:rPr>
        <w:t xml:space="preserve"> </w:t>
      </w:r>
    </w:p>
    <w:p w:rsidR="00A36448" w:rsidRPr="00AE05A8" w:rsidRDefault="00307935" w:rsidP="00534887">
      <w:pPr>
        <w:numPr>
          <w:ilvl w:val="0"/>
          <w:numId w:val="8"/>
        </w:numPr>
        <w:spacing w:line="360" w:lineRule="auto"/>
        <w:rPr>
          <w:bCs/>
        </w:rPr>
      </w:pPr>
      <w:r w:rsidRPr="00AE05A8">
        <w:rPr>
          <w:bCs/>
        </w:rPr>
        <w:t>Completed  secondary school of education</w:t>
      </w:r>
      <w:r w:rsidR="003B4A02" w:rsidRPr="00AE05A8">
        <w:rPr>
          <w:bCs/>
        </w:rPr>
        <w:t xml:space="preserve"> from </w:t>
      </w:r>
      <w:r w:rsidR="00AE05A8">
        <w:rPr>
          <w:bCs/>
        </w:rPr>
        <w:t xml:space="preserve">SRI </w:t>
      </w:r>
      <w:r w:rsidR="005A655B">
        <w:rPr>
          <w:bCs/>
        </w:rPr>
        <w:t>Venkat</w:t>
      </w:r>
      <w:r w:rsidR="00030F71">
        <w:rPr>
          <w:bCs/>
        </w:rPr>
        <w:t xml:space="preserve">eshwara Vidyanikethan </w:t>
      </w:r>
      <w:r w:rsidR="00AE05A8">
        <w:rPr>
          <w:bCs/>
        </w:rPr>
        <w:t xml:space="preserve">High </w:t>
      </w:r>
      <w:r w:rsidR="005A655B">
        <w:rPr>
          <w:bCs/>
        </w:rPr>
        <w:t>S</w:t>
      </w:r>
      <w:r w:rsidR="00AE05A8">
        <w:rPr>
          <w:bCs/>
        </w:rPr>
        <w:t>chool</w:t>
      </w:r>
      <w:r w:rsidR="00CC41F6" w:rsidRPr="00AE05A8">
        <w:rPr>
          <w:bCs/>
        </w:rPr>
        <w:t xml:space="preserve"> </w:t>
      </w:r>
      <w:r w:rsidR="007A12D5" w:rsidRPr="00AE05A8">
        <w:rPr>
          <w:bCs/>
        </w:rPr>
        <w:t xml:space="preserve"> with an aggregation of  65</w:t>
      </w:r>
      <w:r w:rsidRPr="00AE05A8">
        <w:rPr>
          <w:bCs/>
        </w:rPr>
        <w:t xml:space="preserve">% </w:t>
      </w:r>
    </w:p>
    <w:p w:rsidR="004A7E5B" w:rsidRPr="00CC41F6" w:rsidRDefault="00A36448" w:rsidP="004A7E5B">
      <w:pPr>
        <w:spacing w:line="360" w:lineRule="auto"/>
        <w:rPr>
          <w:bCs/>
        </w:rPr>
      </w:pPr>
      <w:r w:rsidRPr="00CC41F6">
        <w:rPr>
          <w:bCs/>
        </w:rPr>
        <w:t xml:space="preserve">      </w:t>
      </w:r>
    </w:p>
    <w:p w:rsidR="003A2B30" w:rsidRPr="00401AC8" w:rsidRDefault="003D11C7" w:rsidP="00401AC8">
      <w:pPr>
        <w:spacing w:line="360" w:lineRule="auto"/>
        <w:rPr>
          <w:bCs/>
        </w:rPr>
      </w:pPr>
      <w:r w:rsidRPr="00CC41F6">
        <w:rPr>
          <w:b/>
          <w:bCs/>
        </w:rPr>
        <w:t>STRENGTHS:</w:t>
      </w:r>
    </w:p>
    <w:p w:rsidR="003D11C7" w:rsidRPr="00CC41F6" w:rsidRDefault="003D11C7" w:rsidP="004A7E5B">
      <w:pPr>
        <w:numPr>
          <w:ilvl w:val="0"/>
          <w:numId w:val="13"/>
        </w:numPr>
        <w:spacing w:line="360" w:lineRule="auto"/>
        <w:rPr>
          <w:bCs/>
        </w:rPr>
      </w:pPr>
      <w:r w:rsidRPr="00CC41F6">
        <w:rPr>
          <w:bCs/>
        </w:rPr>
        <w:t>Good Communication skills, Sincerity, Quick Learner, Self-Motivated and Hard Worker.</w:t>
      </w:r>
    </w:p>
    <w:p w:rsidR="003D11C7" w:rsidRPr="00CC41F6" w:rsidRDefault="003D11C7" w:rsidP="003D11C7">
      <w:pPr>
        <w:numPr>
          <w:ilvl w:val="0"/>
          <w:numId w:val="1"/>
        </w:numPr>
        <w:spacing w:line="360" w:lineRule="auto"/>
        <w:rPr>
          <w:bCs/>
        </w:rPr>
      </w:pPr>
      <w:r w:rsidRPr="00CC41F6">
        <w:rPr>
          <w:bCs/>
        </w:rPr>
        <w:t>Adaptive to a</w:t>
      </w:r>
      <w:r w:rsidR="00CC41F6" w:rsidRPr="00CC41F6">
        <w:rPr>
          <w:bCs/>
        </w:rPr>
        <w:t>ll types of working environment</w:t>
      </w:r>
      <w:r w:rsidRPr="00CC41F6">
        <w:rPr>
          <w:bCs/>
        </w:rPr>
        <w:t>.</w:t>
      </w:r>
    </w:p>
    <w:p w:rsidR="003D11C7" w:rsidRPr="00CC41F6" w:rsidRDefault="003D11C7" w:rsidP="003D11C7">
      <w:pPr>
        <w:numPr>
          <w:ilvl w:val="0"/>
          <w:numId w:val="1"/>
        </w:numPr>
        <w:spacing w:line="360" w:lineRule="auto"/>
        <w:rPr>
          <w:bCs/>
        </w:rPr>
      </w:pPr>
      <w:r w:rsidRPr="00CC41F6">
        <w:rPr>
          <w:bCs/>
        </w:rPr>
        <w:t>Accepting feedback in a positive way.</w:t>
      </w:r>
    </w:p>
    <w:p w:rsidR="003D11C7" w:rsidRDefault="003D11C7" w:rsidP="003D11C7">
      <w:pPr>
        <w:numPr>
          <w:ilvl w:val="0"/>
          <w:numId w:val="1"/>
        </w:numPr>
        <w:spacing w:line="360" w:lineRule="auto"/>
        <w:rPr>
          <w:bCs/>
        </w:rPr>
      </w:pPr>
      <w:r w:rsidRPr="00CC41F6">
        <w:rPr>
          <w:bCs/>
        </w:rPr>
        <w:t>Strong determination and hard working attitude towards work.</w:t>
      </w:r>
    </w:p>
    <w:p w:rsidR="007B32A4" w:rsidRDefault="007B32A4" w:rsidP="007B32A4">
      <w:pPr>
        <w:spacing w:line="360" w:lineRule="auto"/>
        <w:ind w:left="720"/>
        <w:rPr>
          <w:bCs/>
        </w:rPr>
      </w:pPr>
    </w:p>
    <w:p w:rsidR="007B32A4" w:rsidRDefault="007B32A4" w:rsidP="007B32A4">
      <w:pPr>
        <w:pStyle w:val="Heading1"/>
      </w:pPr>
      <w:r w:rsidRPr="007B32A4">
        <w:t>WORK EXPERIENCE:</w:t>
      </w:r>
    </w:p>
    <w:p w:rsidR="007B32A4" w:rsidRDefault="007B32A4" w:rsidP="007B32A4"/>
    <w:p w:rsidR="007B32A4" w:rsidRDefault="007B32A4" w:rsidP="007B32A4">
      <w:r>
        <w:t xml:space="preserve">     Role: Customer Care Executive (Rebel Voice Process)</w:t>
      </w:r>
    </w:p>
    <w:p w:rsidR="007B32A4" w:rsidRDefault="007B32A4" w:rsidP="007B32A4">
      <w:r>
        <w:t xml:space="preserve">    </w:t>
      </w:r>
    </w:p>
    <w:p w:rsidR="00D345F6" w:rsidRDefault="007B32A4" w:rsidP="007B32A4">
      <w:r>
        <w:t xml:space="preserve">     Company: Teleperformance, Indore</w:t>
      </w:r>
      <w:proofErr w:type="gramStart"/>
      <w:r>
        <w:t>,Madhya</w:t>
      </w:r>
      <w:proofErr w:type="gramEnd"/>
      <w:r>
        <w:t xml:space="preserve"> Pradesh </w:t>
      </w:r>
    </w:p>
    <w:p w:rsidR="00D345F6" w:rsidRDefault="00D345F6" w:rsidP="007B32A4"/>
    <w:p w:rsidR="007B32A4" w:rsidRDefault="007B32A4" w:rsidP="007B32A4">
      <w:r>
        <w:t xml:space="preserve"> </w:t>
      </w:r>
      <w:r w:rsidR="00D345F6">
        <w:t xml:space="preserve">      I have completed </w:t>
      </w:r>
      <w:r w:rsidRPr="007B32A4">
        <w:rPr>
          <w:rFonts w:ascii="Arial" w:hAnsi="Arial" w:cs="Arial"/>
          <w:b/>
        </w:rPr>
        <w:t>6</w:t>
      </w:r>
      <w:r>
        <w:t xml:space="preserve"> Mounts </w:t>
      </w:r>
      <w:r w:rsidR="00D345F6">
        <w:t>In Teleperformance.</w:t>
      </w:r>
    </w:p>
    <w:p w:rsidR="00D345F6" w:rsidRPr="007B32A4" w:rsidRDefault="00D345F6" w:rsidP="007B32A4"/>
    <w:p w:rsidR="004A7E5B" w:rsidRPr="00CC41F6" w:rsidRDefault="004A7E5B" w:rsidP="004A7E5B">
      <w:pPr>
        <w:jc w:val="both"/>
        <w:rPr>
          <w:b/>
        </w:rPr>
      </w:pPr>
      <w:r w:rsidRPr="00CC41F6">
        <w:rPr>
          <w:b/>
        </w:rPr>
        <w:t>TECHNICAL SKILLS:</w:t>
      </w:r>
    </w:p>
    <w:p w:rsidR="004A7E5B" w:rsidRPr="00CC41F6" w:rsidRDefault="004A7E5B" w:rsidP="004A7E5B">
      <w:pPr>
        <w:jc w:val="both"/>
        <w:rPr>
          <w:b/>
        </w:rPr>
      </w:pPr>
    </w:p>
    <w:p w:rsidR="004A7E5B" w:rsidRPr="00CC41F6" w:rsidRDefault="004A7E5B" w:rsidP="004A7E5B">
      <w:pPr>
        <w:pStyle w:val="ListParagraph"/>
        <w:spacing w:after="0"/>
        <w:ind w:left="0"/>
        <w:jc w:val="both"/>
        <w:rPr>
          <w:rFonts w:ascii="Times New Roman" w:hAnsi="Times New Roman"/>
          <w:b/>
          <w:sz w:val="24"/>
          <w:szCs w:val="24"/>
        </w:rPr>
      </w:pPr>
      <w:r w:rsidRPr="00CC41F6">
        <w:rPr>
          <w:rFonts w:ascii="Times New Roman" w:hAnsi="Times New Roman"/>
          <w:sz w:val="24"/>
          <w:szCs w:val="24"/>
        </w:rPr>
        <w:t>Operating system                : Win 2000/xp, Win 7,</w:t>
      </w:r>
    </w:p>
    <w:p w:rsidR="00030F71" w:rsidRDefault="00030F71" w:rsidP="0002592B">
      <w:pPr>
        <w:spacing w:line="360" w:lineRule="auto"/>
      </w:pPr>
      <w:r>
        <w:t xml:space="preserve">Computer Skills                  : </w:t>
      </w:r>
      <w:proofErr w:type="spellStart"/>
      <w:r>
        <w:t>Ms.office</w:t>
      </w:r>
      <w:proofErr w:type="spellEnd"/>
      <w:r>
        <w:t>, Net Working</w:t>
      </w:r>
    </w:p>
    <w:p w:rsidR="00030F71" w:rsidRDefault="00030F71" w:rsidP="0002592B">
      <w:pPr>
        <w:spacing w:line="360" w:lineRule="auto"/>
      </w:pPr>
      <w:r>
        <w:t>Computer Work                  :</w:t>
      </w:r>
      <w:r w:rsidRPr="00030F71">
        <w:t xml:space="preserve"> </w:t>
      </w:r>
      <w:r>
        <w:t>Adobe Photoshop,</w:t>
      </w:r>
      <w:r w:rsidRPr="00030F71">
        <w:t xml:space="preserve"> </w:t>
      </w:r>
      <w:r>
        <w:t>Creating Albums, Video mixing</w:t>
      </w:r>
    </w:p>
    <w:p w:rsidR="00CB7FDE" w:rsidRPr="00030F71" w:rsidRDefault="00CB7FDE" w:rsidP="0002592B">
      <w:pPr>
        <w:spacing w:line="360" w:lineRule="auto"/>
      </w:pPr>
      <w:r>
        <w:t>Mechanical                          : Auto Cad 2D&amp;3D</w:t>
      </w:r>
      <w:r w:rsidR="007B32A4">
        <w:t xml:space="preserve">, Mechanical Engineer </w:t>
      </w:r>
    </w:p>
    <w:p w:rsidR="004867CD" w:rsidRDefault="004867CD" w:rsidP="0002592B">
      <w:pPr>
        <w:spacing w:line="360" w:lineRule="auto"/>
        <w:rPr>
          <w:vertAlign w:val="superscript"/>
        </w:rPr>
      </w:pPr>
    </w:p>
    <w:p w:rsidR="003D11C7" w:rsidRPr="00CC41F6" w:rsidRDefault="00583B24" w:rsidP="0002592B">
      <w:pPr>
        <w:spacing w:line="360" w:lineRule="auto"/>
        <w:rPr>
          <w:b/>
        </w:rPr>
      </w:pPr>
      <w:r w:rsidRPr="00CC41F6">
        <w:rPr>
          <w:b/>
          <w:bCs/>
        </w:rPr>
        <w:t>PROJECT:</w:t>
      </w:r>
    </w:p>
    <w:p w:rsidR="00583B24" w:rsidRPr="00CC41F6" w:rsidRDefault="00583B24" w:rsidP="00583B24">
      <w:pPr>
        <w:spacing w:line="360" w:lineRule="auto"/>
        <w:ind w:left="360"/>
        <w:rPr>
          <w:b/>
          <w:bCs/>
          <w:u w:val="single"/>
        </w:rPr>
      </w:pPr>
    </w:p>
    <w:p w:rsidR="007A12D5" w:rsidRPr="00401AC8" w:rsidRDefault="007A12D5" w:rsidP="007A12D5">
      <w:pPr>
        <w:widowControl w:val="0"/>
        <w:autoSpaceDE w:val="0"/>
        <w:autoSpaceDN w:val="0"/>
        <w:adjustRightInd w:val="0"/>
        <w:spacing w:line="360" w:lineRule="auto"/>
        <w:rPr>
          <w:sz w:val="22"/>
          <w:szCs w:val="22"/>
        </w:rPr>
      </w:pPr>
      <w:r w:rsidRPr="00CC41F6">
        <w:t xml:space="preserve">Title       </w:t>
      </w:r>
      <w:r w:rsidR="00CC41F6" w:rsidRPr="00CC41F6">
        <w:t xml:space="preserve">                            :  </w:t>
      </w:r>
      <w:r w:rsidR="00030F71">
        <w:rPr>
          <w:b/>
          <w:sz w:val="22"/>
          <w:szCs w:val="22"/>
        </w:rPr>
        <w:t xml:space="preserve">DIESEL LOCO SHED KAZIPET </w:t>
      </w:r>
    </w:p>
    <w:p w:rsidR="007A12D5" w:rsidRPr="00CC41F6" w:rsidRDefault="007A12D5" w:rsidP="007A12D5">
      <w:pPr>
        <w:widowControl w:val="0"/>
        <w:autoSpaceDE w:val="0"/>
        <w:autoSpaceDN w:val="0"/>
        <w:adjustRightInd w:val="0"/>
        <w:spacing w:line="360" w:lineRule="auto"/>
      </w:pPr>
      <w:r w:rsidRPr="00CC41F6">
        <w:t xml:space="preserve">Team size                          :  </w:t>
      </w:r>
      <w:r w:rsidR="00030F71">
        <w:t>1</w:t>
      </w:r>
      <w:r w:rsidRPr="00CC41F6">
        <w:t>4</w:t>
      </w:r>
    </w:p>
    <w:p w:rsidR="007A12D5" w:rsidRPr="00CC41F6" w:rsidRDefault="007A12D5" w:rsidP="007A12D5">
      <w:pPr>
        <w:widowControl w:val="0"/>
        <w:autoSpaceDE w:val="0"/>
        <w:autoSpaceDN w:val="0"/>
        <w:adjustRightInd w:val="0"/>
        <w:spacing w:line="360" w:lineRule="auto"/>
      </w:pPr>
      <w:r w:rsidRPr="00CC41F6">
        <w:t xml:space="preserve">Role                                   :  </w:t>
      </w:r>
      <w:r w:rsidR="004867CD">
        <w:t xml:space="preserve">Team </w:t>
      </w:r>
      <w:r w:rsidR="007B32A4">
        <w:t>Leader</w:t>
      </w:r>
    </w:p>
    <w:p w:rsidR="007A12D5" w:rsidRPr="00CC41F6" w:rsidRDefault="007A12D5" w:rsidP="007A12D5">
      <w:pPr>
        <w:widowControl w:val="0"/>
        <w:autoSpaceDE w:val="0"/>
        <w:autoSpaceDN w:val="0"/>
        <w:adjustRightInd w:val="0"/>
        <w:spacing w:line="360" w:lineRule="auto"/>
      </w:pPr>
      <w:r w:rsidRPr="00CC41F6">
        <w:t xml:space="preserve">Platform                            :  </w:t>
      </w:r>
      <w:r w:rsidR="00D6099E">
        <w:t xml:space="preserve">Mechanical shed </w:t>
      </w:r>
    </w:p>
    <w:p w:rsidR="00CC41F6" w:rsidRPr="00CC41F6" w:rsidRDefault="00D6099E" w:rsidP="0072046E">
      <w:pPr>
        <w:widowControl w:val="0"/>
        <w:autoSpaceDE w:val="0"/>
        <w:autoSpaceDN w:val="0"/>
        <w:adjustRightInd w:val="0"/>
        <w:spacing w:line="360" w:lineRule="auto"/>
        <w:jc w:val="both"/>
        <w:rPr>
          <w:b/>
        </w:rPr>
      </w:pPr>
      <w:r>
        <w:t xml:space="preserve">Description             </w:t>
      </w:r>
      <w:r w:rsidR="007A12D5" w:rsidRPr="00CC41F6">
        <w:t>:   In this project</w:t>
      </w:r>
      <w:r w:rsidR="004028F3">
        <w:t xml:space="preserve"> we have declare that the project work entitled a project repot on APPRENTICE TRAINING in diesel loco shed kazipet.</w:t>
      </w:r>
      <w:r w:rsidR="004028F3" w:rsidRPr="004028F3">
        <w:t xml:space="preserve"> </w:t>
      </w:r>
      <w:r w:rsidR="004028F3">
        <w:t>This is a record of bonafide carried out by me and the results in this project report has not been produced /copied from any source. The results embodied in this project report have not been submitted to any other university of institute for the Awards of any other Degree of Diploma.</w:t>
      </w:r>
    </w:p>
    <w:p w:rsidR="00CC41F6" w:rsidRDefault="00CC41F6" w:rsidP="0072046E">
      <w:pPr>
        <w:widowControl w:val="0"/>
        <w:autoSpaceDE w:val="0"/>
        <w:autoSpaceDN w:val="0"/>
        <w:adjustRightInd w:val="0"/>
        <w:spacing w:line="360" w:lineRule="auto"/>
        <w:jc w:val="both"/>
        <w:rPr>
          <w:b/>
        </w:rPr>
      </w:pPr>
    </w:p>
    <w:p w:rsidR="00F841EA" w:rsidRPr="00CC41F6" w:rsidRDefault="005D3D40" w:rsidP="0072046E">
      <w:pPr>
        <w:widowControl w:val="0"/>
        <w:autoSpaceDE w:val="0"/>
        <w:autoSpaceDN w:val="0"/>
        <w:adjustRightInd w:val="0"/>
        <w:spacing w:line="360" w:lineRule="auto"/>
        <w:jc w:val="both"/>
      </w:pPr>
      <w:r w:rsidRPr="00CC41F6">
        <w:rPr>
          <w:b/>
        </w:rPr>
        <w:t xml:space="preserve"> </w:t>
      </w:r>
      <w:r w:rsidR="00F841EA" w:rsidRPr="00CC41F6">
        <w:rPr>
          <w:b/>
          <w:bCs/>
        </w:rPr>
        <w:t xml:space="preserve">PERSONAL </w:t>
      </w:r>
      <w:r w:rsidR="00CC41F6" w:rsidRPr="00CC41F6">
        <w:rPr>
          <w:b/>
          <w:bCs/>
        </w:rPr>
        <w:t>INFORMATION:</w:t>
      </w:r>
    </w:p>
    <w:p w:rsidR="00F841EA" w:rsidRPr="00CC41F6" w:rsidRDefault="00F841EA" w:rsidP="004A7E5B">
      <w:pPr>
        <w:spacing w:line="360" w:lineRule="auto"/>
      </w:pPr>
      <w:r w:rsidRPr="00CC41F6">
        <w:t xml:space="preserve">Name                                        : </w:t>
      </w:r>
      <w:r w:rsidR="007A12D5" w:rsidRPr="00CC41F6">
        <w:tab/>
      </w:r>
      <w:r w:rsidR="007A12D5" w:rsidRPr="00CC41F6">
        <w:tab/>
        <w:t>E.</w:t>
      </w:r>
      <w:r w:rsidR="004028F3">
        <w:t>CHAITHANYA</w:t>
      </w:r>
    </w:p>
    <w:p w:rsidR="00F841EA" w:rsidRPr="00CC41F6" w:rsidRDefault="00F841EA" w:rsidP="004A7E5B">
      <w:pPr>
        <w:spacing w:line="360" w:lineRule="auto"/>
      </w:pPr>
      <w:r w:rsidRPr="00CC41F6">
        <w:t xml:space="preserve">Father’s name                           : </w:t>
      </w:r>
      <w:r w:rsidRPr="00CC41F6">
        <w:tab/>
      </w:r>
      <w:r w:rsidRPr="00CC41F6">
        <w:tab/>
      </w:r>
      <w:r w:rsidR="00010AE6" w:rsidRPr="00CC41F6">
        <w:t>PRABHAKAR</w:t>
      </w:r>
    </w:p>
    <w:p w:rsidR="00F841EA" w:rsidRPr="00CC41F6" w:rsidRDefault="00F841EA" w:rsidP="004A7E5B">
      <w:pPr>
        <w:spacing w:line="360" w:lineRule="auto"/>
      </w:pPr>
      <w:r w:rsidRPr="00CC41F6">
        <w:t xml:space="preserve">Date of Birth                             : </w:t>
      </w:r>
      <w:r w:rsidR="007A12D5" w:rsidRPr="00CC41F6">
        <w:tab/>
      </w:r>
      <w:r w:rsidR="007A12D5" w:rsidRPr="00CC41F6">
        <w:tab/>
      </w:r>
      <w:r w:rsidR="004028F3">
        <w:t xml:space="preserve">15 </w:t>
      </w:r>
      <w:r w:rsidR="00CC41F6" w:rsidRPr="00CC41F6">
        <w:t xml:space="preserve"> </w:t>
      </w:r>
      <w:r w:rsidR="004028F3">
        <w:t>MAY</w:t>
      </w:r>
      <w:r w:rsidR="007A12D5" w:rsidRPr="00CC41F6">
        <w:t xml:space="preserve"> 19</w:t>
      </w:r>
      <w:r w:rsidR="004028F3">
        <w:t>94</w:t>
      </w:r>
    </w:p>
    <w:p w:rsidR="00F841EA" w:rsidRPr="00CC41F6" w:rsidRDefault="00F841EA" w:rsidP="004A7E5B">
      <w:pPr>
        <w:spacing w:line="360" w:lineRule="auto"/>
      </w:pPr>
      <w:r w:rsidRPr="00CC41F6">
        <w:t xml:space="preserve">Sex                                            : </w:t>
      </w:r>
      <w:r w:rsidRPr="00CC41F6">
        <w:tab/>
      </w:r>
      <w:r w:rsidRPr="00CC41F6">
        <w:tab/>
        <w:t>Male</w:t>
      </w:r>
    </w:p>
    <w:p w:rsidR="00F841EA" w:rsidRPr="00CC41F6" w:rsidRDefault="00F841EA" w:rsidP="004A7E5B">
      <w:pPr>
        <w:spacing w:line="360" w:lineRule="auto"/>
      </w:pPr>
      <w:r w:rsidRPr="00CC41F6">
        <w:t xml:space="preserve">Nationality                                : </w:t>
      </w:r>
      <w:r w:rsidRPr="00CC41F6">
        <w:tab/>
      </w:r>
      <w:r w:rsidRPr="00CC41F6">
        <w:tab/>
        <w:t>Indian</w:t>
      </w:r>
    </w:p>
    <w:p w:rsidR="00F841EA" w:rsidRPr="00CC41F6" w:rsidRDefault="00F841EA" w:rsidP="004A7E5B">
      <w:pPr>
        <w:spacing w:line="360" w:lineRule="auto"/>
      </w:pPr>
      <w:r w:rsidRPr="00CC41F6">
        <w:t xml:space="preserve">Permanent Address                   : </w:t>
      </w:r>
      <w:r w:rsidRPr="00CC41F6">
        <w:tab/>
      </w:r>
      <w:r w:rsidRPr="00CC41F6">
        <w:tab/>
      </w:r>
      <w:r w:rsidR="00401AC8">
        <w:t xml:space="preserve"> C/O  P</w:t>
      </w:r>
      <w:r w:rsidR="00010AE6" w:rsidRPr="00CC41F6">
        <w:t>rabhakar</w:t>
      </w:r>
    </w:p>
    <w:p w:rsidR="00F841EA" w:rsidRPr="00CC41F6" w:rsidRDefault="00F841EA" w:rsidP="004A7E5B">
      <w:pPr>
        <w:spacing w:line="360" w:lineRule="auto"/>
      </w:pPr>
      <w:r w:rsidRPr="00CC41F6">
        <w:t xml:space="preserve">                                   </w:t>
      </w:r>
      <w:r w:rsidR="00401AC8">
        <w:t xml:space="preserve">                 </w:t>
      </w:r>
      <w:r w:rsidR="00401AC8">
        <w:tab/>
      </w:r>
      <w:r w:rsidR="00401AC8">
        <w:tab/>
        <w:t>H.No: T</w:t>
      </w:r>
      <w:r w:rsidR="00010AE6" w:rsidRPr="00CC41F6">
        <w:t>2-48</w:t>
      </w:r>
    </w:p>
    <w:p w:rsidR="00F841EA" w:rsidRPr="00CC41F6" w:rsidRDefault="00F841EA" w:rsidP="004A7E5B">
      <w:pPr>
        <w:spacing w:line="360" w:lineRule="auto"/>
      </w:pPr>
      <w:r w:rsidRPr="00CC41F6">
        <w:t xml:space="preserve">                                                    </w:t>
      </w:r>
      <w:r w:rsidR="00010AE6" w:rsidRPr="00CC41F6">
        <w:tab/>
      </w:r>
      <w:r w:rsidR="00010AE6" w:rsidRPr="00CC41F6">
        <w:tab/>
        <w:t xml:space="preserve">Near </w:t>
      </w:r>
      <w:r w:rsidR="00470CCF" w:rsidRPr="00CC41F6">
        <w:t>Children Park</w:t>
      </w:r>
      <w:r w:rsidRPr="00CC41F6">
        <w:t xml:space="preserve">, </w:t>
      </w:r>
      <w:r w:rsidR="00010AE6" w:rsidRPr="00CC41F6">
        <w:t>8 incline colony,</w:t>
      </w:r>
    </w:p>
    <w:p w:rsidR="00010AE6" w:rsidRPr="00CC41F6" w:rsidRDefault="00F841EA" w:rsidP="004A7E5B">
      <w:pPr>
        <w:spacing w:line="360" w:lineRule="auto"/>
      </w:pPr>
      <w:r w:rsidRPr="00CC41F6">
        <w:t xml:space="preserve">                                                    </w:t>
      </w:r>
      <w:r w:rsidRPr="00CC41F6">
        <w:tab/>
      </w:r>
      <w:r w:rsidRPr="00CC41F6">
        <w:tab/>
        <w:t>G</w:t>
      </w:r>
      <w:r w:rsidR="00010AE6" w:rsidRPr="00CC41F6">
        <w:t>odhavarikhani</w:t>
      </w:r>
      <w:r w:rsidR="00CC41F6" w:rsidRPr="00CC41F6">
        <w:t>, Karimnagar</w:t>
      </w:r>
    </w:p>
    <w:p w:rsidR="0018377F" w:rsidRDefault="0018377F" w:rsidP="004A7E5B">
      <w:pPr>
        <w:spacing w:line="360" w:lineRule="auto"/>
      </w:pPr>
      <w:r w:rsidRPr="00CC41F6">
        <w:tab/>
      </w:r>
      <w:r w:rsidRPr="00CC41F6">
        <w:tab/>
      </w:r>
      <w:r w:rsidRPr="00CC41F6">
        <w:tab/>
      </w:r>
      <w:r w:rsidRPr="00CC41F6">
        <w:tab/>
      </w:r>
      <w:r w:rsidRPr="00CC41F6">
        <w:tab/>
      </w:r>
      <w:r w:rsidR="00CC41F6">
        <w:t xml:space="preserve">             </w:t>
      </w:r>
      <w:r w:rsidRPr="00CC41F6">
        <w:t>Pin code: 505211</w:t>
      </w:r>
    </w:p>
    <w:p w:rsidR="007B32A4" w:rsidRPr="00CC41F6" w:rsidRDefault="007B32A4" w:rsidP="004A7E5B">
      <w:pPr>
        <w:spacing w:line="360" w:lineRule="auto"/>
      </w:pPr>
    </w:p>
    <w:p w:rsidR="00F841EA" w:rsidRPr="00CC41F6" w:rsidRDefault="00F841EA" w:rsidP="0072046E">
      <w:pPr>
        <w:tabs>
          <w:tab w:val="left" w:pos="3705"/>
        </w:tabs>
        <w:spacing w:line="360" w:lineRule="auto"/>
      </w:pPr>
      <w:r w:rsidRPr="00CC41F6">
        <w:rPr>
          <w:b/>
          <w:bCs/>
        </w:rPr>
        <w:t>DECLARATION:</w:t>
      </w:r>
    </w:p>
    <w:p w:rsidR="00F841EA" w:rsidRPr="00CC41F6" w:rsidRDefault="00F841EA" w:rsidP="00F841EA">
      <w:r w:rsidRPr="00CC41F6">
        <w:t>I hereby declare that, the above given information is true and fact to best of my knowledge.</w:t>
      </w:r>
    </w:p>
    <w:p w:rsidR="00401AC8" w:rsidRDefault="00401AC8" w:rsidP="00401AC8"/>
    <w:p w:rsidR="00401AC8" w:rsidRPr="003C3519" w:rsidRDefault="00F841EA" w:rsidP="00401AC8">
      <w:pPr>
        <w:rPr>
          <w:b/>
          <w:bCs/>
        </w:rPr>
      </w:pPr>
      <w:r w:rsidRPr="00CC41F6">
        <w:t>Place: Hyderabad</w:t>
      </w:r>
      <w:r w:rsidR="00401AC8">
        <w:tab/>
      </w:r>
      <w:r w:rsidR="00401AC8">
        <w:tab/>
      </w:r>
      <w:r w:rsidR="00401AC8">
        <w:tab/>
      </w:r>
      <w:r w:rsidR="00401AC8">
        <w:tab/>
      </w:r>
      <w:r w:rsidR="00401AC8">
        <w:tab/>
      </w:r>
      <w:r w:rsidR="00401AC8">
        <w:tab/>
      </w:r>
      <w:r w:rsidR="00401AC8">
        <w:tab/>
      </w:r>
      <w:r w:rsidR="00401AC8" w:rsidRPr="00CC41F6">
        <w:rPr>
          <w:b/>
          <w:bCs/>
        </w:rPr>
        <w:t>(</w:t>
      </w:r>
      <w:r w:rsidR="00401AC8">
        <w:rPr>
          <w:b/>
          <w:bCs/>
        </w:rPr>
        <w:t>E.</w:t>
      </w:r>
      <w:r w:rsidR="004028F3">
        <w:rPr>
          <w:b/>
          <w:bCs/>
        </w:rPr>
        <w:t>chaithanya</w:t>
      </w:r>
      <w:r w:rsidR="00401AC8" w:rsidRPr="00CC41F6">
        <w:rPr>
          <w:b/>
          <w:bCs/>
        </w:rPr>
        <w:t>)</w:t>
      </w:r>
      <w:r w:rsidR="00401AC8" w:rsidRPr="00CC41F6">
        <w:t xml:space="preserve"> </w:t>
      </w:r>
    </w:p>
    <w:p w:rsidR="005D3D40" w:rsidRPr="00CC41F6" w:rsidRDefault="00401AC8" w:rsidP="00401AC8">
      <w:pPr>
        <w:spacing w:line="360" w:lineRule="auto"/>
        <w:rPr>
          <w:b/>
        </w:rPr>
      </w:pPr>
      <w:r w:rsidRPr="00CC41F6">
        <w:rPr>
          <w:b/>
        </w:rPr>
        <w:t xml:space="preserve"> </w:t>
      </w:r>
      <w:r w:rsidR="00F841EA" w:rsidRPr="00CC41F6">
        <w:t xml:space="preserve">Date:                                                                                                   </w:t>
      </w:r>
      <w:r>
        <w:t xml:space="preserve">        </w:t>
      </w:r>
    </w:p>
    <w:sectPr w:rsidR="005D3D40" w:rsidRPr="00CC41F6" w:rsidSect="00C7705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96D65"/>
    <w:multiLevelType w:val="hybridMultilevel"/>
    <w:tmpl w:val="FB9A0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AC151E"/>
    <w:multiLevelType w:val="hybridMultilevel"/>
    <w:tmpl w:val="C318F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5F0B8B"/>
    <w:multiLevelType w:val="hybridMultilevel"/>
    <w:tmpl w:val="296C9334"/>
    <w:lvl w:ilvl="0" w:tplc="0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3">
    <w:nsid w:val="369B04AF"/>
    <w:multiLevelType w:val="hybridMultilevel"/>
    <w:tmpl w:val="AFCE1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3624CF"/>
    <w:multiLevelType w:val="hybridMultilevel"/>
    <w:tmpl w:val="8C02C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415FB9"/>
    <w:multiLevelType w:val="hybridMultilevel"/>
    <w:tmpl w:val="EBA48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07F4F37"/>
    <w:multiLevelType w:val="hybridMultilevel"/>
    <w:tmpl w:val="846475C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7">
    <w:nsid w:val="52501CF0"/>
    <w:multiLevelType w:val="hybridMultilevel"/>
    <w:tmpl w:val="AFC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771C1E"/>
    <w:multiLevelType w:val="hybridMultilevel"/>
    <w:tmpl w:val="B15A5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121074C"/>
    <w:multiLevelType w:val="hybridMultilevel"/>
    <w:tmpl w:val="23AA9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D814DA8"/>
    <w:multiLevelType w:val="hybridMultilevel"/>
    <w:tmpl w:val="B554EF22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>
    <w:nsid w:val="733221BD"/>
    <w:multiLevelType w:val="hybridMultilevel"/>
    <w:tmpl w:val="339C6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8466E15"/>
    <w:multiLevelType w:val="hybridMultilevel"/>
    <w:tmpl w:val="C3681E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6"/>
  </w:num>
  <w:num w:numId="5">
    <w:abstractNumId w:val="2"/>
  </w:num>
  <w:num w:numId="6">
    <w:abstractNumId w:val="10"/>
  </w:num>
  <w:num w:numId="7">
    <w:abstractNumId w:val="0"/>
  </w:num>
  <w:num w:numId="8">
    <w:abstractNumId w:val="1"/>
  </w:num>
  <w:num w:numId="9">
    <w:abstractNumId w:val="12"/>
  </w:num>
  <w:num w:numId="10">
    <w:abstractNumId w:val="9"/>
  </w:num>
  <w:num w:numId="11">
    <w:abstractNumId w:val="4"/>
  </w:num>
  <w:num w:numId="12">
    <w:abstractNumId w:val="5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stylePaneFormatFilter w:val="3F01"/>
  <w:defaultTabStop w:val="720"/>
  <w:characterSpacingControl w:val="doNotCompress"/>
  <w:compat/>
  <w:rsids>
    <w:rsidRoot w:val="00DA79A4"/>
    <w:rsid w:val="00010AE6"/>
    <w:rsid w:val="0002592B"/>
    <w:rsid w:val="00030F71"/>
    <w:rsid w:val="00046758"/>
    <w:rsid w:val="00084B0A"/>
    <w:rsid w:val="00091F5C"/>
    <w:rsid w:val="000B03FB"/>
    <w:rsid w:val="000E2C2C"/>
    <w:rsid w:val="000F2360"/>
    <w:rsid w:val="000F38CA"/>
    <w:rsid w:val="0018377F"/>
    <w:rsid w:val="001B4217"/>
    <w:rsid w:val="00224353"/>
    <w:rsid w:val="0024109A"/>
    <w:rsid w:val="0029201F"/>
    <w:rsid w:val="00307935"/>
    <w:rsid w:val="003A2B30"/>
    <w:rsid w:val="003B4A02"/>
    <w:rsid w:val="003C1921"/>
    <w:rsid w:val="003C3519"/>
    <w:rsid w:val="003D11C7"/>
    <w:rsid w:val="00401AC8"/>
    <w:rsid w:val="004028F3"/>
    <w:rsid w:val="00470CCF"/>
    <w:rsid w:val="004867CD"/>
    <w:rsid w:val="004A7E5B"/>
    <w:rsid w:val="004F7D4B"/>
    <w:rsid w:val="00534887"/>
    <w:rsid w:val="00583B24"/>
    <w:rsid w:val="005A655B"/>
    <w:rsid w:val="005D3D40"/>
    <w:rsid w:val="00643333"/>
    <w:rsid w:val="00666DD4"/>
    <w:rsid w:val="006C62C5"/>
    <w:rsid w:val="0072046E"/>
    <w:rsid w:val="00787E8B"/>
    <w:rsid w:val="007A12D5"/>
    <w:rsid w:val="007B32A4"/>
    <w:rsid w:val="00980AF8"/>
    <w:rsid w:val="00A36448"/>
    <w:rsid w:val="00A525F5"/>
    <w:rsid w:val="00A9639B"/>
    <w:rsid w:val="00AB5859"/>
    <w:rsid w:val="00AE05A8"/>
    <w:rsid w:val="00B34F03"/>
    <w:rsid w:val="00BF6375"/>
    <w:rsid w:val="00C77050"/>
    <w:rsid w:val="00C94F04"/>
    <w:rsid w:val="00CA5636"/>
    <w:rsid w:val="00CB4DF8"/>
    <w:rsid w:val="00CB7FDE"/>
    <w:rsid w:val="00CC41F6"/>
    <w:rsid w:val="00CD24BD"/>
    <w:rsid w:val="00D1581A"/>
    <w:rsid w:val="00D345F6"/>
    <w:rsid w:val="00D6099E"/>
    <w:rsid w:val="00DA79A4"/>
    <w:rsid w:val="00E01454"/>
    <w:rsid w:val="00E75803"/>
    <w:rsid w:val="00F841EA"/>
    <w:rsid w:val="00FB07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B03FB"/>
    <w:rPr>
      <w:sz w:val="24"/>
      <w:szCs w:val="24"/>
    </w:rPr>
  </w:style>
  <w:style w:type="paragraph" w:styleId="Heading1">
    <w:name w:val="heading 1"/>
    <w:basedOn w:val="Normal"/>
    <w:next w:val="Normal"/>
    <w:qFormat/>
    <w:rsid w:val="000B03FB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4DF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92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IT%20KR.%20SINGH\Desktop\chaithanya%20resume0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chaithanya resume02</Template>
  <TotalTime>1</TotalTime>
  <Pages>3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sweethome</Company>
  <LinksUpToDate>false</LinksUpToDate>
  <CharactersWithSpaces>3609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Windows User</dc:creator>
  <cp:lastModifiedBy>CHATANYA</cp:lastModifiedBy>
  <cp:revision>2</cp:revision>
  <dcterms:created xsi:type="dcterms:W3CDTF">2017-04-01T08:16:00Z</dcterms:created>
  <dcterms:modified xsi:type="dcterms:W3CDTF">2017-04-01T08:16:00Z</dcterms:modified>
</cp:coreProperties>
</file>