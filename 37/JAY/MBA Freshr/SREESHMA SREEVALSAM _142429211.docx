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90B" w:rsidRDefault="0005558E" w:rsidP="00C244FD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5" o:spid="_x0000_s1138" type="#_x0000_t202" style="position:absolute;margin-left:366.55pt;margin-top:-51.25pt;width:91.25pt;height:25.1pt;z-index:251638784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" filled="f" fillcolor="#5b9bd5" stroked="f" strokecolor="#262626" strokeweight="1pt">
            <v:textbox inset="2.88pt,2.88pt,2.88pt,2.88pt">
              <w:txbxContent>
                <w:p w:rsidR="00F01549" w:rsidRDefault="00F01549" w:rsidP="00F01549">
                  <w:pPr>
                    <w:widowControl w:val="0"/>
                    <w:spacing w:after="0"/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RESUME</w:t>
                  </w:r>
                </w:p>
              </w:txbxContent>
            </v:textbox>
          </v:shape>
        </w:pict>
      </w:r>
      <w:r>
        <w:rPr>
          <w:noProof/>
        </w:rPr>
        <w:pict>
          <v:rect id="Rectangle 116" o:spid="_x0000_s1137" style="position:absolute;margin-left:332.4pt;margin-top:-64.35pt;width:159.6pt;height:42.8pt;z-index:251636736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" fillcolor="#37b6bd" stroked="f">
            <v:textbox inset="2.88pt,2.88pt,2.88pt,2.88pt"/>
          </v:rect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158" type="#_x0000_t75" style="position:absolute;margin-left:-31.4pt;margin-top:-35.7pt;width:46.3pt;height:43.45pt;z-index:251623424;visibility:visible;mso-wrap-distance-left:2.88pt;mso-wrap-distance-top:2.88pt;mso-wrap-distance-right:2.88pt;mso-wrap-distance-bottom:2.88pt">
            <v:imagedata r:id="rId6" o:title=""/>
          </v:shape>
        </w:pict>
      </w:r>
      <w:r>
        <w:rPr>
          <w:noProof/>
        </w:rPr>
        <w:pict>
          <v:shape id="_x0000_s1157" type="#_x0000_t202" style="position:absolute;margin-left:-4.45pt;margin-top:281.2pt;width:61.1pt;height:19.1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" filled="f" fillcolor="#d9d9d9" stroked="f" strokeweight="2pt">
            <v:textbox inset="2.88pt,2.88pt,2.88pt,2.88pt">
              <w:txbxContent>
                <w:p w:rsidR="00F01549" w:rsidRDefault="00052C83" w:rsidP="00F01549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2010</w:t>
                  </w:r>
                </w:p>
              </w:txbxContent>
            </v:textbox>
          </v:shape>
        </w:pict>
      </w:r>
      <w:r>
        <w:rPr>
          <w:noProof/>
        </w:rPr>
        <w:pict>
          <v:oval id="Oval 103" o:spid="_x0000_s1156" style="position:absolute;margin-left:-27.15pt;margin-top:285.55pt;width:8.5pt;height:8.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" strokecolor="#37b6bd" strokeweight="1.25pt">
            <v:shadow color="black"/>
            <v:textbox inset="2.88pt,2.88pt,2.88pt,2.88pt"/>
          </v:oval>
        </w:pict>
      </w:r>
      <w:r>
        <w:rPr>
          <w:noProof/>
        </w:rPr>
        <w:pict>
          <v:shape id="Text Box 92" o:spid="_x0000_s1155" type="#_x0000_t202" style="position:absolute;margin-left:2.7pt;margin-top:233pt;width:100.2pt;height:19.7pt;z-index:251639808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" filled="f" fillcolor="#5b9bd5" stroked="f" strokeweight="2pt">
            <v:textbox inset="2.88pt,2.88pt,2.88pt,2.88pt">
              <w:txbxContent>
                <w:p w:rsidR="00F01549" w:rsidRDefault="00F01549" w:rsidP="00F01549">
                  <w:pPr>
                    <w:widowControl w:val="0"/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  <w:t>EDUCATION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97" o:spid="_x0000_s1154" type="#_x0000_t202" style="position:absolute;margin-left:2.05pt;margin-top:144.7pt;width:142.85pt;height:18.35pt;z-index:251632640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" filled="f" fillcolor="#5b9bd5" stroked="f" strokeweight="2pt">
            <v:textbox inset="2.88pt,2.88pt,2.88pt,2.88pt">
              <w:txbxContent>
                <w:p w:rsidR="00F01549" w:rsidRDefault="00F01549" w:rsidP="00F01549">
                  <w:pPr>
                    <w:widowControl w:val="0"/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  <w:t>CAREER GOAL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25" o:spid="_x0000_s1153" type="#_x0000_t202" style="position:absolute;margin-left:20.4pt;margin-top:-46.85pt;width:292.75pt;height:64.35pt;z-index:251624448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" filled="f" fillcolor="#5b9bd5" stroked="f" strokeweight="2pt">
            <v:textbox inset="2.88pt,2.88pt,2.88pt,2.88pt">
              <w:txbxContent>
                <w:p w:rsidR="00F01549" w:rsidRDefault="006755BF" w:rsidP="00F01549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  <w:r>
                    <w:rPr>
                      <w:b/>
                      <w:bCs/>
                      <w:color w:val="465866"/>
                      <w:sz w:val="90"/>
                      <w:szCs w:val="90"/>
                    </w:rPr>
                    <w:t>Sreeshma</w:t>
                  </w:r>
                  <w:r w:rsidR="00E62CB6">
                    <w:rPr>
                      <w:b/>
                      <w:bCs/>
                      <w:color w:val="465866"/>
                      <w:sz w:val="90"/>
                      <w:szCs w:val="90"/>
                    </w:rPr>
                    <w:t xml:space="preserve"> S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02" o:spid="_x0000_s1151" type="#_x0000_t202" style="position:absolute;margin-left:60.45pt;margin-top:44.85pt;width:114.7pt;height:17.8pt;z-index:251625472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" filled="f" fillcolor="#5b9bd5" stroked="f" strokeweight="2pt">
            <v:textbox inset="2.88pt,2.88pt,2.88pt,2.88pt">
              <w:txbxContent>
                <w:p w:rsidR="00F01549" w:rsidRDefault="00BF4F92" w:rsidP="00F01549">
                  <w:pPr>
                    <w:widowControl w:val="0"/>
                    <w:rPr>
                      <w:color w:val="262626"/>
                    </w:rPr>
                  </w:pPr>
                  <w:r>
                    <w:rPr>
                      <w:color w:val="262626"/>
                    </w:rPr>
                    <w:t>00-971</w:t>
                  </w:r>
                  <w:r w:rsidR="006755BF">
                    <w:rPr>
                      <w:color w:val="262626"/>
                    </w:rPr>
                    <w:t>-</w:t>
                  </w:r>
                  <w:r>
                    <w:rPr>
                      <w:color w:val="262626"/>
                    </w:rPr>
                    <w:t>563551763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01" o:spid="_x0000_s1150" type="#_x0000_t202" style="position:absolute;margin-left:60.45pt;margin-top:67.8pt;width:130.4pt;height:21.05pt;z-index:251626496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" filled="f" fillcolor="#5b9bd5" stroked="f" strokeweight="2pt">
            <v:textbox inset="2.88pt,2.88pt,2.88pt,2.88pt">
              <w:txbxContent>
                <w:p w:rsidR="00F01549" w:rsidRDefault="006755BF" w:rsidP="00F01549">
                  <w:pPr>
                    <w:widowControl w:val="0"/>
                    <w:rPr>
                      <w:color w:val="262626"/>
                    </w:rPr>
                  </w:pPr>
                  <w:r>
                    <w:rPr>
                      <w:color w:val="262626"/>
                    </w:rPr>
                    <w:t>sreeshmavlsm</w:t>
                  </w:r>
                  <w:r w:rsidR="00F01549">
                    <w:rPr>
                      <w:color w:val="262626"/>
                    </w:rPr>
                    <w:t>@</w:t>
                  </w:r>
                  <w:r w:rsidR="00970061">
                    <w:rPr>
                      <w:color w:val="262626"/>
                    </w:rPr>
                    <w:t>gmail</w:t>
                  </w:r>
                  <w:r w:rsidR="00F01549">
                    <w:rPr>
                      <w:color w:val="262626"/>
                    </w:rPr>
                    <w:t>.com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86" o:spid="_x0000_s1149" type="#_x0000_t32" style="position:absolute;margin-left:5.45pt;margin-top:255.7pt;width:310.65pt;height:0;z-index:251648000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" strokecolor="#37b6bd" strokeweight=".25pt">
            <v:shadow color="black"/>
          </v:shape>
        </w:pict>
      </w:r>
      <w:r>
        <w:rPr>
          <w:noProof/>
        </w:rPr>
        <w:pict>
          <v:group id="Group 87" o:spid="_x0000_s1146" style="position:absolute;margin-left:-35.5pt;margin-top:230.85pt;width:25.5pt;height:25.5pt;z-index:251646976" coordorigin="10686,10864" coordsize="32,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">
            <v:oval id="Oval 98" o:spid="_x0000_s1147" style="position:absolute;left:10686;top:10864;width:32;height: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qOfLwA&#10;AADbAAAADwAAAGRycy9kb3ducmV2LnhtbERPSwrCMBDdC94hjOBOU4WKVKOooAhu/B1gaMa22Exq&#10;ErXe3iwEl4/3ny9bU4sXOV9ZVjAaJiCIc6srLhRcL9vBFIQPyBpry6TgQx6Wi25njpm2bz7R6xwK&#10;EUPYZ6igDKHJpPR5SQb90DbEkbtZZzBE6AqpHb5juKnlOEkm0mDFsaHEhjYl5ffz0yio0sfBpZsd&#10;b49jj8lpvW4m+1apfq9dzUAEasNf/HPvtYJpHBu/xB8gF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OSo58vAAAANsAAAAPAAAAAAAAAAAAAAAAAJgCAABkcnMvZG93bnJldi54&#10;bWxQSwUGAAAAAAQABAD1AAAAgQMAAAAA&#10;" fillcolor="#37b6bd" stroked="f" strokecolor="#262626" strokeweight="1pt">
              <v:shadow color="black"/>
              <v:textbox inset="2.88pt,2.88pt,2.88pt,2.88pt"/>
            </v:oval>
            <v:shape id="Picture 99" o:spid="_x0000_s1148" type="#_x0000_t75" alt="Picture15" style="position:absolute;left:10690;top:10872;width:24;height:17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FyCHFAAAA2wAAAA8AAABkcnMvZG93bnJldi54bWxEj0trAkEQhO8B/8PQQm5xVg+JWR0XCUmI&#10;QZD4Orc7vQ+z07PsjLr66x1B8FhU1VfUOGlNJY7UuNKygn4vAkGcWl1yrmC9+noZgnAeWWNlmRSc&#10;yUEy6TyNMdb2xH90XPpcBAi7GBUU3texlC4tyKDr2Zo4eJltDPogm1zqBk8Bbio5iKJXabDksFBg&#10;TR8Fpf/Lg1FwiTaf893v99t8PzNykelt2S4GSj132+kIhKfWP8L39o9WMHyH25fwA+TkC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BcghxQAAANsAAAAPAAAAAAAAAAAAAAAA&#10;AJ8CAABkcnMvZG93bnJldi54bWxQSwUGAAAAAAQABAD3AAAAkQMAAAAA&#10;" strokeweight="2pt">
              <v:imagedata r:id="rId7" o:title="Picture15"/>
              <v:shadow color="#ffc000"/>
            </v:shape>
          </v:group>
        </w:pict>
      </w:r>
      <w:r>
        <w:rPr>
          <w:noProof/>
        </w:rPr>
        <w:pict>
          <v:shape id="Straight Arrow Connector 90" o:spid="_x0000_s1145" type="#_x0000_t32" style="position:absolute;margin-left:5.45pt;margin-top:166.65pt;width:310.65pt;height:0;z-index:251644928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" strokecolor="#37b6bd" strokeweight=".25pt">
            <v:shadow color="black"/>
          </v:shape>
        </w:pict>
      </w:r>
      <w:r>
        <w:rPr>
          <w:noProof/>
        </w:rPr>
        <w:pict>
          <v:group id="Group 93" o:spid="_x0000_s1142" style="position:absolute;margin-left:-35.85pt;margin-top:142pt;width:25.5pt;height:25.5pt;z-index:251637760" coordorigin="10686,10751" coordsize="32,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">
            <v:oval id="Oval 92" o:spid="_x0000_s1143" style="position:absolute;left:10686;top:10751;width:32;height: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4SpMQA&#10;AADbAAAADwAAAGRycy9kb3ducmV2LnhtbESPwWrDMBBE74X8g9hAbo2cEIfUjWySQIqhlybtByzW&#10;1ja1Vq6k2u7fR4FCj8PMvGH2xWQ6MZDzrWUFq2UCgriyuuVawcf7+XEHwgdkjZ1lUvBLHop89rDH&#10;TNuRLzRcQy0ihH2GCpoQ+kxKXzVk0C9tTxy9T+sMhihdLbXDMcJNJ9dJspUGW44LDfZ0aqj6uv4Y&#10;BW36/erS0wuf39Yek8vx2G/LSanFfDo8gwg0hf/wX7vUCp42cP8Sf4DM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eEqTEAAAA2wAAAA8AAAAAAAAAAAAAAAAAmAIAAGRycy9k&#10;b3ducmV2LnhtbFBLBQYAAAAABAAEAPUAAACJAwAAAAA=&#10;" fillcolor="#37b6bd" stroked="f" strokecolor="#262626" strokeweight="1pt">
              <v:shadow color="black"/>
              <v:textbox inset="2.88pt,2.88pt,2.88pt,2.88pt"/>
            </v:oval>
            <v:shape id="Picture 93" o:spid="_x0000_s1144" type="#_x0000_t75" alt="Picture16" style="position:absolute;left:10693;top:10755;width:23;height:2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HOjrFAAAA2wAAAA8AAABkcnMvZG93bnJldi54bWxEj09rwkAUxO9Cv8PyCt6aTTT9F7OKCEIO&#10;RWha6PWRfSYh2bchu2rsp+8WBI/DzPyGyTeT6cWZRtdaVpBEMQjiyuqWawXfX/unNxDOI2vsLZOC&#10;KznYrB9mOWbaXviTzqWvRYCwy1BB4/2QSemqhgy6yA7EwTva0aAPcqylHvES4KaXizh+kQZbDgsN&#10;DrRrqOrKk1Fw6NJlUZ9e5c7+/Ooh3VfbpPxQav44bVcgPE3+Hr61C63g/Rn+v4QfIN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Rzo6xQAAANsAAAAPAAAAAAAAAAAAAAAA&#10;AJ8CAABkcnMvZG93bnJldi54bWxQSwUGAAAAAAQABAD3AAAAkQMAAAAA&#10;" strokeweight="2pt">
              <v:imagedata r:id="rId8" o:title="Picture16"/>
              <v:shadow color="#ffc000"/>
            </v:shape>
          </v:group>
        </w:pict>
      </w:r>
      <w:r>
        <w:rPr>
          <w:noProof/>
        </w:rPr>
        <w:pict>
          <v:group id="Group 103" o:spid="_x0000_s1139" style="position:absolute;margin-left:299.8pt;margin-top:43.65pt;width:19.15pt;height:19.15pt;z-index:251640832" coordorigin="11112,10626" coordsize="24,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">
            <v:oval id="Oval 82" o:spid="_x0000_s1140" style="position:absolute;left:11112;top:10626;width:24;height: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MTCsEA&#10;AADcAAAADwAAAGRycy9kb3ducmV2LnhtbERPS2vCQBC+C/0PyxR6003rK0RXaQtC0ZOJ3ofsmIRm&#10;Z8PuNsZ/3xUEb/PxPWe9HUwrenK+sazgfZKAIC6tbrhScCp24xSED8gaW8uk4EYetpuX0Rozba98&#10;pD4PlYgh7DNUUIfQZVL6siaDfmI74shdrDMYInSV1A6vMdy08iNJFtJgw7Ghxo6+ayp/8z+joN3v&#10;LvtDWnxNi2kv56lrzsPyptTb6/C5AhFoCE/xw/2j4/xkBvdn4gV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DEwrBAAAA3AAAAA8AAAAAAAAAAAAAAAAAmAIAAGRycy9kb3du&#10;cmV2LnhtbFBLBQYAAAAABAAEAPUAAACGAwAAAAA=&#10;" fillcolor="#37b6bd" stroked="f" strokeweight="2pt">
              <v:stroke joinstyle="miter"/>
              <v:shadow color="black"/>
              <o:lock v:ext="edit" aspectratio="t"/>
              <v:textbox inset="2.88pt,2.88pt,2.88pt,2.88pt">
                <w:txbxContent>
                  <w:p w:rsidR="00F01549" w:rsidRDefault="00F01549" w:rsidP="00F01549"/>
                </w:txbxContent>
              </v:textbox>
            </v:oval>
            <v:shape id="Picture 83" o:spid="_x0000_s1141" type="#_x0000_t75" alt="Picture7" style="position:absolute;left:11118;top:10631;width:13;height:1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lOTHCAAAA3AAAAA8AAABkcnMvZG93bnJldi54bWxET01rAjEQvRf6H8IUeqvZWtbqahQRCvUk&#10;3arnYTNutm4myybV1F9vCoK3ebzPmS2ibcWJet84VvA6yEAQV043XCvYfn+8jEH4gKyxdUwK/sjD&#10;Yv74MMNCuzN/0akMtUgh7AtUYELoCil9ZciiH7iOOHEH11sMCfa11D2eU7ht5TDLRtJiw6nBYEcr&#10;Q9Wx/LUK1vv3y09ebsxkdwjHoa1i/kZRqeenuJyCCBTDXXxzf+o0P8vh/5l0gZx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CpTkxwgAAANwAAAAPAAAAAAAAAAAAAAAAAJ8C&#10;AABkcnMvZG93bnJldi54bWxQSwUGAAAAAAQABAD3AAAAjgMAAAAA&#10;" fillcolor="#5b9bd5" strokecolor="#262626" strokeweight="1pt">
              <v:imagedata r:id="rId9" o:title="Picture7"/>
              <v:shadow color="black"/>
            </v:shape>
          </v:group>
        </w:pict>
      </w:r>
      <w:r>
        <w:rPr>
          <w:noProof/>
        </w:rPr>
        <w:pict>
          <v:shape id="Straight Arrow Connector 118" o:spid="_x0000_s1136" type="#_x0000_t32" style="position:absolute;margin-left:-35.85pt;margin-top:102.45pt;width:536.65pt;height:0;z-index:251633664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" strokecolor="#37b6bd" strokeweight=".25pt">
            <v:shadow color="black"/>
          </v:shape>
        </w:pict>
      </w:r>
      <w:r>
        <w:rPr>
          <w:noProof/>
        </w:rPr>
        <w:pict>
          <v:group id="Group 119" o:spid="_x0000_s1131" style="position:absolute;margin-left:-489.4pt;margin-top:344.45pt;width:847.9pt;height:15.65pt;rotation:-90;z-index:251631616" coordorigin="10110,11009" coordsize="107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">
            <v:rect id="Rectangle 64" o:spid="_x0000_s1132" style="position:absolute;left:10110;top:11009;width:271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EFPsUA&#10;AADcAAAADwAAAGRycy9kb3ducmV2LnhtbESPQU/DMAyF70j7D5GRuCCWboIJdcumCTTEhQOD3b3G&#10;aypqp2qyrvv3+IDEzdZ7fu/zajNyawbqUxPFwWxagCGpom+kdvD9tXt4BpMyisc2Cjm4UoLNenKz&#10;wtLHi3zSsM+10RBJJToIOXeltakKxJimsSNR7RR7xqxrX1vf40XDubXzolhYxka0IWBHL4Gqn/2Z&#10;HTzmw0d8O5xmryMfOVx5WDzdD87d3Y7bJZhMY/43/12/e8WfK74+oxPY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4QU+xQAAANwAAAAPAAAAAAAAAAAAAAAAAJgCAABkcnMv&#10;ZG93bnJldi54bWxQSwUGAAAAAAQABAD1AAAAigMAAAAA&#10;" fillcolor="#37b6bd" stroked="f" strokecolor="#262626" strokeweight="1pt">
              <v:stroke joinstyle="round"/>
              <v:shadow color="black"/>
              <v:textbox inset="2.88pt,2.88pt,2.88pt,2.88pt"/>
            </v:rect>
            <v:rect id="Rectangle 65" o:spid="_x0000_s1133" style="position:absolute;left:10381;top:11009;width:268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i81sEA&#10;AADcAAAADwAAAGRycy9kb3ducmV2LnhtbERP24rCMBB9X/Afwgi+LJpaQaUaRQqygiDePmBoxrba&#10;TEqTtfXvjbCwb3M411muO1OJJzWutKxgPIpAEGdWl5wruF62wzkI55E1VpZJwYscrFe9ryUm2rZ8&#10;oufZ5yKEsEtQQeF9nUjpsoIMupGtiQN3s41BH2CTS91gG8JNJeMomkqDJYeGAmtKC8oe51+jINXz&#10;431yzNP48W0O0xL37c92ptSg320WIDx1/l/8597pMD8ew+eZcIF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IvNbBAAAA3AAAAA8AAAAAAAAAAAAAAAAAmAIAAGRycy9kb3du&#10;cmV2LnhtbFBLBQYAAAAABAAEAPUAAACGAwAAAAA=&#10;" fillcolor="#2f9da3" stroked="f" strokeweight="2pt">
              <v:shadow color="black"/>
              <v:textbox inset="2.88pt,2.88pt,2.88pt,2.88pt"/>
            </v:rect>
            <v:rect id="Rectangle 66" o:spid="_x0000_s1134" style="position:absolute;left:10649;top:11009;width:268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8+0sIA&#10;AADcAAAADwAAAGRycy9kb3ducmV2LnhtbERPS2vCQBC+F/oflil4KXVjaEWiq4jF0ouH+rhPs2M2&#10;mJkN2W2M/74rFHqbj+85i9XAjeqpC7UXA5NxBoqk9LaWysDxsH2ZgQoRxWLjhQzcKMBq+fiwwML6&#10;q3xRv4+VSiESCjTgYmwLrUPpiDGMfUuSuLPvGGOCXaVth9cUzo3Os2yqGWtJDQ5b2jgqL/sfNvAa&#10;Tzv/cTpP3gf+Znfjfvr23BszehrWc1CRhvgv/nN/2jQ/z+H+TLpAL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fz7SwgAAANwAAAAPAAAAAAAAAAAAAAAAAJgCAABkcnMvZG93&#10;bnJldi54bWxQSwUGAAAAAAQABAD1AAAAhwMAAAAA&#10;" fillcolor="#37b6bd" stroked="f" strokecolor="#262626" strokeweight="1pt">
              <v:stroke joinstyle="round"/>
              <v:shadow color="black"/>
              <v:textbox inset="2.88pt,2.88pt,2.88pt,2.88pt"/>
            </v:rect>
            <v:rect id="Rectangle 67" o:spid="_x0000_s1135" style="position:absolute;left:10917;top:11009;width:270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aHOsMA&#10;AADcAAAADwAAAGRycy9kb3ducmV2LnhtbERP22qDQBB9D/Qflin0JdQ1CqmYbEIRQguBYmw/YHAn&#10;auPOiruJ9u+zhULf5nCus93Pphc3Gl1nWcEqikEQ11Z33Cj4+jw8ZyCcR9bYWyYFP+Rgv3tYbDHX&#10;duIT3SrfiBDCLkcFrfdDLqWrWzLoIjsQB+5sR4M+wLGResQphJteJnG8lgY7Dg0tDlS0VF+qq1FQ&#10;6Kz8TsumSC5L87Hu8Di9HV6UenqcXzcgPM3+X/znftdhfpLC7zPhAr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aHOsMAAADcAAAADwAAAAAAAAAAAAAAAACYAgAAZHJzL2Rv&#10;d25yZXYueG1sUEsFBgAAAAAEAAQA9QAAAIgDAAAAAA==&#10;" fillcolor="#2f9da3" stroked="f" strokeweight="2pt">
              <v:shadow color="black"/>
              <v:textbox inset="2.88pt,2.88pt,2.88pt,2.88pt"/>
            </v:rect>
          </v:group>
        </w:pict>
      </w:r>
    </w:p>
    <w:p w:rsidR="0094390B" w:rsidRPr="0094390B" w:rsidRDefault="0005558E" w:rsidP="0094390B">
      <w:r>
        <w:rPr>
          <w:noProof/>
        </w:rPr>
        <w:pict>
          <v:shape id="Straight Arrow Connector 117" o:spid="_x0000_s1130" type="#_x0000_t32" style="position:absolute;margin-left:-35.85pt;margin-top:12.2pt;width:536.65pt;height:0;z-index:251634688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" strokecolor="#37b6bd" strokeweight=".25pt">
            <v:shadow color="black"/>
          </v:shape>
        </w:pict>
      </w:r>
    </w:p>
    <w:p w:rsidR="0094390B" w:rsidRPr="0094390B" w:rsidRDefault="0005558E" w:rsidP="0094390B">
      <w:r>
        <w:rPr>
          <w:noProof/>
        </w:rPr>
        <w:pict>
          <v:shape id="Text Box 100" o:spid="_x0000_s1129" type="#_x0000_t202" style="position:absolute;margin-left:326.15pt;margin-top:2.5pt;width:179.35pt;height:16.2pt;z-index:251641856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" filled="f" fillcolor="#5b9bd5" stroked="f" strokeweight="2pt">
            <v:textbox inset="2.88pt,2.88pt,2.88pt,2.88pt">
              <w:txbxContent>
                <w:p w:rsidR="00F01549" w:rsidRDefault="00D40F35" w:rsidP="00F01549">
                  <w:pPr>
                    <w:widowControl w:val="0"/>
                    <w:rPr>
                      <w:color w:val="262626"/>
                    </w:rPr>
                  </w:pPr>
                  <w:r>
                    <w:rPr>
                      <w:rFonts w:ascii="Arial" w:hAnsi="Arial" w:cs="Arial"/>
                      <w:color w:val="333333"/>
                      <w:sz w:val="17"/>
                      <w:szCs w:val="17"/>
                      <w:shd w:val="clear" w:color="auto" w:fill="F6F6F6"/>
                    </w:rPr>
                    <w:t>https://in.linkedin.com/in/sreeshma-s-4890b21a</w:t>
                  </w:r>
                </w:p>
              </w:txbxContent>
            </v:textbox>
          </v:shape>
        </w:pict>
      </w:r>
      <w:r>
        <w:rPr>
          <w:noProof/>
        </w:rPr>
        <w:pict>
          <v:group id="Group 11" o:spid="_x0000_s1122" style="position:absolute;margin-left:34.4pt;margin-top:2.95pt;width:19.15pt;height:19.15pt;z-index:251630592" coordsize="243305,243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">
            <v:oval id="Oval 22" o:spid="_x0000_s1123" style="position:absolute;width:243305;height:2433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vjfL8A&#10;AADbAAAADwAAAGRycy9kb3ducmV2LnhtbERPTYvCMBC9C/sfwizsTVOV1VKNsisIi560eh+asS02&#10;k5LEWv/9RhC8zeN9znLdm0Z05HxtWcF4lIAgLqyuuVRwyrfDFIQPyBoby6TgQR7Wq4/BEjNt73yg&#10;7hhKEUPYZ6igCqHNpPRFRQb9yLbEkbtYZzBE6EqpHd5juGnkJElm0mDNsaHCljYVFdfjzShodtvL&#10;bp/mv9N82snv1NXnfv5Q6uuz/1mACNSHt/jl/tNx/gSev8QD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y+N8vwAAANsAAAAPAAAAAAAAAAAAAAAAAJgCAABkcnMvZG93bnJl&#10;di54bWxQSwUGAAAAAAQABAD1AAAAhAMAAAAA&#10;" fillcolor="#37b6bd" stroked="f" strokeweight="2pt">
              <v:stroke joinstyle="miter"/>
              <v:shadow color="black"/>
              <o:lock v:ext="edit" aspectratio="t"/>
              <v:textbox inset="2.88pt,2.88pt,2.88pt,2.88pt">
                <w:txbxContent>
                  <w:p w:rsidR="00015027" w:rsidRDefault="00B743F3" w:rsidP="00015027">
                    <w:r>
                      <w:t>A S</w:t>
                    </w:r>
                  </w:p>
                </w:txbxContent>
              </v:textbox>
            </v:oval>
            <v:group id="Group 13" o:spid="_x0000_s1124" style="position:absolute;left:77638;top:34506;width:91440;height:155575" coordorigin="11106,10784" coordsize="9,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<v:roundrect id="AutoShape 9" o:spid="_x0000_s1125" style="position:absolute;left:11106;top:10784;width:9;height:16;visibility:visible" arcsize="580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E7VcMA&#10;AADbAAAADwAAAGRycy9kb3ducmV2LnhtbERPS2vCQBC+F/wPywi9FN1YtJTUjYi0Yk9Fm4DHaXby&#10;0OxsyK6a+uu7gtDbfHzPmS9604gzda62rGAyjkAQ51bXXCpIvz9GryCcR9bYWCYFv+RgkQwe5hhr&#10;e+EtnXe+FCGEXYwKKu/bWEqXV2TQjW1LHLjCdgZ9gF0pdYeXEG4a+RxFL9JgzaGhwpZWFeXH3cko&#10;WM+u2dUu+TNr6H0fbdOvw89TodTjsF++gfDU+3/x3b3RYf4Ubr+E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6E7VcMAAADbAAAADwAAAAAAAAAAAAAAAACYAgAAZHJzL2Rv&#10;d25yZXYueG1sUEsFBgAAAAAEAAQA9QAAAIgDAAAAAA==&#10;" stroked="f" strokeweight="2pt">
                <v:shadow color="#ccc"/>
                <v:textbox inset="2.88pt,2.88pt,2.88pt,2.88pt"/>
              </v:roundrect>
              <v:rect id="Rectangle 10" o:spid="_x0000_s1126" style="position:absolute;left:11106;top:10786;width:8;height: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kHosIA&#10;AADbAAAADwAAAGRycy9kb3ducmV2LnhtbERPTYvCMBC9C/6HMMJeRFNl3UrXKCLILoiHrR48Ds1s&#10;U2wmpYna3V9vBMHbPN7nLFadrcWVWl85VjAZJyCIC6crLhUcD9vRHIQPyBprx6Tgjzyslv3eAjPt&#10;bvxD1zyUIoawz1CBCaHJpPSFIYt+7BriyP261mKIsC2lbvEWw20tp0nyIS1WHBsMNrQxVJzzi1Ww&#10;3wxpmORfZhfe6X9enNJJuk6Veht0608QgbrwEj/d3zrOn8Hjl3iA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6QeiwgAAANsAAAAPAAAAAAAAAAAAAAAAAJgCAABkcnMvZG93&#10;bnJldi54bWxQSwUGAAAAAAQABAD1AAAAhwMAAAAA&#10;" fillcolor="#37b6bd" stroked="f" strokeweight=".25pt">
                <v:shadow color="#ccc"/>
                <v:textbox inset="2.88pt,2.88pt,2.88pt,2.88pt"/>
              </v:rect>
              <v:oval id="Oval 11" o:spid="_x0000_s1127" style="position:absolute;left:11109;top:10797;width:2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sBdMEA&#10;AADbAAAADwAAAGRycy9kb3ducmV2LnhtbERPTWuDQBC9F/Iflin0Epo1hUqxrqEYQoMHoSa9D+5E&#10;Je6suBu1/z5bKPQ2j/c56W4xvZhodJ1lBdtNBIK4trrjRsH5dHh+A+E8ssbeMin4IQe7bPWQYqLt&#10;zF80Vb4RIYRdggpa74dESle3ZNBt7EAcuIsdDfoAx0bqEecQbnr5EkWxNNhxaGhxoLyl+lrdjIKc&#10;6u9p+bRlfi5fC5ev14d9QUo9PS4f7yA8Lf5f/Oc+6jA/ht9fwgEyu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LAXTBAAAA2wAAAA8AAAAAAAAAAAAAAAAAmAIAAGRycy9kb3du&#10;cmV2LnhtbFBLBQYAAAAABAAEAPUAAACGAwAAAAA=&#10;" fillcolor="#37b6bd" stroked="f" strokeweight="2pt">
                <v:shadow color="#ccc"/>
                <v:textbox inset="2.88pt,2.88pt,2.88pt,2.88pt"/>
              </v:oval>
              <v:shape id="AutoShape 12" o:spid="_x0000_s1128" type="#_x0000_t32" style="position:absolute;left:11108;top:10785;width: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0Sla8MAAADbAAAADwAAAGRycy9kb3ducmV2LnhtbERPTWvCQBC9C/6HZQQvUjd6aDW6igiC&#10;SMFGLe1xyI5JMDsbs2uM/94VCr3N433OfNmaUjRUu8KygtEwAkGcWl1wpuB03LxNQDiPrLG0TAoe&#10;5GC56HbmGGt754Sag89ECGEXo4Lc+yqW0qU5GXRDWxEH7mxrgz7AOpO6xnsIN6UcR9G7NFhwaMix&#10;onVO6eVwMwqS6e9u/Nl8n1Y/2iTX/ddkYC6pUv1eu5qB8NT6f/Gfe6vD/A94/RIOkI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EpWvDAAAA2wAAAA8AAAAAAAAAAAAA&#10;AAAAoQIAAGRycy9kb3ducmV2LnhtbFBLBQYAAAAABAAEAPkAAACRAwAAAAA=&#10;" strokecolor="#37b6bd" strokeweight=".35pt">
                <v:stroke endcap="round"/>
                <v:shadow color="#ccc"/>
              </v:shape>
            </v:group>
          </v:group>
        </w:pict>
      </w:r>
    </w:p>
    <w:p w:rsidR="0094390B" w:rsidRDefault="0005558E" w:rsidP="0094390B">
      <w:r>
        <w:rPr>
          <w:noProof/>
        </w:rPr>
        <w:pict>
          <v:shape id="Text Box 99" o:spid="_x0000_s1152" type="#_x0000_t202" style="position:absolute;margin-left:325.35pt;margin-top:6.3pt;width:153.55pt;height:25.4pt;z-index:251628544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" filled="f" fillcolor="#5b9bd5" stroked="f" strokeweight="2pt">
            <v:textbox style="mso-next-textbox:#Text Box 99" inset="2.88pt,2.88pt,2.88pt,2.88pt">
              <w:txbxContent>
                <w:p w:rsidR="006755BF" w:rsidRDefault="00BF4F92" w:rsidP="00F01549">
                  <w:pPr>
                    <w:widowControl w:val="0"/>
                    <w:rPr>
                      <w:color w:val="262626"/>
                    </w:rPr>
                  </w:pPr>
                  <w:r>
                    <w:rPr>
                      <w:color w:val="262626"/>
                    </w:rPr>
                    <w:t>Saeed Bldg, BurDubai, Dubai 2402</w:t>
                  </w:r>
                </w:p>
                <w:p w:rsidR="00F01549" w:rsidRDefault="006755BF" w:rsidP="00F01549">
                  <w:pPr>
                    <w:widowControl w:val="0"/>
                    <w:rPr>
                      <w:color w:val="262626"/>
                    </w:rPr>
                  </w:pPr>
                  <w:r>
                    <w:rPr>
                      <w:color w:val="262626"/>
                    </w:rPr>
                    <w:t>Ernakulam</w:t>
                  </w:r>
                </w:p>
              </w:txbxContent>
            </v:textbox>
          </v:shape>
        </w:pict>
      </w:r>
      <w:r>
        <w:rPr>
          <w:noProof/>
        </w:rPr>
        <w:pict>
          <v:group id="Group 18" o:spid="_x0000_s1117" style="position:absolute;margin-left:299.7pt;margin-top:7.05pt;width:19.15pt;height:19.15pt;z-index:251627520" coordsize="243305,243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">
            <v:oval id="Oval 19" o:spid="_x0000_s1118" style="position:absolute;width:243305;height:2433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9xDcEA&#10;AADbAAAADwAAAGRycy9kb3ducmV2LnhtbERPTWvCQBC9C/0PyxR6000r2jTNRmpBED01ae9DdkxC&#10;s7Nhd43x37tCobd5vM/JN5PpxUjOd5YVPC8SEMS11R03Cr6r3TwF4QOyxt4yKbiSh03xMMsx0/bC&#10;XzSWoRExhH2GCtoQhkxKX7dk0C/sQBy5k3UGQ4SukdrhJYabXr4kyVoa7Dg2tDjQZ0v1b3k2CvrD&#10;7nQ4ptV2WS1HuUpd9zO9XpV6epw+3kEEmsK/+M+913H+G9x/iQfI4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vcQ3BAAAA2wAAAA8AAAAAAAAAAAAAAAAAmAIAAGRycy9kb3du&#10;cmV2LnhtbFBLBQYAAAAABAAEAPUAAACGAwAAAAA=&#10;" fillcolor="#37b6bd" stroked="f" strokeweight="2pt">
              <v:stroke joinstyle="miter"/>
              <v:shadow color="black"/>
              <o:lock v:ext="edit" aspectratio="t"/>
              <v:textbox style="mso-next-textbox:#Oval 19" inset="2.88pt,2.88pt,2.88pt,2.88pt">
                <w:txbxContent>
                  <w:p w:rsidR="00015027" w:rsidRDefault="00015027" w:rsidP="00015027"/>
                </w:txbxContent>
              </v:textbox>
            </v:oval>
            <v:group id="Group 20" o:spid="_x0000_s1119" style="position:absolute;left:78537;top:44878;width:91440;height:162560" coordsize="91440,162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<v:shape id="AutoShape 14" o:spid="_x0000_s1120" style="position:absolute;width:91440;height:162560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if/sIA&#10;AADbAAAADwAAAGRycy9kb3ducmV2LnhtbESPwWrDMBBE74H+g9hCbrGcEEpxIptSCPTUkjQfsFgb&#10;S621ciTVdv4+KhR6HGbmDbNvZteLkUK0nhWsixIEceu15U7B+fOwegYRE7LG3jMpuFGEpn5Y7LHS&#10;fuIjjafUiQzhWKECk9JQSRlbQw5j4Qfi7F18cJiyDJ3UAacMd73clOWTdGg5Lxgc6NVQ+336cQps&#10;DPpw+eCr/bqOt/k4bc/mfavU8nF+2YFINKf/8F/7TSvYrOH3S/4Bsr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yJ/+wgAAANsAAAAPAAAAAAAAAAAAAAAAAJgCAABkcnMvZG93&#10;bnJldi54bWxQSwUGAAAAAAQABAD1AAAAhwMAAAAA&#10;" adj="-11796480,,5400" path="m21600,7043v,6388,-10800,14557,-10800,14557c10800,21600,,13584,,7043,,3153,4835,,10800,v5964,,10800,3153,10800,7043xm21600,7043e" stroked="f" strokecolor="#81c8dc" strokeweight="1pt">
                <v:stroke joinstyle="miter"/>
                <v:formulas/>
                <v:path arrowok="t" o:connecttype="segments" textboxrect="0,0,21600,21600"/>
                <v:textbox style="mso-next-textbox:#AutoShape 14" inset="3pt,3pt,3pt,3pt">
                  <w:txbxContent>
                    <w:p w:rsidR="00015027" w:rsidRDefault="00015027" w:rsidP="00015027"/>
                  </w:txbxContent>
                </v:textbox>
              </v:shape>
              <v:shape id="AutoShape 15" o:spid="_x0000_s1121" style="position:absolute;left:28049;top:33658;width:32273;height:32392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PMOMIA&#10;AADbAAAADwAAAGRycy9kb3ducmV2LnhtbESPT4vCMBTE7wv7HcJb8LamFhWtRlkWFG/in4u3R/Ns&#10;is1LSaLtfvuNIHgcZuY3zHLd20Y8yIfasYLRMANBXDpdc6XgfNp8z0CEiKyxcUwK/ijAevX5scRC&#10;u44P9DjGSiQIhwIVmBjbQspQGrIYhq4lTt7VeYsxSV9J7bFLcNvIPMum0mLNacFgS7+GytvxbhW4&#10;7Tju/WHTZbf7bHqRE20u47lSg6/+ZwEiUh/f4Vd7pxXkOTy/pB8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k8w4wgAAANsAAAAPAAAAAAAAAAAAAAAAAJgCAABkcnMvZG93&#10;bnJldi54bWxQSwUGAAAAAAQABAD1AAAAhwMAAAAA&#10;" adj="-11796480,,5400" path="m10800,v5965,,10800,4835,10800,10800c21600,16765,16765,21600,10800,21600,4835,21600,,16765,,10800,,4835,4835,,10800,xm10800,e" fillcolor="#37b6bd" stroked="f" strokeweight="2pt">
                <v:stroke joinstyle="round"/>
                <v:shadow color="#ccc"/>
                <v:formulas/>
                <v:path arrowok="t" o:connecttype="segments" textboxrect="0,0,21600,21600"/>
                <v:textbox style="mso-next-textbox:#AutoShape 15" inset="2.88pt,2.88pt,2.88pt,2.88pt">
                  <w:txbxContent>
                    <w:p w:rsidR="00015027" w:rsidRDefault="00015027" w:rsidP="00015027"/>
                  </w:txbxContent>
                </v:textbox>
              </v:shape>
            </v:group>
          </v:group>
        </w:pict>
      </w:r>
      <w:r>
        <w:rPr>
          <w:noProof/>
        </w:rPr>
        <w:pict>
          <v:group id="Group 3" o:spid="_x0000_s1109" style="position:absolute;margin-left:34.4pt;margin-top:6.15pt;width:19.15pt;height:19.15pt;z-index:251629568" coordsize="243305,243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">
            <v:oval id="Oval 4" o:spid="_x0000_s1110" style="position:absolute;width:243305;height:2433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6HzMIA&#10;AADaAAAADwAAAGRycy9kb3ducmV2LnhtbESPT2vCQBTE7wW/w/IEb3Wj9k9IsxEVBLGnmvb+yD6T&#10;YPZt2F1j/PZuodDjMDO/YfL1aDoxkPOtZQWLeQKCuLK65VrBd7l/TkH4gKyxs0wK7uRhXUyecsy0&#10;vfEXDadQiwhhn6GCJoQ+k9JXDRn0c9sTR+9sncEQpauldniLcNPJZZK8SYMtx4UGe9o1VF1OV6Og&#10;O+7Px8+03K7K1SBfU9f+jO93pWbTcfMBItAY/sN/7YNW8AK/V+INk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zofMwgAAANoAAAAPAAAAAAAAAAAAAAAAAJgCAABkcnMvZG93&#10;bnJldi54bWxQSwUGAAAAAAQABAD1AAAAhwMAAAAA&#10;" fillcolor="#37b6bd" stroked="f" strokeweight="2pt">
              <v:stroke joinstyle="miter"/>
              <v:shadow color="black"/>
              <o:lock v:ext="edit" aspectratio="t"/>
              <v:textbox style="mso-next-textbox:#Oval 4" inset="2.88pt,2.88pt,2.88pt,2.88pt">
                <w:txbxContent>
                  <w:p w:rsidR="00015027" w:rsidRDefault="00015027" w:rsidP="00015027"/>
                </w:txbxContent>
              </v:textbox>
            </v:oval>
            <v:group id="Group 5" o:spid="_x0000_s1111" style="position:absolute;left:43132;top:77638;width:155575;height:97790" coordorigin="11103,10801" coordsize="15,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<v:roundrect id="AutoShape 3" o:spid="_x0000_s1112" style="position:absolute;left:11103;top:10801;width:15;height:10;visibility:visible" arcsize="64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AZRcQA&#10;AADaAAAADwAAAGRycy9kb3ducmV2LnhtbESPQWvCQBSE74L/YXlCb2ZjC1JS11BTgvWmthS9vWZf&#10;k9Ds25jdmvjvu4LgcZiZb5hFOphGnKlztWUFsygGQVxYXXOp4PMjnz6DcB5ZY2OZFFzIQbocjxaY&#10;aNvzjs57X4oAYZeggsr7NpHSFRUZdJFtiYP3YzuDPsiulLrDPsBNIx/jeC4N1hwWKmwpq6j43f8Z&#10;BafsqcgPdq3Lr2O/bTZ29529rZR6mAyvLyA8Df4evrXftYI5XK+EG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AGUXEAAAA2gAAAA8AAAAAAAAAAAAAAAAAmAIAAGRycy9k&#10;b3ducmV2LnhtbFBLBQYAAAAABAAEAPUAAACJAwAAAAA=&#10;" stroked="f" strokeweight="2pt">
                <v:shadow color="#ccc"/>
                <v:textbox inset="2.88pt,2.88pt,2.88pt,2.88pt"/>
              </v:roundrect>
              <v:shape id="AutoShape 4" o:spid="_x0000_s1113" type="#_x0000_t32" style="position:absolute;left:11104;top:10803;width:6;height:4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1eI8MAAADaAAAADwAAAGRycy9kb3ducmV2LnhtbESPT2vCQBDF74LfYRnBm27qoZXUVWyp&#10;xUIvpgE9DtlpEpqdDdkxRj99t1Dw+Hh/frzVZnCN6qkLtWcDD/MEFHHhbc2lgfxrN1uCCoJssfFM&#10;Bq4UYLMej1aYWn/hA/WZlCqOcEjRQCXSplqHoiKHYe5b4uh9+86hRNmV2nZ4ieOu0YskedQOa46E&#10;Clt6raj4yc4ucl/e+2N+vL2JbA/anz4+z9lpacx0MmyfQQkNcg//t/fWwBP8XYk3QK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dXiPDAAAA2gAAAA8AAAAAAAAAAAAA&#10;AAAAoQIAAGRycy9kb3ducmV2LnhtbFBLBQYAAAAABAAEAPkAAACRAwAAAAA=&#10;" strokecolor="#37b6bd">
                <v:stroke endcap="round"/>
                <v:shadow color="#ccc"/>
              </v:shape>
              <v:shape id="AutoShape 5" o:spid="_x0000_s1114" type="#_x0000_t32" style="position:absolute;left:11110;top:10803;width:7;height:4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T6E8EAAADaAAAADwAAAGRycy9kb3ducmV2LnhtbERPTYvCMBC9C/sfwizsTdPKIlKNRQqC&#10;sofFquweh2Zsi82kNNFWf705CB4f73uZDqYRN+pcbVlBPIlAEBdW11wqOB424zkI55E1NpZJwZ0c&#10;pKuP0RITbXve0y33pQgh7BJUUHnfJlK6oiKDbmJb4sCdbWfQB9iVUnfYh3DTyGkUzaTBmkNDhS1l&#10;FRWX/GoU/Gaz635373/+M5dPH6e/7zg/bpX6+hzWCxCeBv8Wv9xbrSBsDVfCDZCr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RPoTwQAAANoAAAAPAAAAAAAAAAAAAAAA&#10;AKECAABkcnMvZG93bnJldi54bWxQSwUGAAAAAAQABAD5AAAAjwMAAAAA&#10;" strokecolor="#37b6bd">
                <v:stroke endcap="round"/>
                <v:shadow color="#ccc"/>
              </v:shape>
              <v:shape id="AutoShape 6" o:spid="_x0000_s1115" type="#_x0000_t32" style="position:absolute;left:11112;top:10806;width:5;height:4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5vysMAAADaAAAADwAAAGRycy9kb3ducmV2LnhtbESPT2vCQBDF7wW/wzKCt7qph6Kpq9hS&#10;i4VeTAN6HLLTJDQ7G7JjjH76bkHw+Hh/frzlenCN6qkLtWcDT9MEFHHhbc2lgfx7+zgHFQTZYuOZ&#10;DFwowHo1elhiav2Z99RnUqo4wiFFA5VIm2odioochqlviaP34zuHEmVXatvhOY67Rs+S5Fk7rDkS&#10;KmzpraLiNzu5yH396A/54foustlrf/z8OmXHuTGT8bB5ASU0yD18a++sgQX8X4k3QK/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hOb8rDAAAA2gAAAA8AAAAAAAAAAAAA&#10;AAAAoQIAAGRycy9kb3ducmV2LnhtbFBLBQYAAAAABAAEAPkAAACRAwAAAAA=&#10;" strokecolor="#37b6bd">
                <v:stroke endcap="round"/>
                <v:shadow color="#ccc"/>
              </v:shape>
              <v:shape id="AutoShape 7" o:spid="_x0000_s1116" type="#_x0000_t32" style="position:absolute;left:11104;top:10806;width:4;height:4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60mcUAAADbAAAADwAAAGRycy9kb3ducmV2LnhtbESPQWvCQBCF74X+h2UKvdWNUqREV5GA&#10;oPRQTJX2OGTHJJidDdnVRH+9cxC8zfDevPfNfDm4Rl2oC7VnA+NRAoq48Lbm0sD+d/3xBSpEZIuN&#10;ZzJwpQDLxevLHFPre97RJY+lkhAOKRqoYmxTrUNRkcMw8i2xaEffOYyydqW2HfYS7ho9SZKpdliz&#10;NFTYUlZRccrPzsBPNj3vttf++z8L+eR2+Psc5/uNMe9vw2oGKtIQn+bH9cYKvtDLLzKAXt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m60mcUAAADbAAAADwAAAAAAAAAA&#10;AAAAAAChAgAAZHJzL2Rvd25yZXYueG1sUEsFBgAAAAAEAAQA+QAAAJMDAAAAAA==&#10;" strokecolor="#37b6bd">
                <v:stroke endcap="round"/>
                <v:shadow color="#ccc"/>
              </v:shape>
            </v:group>
          </v:group>
        </w:pict>
      </w:r>
    </w:p>
    <w:p w:rsidR="006755BF" w:rsidRDefault="006755BF" w:rsidP="0094390B"/>
    <w:p w:rsidR="006755BF" w:rsidRDefault="006755BF" w:rsidP="0094390B"/>
    <w:p w:rsidR="006755BF" w:rsidRPr="0094390B" w:rsidRDefault="006755BF" w:rsidP="0094390B"/>
    <w:p w:rsidR="0094390B" w:rsidRPr="0094390B" w:rsidRDefault="0005558E" w:rsidP="0094390B">
      <w:r>
        <w:rPr>
          <w:noProof/>
        </w:rPr>
        <w:pict>
          <v:shape id="Text Box 98" o:spid="_x0000_s1108" type="#_x0000_t202" style="position:absolute;margin-left:1.5pt;margin-top:17.55pt;width:477.4pt;height:69.85pt;z-index:251642880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" filled="f" fillcolor="#5b9bd5" stroked="f" strokeweight="2pt">
            <v:textbox inset="2.88pt,2.88pt,2.88pt,2.88pt">
              <w:txbxContent>
                <w:p w:rsidR="006755BF" w:rsidRDefault="006755BF" w:rsidP="00F01549">
                  <w:pPr>
                    <w:widowControl w:val="0"/>
                    <w:rPr>
                      <w:rFonts w:ascii="Arial" w:hAnsi="Arial" w:cs="Arial"/>
                      <w:color w:val="3F3F3F"/>
                    </w:rPr>
                  </w:pPr>
                </w:p>
                <w:p w:rsidR="00F01549" w:rsidRDefault="0096411A" w:rsidP="00F01549">
                  <w:pPr>
                    <w:widowControl w:val="0"/>
                    <w:rPr>
                      <w:rFonts w:ascii="Arial" w:hAnsi="Arial" w:cs="Arial"/>
                      <w:color w:val="3F3F3F"/>
                    </w:rPr>
                  </w:pPr>
                  <w:r w:rsidRPr="0096411A">
                    <w:rPr>
                      <w:rFonts w:ascii="Arial" w:hAnsi="Arial" w:cs="Arial"/>
                      <w:color w:val="3F3F3F"/>
                    </w:rPr>
                    <w:t>To secure a responsible career opportunity, where I can fully utilize my</w:t>
                  </w:r>
                  <w:r w:rsidR="00FD0D67">
                    <w:rPr>
                      <w:rFonts w:ascii="Arial" w:hAnsi="Arial" w:cs="Arial"/>
                      <w:color w:val="3F3F3F"/>
                    </w:rPr>
                    <w:t xml:space="preserve"> experience,</w:t>
                  </w:r>
                  <w:r w:rsidRPr="0096411A">
                    <w:rPr>
                      <w:rFonts w:ascii="Arial" w:hAnsi="Arial" w:cs="Arial"/>
                      <w:color w:val="3F3F3F"/>
                    </w:rPr>
                    <w:t xml:space="preserve"> training, human resource and management skills, while making a significant contribution to the success of my employer.</w:t>
                  </w:r>
                </w:p>
              </w:txbxContent>
            </v:textbox>
          </v:shape>
        </w:pict>
      </w:r>
    </w:p>
    <w:p w:rsidR="0094390B" w:rsidRDefault="0094390B" w:rsidP="0094390B"/>
    <w:p w:rsidR="006755BF" w:rsidRPr="0094390B" w:rsidRDefault="006755BF" w:rsidP="0094390B"/>
    <w:p w:rsidR="0094390B" w:rsidRPr="0094390B" w:rsidRDefault="0094390B" w:rsidP="0094390B"/>
    <w:p w:rsidR="0094390B" w:rsidRPr="0094390B" w:rsidRDefault="0094390B" w:rsidP="0094390B"/>
    <w:p w:rsidR="0094390B" w:rsidRPr="0094390B" w:rsidRDefault="0094390B" w:rsidP="0094390B"/>
    <w:p w:rsidR="0094390B" w:rsidRPr="0094390B" w:rsidRDefault="0005558E" w:rsidP="0094390B">
      <w:r>
        <w:rPr>
          <w:noProof/>
        </w:rPr>
        <w:pict>
          <v:shape id="Text Box 91" o:spid="_x0000_s1107" type="#_x0000_t202" style="position:absolute;margin-left:66.35pt;margin-top:12.15pt;width:387.05pt;height:112.05pt;z-index:251643904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" filled="f" fillcolor="#d9d9d9" stroked="f" strokeweight="2pt">
            <v:textbox style="mso-next-textbox:#Text Box 91" inset="2.88pt,2.88pt,2.88pt,2.88pt">
              <w:txbxContent>
                <w:p w:rsidR="00F01549" w:rsidRDefault="00052C83" w:rsidP="00F01549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Masters in Business Administration</w:t>
                  </w:r>
                </w:p>
                <w:p w:rsidR="00896F59" w:rsidRPr="00451741" w:rsidRDefault="00052C83" w:rsidP="00F01549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7B6BD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7B6BD"/>
                    </w:rPr>
                    <w:t xml:space="preserve">SCMS School of Technology &amp; Management </w:t>
                  </w:r>
                  <w:r w:rsidR="00CE4010">
                    <w:rPr>
                      <w:rFonts w:ascii="Arial" w:hAnsi="Arial" w:cs="Arial"/>
                      <w:b/>
                      <w:bCs/>
                      <w:color w:val="37B6BD"/>
                    </w:rPr>
                    <w:t>Studies, Cochin</w:t>
                  </w:r>
                </w:p>
                <w:p w:rsidR="00896F59" w:rsidRPr="00F104CD" w:rsidRDefault="00CE4010" w:rsidP="00F01549">
                  <w:pPr>
                    <w:widowControl w:val="0"/>
                    <w:spacing w:after="0"/>
                    <w:rPr>
                      <w:rFonts w:ascii="Arial" w:hAnsi="Arial" w:cs="Arial"/>
                      <w:color w:val="3F3F3F"/>
                    </w:rPr>
                  </w:pPr>
                  <w:r>
                    <w:rPr>
                      <w:rFonts w:ascii="Arial" w:hAnsi="Arial" w:cs="Arial"/>
                      <w:color w:val="3F3F3F"/>
                    </w:rPr>
                    <w:t>Finance &amp; Marketing</w:t>
                  </w:r>
                </w:p>
                <w:p w:rsidR="00F01549" w:rsidRDefault="00F01549" w:rsidP="000541BE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262626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2626"/>
                    </w:rPr>
                    <w:t> </w:t>
                  </w:r>
                </w:p>
                <w:p w:rsidR="000541BE" w:rsidRDefault="000541BE" w:rsidP="000541BE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2626"/>
                    </w:rPr>
                    <w:t>Bachelors in Commerce</w:t>
                  </w:r>
                </w:p>
                <w:p w:rsidR="00F01549" w:rsidRPr="00205E47" w:rsidRDefault="000541BE" w:rsidP="00F01549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7B6BD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7B6BD"/>
                    </w:rPr>
                    <w:t>UEIT</w:t>
                  </w:r>
                  <w:r w:rsidR="00135978">
                    <w:rPr>
                      <w:rFonts w:ascii="Arial" w:hAnsi="Arial" w:cs="Arial"/>
                      <w:b/>
                      <w:bCs/>
                      <w:color w:val="37B6BD"/>
                    </w:rPr>
                    <w:t>,</w:t>
                  </w:r>
                  <w:r>
                    <w:rPr>
                      <w:rFonts w:ascii="Arial" w:hAnsi="Arial" w:cs="Arial"/>
                      <w:b/>
                      <w:bCs/>
                      <w:color w:val="37B6BD"/>
                    </w:rPr>
                    <w:t>Dubai,</w:t>
                  </w:r>
                  <w:r w:rsidR="00135978">
                    <w:rPr>
                      <w:rFonts w:ascii="Arial" w:hAnsi="Arial" w:cs="Arial"/>
                      <w:b/>
                      <w:bCs/>
                      <w:color w:val="37B6BD"/>
                    </w:rPr>
                    <w:t xml:space="preserve"> UAE</w:t>
                  </w:r>
                </w:p>
                <w:p w:rsidR="00F01549" w:rsidRDefault="00F01549" w:rsidP="00F01549">
                  <w:pPr>
                    <w:widowControl w:val="0"/>
                    <w:spacing w:after="0"/>
                    <w:rPr>
                      <w:rFonts w:ascii="Arial" w:hAnsi="Arial" w:cs="Arial"/>
                      <w:color w:val="3F3F3F"/>
                    </w:rPr>
                  </w:pPr>
                </w:p>
                <w:p w:rsidR="00F01549" w:rsidRDefault="00F01549" w:rsidP="00F01549">
                  <w:pPr>
                    <w:widowControl w:val="0"/>
                    <w:spacing w:after="0"/>
                    <w:rPr>
                      <w:rFonts w:ascii="Arial" w:hAnsi="Arial" w:cs="Arial"/>
                      <w:color w:val="3F3F3F"/>
                    </w:rPr>
                  </w:pPr>
                  <w:r>
                    <w:rPr>
                      <w:rFonts w:ascii="Arial" w:hAnsi="Arial" w:cs="Arial"/>
                      <w:color w:val="3F3F3F"/>
                    </w:rPr>
                    <w:t> </w:t>
                  </w:r>
                </w:p>
                <w:p w:rsidR="00F01549" w:rsidRDefault="00F01549" w:rsidP="00F01549">
                  <w:pPr>
                    <w:widowControl w:val="0"/>
                    <w:spacing w:after="0"/>
                    <w:rPr>
                      <w:rFonts w:ascii="Arial" w:hAnsi="Arial" w:cs="Arial"/>
                      <w:color w:val="3F3F3F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Straight Arrow Connector 96" o:spid="_x0000_s1106" type="#_x0000_t32" style="position:absolute;margin-left:-22.55pt;margin-top:5.9pt;width:0;height:114.55pt;flip:y;z-index:251635712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" strokecolor="#37b6bd" strokeweight=".5pt">
            <v:shadow color="black"/>
          </v:shape>
        </w:pict>
      </w:r>
    </w:p>
    <w:p w:rsidR="0094390B" w:rsidRPr="0094390B" w:rsidRDefault="0094390B" w:rsidP="0094390B"/>
    <w:p w:rsidR="0094390B" w:rsidRPr="0094390B" w:rsidRDefault="0094390B" w:rsidP="0094390B"/>
    <w:p w:rsidR="0094390B" w:rsidRPr="0094390B" w:rsidRDefault="0005558E" w:rsidP="0094390B">
      <w:r>
        <w:rPr>
          <w:noProof/>
        </w:rPr>
        <w:pict>
          <v:shape id="Text Box 105" o:spid="_x0000_s1105" type="#_x0000_t202" style="position:absolute;margin-left:-5.5pt;margin-top:8.25pt;width:61.1pt;height:19.1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" filled="f" fillcolor="#d9d9d9" stroked="f" strokeweight="2pt">
            <v:textbox inset="2.88pt,2.88pt,2.88pt,2.88pt">
              <w:txbxContent>
                <w:p w:rsidR="00F01549" w:rsidRDefault="000541BE" w:rsidP="00F01549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2008</w:t>
                  </w:r>
                </w:p>
              </w:txbxContent>
            </v:textbox>
          </v:shape>
        </w:pict>
      </w:r>
      <w:r>
        <w:rPr>
          <w:noProof/>
        </w:rPr>
        <w:pict>
          <v:oval id="Oval 106" o:spid="_x0000_s1104" style="position:absolute;margin-left:-25.6pt;margin-top:10.45pt;width:8.5pt;height:8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" strokecolor="#37b6bd" strokeweight="1.25pt">
            <v:shadow color="black"/>
            <v:textbox inset="2.88pt,2.88pt,2.88pt,2.88pt"/>
          </v:oval>
        </w:pict>
      </w:r>
    </w:p>
    <w:p w:rsidR="0094390B" w:rsidRPr="0094390B" w:rsidRDefault="0094390B" w:rsidP="0094390B"/>
    <w:p w:rsidR="0094390B" w:rsidRPr="0094390B" w:rsidRDefault="0094390B" w:rsidP="0094390B"/>
    <w:p w:rsidR="0094390B" w:rsidRPr="0094390B" w:rsidRDefault="0005558E" w:rsidP="0094390B">
      <w:r>
        <w:rPr>
          <w:noProof/>
        </w:rPr>
        <w:pict>
          <v:shape id="Text Box 67" o:spid="_x0000_s1103" type="#_x0000_t202" style="position:absolute;margin-left:5.65pt;margin-top:10.65pt;width:158.4pt;height:20.55pt;z-index:251669504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" filled="f" fillcolor="#5b9bd5" stroked="f" strokeweight="2pt">
            <v:textbox inset="2.88pt,2.88pt,2.88pt,2.88pt">
              <w:txbxContent>
                <w:p w:rsidR="009A7FC9" w:rsidRDefault="009A7FC9" w:rsidP="009A7FC9">
                  <w:pPr>
                    <w:widowControl w:val="0"/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  <w:t>PROFESSIONAL TRAINING</w:t>
                  </w:r>
                </w:p>
              </w:txbxContent>
            </v:textbox>
          </v:shape>
        </w:pict>
      </w:r>
      <w:r>
        <w:rPr>
          <w:noProof/>
        </w:rPr>
        <w:pict>
          <v:group id="Group 69" o:spid="_x0000_s1100" style="position:absolute;margin-left:-32.7pt;margin-top:8.4pt;width:25.5pt;height:25.5pt;z-index:251673600" coordorigin="10686,10624" coordsize="32,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">
            <v:oval id="Oval 132" o:spid="_x0000_s1101" style="position:absolute;left:10686;top:10624;width:32;height: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nyXbwA&#10;AADbAAAADwAAAGRycy9kb3ducmV2LnhtbERPSwrCMBDdC94hjOBOUwU/VKOooAhu/B1gaMa22Exq&#10;ErXe3iwEl4/3ny8bU4kXOV9aVjDoJyCIM6tLzhVcL9veFIQPyBory6TgQx6Wi3Zrjqm2bz7R6xxy&#10;EUPYp6igCKFOpfRZQQZ939bEkbtZZzBE6HKpHb5juKnkMEnG0mDJsaHAmjYFZffz0ygoR4+DG212&#10;vD0OPSan9boe7xulup1mNQMRqAl/8c+91womcX38En+AXHw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F6fJdvAAAANsAAAAPAAAAAAAAAAAAAAAAAJgCAABkcnMvZG93bnJldi54&#10;bWxQSwUGAAAAAAQABAD1AAAAgQMAAAAA&#10;" fillcolor="#37b6bd" stroked="f" strokecolor="#262626" strokeweight="1pt">
              <v:shadow color="black"/>
              <v:textbox inset="2.88pt,2.88pt,2.88pt,2.88pt"/>
            </v:oval>
            <v:shape id="Picture 133" o:spid="_x0000_s1102" type="#_x0000_t75" alt="Picture17" style="position:absolute;left:10690;top:10628;width:24;height:2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bHeTDAAAA2wAAAA8AAABkcnMvZG93bnJldi54bWxEj0GLwjAUhO/C/ofwFrxpqkUtXaMsK4Ie&#10;td2FvT2aZ1tsXkoTtf57Iwgeh5n5hlmue9OIK3WutqxgMo5AEBdW11wqyLPtKAHhPLLGxjIpuJOD&#10;9epjsMRU2xsf6Hr0pQgQdikqqLxvUyldUZFBN7YtcfBOtjPog+xKqTu8Bbhp5DSK5tJgzWGhwpZ+&#10;KirOx4tRECe7+faUJZvcbWb9/6/bx3/ZTKnhZ//9BcJT79/hV3unFSxieH4JP0Cu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dsd5MMAAADbAAAADwAAAAAAAAAAAAAAAACf&#10;AgAAZHJzL2Rvd25yZXYueG1sUEsFBgAAAAAEAAQA9wAAAI8DAAAAAA==&#10;" strokeweight="2pt">
              <v:imagedata r:id="rId10" o:title="Picture17"/>
              <v:shadow color="#ffc000"/>
            </v:shape>
          </v:group>
        </w:pict>
      </w:r>
      <w:r>
        <w:rPr>
          <w:noProof/>
        </w:rPr>
        <w:pict>
          <v:shape id="Straight Arrow Connector 68" o:spid="_x0000_s1099" type="#_x0000_t32" style="position:absolute;margin-left:8.5pt;margin-top:33.25pt;width:310.65pt;height:0;z-index:251671552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" strokecolor="#37b6bd" strokeweight=".25pt">
            <v:shadow color="black"/>
          </v:shape>
        </w:pict>
      </w:r>
    </w:p>
    <w:p w:rsidR="0094390B" w:rsidRDefault="00165B0B" w:rsidP="00165B0B">
      <w:pPr>
        <w:tabs>
          <w:tab w:val="left" w:pos="6870"/>
        </w:tabs>
      </w:pPr>
      <w:r>
        <w:tab/>
      </w:r>
    </w:p>
    <w:p w:rsidR="00165B0B" w:rsidRPr="0094390B" w:rsidRDefault="00165B0B" w:rsidP="00165B0B">
      <w:pPr>
        <w:tabs>
          <w:tab w:val="left" w:pos="6870"/>
        </w:tabs>
      </w:pPr>
    </w:p>
    <w:p w:rsidR="00F95A76" w:rsidRDefault="00F95A76" w:rsidP="003118F4">
      <w:pPr>
        <w:spacing w:after="200" w:line="276" w:lineRule="auto"/>
        <w:ind w:right="-153"/>
        <w:rPr>
          <w:rFonts w:ascii="Arial" w:hAnsi="Arial" w:cs="Arial"/>
          <w:b/>
          <w:bCs/>
          <w:color w:val="3F3F3F"/>
        </w:rPr>
      </w:pPr>
      <w:r w:rsidRPr="005C78A7">
        <w:rPr>
          <w:rFonts w:ascii="Arial" w:hAnsi="Arial" w:cs="Arial"/>
          <w:color w:val="37B6BD"/>
          <w:sz w:val="22"/>
          <w:szCs w:val="22"/>
          <w:lang w:val="en-AU"/>
        </w:rPr>
        <w:t xml:space="preserve">●  </w:t>
      </w:r>
      <w:r w:rsidR="003118F4">
        <w:rPr>
          <w:rFonts w:ascii="Arial" w:hAnsi="Arial" w:cs="Arial"/>
          <w:b/>
          <w:bCs/>
          <w:color w:val="3F3F3F"/>
        </w:rPr>
        <w:t>SAP KA Program for Accounts Payable, Accounts Receivable, Management Accounting | 2015</w:t>
      </w:r>
    </w:p>
    <w:p w:rsidR="002A3075" w:rsidRDefault="00917014" w:rsidP="00020022">
      <w:pPr>
        <w:widowControl w:val="0"/>
        <w:spacing w:line="360" w:lineRule="auto"/>
        <w:rPr>
          <w:rFonts w:ascii="Arial" w:hAnsi="Arial" w:cs="Arial"/>
          <w:b/>
          <w:bCs/>
          <w:color w:val="3F3F3F"/>
        </w:rPr>
      </w:pPr>
      <w:r w:rsidRPr="00D555EC">
        <w:rPr>
          <w:rFonts w:ascii="Arial" w:hAnsi="Arial" w:cs="Arial"/>
          <w:color w:val="37B6BD"/>
          <w:sz w:val="22"/>
          <w:szCs w:val="22"/>
          <w:lang w:val="en-AU"/>
        </w:rPr>
        <w:t xml:space="preserve">●  </w:t>
      </w:r>
      <w:r w:rsidR="002A3075">
        <w:rPr>
          <w:rFonts w:ascii="Arial" w:hAnsi="Arial" w:cs="Arial"/>
          <w:b/>
          <w:bCs/>
          <w:color w:val="3F3F3F"/>
        </w:rPr>
        <w:t>Computerised Accounting (Tally &amp; Peachtree) | 2007</w:t>
      </w:r>
    </w:p>
    <w:p w:rsidR="002A3075" w:rsidRDefault="0005558E" w:rsidP="00020022">
      <w:pPr>
        <w:widowControl w:val="0"/>
        <w:spacing w:line="360" w:lineRule="auto"/>
        <w:rPr>
          <w:rFonts w:ascii="Arial" w:hAnsi="Arial" w:cs="Arial"/>
          <w:b/>
          <w:bCs/>
          <w:color w:val="3F3F3F"/>
        </w:rPr>
      </w:pPr>
      <w:r>
        <w:rPr>
          <w:rFonts w:ascii="Arial" w:hAnsi="Arial" w:cs="Arial"/>
          <w:b/>
          <w:bCs/>
          <w:noProof/>
          <w:color w:val="3F3F3F"/>
          <w:lang w:val="en-US" w:eastAsia="en-US"/>
        </w:rPr>
        <w:pict>
          <v:group id="Group 74" o:spid="_x0000_s1163" style="position:absolute;margin-left:-31.4pt;margin-top:17.4pt;width:25.5pt;height:25.5pt;z-index:251694080" coordorigin="10686,11263" coordsize="32,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">
            <v:oval id="Oval 111" o:spid="_x0000_s1164" style="position:absolute;left:10686;top:11263;width:32;height: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5RxcMA&#10;AADbAAAADwAAAGRycy9kb3ducmV2LnhtbESP0WrCQBRE3wv+w3IF3+qmQmyJ2UgVFKEvav2AS/Y2&#10;Cc3ejbtrEv/eLQh9HGbmDJOvR9OKnpxvLCt4mycgiEurG64UXL53rx8gfEDW2FomBXfysC4mLzlm&#10;2g58ov4cKhEh7DNUUIfQZVL6siaDfm474uj9WGcwROkqqR0OEW5auUiSpTTYcFyosaNtTeXv+WYU&#10;NOn1y6XbPe+OC4/JabPplodRqdl0/FyBCDSG//CzfdAK3lP4+xJ/gC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Z5RxcMAAADbAAAADwAAAAAAAAAAAAAAAACYAgAAZHJzL2Rv&#10;d25yZXYueG1sUEsFBgAAAAAEAAQA9QAAAIgDAAAAAA==&#10;" fillcolor="#37b6bd" stroked="f" strokecolor="#262626" strokeweight="1pt">
              <v:shadow color="black"/>
              <v:textbox inset="2.88pt,2.88pt,2.88pt,2.88pt"/>
            </v:oval>
            <v:shape id="Picture 112" o:spid="_x0000_s1165" type="#_x0000_t75" alt="Picture18" style="position:absolute;left:10693;top:11269;width:17;height:2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kAPTDAAAA2wAAAA8AAABkcnMvZG93bnJldi54bWxEj0+LwjAUxO/CfofwFrxpqohK11RkYZdV&#10;vPgHz2+bZ1PavJQmav32RhA8DjPzG2ax7GwtrtT60rGC0TABQZw7XXKh4Hj4GcxB+ICssXZMCu7k&#10;YZl99BaYanfjHV33oRARwj5FBSaEJpXS54Ys+qFriKN3dq3FEGVbSN3iLcJtLcdJMpUWS44LBhv6&#10;NpRX+4tVcFn72aGcn+rN6bf63654MjZholT/s1t9gQjUhXf41f7TCmZTeH6JP0Bm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uQA9MMAAADbAAAADwAAAAAAAAAAAAAAAACf&#10;AgAAZHJzL2Rvd25yZXYueG1sUEsFBgAAAAAEAAQA9wAAAI8DAAAAAA==&#10;" strokeweight="2pt">
              <v:imagedata r:id="rId11" o:title="Picture18"/>
              <v:shadow color="#ffc000"/>
            </v:shape>
          </v:group>
        </w:pict>
      </w:r>
    </w:p>
    <w:p w:rsidR="002A3075" w:rsidRDefault="002A3075" w:rsidP="002A3075">
      <w:pPr>
        <w:widowControl w:val="0"/>
        <w:rPr>
          <w:rFonts w:ascii="Arial" w:hAnsi="Arial" w:cs="Arial"/>
          <w:b/>
          <w:bCs/>
          <w:color w:val="465866"/>
          <w:sz w:val="22"/>
          <w:szCs w:val="22"/>
        </w:rPr>
      </w:pPr>
      <w:r>
        <w:rPr>
          <w:rFonts w:ascii="Arial" w:hAnsi="Arial" w:cs="Arial"/>
          <w:b/>
          <w:bCs/>
          <w:color w:val="465866"/>
          <w:sz w:val="22"/>
          <w:szCs w:val="22"/>
        </w:rPr>
        <w:t>SKILLS &amp; STRENGTHS</w:t>
      </w:r>
    </w:p>
    <w:p w:rsidR="002A3075" w:rsidRDefault="0005558E" w:rsidP="00020022">
      <w:pPr>
        <w:widowControl w:val="0"/>
        <w:spacing w:line="360" w:lineRule="auto"/>
        <w:rPr>
          <w:rFonts w:ascii="Arial" w:hAnsi="Arial" w:cs="Arial"/>
          <w:b/>
          <w:bCs/>
          <w:color w:val="3F3F3F"/>
        </w:rPr>
      </w:pPr>
      <w:r>
        <w:rPr>
          <w:noProof/>
        </w:rPr>
        <w:pict>
          <v:shape id="Straight Arrow Connector 71" o:spid="_x0000_s1095" type="#_x0000_t32" style="position:absolute;margin-left:8.2pt;margin-top:.2pt;width:310.65pt;height:0;z-index:251658240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" strokecolor="#37b6bd" strokeweight=".25pt">
            <v:shadow color="black"/>
          </v:shape>
        </w:pict>
      </w:r>
    </w:p>
    <w:p w:rsidR="002A3075" w:rsidRPr="0005558E" w:rsidRDefault="002A3075" w:rsidP="002A3075">
      <w:pPr>
        <w:widowControl w:val="0"/>
        <w:spacing w:line="360" w:lineRule="auto"/>
        <w:rPr>
          <w:rFonts w:ascii="Arial" w:hAnsi="Arial" w:cs="Arial"/>
          <w:bCs/>
          <w:color w:val="auto"/>
        </w:rPr>
      </w:pPr>
      <w:r w:rsidRPr="0005558E">
        <w:rPr>
          <w:rFonts w:ascii="Arial" w:hAnsi="Arial" w:cs="Arial"/>
          <w:color w:val="auto"/>
          <w:sz w:val="22"/>
          <w:szCs w:val="22"/>
          <w:lang w:val="en-AU"/>
        </w:rPr>
        <w:t xml:space="preserve">●    </w:t>
      </w:r>
      <w:r w:rsidRPr="0005558E">
        <w:rPr>
          <w:rFonts w:ascii="Arial" w:hAnsi="Arial" w:cs="Arial"/>
          <w:bCs/>
          <w:color w:val="auto"/>
        </w:rPr>
        <w:t>Strong communication skills</w:t>
      </w:r>
    </w:p>
    <w:p w:rsidR="002A3075" w:rsidRPr="0005558E" w:rsidRDefault="002A3075" w:rsidP="002A3075">
      <w:pPr>
        <w:widowControl w:val="0"/>
        <w:spacing w:line="360" w:lineRule="auto"/>
        <w:rPr>
          <w:rFonts w:ascii="Arial" w:hAnsi="Arial" w:cs="Arial"/>
          <w:bCs/>
          <w:color w:val="auto"/>
        </w:rPr>
      </w:pPr>
      <w:r w:rsidRPr="0005558E">
        <w:rPr>
          <w:rFonts w:ascii="Arial" w:hAnsi="Arial" w:cs="Arial"/>
          <w:color w:val="auto"/>
          <w:sz w:val="22"/>
          <w:szCs w:val="22"/>
          <w:lang w:val="en-AU"/>
        </w:rPr>
        <w:t xml:space="preserve">●    </w:t>
      </w:r>
      <w:r w:rsidRPr="0005558E">
        <w:rPr>
          <w:rFonts w:ascii="Arial" w:hAnsi="Arial" w:cs="Arial"/>
          <w:bCs/>
          <w:color w:val="auto"/>
        </w:rPr>
        <w:t>Capable problem solver</w:t>
      </w:r>
    </w:p>
    <w:p w:rsidR="002A3075" w:rsidRPr="0005558E" w:rsidRDefault="002A3075" w:rsidP="002A3075">
      <w:pPr>
        <w:widowControl w:val="0"/>
        <w:spacing w:line="360" w:lineRule="auto"/>
        <w:rPr>
          <w:rFonts w:ascii="Arial" w:hAnsi="Arial" w:cs="Arial"/>
          <w:bCs/>
          <w:color w:val="auto"/>
        </w:rPr>
      </w:pPr>
      <w:r w:rsidRPr="0005558E">
        <w:rPr>
          <w:rFonts w:ascii="Arial" w:hAnsi="Arial" w:cs="Arial"/>
          <w:color w:val="auto"/>
          <w:sz w:val="22"/>
          <w:szCs w:val="22"/>
          <w:lang w:val="en-AU"/>
        </w:rPr>
        <w:t xml:space="preserve">●   </w:t>
      </w:r>
      <w:r w:rsidRPr="0005558E">
        <w:rPr>
          <w:rFonts w:ascii="Arial" w:hAnsi="Arial" w:cs="Arial"/>
          <w:bCs/>
          <w:color w:val="auto"/>
        </w:rPr>
        <w:t>Excellent organizational skills</w:t>
      </w:r>
    </w:p>
    <w:p w:rsidR="002A3075" w:rsidRPr="0005558E" w:rsidRDefault="002A3075" w:rsidP="002A3075">
      <w:pPr>
        <w:widowControl w:val="0"/>
        <w:spacing w:line="360" w:lineRule="auto"/>
        <w:rPr>
          <w:rFonts w:ascii="Arial" w:hAnsi="Arial" w:cs="Arial"/>
          <w:bCs/>
          <w:color w:val="auto"/>
        </w:rPr>
      </w:pPr>
      <w:r w:rsidRPr="0005558E">
        <w:rPr>
          <w:rFonts w:ascii="Arial" w:hAnsi="Arial" w:cs="Arial"/>
          <w:color w:val="auto"/>
          <w:sz w:val="22"/>
          <w:szCs w:val="22"/>
          <w:lang w:val="en-AU"/>
        </w:rPr>
        <w:t xml:space="preserve">●   </w:t>
      </w:r>
      <w:r w:rsidRPr="0005558E">
        <w:rPr>
          <w:rFonts w:ascii="Arial" w:hAnsi="Arial" w:cs="Arial"/>
          <w:bCs/>
          <w:color w:val="auto"/>
        </w:rPr>
        <w:t>Attention to Detail</w:t>
      </w:r>
    </w:p>
    <w:p w:rsidR="002A3075" w:rsidRPr="0005558E" w:rsidRDefault="002A3075" w:rsidP="002A3075">
      <w:pPr>
        <w:widowControl w:val="0"/>
        <w:spacing w:line="360" w:lineRule="auto"/>
        <w:rPr>
          <w:rFonts w:ascii="Arial" w:hAnsi="Arial" w:cs="Arial"/>
          <w:bCs/>
          <w:color w:val="auto"/>
        </w:rPr>
      </w:pPr>
      <w:r w:rsidRPr="0005558E">
        <w:rPr>
          <w:rFonts w:ascii="Arial" w:hAnsi="Arial" w:cs="Arial"/>
          <w:color w:val="auto"/>
          <w:sz w:val="22"/>
          <w:szCs w:val="22"/>
          <w:lang w:val="en-AU"/>
        </w:rPr>
        <w:t xml:space="preserve">●   </w:t>
      </w:r>
      <w:r w:rsidRPr="0005558E">
        <w:rPr>
          <w:rFonts w:ascii="Arial" w:hAnsi="Arial" w:cs="Arial"/>
          <w:bCs/>
          <w:color w:val="auto"/>
        </w:rPr>
        <w:t>Ability to Prioritize</w:t>
      </w:r>
    </w:p>
    <w:p w:rsidR="002A3075" w:rsidRPr="0005558E" w:rsidRDefault="002A3075" w:rsidP="00020022">
      <w:pPr>
        <w:widowControl w:val="0"/>
        <w:spacing w:line="360" w:lineRule="auto"/>
        <w:rPr>
          <w:rFonts w:ascii="Arial" w:hAnsi="Arial" w:cs="Arial"/>
          <w:bCs/>
          <w:color w:val="auto"/>
        </w:rPr>
      </w:pPr>
      <w:r w:rsidRPr="0005558E">
        <w:rPr>
          <w:rFonts w:ascii="Arial" w:hAnsi="Arial" w:cs="Arial"/>
          <w:color w:val="auto"/>
          <w:sz w:val="22"/>
          <w:szCs w:val="22"/>
          <w:lang w:val="en-AU"/>
        </w:rPr>
        <w:t xml:space="preserve">●   </w:t>
      </w:r>
      <w:r w:rsidRPr="0005558E">
        <w:rPr>
          <w:rFonts w:ascii="Arial" w:hAnsi="Arial" w:cs="Arial"/>
          <w:color w:val="auto"/>
          <w:lang w:val="en-AU"/>
        </w:rPr>
        <w:t>Excellent memory power</w:t>
      </w:r>
    </w:p>
    <w:p w:rsidR="00F25963" w:rsidRPr="005C78A7" w:rsidRDefault="00F25963" w:rsidP="002A3075">
      <w:pPr>
        <w:widowControl w:val="0"/>
        <w:spacing w:line="360" w:lineRule="auto"/>
        <w:rPr>
          <w:rFonts w:ascii="Arial" w:hAnsi="Arial" w:cs="Arial"/>
          <w:b/>
          <w:bCs/>
          <w:color w:val="3F3F3F"/>
        </w:rPr>
      </w:pPr>
    </w:p>
    <w:p w:rsidR="0094390B" w:rsidRDefault="0094390B">
      <w:pPr>
        <w:spacing w:after="160" w:line="259" w:lineRule="auto"/>
      </w:pPr>
    </w:p>
    <w:p w:rsidR="00B62760" w:rsidRPr="00CC5A3B" w:rsidRDefault="0005558E" w:rsidP="00CC5A3B">
      <w:pPr>
        <w:tabs>
          <w:tab w:val="left" w:pos="6246"/>
        </w:tabs>
      </w:pPr>
      <w:r>
        <w:rPr>
          <w:noProof/>
        </w:rPr>
        <w:pict>
          <v:group id="Group 23" o:spid="_x0000_s1039" style="position:absolute;margin-left:-38.7pt;margin-top:608.6pt;width:25.5pt;height:25.5pt;z-index:251621376;mso-position-horizontal-relative:margin" coordsize="3238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">
            <v:oval id="Oval 142" o:spid="_x0000_s1040" style="position:absolute;width:323850;height:32385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HbQ8MA&#10;AADbAAAADwAAAGRycy9kb3ducmV2LnhtbESPwWrDMBBE74X8g9hAb41cU5viRjF1IMWQS5z2AxZr&#10;Y5tYK1dSE/fvo0Ihx2Fm3jDrcjajuJDzg2UFz6sEBHFr9cCdgq/P3dMrCB+QNY6WScEveSg3i4c1&#10;FtpeuaHLMXQiQtgXqKAPYSqk9G1PBv3KTsTRO1lnMETpOqkdXiPcjDJNklwaHDgu9DjRtqf2fPwx&#10;Cobse++y7QfvDqnHpKmqKa9npR6X8/sbiEBzuIf/27VWkL7A35f4A+Tm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HbQ8MAAADbAAAADwAAAAAAAAAAAAAAAACYAgAAZHJzL2Rv&#10;d25yZXYueG1sUEsFBgAAAAAEAAQA9QAAAIgDAAAAAA==&#10;" fillcolor="#37b6bd" stroked="f" strokecolor="#262626" strokeweight="1pt">
              <v:shadow color="black"/>
              <v:textbox inset="2.88pt,2.88pt,2.88pt,2.88pt"/>
            </v:oval>
            <v:group id="Group 25" o:spid="_x0000_s1041" style="position:absolute;left:37988;top:76236;width:242721;height:129725" coordorigin="10753,10844" coordsize="37,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<v:group id="Group 27" o:spid="_x0000_s1042" style="position:absolute;left:10753;top:10847;width:15;height:17" coordorigin="10800,11031" coordsize="19,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AutoShape 28" o:spid="_x0000_s1043" type="#_x0000_t135" style="position:absolute;left:10804;top:11037;width:12;height:19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/4a8QA&#10;AADbAAAADwAAAGRycy9kb3ducmV2LnhtbESPzWrDMBCE74W+g9hAb40cF9LiRAlJwdBDD81PIcfF&#10;2lgi1spIauy+fRUI9DjMzDfMcj26TlwpROtZwWxagCBuvLbcKjge6uc3EDEha+w8k4JfirBePT4s&#10;sdJ+4B1d96kVGcKxQgUmpb6SMjaGHMap74mzd/bBYcoytFIHHDLcdbIsirl0aDkvGOzp3VBz2f84&#10;BbW19YuVp/LztNWhO35vh6/SKPU0GTcLEInG9B++tz+0gvIVbl/yD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f+GvEAAAA2wAAAA8AAAAAAAAAAAAAAAAAmAIAAGRycy9k&#10;b3ducmV2LnhtbFBLBQYAAAAABAAEAPUAAACJAwAAAAA=&#10;" strokecolor="#37b6bd" strokeweight="1pt">
                  <v:shadow color="#ccc"/>
                  <v:textbox inset="2.88pt,2.88pt,2.88pt,2.88pt"/>
                </v:shape>
                <v:oval id="Oval 29" o:spid="_x0000_s1044" style="position:absolute;left:10803;top:11031;width:12;height: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redb8A&#10;AADbAAAADwAAAGRycy9kb3ducmV2LnhtbERPTYvCMBC9C/6HMMJeZE31oFKNsgiKy4qgLp6HZmzr&#10;JpOSRO3+e3MQPD7e93zZWiPu5EPtWMFwkIEgLpyuuVTwe1p/TkGEiKzROCYF/xRgueh25phr9+AD&#10;3Y+xFCmEQ44KqhibXMpQVGQxDFxDnLiL8xZjgr6U2uMjhVsjR1k2lhZrTg0VNrSqqPg73qwC6zfn&#10;fTTN1PV3/ko/ezNZfQ+V+ui1XzMQkdr4Fr/cW61glMamL+kHyM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at51vwAAANsAAAAPAAAAAAAAAAAAAAAAAJgCAABkcnMvZG93bnJl&#10;di54bWxQSwUGAAAAAAQABAD1AAAAhAMAAAAA&#10;" strokecolor="#37b6bd" strokeweight="1pt">
                  <v:stroke joinstyle="miter"/>
                  <v:shadow color="#ccc"/>
                  <v:textbox inset="2.88pt,2.88pt,2.88pt,2.88pt"/>
                </v:oval>
              </v:group>
              <v:group id="Group 30" o:spid="_x0000_s1045" style="position:absolute;left:10775;top:10847;width:15;height:17" coordorigin="10800,11031" coordsize="19,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<v:shape id="AutoShape 31" o:spid="_x0000_s1046" type="#_x0000_t135" style="position:absolute;left:10804;top:11037;width:12;height:19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/2wsAA&#10;AADbAAAADwAAAGRycy9kb3ducmV2LnhtbERPy2oCMRTdF/yHcAV3NdMRioxGqcJAF120PsDlZXI7&#10;CZ3cDEl0xr9vFoLLw3mvt6PrxI1CtJ4VvM0LEMSN15ZbBadj/boEEROyxs4zKbhThO1m8rLGSvuB&#10;f+h2SK3IIRwrVGBS6ispY2PIYZz7njhzvz44TBmGVuqAQw53nSyL4l06tJwbDPa0N9T8Ha5OQW1t&#10;vbDyUn5ddjp0p/Nu+C6NUrPp+LECkWhMT/HD/akVLPL6/CX/ALn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G/2wsAAAADbAAAADwAAAAAAAAAAAAAAAACYAgAAZHJzL2Rvd25y&#10;ZXYueG1sUEsFBgAAAAAEAAQA9QAAAIUDAAAAAA==&#10;" strokecolor="#37b6bd" strokeweight="1pt">
                  <v:shadow color="#ccc"/>
                  <v:textbox inset="2.88pt,2.88pt,2.88pt,2.88pt"/>
                </v:shape>
                <v:oval id="Oval 32" o:spid="_x0000_s1047" style="position:absolute;left:10803;top:11031;width:12;height: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nhNcMA&#10;AADbAAAADwAAAGRycy9kb3ducmV2LnhtbESPQWsCMRSE7wX/Q3hCL6VmV6HKahQRlBaLoC09PzbP&#10;3dXkZUlSXf+9KRQ8DjPzDTNbdNaIC/nQOFaQDzIQxKXTDVcKvr/WrxMQISJrNI5JwY0CLOa9pxkW&#10;2l15T5dDrESCcChQQR1jW0gZyposhoFriZN3dN5iTNJXUnu8Jrg1cphlb9Jiw2mhxpZWNZXnw69V&#10;YP3mZxdNO3Evn/5E250Zrz5ypZ773XIKIlIXH+H/9rtWMMrh70v6A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YnhNcMAAADbAAAADwAAAAAAAAAAAAAAAACYAgAAZHJzL2Rv&#10;d25yZXYueG1sUEsFBgAAAAAEAAQA9QAAAIgDAAAAAA==&#10;" strokecolor="#37b6bd" strokeweight="1pt">
                  <v:stroke joinstyle="miter"/>
                  <v:shadow color="#ccc"/>
                  <v:textbox inset="2.88pt,2.88pt,2.88pt,2.88pt"/>
                </v:oval>
              </v:group>
              <v:group id="Group 33" o:spid="_x0000_s1048" style="position:absolute;left:10765;top:10844;width:15;height:17" coordorigin="10800,11031" coordsize="19,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<v:shape id="AutoShape 34" o:spid="_x0000_s1049" type="#_x0000_t135" style="position:absolute;left:10804;top:11037;width:12;height:19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t6R8MA&#10;AADbAAAADwAAAGRycy9kb3ducmV2LnhtbESPQWsCMRSE70L/Q3gFb5p1i1K2RtHCQg89WGvB42Pz&#10;3AQ3L0uSuuu/bwqFHoeZ+YZZb0fXiRuFaD0rWMwLEMSN15ZbBafPevYMIiZkjZ1nUnCnCNvNw2SN&#10;lfYDf9DtmFqRIRwrVGBS6ispY2PIYZz7njh7Fx8cpixDK3XAIcNdJ8uiWEmHlvOCwZ5eDTXX47dT&#10;UFtbP1l5Lt/Pex2609d+OJRGqenjuHsBkWhM/+G/9ptWsFrC75f8A+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6t6R8MAAADbAAAADwAAAAAAAAAAAAAAAACYAgAAZHJzL2Rv&#10;d25yZXYueG1sUEsFBgAAAAAEAAQA9QAAAIgDAAAAAA==&#10;" strokecolor="#37b6bd" strokeweight="1pt">
                  <v:shadow color="#ccc"/>
                  <v:textbox inset="2.88pt,2.88pt,2.88pt,2.88pt"/>
                </v:shape>
                <v:oval id="Oval 35" o:spid="_x0000_s1050" style="position:absolute;left:10803;top:11031;width:12;height: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NWXMMA&#10;AADbAAAADwAAAGRycy9kb3ducmV2LnhtbESPQWsCMRSE74L/ITzBi9SsHlbZGqUILS2KoJaeH5vn&#10;7trkZUlS3f57Iwgeh5n5hlmsOmvEhXxoHCuYjDMQxKXTDVcKvo/vL3MQISJrNI5JwT8FWC37vQUW&#10;2l15T5dDrESCcChQQR1jW0gZyposhrFriZN3ct5iTNJXUnu8Jrg1cpplubTYcFqosaV1TeXv4c8q&#10;sP7jZxdNO3ejrT/TZmdm66+JUsNB9/YKIlIXn+FH+1MryHO4f0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NWXMMAAADbAAAADwAAAAAAAAAAAAAAAACYAgAAZHJzL2Rv&#10;d25yZXYueG1sUEsFBgAAAAAEAAQA9QAAAIgDAAAAAA==&#10;" strokecolor="#37b6bd" strokeweight="1pt">
                  <v:stroke joinstyle="miter"/>
                  <v:shadow color="#ccc"/>
                  <v:textbox inset="2.88pt,2.88pt,2.88pt,2.88pt"/>
                </v:oval>
              </v:group>
            </v:group>
            <w10:wrap anchorx="margin"/>
          </v:group>
        </w:pict>
      </w:r>
      <w:r>
        <w:rPr>
          <w:noProof/>
        </w:rPr>
        <w:pict>
          <v:shape id="Text Box 126" o:spid="_x0000_s1075" type="#_x0000_t202" style="position:absolute;margin-left:-16.85pt;margin-top:462.35pt;width:85.05pt;height:35.5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" filled="f" fillcolor="#d9d9d9" stroked="f" strokeweight="2pt">
            <v:textbox style="mso-next-textbox:#Text Box 126" inset="2.88pt,2.88pt,2.88pt,2.88pt">
              <w:txbxContent>
                <w:p w:rsidR="00EC3ED4" w:rsidRDefault="00FD5FE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Sept 2010</w:t>
                  </w:r>
                  <w:r w:rsidR="00EC3ED4">
                    <w:rPr>
                      <w:rFonts w:ascii="Arial" w:hAnsi="Arial" w:cs="Arial"/>
                      <w:b/>
                      <w:bCs/>
                      <w:color w:val="3F3F3F"/>
                    </w:rPr>
                    <w:t xml:space="preserve"> - </w:t>
                  </w:r>
                </w:p>
                <w:p w:rsidR="00EC3ED4" w:rsidRDefault="00FD5FE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Sept 2011</w:t>
                  </w:r>
                </w:p>
                <w:p w:rsidR="00CC5A3B" w:rsidRDefault="00CC5A3B"/>
              </w:txbxContent>
            </v:textbox>
          </v:shape>
        </w:pict>
      </w:r>
      <w:r>
        <w:rPr>
          <w:noProof/>
        </w:rPr>
        <w:pict>
          <v:oval id="Oval 127" o:spid="_x0000_s1076" style="position:absolute;margin-left:-25.35pt;margin-top:468.05pt;width:8.5pt;height:8.5pt;z-index:25167667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" strokecolor="#37b6bd" strokeweight="1.25pt">
            <v:shadow color="black"/>
            <v:textbox inset="2.88pt,2.88pt,2.88pt,2.88pt"/>
          </v:oval>
        </w:pict>
      </w:r>
      <w:r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Straight Arrow Connector 164" o:spid="_x0000_s1067" type="#_x0000_t34" style="position:absolute;margin-left:-255.1pt;margin-top:310.55pt;width:465.9pt;height:.05pt;rotation:270;z-index:251693056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" adj=",-342144000,-2309" strokecolor="#37b6bd" strokeweight=".5pt">
            <v:shadow color="black"/>
          </v:shape>
        </w:pict>
      </w:r>
      <w:r>
        <w:rPr>
          <w:noProof/>
        </w:rPr>
        <w:pict>
          <v:shape id="Text Box 72" o:spid="_x0000_s1094" type="#_x0000_t202" style="position:absolute;margin-left:-5.15pt;margin-top:-5.4pt;width:134.8pt;height:23.05pt;z-index:251656192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" filled="f" fillcolor="#5b9bd5" stroked="f" strokeweight="2pt">
            <v:textbox inset="2.88pt,2.88pt,2.88pt,2.88pt">
              <w:txbxContent>
                <w:p w:rsidR="00F01549" w:rsidRDefault="00F01549" w:rsidP="00F01549">
                  <w:pPr>
                    <w:widowControl w:val="0"/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ect id="Rectangle 131" o:spid="_x0000_s1093" style="position:absolute;margin-left:311.25pt;margin-top:-72.05pt;width:159.6pt;height:42.8pt;z-index:251663360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" fillcolor="#37b6bd" stroked="f">
            <v:textbox inset="2.88pt,2.88pt,2.88pt,2.88pt"/>
          </v:rect>
        </w:pict>
      </w:r>
      <w:r>
        <w:rPr>
          <w:noProof/>
        </w:rPr>
        <w:pict>
          <v:shape id="Text Box 130" o:spid="_x0000_s1092" type="#_x0000_t202" style="position:absolute;margin-left:345.4pt;margin-top:-49.95pt;width:91.25pt;height:25.1pt;z-index:251664384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" filled="f" fillcolor="#5b9bd5" stroked="f" strokecolor="#262626" strokeweight="1pt">
            <v:textbox inset="2.88pt,2.88pt,2.88pt,2.88pt">
              <w:txbxContent>
                <w:p w:rsidR="0094390B" w:rsidRDefault="0094390B" w:rsidP="0094390B">
                  <w:pPr>
                    <w:widowControl w:val="0"/>
                    <w:spacing w:after="0"/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RESUME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29" o:spid="_x0000_s1091" type="#_x0000_t202" style="position:absolute;margin-left:10.25pt;margin-top:-65.4pt;width:295.65pt;height:64.35pt;z-index:251666432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" filled="f" fillcolor="#5b9bd5" stroked="f" strokeweight="2pt">
            <v:textbox inset="2.88pt,2.88pt,2.88pt,2.88pt">
              <w:txbxContent>
                <w:p w:rsidR="0094390B" w:rsidRDefault="0068043C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  <w:r>
                    <w:rPr>
                      <w:b/>
                      <w:bCs/>
                      <w:color w:val="465866"/>
                      <w:sz w:val="90"/>
                      <w:szCs w:val="90"/>
                    </w:rPr>
                    <w:t>Sreeshma</w:t>
                  </w:r>
                  <w:r w:rsidR="000516C7">
                    <w:rPr>
                      <w:b/>
                      <w:bCs/>
                      <w:color w:val="465866"/>
                      <w:sz w:val="90"/>
                      <w:szCs w:val="90"/>
                    </w:rPr>
                    <w:t xml:space="preserve"> S</w:t>
                  </w: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6F4303" w:rsidRDefault="006F4303" w:rsidP="0094390B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Picture 2" o:spid="_x0000_s1090" type="#_x0000_t75" style="position:absolute;margin-left:-43pt;margin-top:-61.35pt;width:46.3pt;height:43.45pt;z-index:251622400;visibility:visible;mso-wrap-distance-left:2.88pt;mso-wrap-distance-top:2.88pt;mso-wrap-distance-right:2.88pt;mso-wrap-distance-bottom:2.88pt">
            <v:imagedata r:id="rId6" o:title=""/>
          </v:shape>
        </w:pict>
      </w:r>
      <w:r>
        <w:rPr>
          <w:noProof/>
        </w:rPr>
        <w:pict>
          <v:shape id="Text Box 127" o:spid="_x0000_s1088" type="#_x0000_t202" style="position:absolute;margin-left:-4.5pt;margin-top:7.2pt;width:4.5pt;height:4.55pt;z-index:251659264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" filled="f" fillcolor="#d9d9d9" stroked="f" strokeweight="2pt">
            <o:lock v:ext="edit" aspectratio="t"/>
            <v:textbox inset="2.88pt,2.88pt,2.88pt,2.88pt">
              <w:txbxContent>
                <w:p w:rsidR="0068043C" w:rsidRDefault="0068043C" w:rsidP="008B0140">
                  <w:pPr>
                    <w:widowControl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7211DA" w:rsidRDefault="007211DA" w:rsidP="00F01549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262626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89" type="#_x0000_t202" style="position:absolute;margin-left:258.75pt;margin-top:7.1pt;width:195.85pt;height:244.8pt;z-index:251661312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" filled="f" fillcolor="#d9d9d9" stroked="f" strokeweight="2pt">
            <o:lock v:ext="edit" aspectratio="t"/>
            <v:textbox inset="2.88pt,2.88pt,2.88pt,2.88pt">
              <w:txbxContent>
                <w:p w:rsidR="001C545E" w:rsidRPr="000E4E91" w:rsidRDefault="001C545E" w:rsidP="000E4E91">
                  <w:pPr>
                    <w:widowControl w:val="0"/>
                    <w:spacing w:after="0" w:line="360" w:lineRule="auto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Text Box 162" o:spid="_x0000_s1069" type="#_x0000_t202" style="position:absolute;margin-left:76.75pt;margin-top:66.8pt;width:400.35pt;height:541.8pt;z-index:251668480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" filled="f" fillcolor="#d9d9d9" stroked="f" strokeweight="2pt">
            <v:textbox style="mso-next-textbox:#Text Box 162" inset="2.88pt,2.88pt,2.88pt,2.88pt">
              <w:txbxContent>
                <w:p w:rsidR="002A3075" w:rsidRDefault="002A307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C3ED4" w:rsidRPr="002A3075" w:rsidRDefault="00136BAF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 w:rsidRPr="002A3075">
                    <w:rPr>
                      <w:rFonts w:ascii="Arial" w:hAnsi="Arial" w:cs="Arial"/>
                      <w:b/>
                      <w:bCs/>
                      <w:color w:val="3F3F3F"/>
                    </w:rPr>
                    <w:t>Admin Cum Accounts Officer</w:t>
                  </w:r>
                </w:p>
                <w:p w:rsidR="00EC3ED4" w:rsidRDefault="00136BAF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7B6BD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7B6BD"/>
                    </w:rPr>
                    <w:t xml:space="preserve">Food Safety and Standards Authority of </w:t>
                  </w:r>
                  <w:r w:rsidR="003A4D74">
                    <w:rPr>
                      <w:rFonts w:ascii="Arial" w:hAnsi="Arial" w:cs="Arial"/>
                      <w:b/>
                      <w:bCs/>
                      <w:color w:val="37B6BD"/>
                    </w:rPr>
                    <w:t>India (</w:t>
                  </w:r>
                  <w:r>
                    <w:rPr>
                      <w:rFonts w:ascii="Arial" w:hAnsi="Arial" w:cs="Arial"/>
                      <w:b/>
                      <w:bCs/>
                      <w:color w:val="37B6BD"/>
                    </w:rPr>
                    <w:t xml:space="preserve">Ministry of Health and Family Welfare,India)Cochin </w:t>
                  </w:r>
                </w:p>
                <w:p w:rsidR="00E82A45" w:rsidRPr="00E82A45" w:rsidRDefault="0068043C" w:rsidP="0068043C">
                  <w:pPr>
                    <w:pStyle w:val="NoSpacing"/>
                    <w:rPr>
                      <w:b/>
                      <w:sz w:val="25"/>
                      <w:szCs w:val="25"/>
                    </w:rPr>
                  </w:pPr>
                  <w:r>
                    <w:rPr>
                      <w:color w:val="37B6BD"/>
                      <w:lang w:val="en-AU"/>
                    </w:rPr>
                    <w:t>●</w:t>
                  </w:r>
                  <w:r w:rsidR="00057912" w:rsidRPr="00057912">
                    <w:t xml:space="preserve"> </w:t>
                  </w:r>
                  <w:r w:rsidR="00057912" w:rsidRPr="00E82A45">
                    <w:t>Supervising the work of office juniors and assigning work for them.</w:t>
                  </w:r>
                  <w:r>
                    <w:rPr>
                      <w:color w:val="37B6BD"/>
                      <w:lang w:val="en-AU"/>
                    </w:rPr>
                    <w:t xml:space="preserve"> </w:t>
                  </w:r>
                  <w:r w:rsidR="00E82A45" w:rsidRPr="00E82A45">
                    <w:t xml:space="preserve"> </w:t>
                  </w:r>
                </w:p>
                <w:p w:rsidR="00E82A45" w:rsidRPr="00E82A45" w:rsidRDefault="0068043C" w:rsidP="0068043C">
                  <w:pPr>
                    <w:pStyle w:val="NoSpacing"/>
                    <w:rPr>
                      <w:b/>
                      <w:sz w:val="25"/>
                      <w:szCs w:val="25"/>
                    </w:rPr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057912" w:rsidRPr="00057912">
                    <w:t xml:space="preserve"> </w:t>
                  </w:r>
                  <w:r w:rsidR="00057912" w:rsidRPr="00E82A45">
                    <w:t>Handling incoming / outgoing calls, correspondence and filing</w:t>
                  </w:r>
                  <w:r w:rsidR="00E82A45" w:rsidRPr="00E82A45">
                    <w:t xml:space="preserve"> </w:t>
                  </w:r>
                </w:p>
                <w:p w:rsidR="00E82A45" w:rsidRPr="00E82A45" w:rsidRDefault="0068043C" w:rsidP="0068043C">
                  <w:pPr>
                    <w:pStyle w:val="NoSpacing"/>
                    <w:rPr>
                      <w:b/>
                      <w:sz w:val="25"/>
                      <w:szCs w:val="25"/>
                    </w:rPr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057912" w:rsidRPr="00E82A45">
                    <w:t xml:space="preserve">Creating and modifying documents using Microsoft Office. </w:t>
                  </w:r>
                  <w:r w:rsidR="00E82A45" w:rsidRPr="00E82A45">
                    <w:t xml:space="preserve"> </w:t>
                  </w:r>
                </w:p>
                <w:p w:rsidR="00E82A45" w:rsidRPr="00E82A45" w:rsidRDefault="0068043C" w:rsidP="0068043C">
                  <w:pPr>
                    <w:pStyle w:val="NoSpacing"/>
                    <w:rPr>
                      <w:b/>
                      <w:sz w:val="25"/>
                      <w:szCs w:val="25"/>
                    </w:rPr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057912" w:rsidRPr="00057912">
                    <w:t xml:space="preserve"> </w:t>
                  </w:r>
                  <w:r w:rsidR="00057912" w:rsidRPr="00E82A45">
                    <w:t>Updating, processing and filing of all documents.</w:t>
                  </w:r>
                </w:p>
                <w:p w:rsidR="00E82A45" w:rsidRPr="00E82A45" w:rsidRDefault="0068043C" w:rsidP="0068043C">
                  <w:pPr>
                    <w:pStyle w:val="NoSpacing"/>
                    <w:rPr>
                      <w:b/>
                      <w:sz w:val="25"/>
                      <w:szCs w:val="25"/>
                    </w:rPr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E82A45" w:rsidRPr="00E82A45">
                    <w:t xml:space="preserve">Monitoring inventory, office stock and ordering supplies as necessary. </w:t>
                  </w:r>
                </w:p>
                <w:p w:rsidR="00E82A45" w:rsidRPr="00E82A45" w:rsidRDefault="0068043C" w:rsidP="0068043C">
                  <w:pPr>
                    <w:pStyle w:val="NoSpacing"/>
                    <w:rPr>
                      <w:b/>
                      <w:sz w:val="25"/>
                      <w:szCs w:val="25"/>
                    </w:rPr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E82A45" w:rsidRPr="00E82A45">
                    <w:t xml:space="preserve">Updating &amp; maintain the holiday, absence and training records of staff. </w:t>
                  </w:r>
                </w:p>
                <w:p w:rsidR="0068043C" w:rsidRDefault="0068043C" w:rsidP="0068043C">
                  <w:pPr>
                    <w:pStyle w:val="NoSpacing"/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E82A45" w:rsidRPr="00E82A45">
                    <w:t>Responsible for purchase orders. Raising of purchase orders and invoice tracking.</w:t>
                  </w:r>
                </w:p>
                <w:p w:rsidR="00E82A45" w:rsidRPr="0068043C" w:rsidRDefault="0068043C" w:rsidP="0068043C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E82A45" w:rsidRPr="00E82A45">
                    <w:t xml:space="preserve"> </w:t>
                  </w:r>
                  <w:r w:rsidR="00057912">
                    <w:t>Calculating perks and allowances</w:t>
                  </w:r>
                </w:p>
                <w:p w:rsidR="00E82A45" w:rsidRPr="00E82A45" w:rsidRDefault="0068043C" w:rsidP="0068043C">
                  <w:pPr>
                    <w:pStyle w:val="NoSpacing"/>
                    <w:rPr>
                      <w:b/>
                      <w:sz w:val="25"/>
                      <w:szCs w:val="25"/>
                    </w:rPr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057912">
                    <w:rPr>
                      <w:color w:val="37B6BD"/>
                      <w:lang w:val="en-AU"/>
                    </w:rPr>
                    <w:t xml:space="preserve"> </w:t>
                  </w:r>
                  <w:r w:rsidR="00057912" w:rsidRPr="00057912">
                    <w:rPr>
                      <w:lang w:val="en-AU"/>
                    </w:rPr>
                    <w:t>Responsible for updating account records and book keeping.</w:t>
                  </w:r>
                  <w:r w:rsidR="00057912">
                    <w:rPr>
                      <w:color w:val="37B6BD"/>
                      <w:lang w:val="en-AU"/>
                    </w:rPr>
                    <w:t xml:space="preserve"> </w:t>
                  </w:r>
                </w:p>
                <w:p w:rsidR="00E82A45" w:rsidRPr="00E82A45" w:rsidRDefault="0068043C" w:rsidP="0068043C">
                  <w:pPr>
                    <w:pStyle w:val="NoSpacing"/>
                    <w:rPr>
                      <w:b/>
                      <w:sz w:val="25"/>
                      <w:szCs w:val="25"/>
                    </w:rPr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E82A45" w:rsidRPr="00E82A45">
                    <w:t>Arranging the payment of staff salaries.</w:t>
                  </w:r>
                </w:p>
                <w:p w:rsidR="00E82A45" w:rsidRPr="00E82A45" w:rsidRDefault="0068043C" w:rsidP="0068043C">
                  <w:pPr>
                    <w:pStyle w:val="NoSpacing"/>
                    <w:rPr>
                      <w:b/>
                      <w:sz w:val="25"/>
                      <w:szCs w:val="25"/>
                    </w:rPr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E82A45" w:rsidRPr="00E82A45">
                    <w:t>Processing all tax documentation.</w:t>
                  </w:r>
                </w:p>
                <w:p w:rsidR="00E82A45" w:rsidRPr="00E82A45" w:rsidRDefault="0068043C" w:rsidP="0068043C">
                  <w:pPr>
                    <w:pStyle w:val="NoSpacing"/>
                    <w:rPr>
                      <w:b/>
                      <w:sz w:val="25"/>
                      <w:szCs w:val="25"/>
                    </w:rPr>
                  </w:pPr>
                  <w:r w:rsidRPr="00205E47">
                    <w:rPr>
                      <w:color w:val="37B6BD"/>
                      <w:lang w:val="en-AU"/>
                    </w:rPr>
                    <w:t>●</w:t>
                  </w:r>
                  <w:r w:rsidR="00E82A45" w:rsidRPr="00E82A45">
                    <w:t>Providing advice to staff and managers about taxation.</w:t>
                  </w:r>
                </w:p>
                <w:p w:rsidR="00E82A45" w:rsidRPr="0068043C" w:rsidRDefault="0068043C" w:rsidP="0068043C">
                  <w:pPr>
                    <w:pStyle w:val="NoSpacing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>●</w:t>
                  </w:r>
                  <w:r w:rsidR="00E82A45" w:rsidRPr="0068043C">
                    <w:rPr>
                      <w:rFonts w:ascii="Arial" w:hAnsi="Arial" w:cs="Arial"/>
                      <w:sz w:val="20"/>
                      <w:szCs w:val="20"/>
                    </w:rPr>
                    <w:t>Preparation of Monthly Expenses Statement, Bank Reconciliation Statement and reporting to Central Office.</w:t>
                  </w:r>
                </w:p>
                <w:p w:rsidR="00E82A45" w:rsidRDefault="0068043C" w:rsidP="0068043C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8043C">
                    <w:rPr>
                      <w:rFonts w:ascii="Arial" w:hAnsi="Arial" w:cs="Arial"/>
                      <w:color w:val="37B6BD"/>
                      <w:sz w:val="20"/>
                      <w:szCs w:val="20"/>
                      <w:lang w:val="en-AU"/>
                    </w:rPr>
                    <w:t>●</w:t>
                  </w:r>
                  <w:r w:rsidR="00E82A45" w:rsidRPr="0068043C">
                    <w:rPr>
                      <w:rFonts w:ascii="Arial" w:hAnsi="Arial" w:cs="Arial"/>
                      <w:sz w:val="20"/>
                      <w:szCs w:val="20"/>
                    </w:rPr>
                    <w:t xml:space="preserve">Preparation of Quarterly Budget requirement of the office. </w:t>
                  </w:r>
                </w:p>
                <w:p w:rsidR="00F26C3C" w:rsidRPr="0068043C" w:rsidRDefault="00F26C3C" w:rsidP="0068043C">
                  <w:pPr>
                    <w:pStyle w:val="NoSpacing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>●</w:t>
                  </w:r>
                  <w:r w:rsidRPr="00F26C3C">
                    <w:rPr>
                      <w:rFonts w:ascii="Arial" w:hAnsi="Arial" w:cs="Arial"/>
                      <w:sz w:val="20"/>
                      <w:szCs w:val="20"/>
                      <w:lang w:val="en-AU"/>
                    </w:rPr>
                    <w:t>Handling banking transactions of the office</w:t>
                  </w:r>
                </w:p>
                <w:p w:rsidR="00007A9A" w:rsidRDefault="00007A9A" w:rsidP="00E82A45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CC5A3B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 xml:space="preserve">Processing Team </w:t>
                  </w:r>
                  <w:r w:rsidR="007D64E1">
                    <w:rPr>
                      <w:rFonts w:ascii="Arial" w:hAnsi="Arial" w:cs="Arial"/>
                      <w:b/>
                      <w:bCs/>
                      <w:color w:val="3F3F3F"/>
                    </w:rPr>
                    <w:t>Member (</w:t>
                  </w: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Dedupe Staff)</w:t>
                  </w:r>
                </w:p>
                <w:p w:rsidR="00CC5A3B" w:rsidRPr="00831615" w:rsidRDefault="00CC5A3B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00B0F0"/>
                    </w:rPr>
                  </w:pPr>
                  <w:r w:rsidRPr="00831615">
                    <w:rPr>
                      <w:rFonts w:ascii="Arial" w:hAnsi="Arial" w:cs="Arial"/>
                      <w:b/>
                      <w:bCs/>
                      <w:color w:val="00B0F0"/>
                    </w:rPr>
                    <w:t>Tanfeeth (Wholly owned subsidiary of Emirates NBD Bank, Dubai)</w:t>
                  </w:r>
                </w:p>
                <w:p w:rsidR="00CC5A3B" w:rsidRPr="00BC5056" w:rsidRDefault="00CC5A3B" w:rsidP="00CC5A3B">
                  <w:pPr>
                    <w:pStyle w:val="NoSpacing"/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>●</w:t>
                  </w:r>
                  <w:r w:rsidRPr="00BC5056">
                    <w:t>Document Verification and processing of loan applications as per the bank guidelines.</w:t>
                  </w:r>
                </w:p>
                <w:p w:rsidR="00CC5A3B" w:rsidRPr="00BB4BEF" w:rsidRDefault="00CC5A3B" w:rsidP="00CC5A3B">
                  <w:pPr>
                    <w:pStyle w:val="NoSpacing"/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>●</w:t>
                  </w:r>
                  <w:r w:rsidRPr="00BC5056">
                    <w:t xml:space="preserve">14 System checks of customer profile to identify the customer financial position and </w:t>
                  </w:r>
                  <w:r w:rsidRPr="00BB4BEF">
                    <w:t>Finalise the approval of loan.</w:t>
                  </w:r>
                </w:p>
                <w:p w:rsidR="00CC5A3B" w:rsidRPr="00BC5056" w:rsidRDefault="00CC5A3B" w:rsidP="00CC5A3B">
                  <w:pPr>
                    <w:pStyle w:val="NoSpacing"/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>●</w:t>
                  </w:r>
                  <w:r w:rsidRPr="00BC5056">
                    <w:t>Ensuring compliance to banks latest circulars and product updates.</w:t>
                  </w:r>
                </w:p>
                <w:p w:rsidR="00CC5A3B" w:rsidRPr="00BC5056" w:rsidRDefault="00CC5A3B" w:rsidP="00CC5A3B">
                  <w:pPr>
                    <w:pStyle w:val="NoSpacing"/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>●</w:t>
                  </w:r>
                  <w:r w:rsidRPr="00BC5056">
                    <w:t>Ensuring the achievement of TAT of individual loan application as per the set standards.</w:t>
                  </w:r>
                </w:p>
                <w:p w:rsidR="00CC5A3B" w:rsidRDefault="00CC5A3B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05558E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Asst Manager Operations</w:t>
                  </w:r>
                  <w:bookmarkStart w:id="0" w:name="_GoBack"/>
                  <w:bookmarkEnd w:id="0"/>
                </w:p>
                <w:p w:rsidR="00831615" w:rsidRPr="00E4107C" w:rsidRDefault="00831615" w:rsidP="00831615">
                  <w:pPr>
                    <w:pStyle w:val="NoSpacing"/>
                    <w:rPr>
                      <w:b/>
                      <w:color w:val="00B0F0"/>
                    </w:rPr>
                  </w:pPr>
                  <w:r w:rsidRPr="00E4107C">
                    <w:rPr>
                      <w:b/>
                      <w:color w:val="00B0F0"/>
                    </w:rPr>
                    <w:t>Axis Bank Ltd,Thalassery</w:t>
                  </w:r>
                </w:p>
                <w:p w:rsidR="00831615" w:rsidRPr="00B8287B" w:rsidRDefault="00BF4F92" w:rsidP="00831615">
                  <w:pPr>
                    <w:pStyle w:val="NoSpacing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B8287B">
                    <w:rPr>
                      <w:rFonts w:ascii="Arial" w:hAnsi="Arial" w:cs="Arial"/>
                      <w:color w:val="37B6BD"/>
                      <w:sz w:val="20"/>
                      <w:szCs w:val="20"/>
                      <w:lang w:val="en-AU"/>
                    </w:rPr>
                    <w:t>●</w:t>
                  </w:r>
                  <w:r w:rsidR="00831615" w:rsidRPr="00B8287B">
                    <w:rPr>
                      <w:rFonts w:ascii="Arial" w:eastAsia="Times New Roman" w:hAnsi="Arial" w:cs="Arial"/>
                      <w:sz w:val="20"/>
                      <w:szCs w:val="20"/>
                    </w:rPr>
                    <w:t>Managing the branch tasks including new accounts opening, issue of cheque books and debit cards and updation of account statement and pass books; undertaking tally of the routing accounts.</w:t>
                  </w:r>
                </w:p>
                <w:p w:rsidR="00831615" w:rsidRPr="00B8287B" w:rsidRDefault="00B8287B" w:rsidP="00B8287B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8287B">
                    <w:rPr>
                      <w:rFonts w:ascii="Arial" w:hAnsi="Arial" w:cs="Arial"/>
                      <w:color w:val="37B6BD"/>
                      <w:sz w:val="20"/>
                      <w:szCs w:val="20"/>
                      <w:lang w:val="en-AU"/>
                    </w:rPr>
                    <w:t>●</w:t>
                  </w:r>
                  <w:r w:rsidR="00831615" w:rsidRPr="00B8287B">
                    <w:rPr>
                      <w:rFonts w:ascii="Arial" w:hAnsi="Arial" w:cs="Arial"/>
                      <w:sz w:val="20"/>
                      <w:szCs w:val="20"/>
                    </w:rPr>
                    <w:t>Handled the clearing section.</w:t>
                  </w:r>
                </w:p>
                <w:p w:rsidR="00831615" w:rsidRPr="00B8287B" w:rsidRDefault="00B8287B" w:rsidP="00B8287B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8287B">
                    <w:rPr>
                      <w:rFonts w:ascii="Arial" w:hAnsi="Arial" w:cs="Arial"/>
                      <w:color w:val="37B6BD"/>
                      <w:sz w:val="20"/>
                      <w:szCs w:val="20"/>
                      <w:lang w:val="en-AU"/>
                    </w:rPr>
                    <w:t>●</w:t>
                  </w:r>
                  <w:r w:rsidR="00831615" w:rsidRPr="00B8287B">
                    <w:rPr>
                      <w:rFonts w:ascii="Arial" w:hAnsi="Arial" w:cs="Arial"/>
                      <w:sz w:val="20"/>
                      <w:szCs w:val="20"/>
                    </w:rPr>
                    <w:t>Ensuring compliance to rules and regulations of the bank including latest circulars and notifications maintaining documents as per Bank and RBI guidelines.</w:t>
                  </w:r>
                </w:p>
                <w:p w:rsidR="00831615" w:rsidRPr="00B8287B" w:rsidRDefault="00BF4F92" w:rsidP="003217FD">
                  <w:pPr>
                    <w:pStyle w:val="NoSpacing"/>
                  </w:pPr>
                  <w:r w:rsidRPr="00B8287B">
                    <w:rPr>
                      <w:rFonts w:ascii="Arial" w:hAnsi="Arial" w:cs="Arial"/>
                      <w:color w:val="37B6BD"/>
                      <w:sz w:val="20"/>
                      <w:szCs w:val="20"/>
                      <w:lang w:val="en-AU"/>
                    </w:rPr>
                    <w:t>●</w:t>
                  </w:r>
                  <w:r w:rsidR="00831615" w:rsidRPr="00B8287B">
                    <w:t xml:space="preserve">Managing the delivery of customer services for improving client satisfaction levels </w:t>
                  </w:r>
                </w:p>
                <w:p w:rsidR="00831615" w:rsidRPr="006E47CE" w:rsidRDefault="00BF4F92" w:rsidP="003217FD">
                  <w:pPr>
                    <w:pStyle w:val="NoSpacing"/>
                    <w:rPr>
                      <w:rFonts w:ascii="Times New Roman" w:hAnsi="Times New Roman"/>
                      <w:sz w:val="25"/>
                      <w:szCs w:val="25"/>
                    </w:rPr>
                  </w:pPr>
                  <w:r w:rsidRPr="00B8287B">
                    <w:rPr>
                      <w:rFonts w:ascii="Arial" w:hAnsi="Arial" w:cs="Arial"/>
                      <w:color w:val="37B6BD"/>
                      <w:sz w:val="20"/>
                      <w:szCs w:val="20"/>
                      <w:lang w:val="en-AU"/>
                    </w:rPr>
                    <w:t>●</w:t>
                  </w:r>
                  <w:r w:rsidR="00831615" w:rsidRPr="00B8287B">
                    <w:t>Ensuring achievement of sales targets as</w:t>
                  </w:r>
                  <w:r w:rsidR="00831615" w:rsidRPr="00BC5056">
                    <w:t xml:space="preserve"> per pre-defined parameters</w:t>
                  </w:r>
                  <w:r w:rsidR="00831615" w:rsidRPr="008A1463">
                    <w:rPr>
                      <w:rFonts w:ascii="Times New Roman" w:hAnsi="Times New Roman"/>
                      <w:sz w:val="25"/>
                      <w:szCs w:val="25"/>
                    </w:rPr>
                    <w:t>.</w:t>
                  </w:r>
                </w:p>
                <w:p w:rsidR="00831615" w:rsidRDefault="0083161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E82A4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E82A4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E82A4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E82A4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E82A4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E82A4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E82A4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E82A4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82A45" w:rsidRDefault="00E82A4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</w:p>
                <w:p w:rsidR="00EC3ED4" w:rsidRPr="00403E51" w:rsidRDefault="00EC3ED4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System</w:t>
                  </w:r>
                  <w:r w:rsidRPr="00403E51">
                    <w:rPr>
                      <w:rFonts w:ascii="Arial" w:hAnsi="Arial" w:cs="Arial"/>
                      <w:b/>
                      <w:bCs/>
                      <w:color w:val="3F3F3F"/>
                    </w:rPr>
                    <w:t xml:space="preserve"> Engineer</w:t>
                  </w:r>
                </w:p>
                <w:p w:rsidR="00EC3ED4" w:rsidRPr="00612A12" w:rsidRDefault="00EC3ED4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7B6BD"/>
                    </w:rPr>
                  </w:pPr>
                  <w:r w:rsidRPr="00612A12">
                    <w:rPr>
                      <w:rFonts w:ascii="Arial" w:hAnsi="Arial" w:cs="Arial"/>
                      <w:b/>
                      <w:bCs/>
                      <w:color w:val="37B6BD"/>
                    </w:rPr>
                    <w:t>Al Majarah Logistics</w:t>
                  </w:r>
                  <w:r w:rsidR="009317E0">
                    <w:rPr>
                      <w:rFonts w:ascii="Arial" w:hAnsi="Arial" w:cs="Arial"/>
                      <w:b/>
                      <w:bCs/>
                      <w:color w:val="37B6BD"/>
                    </w:rPr>
                    <w:t>.Dubai, UAE.</w:t>
                  </w:r>
                  <w:r w:rsidRPr="00612A12">
                    <w:rPr>
                      <w:rFonts w:ascii="Arial" w:hAnsi="Arial" w:cs="Arial"/>
                      <w:b/>
                      <w:bCs/>
                      <w:color w:val="37B6BD"/>
                    </w:rPr>
                    <w:t xml:space="preserve">                   </w:t>
                  </w:r>
                </w:p>
                <w:p w:rsidR="00EC3ED4" w:rsidRPr="001E5AAB" w:rsidRDefault="00EC3ED4" w:rsidP="00AB6F99">
                  <w:pPr>
                    <w:widowControl w:val="0"/>
                    <w:spacing w:after="0" w:line="276" w:lineRule="auto"/>
                    <w:rPr>
                      <w:rFonts w:ascii="Arial" w:hAnsi="Arial" w:cs="Arial"/>
                      <w:color w:val="262626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sz w:val="22"/>
                      <w:szCs w:val="22"/>
                      <w:lang w:val="en-AU"/>
                    </w:rPr>
                    <w:t xml:space="preserve">●    </w:t>
                  </w:r>
                  <w:r w:rsidRPr="001E5AAB">
                    <w:rPr>
                      <w:rFonts w:ascii="Arial" w:hAnsi="Arial" w:cs="Arial"/>
                      <w:color w:val="262626"/>
                    </w:rPr>
                    <w:t>Key staff in IT, networking, software and customer support</w:t>
                  </w:r>
                </w:p>
                <w:p w:rsidR="008B6794" w:rsidRDefault="00EC3ED4" w:rsidP="00AB6F99">
                  <w:pPr>
                    <w:widowControl w:val="0"/>
                    <w:spacing w:after="0" w:line="276" w:lineRule="auto"/>
                    <w:rPr>
                      <w:rFonts w:ascii="Arial" w:hAnsi="Arial" w:cs="Arial"/>
                      <w:color w:val="262626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sz w:val="22"/>
                      <w:szCs w:val="22"/>
                      <w:lang w:val="en-AU"/>
                    </w:rPr>
                    <w:t xml:space="preserve">●    </w:t>
                  </w:r>
                  <w:r w:rsidRPr="001E5AAB">
                    <w:rPr>
                      <w:rFonts w:ascii="Arial" w:hAnsi="Arial" w:cs="Arial"/>
                      <w:color w:val="262626"/>
                    </w:rPr>
                    <w:t xml:space="preserve">Created the VCC generation software CATALYST to simplify the generation of </w:t>
                  </w:r>
                </w:p>
                <w:p w:rsidR="00EC3ED4" w:rsidRPr="001E5AAB" w:rsidRDefault="00EC3ED4" w:rsidP="00AB6F99">
                  <w:pPr>
                    <w:widowControl w:val="0"/>
                    <w:spacing w:after="0" w:line="276" w:lineRule="auto"/>
                    <w:rPr>
                      <w:rFonts w:ascii="Arial" w:hAnsi="Arial" w:cs="Arial"/>
                      <w:color w:val="262626"/>
                    </w:rPr>
                  </w:pPr>
                  <w:r w:rsidRPr="001E5AAB">
                    <w:rPr>
                      <w:rFonts w:ascii="Arial" w:hAnsi="Arial" w:cs="Arial"/>
                      <w:color w:val="262626"/>
                    </w:rPr>
                    <w:t>VCC’s in .NET</w:t>
                  </w:r>
                </w:p>
                <w:p w:rsidR="00EC3ED4" w:rsidRPr="001E5AAB" w:rsidRDefault="00EC3ED4" w:rsidP="00AB6F99">
                  <w:pPr>
                    <w:spacing w:after="0" w:line="276" w:lineRule="auto"/>
                    <w:rPr>
                      <w:rFonts w:cs="Tahoma"/>
                    </w:rPr>
                  </w:pPr>
                  <w:r w:rsidRPr="001E5AAB">
                    <w:rPr>
                      <w:rFonts w:ascii="Arial" w:hAnsi="Arial" w:cs="Arial"/>
                      <w:color w:val="37B6BD"/>
                      <w:sz w:val="22"/>
                      <w:szCs w:val="22"/>
                      <w:lang w:val="en-AU"/>
                    </w:rPr>
                    <w:t xml:space="preserve">●    </w:t>
                  </w:r>
                  <w:r w:rsidRPr="001E5AAB">
                    <w:rPr>
                      <w:rFonts w:ascii="Arial" w:hAnsi="Arial" w:cs="Arial"/>
                      <w:color w:val="262626"/>
                    </w:rPr>
                    <w:t>Networking and maintenance of Windows server.</w:t>
                  </w:r>
                </w:p>
                <w:p w:rsidR="00007A9A" w:rsidRDefault="00EC3ED4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color w:val="3F3F3F"/>
                    </w:rPr>
                    <w:t> </w:t>
                  </w:r>
                </w:p>
                <w:p w:rsidR="00EC3ED4" w:rsidRDefault="009317E0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Software Engineer</w:t>
                  </w:r>
                </w:p>
                <w:p w:rsidR="00EC3ED4" w:rsidRPr="003F6D11" w:rsidRDefault="003F6D11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7B6BD"/>
                    </w:rPr>
                  </w:pPr>
                  <w:r w:rsidRPr="003F6D11">
                    <w:rPr>
                      <w:rFonts w:ascii="Arial" w:hAnsi="Arial" w:cs="Arial"/>
                      <w:b/>
                      <w:bCs/>
                      <w:color w:val="37B6BD"/>
                    </w:rPr>
                    <w:t>Ticker Plant Infovending Private Limited</w:t>
                  </w:r>
                  <w:r w:rsidR="00EC3ED4" w:rsidRPr="003F6D11">
                    <w:rPr>
                      <w:rFonts w:ascii="Arial" w:hAnsi="Arial" w:cs="Arial"/>
                      <w:b/>
                      <w:bCs/>
                      <w:color w:val="37B6BD"/>
                    </w:rPr>
                    <w:t> </w:t>
                  </w:r>
                </w:p>
                <w:p w:rsidR="003F6D11" w:rsidRPr="001E5AAB" w:rsidRDefault="003F6D11" w:rsidP="00AB6F99">
                  <w:pPr>
                    <w:widowControl w:val="0"/>
                    <w:spacing w:after="0" w:line="276" w:lineRule="auto"/>
                    <w:rPr>
                      <w:rFonts w:ascii="Arial" w:hAnsi="Arial" w:cs="Arial"/>
                      <w:color w:val="262626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sz w:val="22"/>
                      <w:szCs w:val="22"/>
                      <w:lang w:val="en-AU"/>
                    </w:rPr>
                    <w:t xml:space="preserve">●    </w:t>
                  </w:r>
                  <w:r w:rsidR="00EB1412">
                    <w:rPr>
                      <w:rFonts w:ascii="Arial" w:hAnsi="Arial" w:cs="Arial"/>
                      <w:color w:val="262626"/>
                    </w:rPr>
                    <w:t>Design and development of GUI for the MarketView Terminal Application</w:t>
                  </w:r>
                </w:p>
                <w:p w:rsidR="003F6D11" w:rsidRPr="001E5AAB" w:rsidRDefault="003F6D11" w:rsidP="00AB6F99">
                  <w:pPr>
                    <w:widowControl w:val="0"/>
                    <w:spacing w:after="0" w:line="276" w:lineRule="auto"/>
                    <w:rPr>
                      <w:rFonts w:ascii="Arial" w:hAnsi="Arial" w:cs="Arial"/>
                      <w:color w:val="262626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sz w:val="22"/>
                      <w:szCs w:val="22"/>
                      <w:lang w:val="en-AU"/>
                    </w:rPr>
                    <w:t xml:space="preserve">●    </w:t>
                  </w:r>
                  <w:r w:rsidR="00754A67">
                    <w:rPr>
                      <w:rFonts w:ascii="Arial" w:hAnsi="Arial" w:cs="Arial"/>
                      <w:color w:val="262626"/>
                    </w:rPr>
                    <w:t>Coding and implementation of different software modules</w:t>
                  </w:r>
                </w:p>
                <w:p w:rsidR="008B6794" w:rsidRDefault="003F6D11" w:rsidP="00AB6F99">
                  <w:pPr>
                    <w:spacing w:after="0" w:line="276" w:lineRule="auto"/>
                    <w:rPr>
                      <w:rFonts w:ascii="Arial" w:hAnsi="Arial" w:cs="Arial"/>
                      <w:color w:val="262626"/>
                    </w:rPr>
                  </w:pPr>
                  <w:r w:rsidRPr="001E5AAB">
                    <w:rPr>
                      <w:rFonts w:ascii="Arial" w:hAnsi="Arial" w:cs="Arial"/>
                      <w:color w:val="37B6BD"/>
                      <w:sz w:val="22"/>
                      <w:szCs w:val="22"/>
                      <w:lang w:val="en-AU"/>
                    </w:rPr>
                    <w:t xml:space="preserve">●    </w:t>
                  </w:r>
                  <w:r w:rsidR="00A60BE8">
                    <w:rPr>
                      <w:rFonts w:ascii="Arial" w:hAnsi="Arial" w:cs="Arial"/>
                      <w:color w:val="262626"/>
                    </w:rPr>
                    <w:t xml:space="preserve">Writing and maintaining program code to meet system requirements,system </w:t>
                  </w:r>
                </w:p>
                <w:p w:rsidR="008B6794" w:rsidRDefault="00A60BE8" w:rsidP="00AB6F99">
                  <w:pPr>
                    <w:spacing w:after="0" w:line="276" w:lineRule="auto"/>
                    <w:rPr>
                      <w:rFonts w:ascii="Arial" w:hAnsi="Arial" w:cs="Arial"/>
                      <w:color w:val="262626"/>
                    </w:rPr>
                  </w:pPr>
                  <w:r>
                    <w:rPr>
                      <w:rFonts w:ascii="Arial" w:hAnsi="Arial" w:cs="Arial"/>
                      <w:color w:val="262626"/>
                    </w:rPr>
                    <w:t xml:space="preserve">design and technical specifications in accordance with quality accredited </w:t>
                  </w:r>
                </w:p>
                <w:p w:rsidR="00212012" w:rsidRDefault="00A60BE8" w:rsidP="00AB6F99">
                  <w:pPr>
                    <w:spacing w:after="0" w:line="276" w:lineRule="auto"/>
                    <w:rPr>
                      <w:rFonts w:ascii="Arial" w:hAnsi="Arial" w:cs="Arial"/>
                      <w:color w:val="262626"/>
                    </w:rPr>
                  </w:pPr>
                  <w:r>
                    <w:rPr>
                      <w:rFonts w:ascii="Arial" w:hAnsi="Arial" w:cs="Arial"/>
                      <w:color w:val="262626"/>
                    </w:rPr>
                    <w:t>standards</w:t>
                  </w:r>
                </w:p>
                <w:p w:rsidR="00433B23" w:rsidRPr="001E5AAB" w:rsidRDefault="00433B23" w:rsidP="00AB6F99">
                  <w:pPr>
                    <w:widowControl w:val="0"/>
                    <w:spacing w:after="0" w:line="276" w:lineRule="auto"/>
                    <w:rPr>
                      <w:rFonts w:ascii="Arial" w:hAnsi="Arial" w:cs="Arial"/>
                      <w:color w:val="262626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sz w:val="22"/>
                      <w:szCs w:val="22"/>
                      <w:lang w:val="en-AU"/>
                    </w:rPr>
                    <w:t xml:space="preserve">●    </w:t>
                  </w:r>
                  <w:r>
                    <w:rPr>
                      <w:rFonts w:ascii="Arial" w:hAnsi="Arial" w:cs="Arial"/>
                      <w:color w:val="262626"/>
                    </w:rPr>
                    <w:t>Document the technical details of the solution</w:t>
                  </w:r>
                  <w:r w:rsidR="00212012">
                    <w:rPr>
                      <w:rFonts w:ascii="Arial" w:hAnsi="Arial" w:cs="Arial"/>
                      <w:color w:val="262626"/>
                    </w:rPr>
                    <w:t>.</w:t>
                  </w:r>
                </w:p>
                <w:p w:rsidR="00433B23" w:rsidRPr="001E5AAB" w:rsidRDefault="00433B23" w:rsidP="003F6D11">
                  <w:pPr>
                    <w:spacing w:after="0" w:line="276" w:lineRule="auto"/>
                    <w:rPr>
                      <w:rFonts w:cs="Tahoma"/>
                    </w:rPr>
                  </w:pPr>
                </w:p>
                <w:p w:rsidR="00EC3ED4" w:rsidRDefault="00EC3ED4" w:rsidP="00EC3ED4">
                  <w:pPr>
                    <w:widowControl w:val="0"/>
                    <w:spacing w:after="0"/>
                    <w:jc w:val="both"/>
                    <w:rPr>
                      <w:rFonts w:ascii="Arial" w:hAnsi="Arial" w:cs="Arial"/>
                      <w:color w:val="262626"/>
                    </w:rPr>
                  </w:pPr>
                  <w:r>
                    <w:rPr>
                      <w:rFonts w:ascii="Arial" w:hAnsi="Arial" w:cs="Arial"/>
                      <w:color w:val="262626"/>
                    </w:rPr>
                    <w:t>.</w:t>
                  </w:r>
                </w:p>
                <w:p w:rsidR="00EC3ED4" w:rsidRDefault="00EC3ED4" w:rsidP="00EC3ED4">
                  <w:pPr>
                    <w:widowControl w:val="0"/>
                    <w:spacing w:after="0"/>
                    <w:jc w:val="both"/>
                    <w:rPr>
                      <w:rFonts w:ascii="Arial" w:hAnsi="Arial" w:cs="Arial"/>
                      <w:color w:val="262626"/>
                    </w:rPr>
                  </w:pPr>
                </w:p>
                <w:p w:rsidR="00EC3ED4" w:rsidRDefault="00EC3ED4" w:rsidP="00EC3ED4">
                  <w:pPr>
                    <w:widowControl w:val="0"/>
                    <w:spacing w:after="0"/>
                    <w:jc w:val="both"/>
                    <w:rPr>
                      <w:rFonts w:ascii="Arial" w:hAnsi="Arial" w:cs="Arial"/>
                      <w:color w:val="262626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68" type="#_x0000_t202" style="position:absolute;margin-left:-13.2pt;margin-top:340pt;width:85.05pt;height:41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" filled="f" fillcolor="#d9d9d9" stroked="f" strokeweight="2pt">
            <v:textbox style="mso-next-textbox:#_x0000_s1068" inset="2.88pt,2.88pt,2.88pt,2.88pt">
              <w:txbxContent>
                <w:p w:rsidR="00EC3ED4" w:rsidRDefault="00CC5A3B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J</w:t>
                  </w:r>
                  <w:r w:rsidR="00FD5FE5">
                    <w:rPr>
                      <w:rFonts w:ascii="Arial" w:hAnsi="Arial" w:cs="Arial"/>
                      <w:b/>
                      <w:bCs/>
                      <w:color w:val="3F3F3F"/>
                    </w:rPr>
                    <w:t>an</w:t>
                  </w: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 xml:space="preserve"> 2012</w:t>
                  </w:r>
                  <w:r w:rsidR="00EC3ED4">
                    <w:rPr>
                      <w:rFonts w:ascii="Arial" w:hAnsi="Arial" w:cs="Arial"/>
                      <w:b/>
                      <w:bCs/>
                      <w:color w:val="3F3F3F"/>
                    </w:rPr>
                    <w:t xml:space="preserve"> - </w:t>
                  </w:r>
                </w:p>
                <w:p w:rsidR="00EC3ED4" w:rsidRDefault="00FD5FE5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July</w:t>
                  </w:r>
                  <w:r w:rsidR="00CC5A3B">
                    <w:rPr>
                      <w:rFonts w:ascii="Arial" w:hAnsi="Arial" w:cs="Arial"/>
                      <w:b/>
                      <w:bCs/>
                      <w:color w:val="3F3F3F"/>
                    </w:rPr>
                    <w:t xml:space="preserve"> 2012</w:t>
                  </w:r>
                </w:p>
              </w:txbxContent>
            </v:textbox>
          </v:shape>
        </w:pict>
      </w:r>
      <w:r>
        <w:rPr>
          <w:noProof/>
        </w:rPr>
        <w:pict>
          <v:oval id="Oval 130" o:spid="_x0000_s1078" style="position:absolute;margin-left:-26.35pt;margin-top:354.25pt;width:8.5pt;height:8.5pt;z-index:25167257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" strokecolor="#37b6bd" strokeweight="1.25pt">
            <v:shadow color="black"/>
            <v:textbox inset="2.88pt,2.88pt,2.88pt,2.88pt"/>
          </v:oval>
        </w:pict>
      </w:r>
      <w:r>
        <w:rPr>
          <w:noProof/>
        </w:rPr>
        <w:pict>
          <v:oval id="Oval 124" o:spid="_x0000_s1077" style="position:absolute;margin-left:-26.35pt;margin-top:98.35pt;width:8.5pt;height:8.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" strokecolor="#37b6bd" strokeweight="1.25pt">
            <v:shadow color="black"/>
            <v:textbox inset="2.88pt,2.88pt,2.88pt,2.88pt"/>
          </v:oval>
        </w:pict>
      </w:r>
      <w:r>
        <w:rPr>
          <w:noProof/>
        </w:rPr>
        <w:pict>
          <v:shape id="Text Box 163" o:spid="_x0000_s1087" type="#_x0000_t202" style="position:absolute;margin-left:2.8pt;margin-top:44.45pt;width:137.65pt;height:20.55pt;z-index:251645952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" filled="f" fillcolor="#5b9bd5" stroked="f" strokeweight="2pt">
            <v:textbox style="mso-next-textbox:#Text Box 163" inset="2.88pt,2.88pt,2.88pt,2.88pt">
              <w:txbxContent>
                <w:p w:rsidR="00EC3ED4" w:rsidRDefault="00EC3ED4" w:rsidP="00EC3ED4">
                  <w:pPr>
                    <w:widowControl w:val="0"/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  <w:t>WORK EXPERIENCE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42" o:spid="_x0000_s1086" type="#_x0000_t202" style="position:absolute;margin-left:2.8pt;margin-top:608.6pt;width:180.3pt;height:20.2pt;z-index:251660288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" filled="f" fillcolor="#5b9bd5" stroked="f" strokeweight="2pt">
            <v:textbox style="mso-next-textbox:#Text Box 142" inset="2.88pt,2.88pt,2.88pt,2.88pt">
              <w:txbxContent>
                <w:p w:rsidR="00EC3ED4" w:rsidRDefault="00EC3ED4" w:rsidP="00EC3ED4">
                  <w:pPr>
                    <w:widowControl w:val="0"/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  <w:t>REFERENCES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23" o:spid="_x0000_s1085" type="#_x0000_t202" style="position:absolute;margin-left:-11.7pt;margin-top:87.9pt;width:85pt;height:42.8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" filled="f" fillcolor="#d9d9d9" stroked="f" strokeweight="2pt">
            <v:textbox style="mso-next-textbox:#Text Box 123" inset="2.88pt,2.88pt,2.88pt,2.88pt">
              <w:txbxContent>
                <w:p w:rsidR="00136BAF" w:rsidRDefault="00136BAF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 xml:space="preserve">Aug2013 – </w:t>
                  </w:r>
                </w:p>
                <w:p w:rsidR="00136BAF" w:rsidRDefault="00136BAF" w:rsidP="00EC3ED4">
                  <w:pPr>
                    <w:widowControl w:val="0"/>
                    <w:spacing w:after="0"/>
                    <w:rPr>
                      <w:rFonts w:ascii="Arial" w:hAnsi="Arial" w:cs="Arial"/>
                      <w:b/>
                      <w:bCs/>
                      <w:color w:val="3F3F3F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F3F3F"/>
                    </w:rPr>
                    <w:t>April 2014</w:t>
                  </w:r>
                </w:p>
              </w:txbxContent>
            </v:textbox>
          </v:shape>
        </w:pict>
      </w:r>
      <w:r>
        <w:rPr>
          <w:noProof/>
        </w:rPr>
        <w:pict>
          <v:shape id="Straight Arrow Connector 161" o:spid="_x0000_s1084" type="#_x0000_t32" style="position:absolute;margin-left:5.7pt;margin-top:66.95pt;width:310.65pt;height:0;z-index:251649024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" strokecolor="#37b6bd" strokeweight=".25pt">
            <v:shadow color="black"/>
          </v:shape>
        </w:pict>
      </w:r>
      <w:r>
        <w:rPr>
          <w:noProof/>
        </w:rPr>
        <w:pict>
          <v:group id="Group 149" o:spid="_x0000_s1081" style="position:absolute;margin-left:-35.5pt;margin-top:42.1pt;width:25.5pt;height:25.5pt;z-index:251657216" coordorigin="10686,10624" coordsize="32,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">
            <v:oval id="Oval 132" o:spid="_x0000_s1082" style="position:absolute;left:10686;top:10624;width:32;height: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SFjMMA&#10;AADcAAAADwAAAGRycy9kb3ducmV2LnhtbESPQYvCMBCF7wv+hzCCtzVVqEg1igougpfV3R8wNGNb&#10;bCY1yWr9985hwdsM78173yzXvWvVnUJsPBuYjDNQxKW3DVcGfn/2n3NQMSFbbD2TgSdFWK8GH0ss&#10;rH/wie7nVCkJ4ViggTqlrtA6ljU5jGPfEYt28cFhkjVU2gZ8SLhr9TTLZtphw9JQY0e7msrr+c8Z&#10;aPLbMeS7L95/TyNmp+22mx16Y0bDfrMAlahPb/P/9cEKfi748oxMo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SFjMMAAADcAAAADwAAAAAAAAAAAAAAAACYAgAAZHJzL2Rv&#10;d25yZXYueG1sUEsFBgAAAAAEAAQA9QAAAIgDAAAAAA==&#10;" fillcolor="#37b6bd" stroked="f" strokecolor="#262626" strokeweight="1pt">
              <v:shadow color="black"/>
              <v:textbox inset="2.88pt,2.88pt,2.88pt,2.88pt"/>
            </v:oval>
            <v:shape id="Picture 133" o:spid="_x0000_s1083" type="#_x0000_t75" alt="Picture17" style="position:absolute;left:10690;top:10628;width:24;height:2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BGV+7DAAAA3AAAAA8AAABkcnMvZG93bnJldi54bWxET0tLw0AQvhf8D8sI3tpNWlJC7CaIpRCP&#10;Jq3gbchOHpidDdltG/+9Kwje5uN7zqFYzChuNLvBsoJ4E4EgbqweuFNwrk/rFITzyBpHy6TgmxwU&#10;+cPqgJm2d36nW+U7EULYZaig937KpHRNTwbdxk7EgWvtbNAHOHdSz3gP4WaU2yjaS4MDh4YeJ3rt&#10;qfmqrkbBLi33p7ZOj2d3TJbPi3vbfdSJUk+Py8szCE+L/xf/uUsd5icx/D4TLpD5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EZX7sMAAADcAAAADwAAAAAAAAAAAAAAAACf&#10;AgAAZHJzL2Rvd25yZXYueG1sUEsFBgAAAAAEAAQA9wAAAI8DAAAAAA==&#10;" strokeweight="2pt">
              <v:imagedata r:id="rId10" o:title="Picture17"/>
              <v:shadow color="#ffc000"/>
            </v:shape>
          </v:group>
        </w:pict>
      </w:r>
      <w:r>
        <w:rPr>
          <w:noProof/>
        </w:rPr>
        <w:pict>
          <v:shape id="Straight Arrow Connector 138" o:spid="_x0000_s1080" type="#_x0000_t32" style="position:absolute;margin-left:5.45pt;margin-top:631.35pt;width:310.65pt;height:0;z-index:251662336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" strokecolor="#37b6bd" strokeweight=".25pt">
            <v:shadow color="black"/>
          </v:shape>
        </w:pict>
      </w:r>
      <w:r>
        <w:rPr>
          <w:noProof/>
        </w:rPr>
        <w:pict>
          <v:shape id="Text Box 137" o:spid="_x0000_s1079" type="#_x0000_t202" style="position:absolute;margin-left:2.05pt;margin-top:647.35pt;width:334.1pt;height:53.3pt;z-index:251665408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" filled="f" fillcolor="#5b9bd5" stroked="f" strokecolor="#262626" strokeweight="1pt">
            <v:textbox style="mso-next-textbox:#Text Box 137" inset="2.88pt,2.88pt,2.88pt,2.88pt">
              <w:txbxContent>
                <w:p w:rsidR="00EC3ED4" w:rsidRDefault="00EC3ED4" w:rsidP="00EC3ED4">
                  <w:pPr>
                    <w:widowControl w:val="0"/>
                    <w:rPr>
                      <w:rFonts w:ascii="Arial" w:hAnsi="Arial" w:cs="Arial"/>
                      <w:color w:val="3F3F3F"/>
                    </w:rPr>
                  </w:pPr>
                  <w:r>
                    <w:rPr>
                      <w:rFonts w:ascii="Arial" w:hAnsi="Arial" w:cs="Arial"/>
                      <w:color w:val="3F3F3F"/>
                    </w:rPr>
                    <w:t>Available upon request</w:t>
                  </w:r>
                </w:p>
              </w:txbxContent>
            </v:textbox>
          </v:shape>
        </w:pict>
      </w:r>
      <w:r>
        <w:rPr>
          <w:noProof/>
        </w:rPr>
        <w:pict>
          <v:group id="Group 132" o:spid="_x0000_s1070" style="position:absolute;margin-left:-488.6pt;margin-top:112.35pt;width:847.9pt;height:14.55pt;rotation:-90;z-index:251667456" coordorigin="10110,11009" coordsize="107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">
            <v:rect id="Rectangle 147" o:spid="_x0000_s1071" style="position:absolute;left:10110;top:11009;width:271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oNlMIA&#10;AADcAAAADwAAAGRycy9kb3ducmV2LnhtbERPTWvCQBC9F/wPyxS8lLpRWympq4iieOmhtt6n2TEb&#10;mpkN2TXGf+8Khd7m8T5nvuy5Vh21ofJiYDzKQJEU3lZSGvj+2j6/gQoRxWLthQxcKcByMXiYY279&#10;RT6pO8RSpRAJORpwMTa51qFwxBhGviFJ3Mm3jDHBttS2xUsK51pPsmymGStJDQ4bWjsqfg9nNvAS&#10;jx9+dzyNNz3/sLtyN3t96owZPvard1CR+vgv/nPvbZo/ncL9mXSBXt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6g2UwgAAANwAAAAPAAAAAAAAAAAAAAAAAJgCAABkcnMvZG93&#10;bnJldi54bWxQSwUGAAAAAAQABAD1AAAAhwMAAAAA&#10;" fillcolor="#37b6bd" stroked="f" strokecolor="#262626" strokeweight="1pt">
              <v:stroke joinstyle="round"/>
              <v:shadow color="black"/>
              <v:textbox inset="2.88pt,2.88pt,2.88pt,2.88pt"/>
            </v:rect>
            <v:rect id="Rectangle 148" o:spid="_x0000_s1072" style="position:absolute;left:10381;top:11009;width:268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aJk8IA&#10;AADcAAAADwAAAGRycy9kb3ducmV2LnhtbERP24rCMBB9X/Afwgi+LGvqBZWuUaQgCoJ42Q8Ymtm2&#10;2kxKE239eyMIvs3hXGe+bE0p7lS7wrKCQT8CQZxaXXCm4O+8/pmBcB5ZY2mZFDzIwXLR+ZpjrG3D&#10;R7qffCZCCLsYFeTeV7GULs3JoOvbijhw/7Y26AOsM6lrbEK4KeUwiibSYMGhIceKkpzS6+lmFCR6&#10;driMDlkyvH6b/aTAXbNZT5XqddvVLwhPrf+I3+6tDvNHY3g9Ey6Qi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JomTwgAAANwAAAAPAAAAAAAAAAAAAAAAAJgCAABkcnMvZG93&#10;bnJldi54bWxQSwUGAAAAAAQABAD1AAAAhwMAAAAA&#10;" fillcolor="#2f9da3" stroked="f" strokeweight="2pt">
              <v:shadow color="black"/>
              <v:textbox inset="2.88pt,2.88pt,2.88pt,2.88pt"/>
            </v:rect>
            <v:rect id="Rectangle 149" o:spid="_x0000_s1073" style="position:absolute;left:10649;top:11009;width:268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8we8IA&#10;AADcAAAADwAAAGRycy9kb3ducmV2LnhtbERPTWvCQBC9F/wPyxR6KXWjrVJSVxGlxUsP2nqfZsds&#10;aGY2ZNcY/70rCN7m8T5ntui5Vh21ofJiYDTMQJEU3lZSGvj9+Xx5BxUiisXaCxk4U4DFfPAww9z6&#10;k2yp28VSpRAJORpwMTa51qFwxBiGviFJ3MG3jDHBttS2xVMK51qPs2yqGStJDQ4bWjkq/ndHNvAW&#10;99/+a38YrXv+Y3fmbjp57ox5euyXH6Ai9fEuvrk3Ns1/ncD1mXSB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TzB7wgAAANwAAAAPAAAAAAAAAAAAAAAAAJgCAABkcnMvZG93&#10;bnJldi54bWxQSwUGAAAAAAQABAD1AAAAhwMAAAAA&#10;" fillcolor="#37b6bd" stroked="f" strokecolor="#262626" strokeweight="1pt">
              <v:stroke joinstyle="round"/>
              <v:shadow color="black"/>
              <v:textbox inset="2.88pt,2.88pt,2.88pt,2.88pt"/>
            </v:rect>
            <v:rect id="Rectangle 150" o:spid="_x0000_s1074" style="position:absolute;left:10917;top:11009;width:270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iyf8EA&#10;AADcAAAADwAAAGRycy9kb3ducmV2LnhtbERP24rCMBB9X/Afwgi+LJquQpVqFCmIwoJ4+4ChGdtq&#10;MylN1ta/3wiCb3M411msOlOJBzWutKzgZxSBIM6sLjlXcDlvhjMQziNrrCyTgic5WC17XwtMtG35&#10;SI+Tz0UIYZeggsL7OpHSZQUZdCNbEwfuahuDPsAml7rBNoSbSo6jKJYGSw4NBdaUFpTdT39GQapn&#10;h9vkkKfj+7fZxyX+ttvNVKlBv1vPQXjq/Ef8du90mD+J4fVMuE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64sn/BAAAA3AAAAA8AAAAAAAAAAAAAAAAAmAIAAGRycy9kb3du&#10;cmV2LnhtbFBLBQYAAAAABAAEAPUAAACGAwAAAAA=&#10;" fillcolor="#2f9da3" stroked="f" strokeweight="2pt">
              <v:shadow color="black"/>
              <v:textbox inset="2.88pt,2.88pt,2.88pt,2.88pt"/>
            </v:rect>
          </v:group>
        </w:pict>
      </w:r>
      <w:r w:rsidR="00EC3ED4">
        <w:br w:type="page"/>
      </w:r>
      <w:r>
        <w:rPr>
          <w:noProof/>
        </w:rPr>
        <w:lastRenderedPageBreak/>
        <w:pict>
          <v:group id="Group 106" o:spid="_x0000_s1062" style="position:absolute;margin-left:-489.35pt;margin-top:344.4pt;width:847.9pt;height:14.55pt;rotation:-90;z-index:251680768" coordorigin="10110,11009" coordsize="107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">
            <v:rect id="Rectangle 147" o:spid="_x0000_s1063" style="position:absolute;left:10110;top:11009;width:271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3BKsIA&#10;AADcAAAADwAAAGRycy9kb3ducmV2LnhtbERPTWvCQBC9F/wPywi9lLqxtLZEVxFLi5ce1Hofs2M2&#10;mJkN2TXGf+8WCt7m8T5ntui5Vh21ofJiYDzKQJEU3lZSGvjdfT1/gAoRxWLthQxcKcBiPniYYW79&#10;RTbUbWOpUoiEHA24GJtc61A4Ygwj35Ak7uhbxphgW2rb4iWFc61fsmyiGStJDQ4bWjkqTtszG3iN&#10;+x//vT+OP3s+sLtyN3l76ox5HPbLKahIfbyL/91rm+Zn7/D3TLpAz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vcEqwgAAANwAAAAPAAAAAAAAAAAAAAAAAJgCAABkcnMvZG93&#10;bnJldi54bWxQSwUGAAAAAAQABAD1AAAAhwMAAAAA&#10;" fillcolor="#37b6bd" stroked="f" strokecolor="#262626" strokeweight="1pt">
              <v:stroke joinstyle="round"/>
              <v:shadow color="black"/>
              <v:textbox inset="2.88pt,2.88pt,2.88pt,2.88pt"/>
            </v:rect>
            <v:rect id="Rectangle 148" o:spid="_x0000_s1064" style="position:absolute;left:10381;top:11009;width:268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dJK8UA&#10;AADcAAAADwAAAGRycy9kb3ducmV2LnhtbESP3WrCQBCF7wu+wzKCN0U3taASXUUColAo/j3AkB2T&#10;aHY2ZLcmvn3notC7Gc6Zc75ZbXpXqye1ofJs4GOSgCLOva24MHC97MYLUCEiW6w9k4EXBdisB28r&#10;TK3v+ETPcyyUhHBI0UAZY5NqHfKSHIaJb4hFu/nWYZS1LbRtsZNwV+tpksy0w4qlocSGspLyx/nH&#10;Gcjs4nj/PBbZ9PHuvmcVfnX73dyY0bDfLkFF6uO/+e/6YAU/EVp5Rib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B0krxQAAANwAAAAPAAAAAAAAAAAAAAAAAJgCAABkcnMv&#10;ZG93bnJldi54bWxQSwUGAAAAAAQABAD1AAAAigMAAAAA&#10;" fillcolor="#2f9da3" stroked="f" strokeweight="2pt">
              <v:shadow color="black"/>
              <v:textbox inset="2.88pt,2.88pt,2.88pt,2.88pt"/>
            </v:rect>
            <v:rect id="Rectangle 149" o:spid="_x0000_s1065" style="position:absolute;left:10649;top:11009;width:268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7ww8IA&#10;AADcAAAADwAAAGRycy9kb3ducmV2LnhtbERPTWvCQBC9F/wPywi9lLqxtNJGVxFLi5ce1Hofs2M2&#10;mJkN2TXGf+8WCt7m8T5ntui5Vh21ofJiYDzKQJEU3lZSGvjdfT2/gwoRxWLthQxcKcBiPniYYW79&#10;RTbUbWOpUoiEHA24GJtc61A4Ygwj35Ak7uhbxphgW2rb4iWFc61fsmyiGStJDQ4bWjkqTtszG3iN&#10;+x//vT+OP3s+sLtyN3l76ox5HPbLKahIfbyL/91rm+ZnH/D3TLpAz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bvDDwgAAANwAAAAPAAAAAAAAAAAAAAAAAJgCAABkcnMvZG93&#10;bnJldi54bWxQSwUGAAAAAAQABAD1AAAAhwMAAAAA&#10;" fillcolor="#37b6bd" stroked="f" strokecolor="#262626" strokeweight="1pt">
              <v:stroke joinstyle="round"/>
              <v:shadow color="black"/>
              <v:textbox inset="2.88pt,2.88pt,2.88pt,2.88pt"/>
            </v:rect>
            <v:rect id="Rectangle 150" o:spid="_x0000_s1066" style="position:absolute;left:10917;top:11009;width:270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jT8MUA&#10;AADcAAAADwAAAGRycy9kb3ducmV2LnhtbESP0WrCQBBF3wv+wzKCL0U3WrASXUUColAoVv2AITsm&#10;0exsyK4m/n3nodC3Ge6de8+sNr2r1ZPaUHk2MJ0koIhzbysuDFzOu/ECVIjIFmvPZOBFATbrwdsK&#10;U+s7/qHnKRZKQjikaKCMsUm1DnlJDsPEN8SiXX3rMMraFtq22Em4q/UsSebaYcXSUGJDWUn5/fRw&#10;BjK7ON4+jkU2u7+773mFX91+92nMaNhvl6Ai9fHf/Hd9sII/FXx5Rib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qNPwxQAAANwAAAAPAAAAAAAAAAAAAAAAAJgCAABkcnMv&#10;ZG93bnJldi54bWxQSwUGAAAAAAQABAD1AAAAigMAAAAA&#10;" fillcolor="#2f9da3" stroked="f" strokeweight="2pt">
              <v:shadow color="black"/>
              <v:textbox inset="2.88pt,2.88pt,2.88pt,2.88pt"/>
            </v:rect>
          </v:group>
        </w:pict>
      </w:r>
    </w:p>
    <w:p w:rsidR="00B62760" w:rsidRDefault="0005558E">
      <w:pPr>
        <w:spacing w:after="160" w:line="259" w:lineRule="auto"/>
        <w:rPr>
          <w:rFonts w:ascii="Arial" w:hAnsi="Arial" w:cs="Arial"/>
          <w:b/>
          <w:bCs/>
          <w:color w:val="465866"/>
          <w:sz w:val="22"/>
          <w:szCs w:val="22"/>
        </w:rPr>
      </w:pPr>
      <w:r>
        <w:rPr>
          <w:noProof/>
        </w:rPr>
        <w:pict>
          <v:shape id="Picture 114" o:spid="_x0000_s1061" type="#_x0000_t75" style="position:absolute;margin-left:-19pt;margin-top:-59.8pt;width:46.3pt;height:43.45pt;z-index:251681792;visibility:visible;mso-wrap-distance-left:2.88pt;mso-wrap-distance-top:2.88pt;mso-wrap-distance-right:2.88pt;mso-wrap-distance-bottom:2.88pt">
            <v:imagedata r:id="rId6" o:title=""/>
          </v:shape>
        </w:pict>
      </w:r>
      <w:r>
        <w:rPr>
          <w:noProof/>
        </w:rPr>
        <w:pict>
          <v:rect id="Rectangle 111" o:spid="_x0000_s1060" style="position:absolute;margin-left:335.25pt;margin-top:-71.25pt;width:159.6pt;height:42.8pt;z-index:251682816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" fillcolor="#37b6bd" stroked="f">
            <v:textbox inset="2.88pt,2.88pt,2.88pt,2.88pt"/>
          </v:rect>
        </w:pict>
      </w:r>
      <w:r>
        <w:rPr>
          <w:noProof/>
        </w:rPr>
        <w:pict>
          <v:shape id="Text Box 112" o:spid="_x0000_s1059" type="#_x0000_t202" style="position:absolute;margin-left:369.4pt;margin-top:-49.1pt;width:91.25pt;height:25.1pt;z-index:251683840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" filled="f" fillcolor="#5b9bd5" stroked="f" strokecolor="#262626" strokeweight="1pt">
            <v:textbox inset="2.88pt,2.88pt,2.88pt,2.88pt">
              <w:txbxContent>
                <w:p w:rsidR="00B62760" w:rsidRDefault="00B62760" w:rsidP="00B62760">
                  <w:pPr>
                    <w:widowControl w:val="0"/>
                    <w:spacing w:after="0"/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RESUME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13" o:spid="_x0000_s1058" type="#_x0000_t202" style="position:absolute;margin-left:34.25pt;margin-top:-63.95pt;width:295.65pt;height:64.35pt;z-index:251684864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" filled="f" fillcolor="#5b9bd5" stroked="f" strokeweight="2pt">
            <v:textbox inset="2.88pt,2.88pt,2.88pt,2.88pt">
              <w:txbxContent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  <w:r>
                    <w:rPr>
                      <w:b/>
                      <w:bCs/>
                      <w:color w:val="465866"/>
                      <w:sz w:val="90"/>
                      <w:szCs w:val="90"/>
                    </w:rPr>
                    <w:t>S</w:t>
                  </w:r>
                  <w:r w:rsidR="00831615">
                    <w:rPr>
                      <w:b/>
                      <w:bCs/>
                      <w:color w:val="465866"/>
                      <w:sz w:val="90"/>
                      <w:szCs w:val="90"/>
                    </w:rPr>
                    <w:t>reeshma</w:t>
                  </w:r>
                  <w:r>
                    <w:rPr>
                      <w:b/>
                      <w:bCs/>
                      <w:color w:val="465866"/>
                      <w:sz w:val="90"/>
                      <w:szCs w:val="90"/>
                    </w:rPr>
                    <w:t xml:space="preserve"> S</w:t>
                  </w:r>
                </w:p>
                <w:p w:rsidR="00CC5A3B" w:rsidRDefault="00CC5A3B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CC5A3B" w:rsidRDefault="00CC5A3B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CC5A3B" w:rsidRDefault="00CC5A3B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  <w:p w:rsidR="00B62760" w:rsidRDefault="00B62760" w:rsidP="00B62760">
                  <w:pPr>
                    <w:widowControl w:val="0"/>
                    <w:spacing w:after="0"/>
                    <w:rPr>
                      <w:b/>
                      <w:bCs/>
                      <w:color w:val="465866"/>
                      <w:sz w:val="90"/>
                      <w:szCs w:val="90"/>
                    </w:rPr>
                  </w:pPr>
                </w:p>
              </w:txbxContent>
            </v:textbox>
          </v:shape>
        </w:pict>
      </w:r>
    </w:p>
    <w:p w:rsidR="00B62760" w:rsidRDefault="0005558E">
      <w:pPr>
        <w:spacing w:after="160" w:line="259" w:lineRule="auto"/>
        <w:rPr>
          <w:rFonts w:ascii="Arial" w:hAnsi="Arial" w:cs="Arial"/>
          <w:b/>
          <w:bCs/>
          <w:color w:val="465866"/>
          <w:sz w:val="22"/>
          <w:szCs w:val="22"/>
        </w:rPr>
      </w:pPr>
      <w:r>
        <w:rPr>
          <w:noProof/>
        </w:rPr>
        <w:pict>
          <v:shape id="Straight Arrow Connector 152" o:spid="_x0000_s1057" type="#_x0000_t32" style="position:absolute;margin-left:8.5pt;margin-top:3.45pt;width:310.65pt;height:0;z-index:251686912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" strokecolor="#37b6bd" strokeweight=".25pt">
            <v:shadow color="black"/>
          </v:shape>
        </w:pict>
      </w:r>
    </w:p>
    <w:p w:rsidR="00EC3ED4" w:rsidRDefault="0005558E">
      <w:pPr>
        <w:spacing w:after="160" w:line="259" w:lineRule="auto"/>
      </w:pPr>
      <w:r>
        <w:rPr>
          <w:noProof/>
        </w:rPr>
        <w:pict>
          <v:group id="Group 124" o:spid="_x0000_s1052" style="position:absolute;margin-left:-488.35pt;margin-top:295.55pt;width:847.9pt;height:14.55pt;rotation:-90;z-index:251685888" coordorigin="10110,11009" coordsize="107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">
            <v:rect id="Rectangle 147" o:spid="_x0000_s1053" style="position:absolute;left:10110;top:11009;width:271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cJOMUA&#10;AADcAAAADwAAAGRycy9kb3ducmV2LnhtbESPQU/DMAyF70j7D5GRuCCWboIJdcumCTTEhQOD3b3G&#10;aypqp2qyrvv3+IDEzdZ7fu/zajNyawbqUxPFwWxagCGpom+kdvD9tXt4BpMyisc2Cjm4UoLNenKz&#10;wtLHi3zSsM+10RBJJToIOXeltakKxJimsSNR7RR7xqxrX1vf40XDubXzolhYxka0IWBHL4Gqn/2Z&#10;HTzmw0d8O5xmryMfOVx5WDzdD87d3Y7bJZhMY/43/12/e8WfK60+oxPY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lwk4xQAAANwAAAAPAAAAAAAAAAAAAAAAAJgCAABkcnMv&#10;ZG93bnJldi54bWxQSwUGAAAAAAQABAD1AAAAigMAAAAA&#10;" fillcolor="#37b6bd" stroked="f" strokecolor="#262626" strokeweight="1pt">
              <v:stroke joinstyle="round"/>
              <v:shadow color="black"/>
              <v:textbox inset="2.88pt,2.88pt,2.88pt,2.88pt"/>
            </v:rect>
            <v:rect id="Rectangle 148" o:spid="_x0000_s1054" style="position:absolute;left:10381;top:11009;width:268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cmDcIA&#10;AADcAAAADwAAAGRycy9kb3ducmV2LnhtbERP24rCMBB9X/Afwgj7smiqgpeuUaQgKwii1Q8YmrHt&#10;2kxKk7XdvzeC4NscznWW685U4k6NKy0rGA0jEMSZ1SXnCi7n7WAOwnlkjZVlUvBPDtar3scSY21b&#10;PtE99bkIIexiVFB4X8dSuqwgg25oa+LAXW1j0AfY5FI32IZwU8lxFE2lwZJDQ4E1JQVlt/TPKEj0&#10;/Pg7OebJ+PZlDtMS9+3PdqbUZ7/bfIPw1Pm3+OXe6TB/soDnM+EC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JyYNwgAAANwAAAAPAAAAAAAAAAAAAAAAAJgCAABkcnMvZG93&#10;bnJldi54bWxQSwUGAAAAAAQABAD1AAAAhwMAAAAA&#10;" fillcolor="#2f9da3" stroked="f" strokeweight="2pt">
              <v:shadow color="black"/>
              <v:textbox inset="2.88pt,2.88pt,2.88pt,2.88pt"/>
            </v:rect>
            <v:rect id="Rectangle 149" o:spid="_x0000_s1055" style="position:absolute;left:10649;top:11009;width:268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7gnsUA&#10;AADcAAAADwAAAGRycy9kb3ducmV2LnhtbESPQU/DMAyF70j7D5GRuCCWDo0JdcumCQTisgOD3b3G&#10;aypqp2pC1/17fEDazdZ7fu/zajNyawbqUxPFwWxagCGpom+kdvD99fbwDCZlFI9tFHJwoQSb9eRm&#10;haWPZ/mkYZ9royGSSnQQcu5Ka1MViDFNY0ei2in2jFnXvra+x7OGc2sfi2JhGRvRhoAdvQSqfva/&#10;7GCeD7v4fjjNXkc+crjwsHi6H5y7ux23SzCZxnw1/19/eMWfK74+oxPY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PuCexQAAANwAAAAPAAAAAAAAAAAAAAAAAJgCAABkcnMv&#10;ZG93bnJldi54bWxQSwUGAAAAAAQABAD1AAAAigMAAAAA&#10;" fillcolor="#37b6bd" stroked="f" strokecolor="#262626" strokeweight="1pt">
              <v:stroke joinstyle="round"/>
              <v:shadow color="black"/>
              <v:textbox inset="2.88pt,2.88pt,2.88pt,2.88pt"/>
            </v:rect>
            <v:rect id="Rectangle 150" o:spid="_x0000_s1056" style="position:absolute;left:10917;top:11009;width:270;height:1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ZdsMA&#10;AADcAAAADwAAAGRycy9kb3ducmV2LnhtbERP22rCQBB9F/oPywh9Ed1Ei5XoGkpAFAoltX7AkB2T&#10;aHY2ZLdJ/PtuodC3OZzr7NLRNKKnztWWFcSLCARxYXXNpYLL12G+AeE8ssbGMil4kIN0/zTZYaLt&#10;wJ/Un30pQgi7BBVU3reJlK6oyKBb2JY4cFfbGfQBdqXUHQ4h3DRyGUVrabDm0FBhS1lFxf38bRRk&#10;epPfVnmZLe8z87Gu8X04Hl6Vep6Ob1sQnkb/L/5zn3SY/xLD7zPhAr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dZdsMAAADcAAAADwAAAAAAAAAAAAAAAACYAgAAZHJzL2Rv&#10;d25yZXYueG1sUEsFBgAAAAAEAAQA9QAAAIgDAAAAAA==&#10;" fillcolor="#2f9da3" stroked="f" strokeweight="2pt">
              <v:shadow color="black"/>
              <v:textbox inset="2.88pt,2.88pt,2.88pt,2.88pt"/>
            </v:rect>
          </v:group>
        </w:pict>
      </w:r>
      <w:r>
        <w:rPr>
          <w:noProof/>
        </w:rPr>
        <w:pict>
          <v:shape id="_x0000_s1051" type="#_x0000_t202" style="position:absolute;margin-left:9.5pt;margin-top:333.35pt;width:287.2pt;height:19.35pt;z-index:2516910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" stroked="f">
            <v:textbox>
              <w:txbxContent>
                <w:p w:rsidR="003907ED" w:rsidRDefault="003907ED" w:rsidP="003907ED">
                  <w:pPr>
                    <w:widowControl w:val="0"/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8" type="#_x0000_t202" style="position:absolute;margin-left:11.95pt;margin-top:363.15pt;width:186.95pt;height:110.55pt;z-index:251692032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" stroked="f">
            <v:textbox style="mso-fit-shape-to-text:t">
              <w:txbxContent>
                <w:p w:rsidR="00AA5670" w:rsidRPr="00AA5670" w:rsidRDefault="00AA5670" w:rsidP="00AA5670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F3F3F"/>
                      <w:lang w:val="en-AU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6" type="#_x0000_t202" style="position:absolute;margin-left:8.7pt;margin-top:175.05pt;width:287.2pt;height:144.8pt;z-index:2516899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" stroked="f">
            <v:textbox>
              <w:txbxContent>
                <w:p w:rsidR="003907ED" w:rsidRPr="003907ED" w:rsidRDefault="003907ED" w:rsidP="003907ED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F3F3F"/>
                      <w:lang w:val="en-AU"/>
                    </w:rPr>
                  </w:pP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>Name</w:t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  <w:t>S</w:t>
                  </w:r>
                  <w:r w:rsidR="002A3075">
                    <w:rPr>
                      <w:rFonts w:ascii="Arial" w:hAnsi="Arial" w:cs="Arial"/>
                      <w:color w:val="3F3F3F"/>
                      <w:lang w:val="en-AU"/>
                    </w:rPr>
                    <w:t>rees</w:t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>h</w:t>
                  </w:r>
                  <w:r w:rsidR="002A3075">
                    <w:rPr>
                      <w:rFonts w:ascii="Arial" w:hAnsi="Arial" w:cs="Arial"/>
                      <w:color w:val="3F3F3F"/>
                      <w:lang w:val="en-AU"/>
                    </w:rPr>
                    <w:t>ma</w:t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 xml:space="preserve"> S</w:t>
                  </w:r>
                </w:p>
                <w:p w:rsidR="003907ED" w:rsidRPr="003907ED" w:rsidRDefault="003907ED" w:rsidP="003907ED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F3F3F"/>
                      <w:lang w:val="en-AU"/>
                    </w:rPr>
                  </w:pP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>Date of birth</w:t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="002A3075">
                    <w:rPr>
                      <w:rFonts w:ascii="Arial" w:hAnsi="Arial" w:cs="Arial"/>
                      <w:color w:val="3F3F3F"/>
                      <w:lang w:val="en-AU"/>
                    </w:rPr>
                    <w:t>30-10-1987</w:t>
                  </w:r>
                </w:p>
                <w:p w:rsidR="003907ED" w:rsidRPr="003907ED" w:rsidRDefault="003907ED" w:rsidP="003907ED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F3F3F"/>
                      <w:lang w:val="en-AU"/>
                    </w:rPr>
                  </w:pP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>Nationality</w:t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  <w:t>Indian</w:t>
                  </w:r>
                </w:p>
                <w:p w:rsidR="003907ED" w:rsidRPr="003907ED" w:rsidRDefault="003907ED" w:rsidP="003907ED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F3F3F"/>
                      <w:lang w:val="en-AU"/>
                    </w:rPr>
                  </w:pP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>Country of Residence</w:t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="002A3075">
                    <w:rPr>
                      <w:rFonts w:ascii="Arial" w:hAnsi="Arial" w:cs="Arial"/>
                      <w:color w:val="3F3F3F"/>
                      <w:lang w:val="en-AU"/>
                    </w:rPr>
                    <w:t>India</w:t>
                  </w:r>
                </w:p>
                <w:p w:rsidR="003907ED" w:rsidRDefault="003907ED" w:rsidP="003907ED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F3F3F"/>
                      <w:lang w:val="en-AU"/>
                    </w:rPr>
                  </w:pP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>Marital Status</w:t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 w:rsidRPr="003907ED">
                    <w:rPr>
                      <w:rFonts w:ascii="Arial" w:hAnsi="Arial" w:cs="Arial"/>
                      <w:color w:val="3F3F3F"/>
                      <w:lang w:val="en-AU"/>
                    </w:rPr>
                    <w:tab/>
                    <w:t>Married</w:t>
                  </w:r>
                </w:p>
                <w:p w:rsidR="008C1170" w:rsidRPr="003907ED" w:rsidRDefault="008C1170" w:rsidP="003907ED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F3F3F"/>
                      <w:lang w:val="en-AU"/>
                    </w:rPr>
                  </w:pPr>
                  <w:r>
                    <w:rPr>
                      <w:rFonts w:ascii="Arial" w:hAnsi="Arial" w:cs="Arial"/>
                      <w:color w:val="3F3F3F"/>
                      <w:lang w:val="en-AU"/>
                    </w:rPr>
                    <w:t>Visa Status</w:t>
                  </w:r>
                  <w:r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>
                    <w:rPr>
                      <w:rFonts w:ascii="Arial" w:hAnsi="Arial" w:cs="Arial"/>
                      <w:color w:val="3F3F3F"/>
                      <w:lang w:val="en-AU"/>
                    </w:rPr>
                    <w:tab/>
                  </w:r>
                  <w:r>
                    <w:rPr>
                      <w:rFonts w:ascii="Arial" w:hAnsi="Arial" w:cs="Arial"/>
                      <w:color w:val="3F3F3F"/>
                      <w:lang w:val="en-AU"/>
                    </w:rPr>
                    <w:tab/>
                    <w:t>Visiting</w:t>
                  </w:r>
                </w:p>
                <w:p w:rsidR="003907ED" w:rsidRDefault="003907ED"/>
              </w:txbxContent>
            </v:textbox>
          </v:shape>
        </w:pict>
      </w:r>
      <w:r>
        <w:rPr>
          <w:noProof/>
        </w:rPr>
        <w:pict>
          <v:group id="Group 155" o:spid="_x0000_s1033" style="position:absolute;margin-left:-29.75pt;margin-top:142.85pt;width:25.5pt;height:25.5pt;z-index:251687936" coordorigin="10685,11102" coordsize="32,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">
            <v:oval id="Oval 137" o:spid="_x0000_s1034" style="position:absolute;left:10685;top:11102;width:33;height: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KJisMA&#10;AADcAAAADwAAAGRycy9kb3ducmV2LnhtbESPQYvCMBCF7wv+hzCCtzVVqEg1igougpfV3R8wNGNb&#10;bCY1yWr9985hwdsM78173yzXvWvVnUJsPBuYjDNQxKW3DVcGfn/2n3NQMSFbbD2TgSdFWK8GH0ss&#10;rH/wie7nVCkJ4ViggTqlrtA6ljU5jGPfEYt28cFhkjVU2gZ8SLhr9TTLZtphw9JQY0e7msrr+c8Z&#10;aPLbMeS7L95/TyNmp+22mx16Y0bDfrMAlahPb/P/9cEKfi608oxMo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KJisMAAADcAAAADwAAAAAAAAAAAAAAAACYAgAAZHJzL2Rv&#10;d25yZXYueG1sUEsFBgAAAAAEAAQA9QAAAIgDAAAAAA==&#10;" fillcolor="#37b6bd" stroked="f" strokecolor="#262626" strokeweight="1pt">
              <v:shadow color="black"/>
              <v:textbox inset="2.88pt,2.88pt,2.88pt,2.88pt"/>
            </v:oval>
            <v:shape id="Picture 138" o:spid="_x0000_s1035" type="#_x0000_t75" alt="Picture20" style="position:absolute;left:10690;top:11106;width:23;height:2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luQvEAAAA3AAAAA8AAABkcnMvZG93bnJldi54bWxEj0FPwzAMhe9I/IfISLvRdEgbrFs2TUiI&#10;bTcK3K3GNB21U5rQdf9+QULazdZ7ft/zajNyqwbqQ+PFwDTLQZFU3jZSG/h4f7l/AhUiisXWCxk4&#10;U4DN+vZmhYX1J3mjoYy1SiESCjTgYuwKrUPliDFkviNJ2pfvGWNa+1rbHk8pnFv9kOdzzdhIIjjs&#10;6NlR9V3+cuLy4md7PO758eCm/Po5NIehK42Z3I3bJahIY7ya/693NtWfz+DvmTSBXl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wluQvEAAAA3AAAAA8AAAAAAAAAAAAAAAAA&#10;nwIAAGRycy9kb3ducmV2LnhtbFBLBQYAAAAABAAEAPcAAACQAwAAAAA=&#10;" strokeweight="2pt">
              <v:imagedata r:id="rId12" o:title="Picture20"/>
              <v:shadow color="#ffc000"/>
            </v:shape>
          </v:group>
        </w:pict>
      </w:r>
      <w:r>
        <w:rPr>
          <w:noProof/>
        </w:rPr>
        <w:pict>
          <v:shape id="Text Box 2" o:spid="_x0000_s1032" type="#_x0000_t202" style="position:absolute;margin-left:8.7pt;margin-top:142.65pt;width:287.2pt;height:19.4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" stroked="f">
            <v:textbox>
              <w:txbxContent>
                <w:p w:rsidR="000D3439" w:rsidRDefault="000D3439" w:rsidP="000D3439">
                  <w:pPr>
                    <w:widowControl w:val="0"/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  <w:t>PERSONAL INFORMATION</w:t>
                  </w:r>
                </w:p>
              </w:txbxContent>
            </v:textbox>
          </v:shape>
        </w:pict>
      </w:r>
      <w:r>
        <w:rPr>
          <w:noProof/>
        </w:rPr>
        <w:pict>
          <v:shape id="Straight Arrow Connector 143" o:spid="_x0000_s1031" type="#_x0000_t32" style="position:absolute;margin-left:8.35pt;margin-top:168.2pt;width:310.65pt;height:0;z-index:251675648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" strokecolor="#37b6bd" strokeweight=".25pt">
            <v:shadow color="black"/>
          </v:shape>
        </w:pict>
      </w:r>
      <w:r>
        <w:rPr>
          <w:noProof/>
        </w:rPr>
        <w:pict>
          <v:shape id="Text Box 148" o:spid="_x0000_s1030" type="#_x0000_t202" style="position:absolute;margin-left:5.5pt;margin-top:0;width:333.2pt;height:109.95pt;z-index:251677696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" filled="f" fillcolor="#d9d9d9" stroked="f" strokeweight="2pt">
            <v:textbox inset="2.88pt,2.88pt,2.88pt,2.88pt">
              <w:txbxContent>
                <w:p w:rsidR="00EC3ED4" w:rsidRDefault="00EC3ED4" w:rsidP="00EC3ED4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7B6BD"/>
                      <w:lang w:val="en-AU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 xml:space="preserve">●    </w:t>
                  </w:r>
                  <w:r>
                    <w:rPr>
                      <w:rFonts w:ascii="Arial" w:hAnsi="Arial" w:cs="Arial"/>
                      <w:color w:val="3F3F3F"/>
                      <w:lang w:val="en-AU"/>
                    </w:rPr>
                    <w:t>A high standard of professionalism in my work</w:t>
                  </w:r>
                </w:p>
                <w:p w:rsidR="00EC3ED4" w:rsidRDefault="00EC3ED4" w:rsidP="00EC3ED4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7B6BD"/>
                      <w:lang w:val="en-AU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 xml:space="preserve">●   </w:t>
                  </w:r>
                  <w:r>
                    <w:rPr>
                      <w:rFonts w:ascii="Arial" w:hAnsi="Arial" w:cs="Arial"/>
                      <w:color w:val="3F3F3F"/>
                      <w:lang w:val="en-AU"/>
                    </w:rPr>
                    <w:t>The ability to remain calm and objective in all situations</w:t>
                  </w:r>
                </w:p>
                <w:p w:rsidR="00EC3ED4" w:rsidRDefault="00EC3ED4" w:rsidP="00EC3ED4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7B6BD"/>
                      <w:lang w:val="en-AU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 xml:space="preserve">●  </w:t>
                  </w:r>
                  <w:r>
                    <w:rPr>
                      <w:rFonts w:ascii="Arial" w:hAnsi="Arial" w:cs="Arial"/>
                      <w:color w:val="3F3F3F"/>
                      <w:lang w:val="en-AU"/>
                    </w:rPr>
                    <w:t xml:space="preserve">The ability to quickly identify and resolve </w:t>
                  </w:r>
                  <w:r w:rsidR="00133917">
                    <w:rPr>
                      <w:rFonts w:ascii="Arial" w:hAnsi="Arial" w:cs="Arial"/>
                      <w:color w:val="3F3F3F"/>
                      <w:lang w:val="en-AU"/>
                    </w:rPr>
                    <w:t>customer</w:t>
                  </w:r>
                  <w:r>
                    <w:rPr>
                      <w:rFonts w:ascii="Arial" w:hAnsi="Arial" w:cs="Arial"/>
                      <w:color w:val="3F3F3F"/>
                      <w:lang w:val="en-AU"/>
                    </w:rPr>
                    <w:t xml:space="preserve"> problems</w:t>
                  </w:r>
                </w:p>
                <w:p w:rsidR="00EC3ED4" w:rsidRDefault="00EC3ED4" w:rsidP="00EC3ED4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7B6BD"/>
                      <w:lang w:val="en-AU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 xml:space="preserve">●  </w:t>
                  </w:r>
                  <w:r>
                    <w:rPr>
                      <w:rFonts w:ascii="Arial" w:hAnsi="Arial" w:cs="Arial"/>
                      <w:color w:val="3F3F3F"/>
                      <w:lang w:val="en-AU"/>
                    </w:rPr>
                    <w:t>Able to work autonomously and in a team environment</w:t>
                  </w:r>
                </w:p>
                <w:p w:rsidR="00EC3ED4" w:rsidRDefault="00EC3ED4" w:rsidP="00EC3ED4">
                  <w:pPr>
                    <w:widowControl w:val="0"/>
                    <w:spacing w:line="360" w:lineRule="auto"/>
                    <w:rPr>
                      <w:rFonts w:ascii="Arial" w:hAnsi="Arial" w:cs="Arial"/>
                      <w:color w:val="37B6BD"/>
                      <w:lang w:val="en-AU"/>
                    </w:rPr>
                  </w:pPr>
                  <w:r w:rsidRPr="00205E47">
                    <w:rPr>
                      <w:rFonts w:ascii="Arial" w:hAnsi="Arial" w:cs="Arial"/>
                      <w:color w:val="37B6BD"/>
                      <w:lang w:val="en-AU"/>
                    </w:rPr>
                    <w:t xml:space="preserve">●  </w:t>
                  </w:r>
                  <w:r>
                    <w:rPr>
                      <w:rFonts w:ascii="Arial" w:hAnsi="Arial" w:cs="Arial"/>
                      <w:color w:val="3F3F3F"/>
                      <w:lang w:val="en-AU"/>
                    </w:rPr>
                    <w:t>A good sense of humour and the willingness to be part of a team</w:t>
                  </w:r>
                </w:p>
              </w:txbxContent>
            </v:textbox>
          </v:shape>
        </w:pict>
      </w:r>
      <w:r>
        <w:rPr>
          <w:noProof/>
        </w:rPr>
        <w:pict>
          <v:group id="Group 144" o:spid="_x0000_s1027" style="position:absolute;margin-left:-29.7pt;margin-top:-43.9pt;width:25.5pt;height:25.5pt;z-index:251679744" coordorigin="10685,11102" coordsize="32,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">
            <v:oval id="Oval 137" o:spid="_x0000_s1028" style="position:absolute;left:10685;top:11102;width:33;height: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qwycIA&#10;AADcAAAADwAAAGRycy9kb3ducmV2LnhtbERPS2rDMBDdF3oHMYXuGrkmNsWNYupAgiGbOu0BBmtq&#10;m1ojR1IS9/ZRINDdPN53VuVsRnEm5wfLCl4XCQji1uqBOwXfX9uXNxA+IGscLZOCP/JQrh8fVlho&#10;e+GGzofQiRjCvkAFfQhTIaVvezLoF3YijtyPdQZDhK6T2uElhptRpkmSS4MDx4YeJ9r01P4eTkbB&#10;kB33LtvsePuZekyaqpryelbq+Wn+eAcRaA7/4ru71nH+MoPbM/ECub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CrDJwgAAANwAAAAPAAAAAAAAAAAAAAAAAJgCAABkcnMvZG93&#10;bnJldi54bWxQSwUGAAAAAAQABAD1AAAAhwMAAAAA&#10;" fillcolor="#37b6bd" stroked="f" strokecolor="#262626" strokeweight="1pt">
              <v:shadow color="black"/>
              <v:textbox inset="2.88pt,2.88pt,2.88pt,2.88pt"/>
            </v:oval>
            <v:shape id="Picture 138" o:spid="_x0000_s1029" type="#_x0000_t75" alt="Picture20" style="position:absolute;left:10690;top:11106;width:23;height:2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CexzEAAAA3AAAAA8AAABkcnMvZG93bnJldi54bWxEj0FPwzAMhe9I/IfISLvRdGgarFs2TUiI&#10;bTcK3K3GNB21U5rQdf9+QULazdZ7ft/zajNyqwbqQ+PFwDTLQZFU3jZSG/h4f7l/AhUiisXWCxk4&#10;U4DN+vZmhYX1J3mjoYy1SiESCjTgYuwKrUPliDFkviNJ2pfvGWNa+1rbHk8pnFv9kOdzzdhIIjjs&#10;6NlR9V3+cuLy4md7PO758eCm/Po5NIehK42Z3I3bJahIY7ya/693NtWfzeHvmTSBXl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dCexzEAAAA3AAAAA8AAAAAAAAAAAAAAAAA&#10;nwIAAGRycy9kb3ducmV2LnhtbFBLBQYAAAAABAAEAPcAAACQAwAAAAA=&#10;" strokeweight="2pt">
              <v:imagedata r:id="rId12" o:title="Picture20"/>
              <v:shadow color="#ffc000"/>
            </v:shape>
          </v:group>
        </w:pict>
      </w:r>
      <w:r>
        <w:rPr>
          <w:noProof/>
        </w:rPr>
        <w:pict>
          <v:shape id="Text Box 147" o:spid="_x0000_s1026" type="#_x0000_t202" style="position:absolute;margin-left:8.8pt;margin-top:-43.55pt;width:180.3pt;height:19.6pt;z-index:251678720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" filled="f" fillcolor="#5b9bd5" stroked="f" strokeweight="2pt">
            <v:textbox inset="2.88pt,2.88pt,2.88pt,2.88pt">
              <w:txbxContent>
                <w:p w:rsidR="00EC3ED4" w:rsidRDefault="00EC3ED4" w:rsidP="00EC3ED4">
                  <w:pPr>
                    <w:widowControl w:val="0"/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465866"/>
                      <w:sz w:val="22"/>
                      <w:szCs w:val="22"/>
                    </w:rPr>
                    <w:t>PROFESSIONAL ATTRIBUTES</w:t>
                  </w:r>
                </w:p>
              </w:txbxContent>
            </v:textbox>
          </v:shape>
        </w:pict>
      </w:r>
    </w:p>
    <w:sectPr w:rsidR="00EC3ED4" w:rsidSect="00165B0B">
      <w:pgSz w:w="11907" w:h="16839" w:code="9"/>
      <w:pgMar w:top="1440" w:right="1197" w:bottom="12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67195"/>
    <w:multiLevelType w:val="hybridMultilevel"/>
    <w:tmpl w:val="9386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E57359"/>
    <w:multiLevelType w:val="hybridMultilevel"/>
    <w:tmpl w:val="F05EF40E"/>
    <w:lvl w:ilvl="0" w:tplc="7C6CBF0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31849B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19AA329D"/>
    <w:multiLevelType w:val="hybridMultilevel"/>
    <w:tmpl w:val="0F7C7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745AEC"/>
    <w:multiLevelType w:val="hybridMultilevel"/>
    <w:tmpl w:val="916C5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AE096F"/>
    <w:multiLevelType w:val="hybridMultilevel"/>
    <w:tmpl w:val="12721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5604CB"/>
    <w:multiLevelType w:val="hybridMultilevel"/>
    <w:tmpl w:val="3390872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0E54D6"/>
    <w:multiLevelType w:val="hybridMultilevel"/>
    <w:tmpl w:val="C4C8A92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4437E7"/>
    <w:multiLevelType w:val="hybridMultilevel"/>
    <w:tmpl w:val="6F5A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EF403A"/>
    <w:multiLevelType w:val="hybridMultilevel"/>
    <w:tmpl w:val="40B6E75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4012FE"/>
    <w:multiLevelType w:val="hybridMultilevel"/>
    <w:tmpl w:val="BB5C3D66"/>
    <w:lvl w:ilvl="0" w:tplc="F0B84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7"/>
  </w:num>
  <w:num w:numId="5">
    <w:abstractNumId w:val="0"/>
  </w:num>
  <w:num w:numId="6">
    <w:abstractNumId w:val="9"/>
  </w:num>
  <w:num w:numId="7">
    <w:abstractNumId w:val="3"/>
  </w:num>
  <w:num w:numId="8">
    <w:abstractNumId w:val="1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755BF"/>
    <w:rsid w:val="00001656"/>
    <w:rsid w:val="00007A9A"/>
    <w:rsid w:val="00015027"/>
    <w:rsid w:val="00020022"/>
    <w:rsid w:val="00025368"/>
    <w:rsid w:val="00036FE4"/>
    <w:rsid w:val="000516C7"/>
    <w:rsid w:val="00052C83"/>
    <w:rsid w:val="000541BE"/>
    <w:rsid w:val="0005558E"/>
    <w:rsid w:val="000556C7"/>
    <w:rsid w:val="00056E93"/>
    <w:rsid w:val="00057912"/>
    <w:rsid w:val="000639A8"/>
    <w:rsid w:val="000778C1"/>
    <w:rsid w:val="00081DE9"/>
    <w:rsid w:val="0008206C"/>
    <w:rsid w:val="00093316"/>
    <w:rsid w:val="000967C3"/>
    <w:rsid w:val="000A200E"/>
    <w:rsid w:val="000B7E96"/>
    <w:rsid w:val="000D3439"/>
    <w:rsid w:val="000E4E91"/>
    <w:rsid w:val="001065DD"/>
    <w:rsid w:val="00133917"/>
    <w:rsid w:val="00135978"/>
    <w:rsid w:val="00136BAF"/>
    <w:rsid w:val="00165B0B"/>
    <w:rsid w:val="00177BB9"/>
    <w:rsid w:val="001C545E"/>
    <w:rsid w:val="001D571E"/>
    <w:rsid w:val="001D5EFE"/>
    <w:rsid w:val="001E5AAB"/>
    <w:rsid w:val="001F1505"/>
    <w:rsid w:val="001F2F99"/>
    <w:rsid w:val="001F6AE4"/>
    <w:rsid w:val="00205E47"/>
    <w:rsid w:val="00212012"/>
    <w:rsid w:val="00214355"/>
    <w:rsid w:val="00216606"/>
    <w:rsid w:val="00216980"/>
    <w:rsid w:val="0026517A"/>
    <w:rsid w:val="00270ECE"/>
    <w:rsid w:val="00286092"/>
    <w:rsid w:val="002903CE"/>
    <w:rsid w:val="002A3075"/>
    <w:rsid w:val="003118F4"/>
    <w:rsid w:val="003125A1"/>
    <w:rsid w:val="003217FD"/>
    <w:rsid w:val="00351BBA"/>
    <w:rsid w:val="00352189"/>
    <w:rsid w:val="00364645"/>
    <w:rsid w:val="0036768C"/>
    <w:rsid w:val="003907ED"/>
    <w:rsid w:val="003910B9"/>
    <w:rsid w:val="003A4CE2"/>
    <w:rsid w:val="003A4D74"/>
    <w:rsid w:val="003C47A8"/>
    <w:rsid w:val="003C5E74"/>
    <w:rsid w:val="003F0580"/>
    <w:rsid w:val="003F59E9"/>
    <w:rsid w:val="003F6D11"/>
    <w:rsid w:val="00403E51"/>
    <w:rsid w:val="00422378"/>
    <w:rsid w:val="00433B23"/>
    <w:rsid w:val="00451741"/>
    <w:rsid w:val="004804F5"/>
    <w:rsid w:val="004951EB"/>
    <w:rsid w:val="00495AE6"/>
    <w:rsid w:val="004C3777"/>
    <w:rsid w:val="004F6E94"/>
    <w:rsid w:val="00503DD0"/>
    <w:rsid w:val="005079EF"/>
    <w:rsid w:val="0051625A"/>
    <w:rsid w:val="00530A8C"/>
    <w:rsid w:val="00586EA2"/>
    <w:rsid w:val="005B1B42"/>
    <w:rsid w:val="005B555C"/>
    <w:rsid w:val="005C5698"/>
    <w:rsid w:val="005C78A7"/>
    <w:rsid w:val="00601183"/>
    <w:rsid w:val="0061235F"/>
    <w:rsid w:val="00612A12"/>
    <w:rsid w:val="00612D53"/>
    <w:rsid w:val="00622AD7"/>
    <w:rsid w:val="006329A5"/>
    <w:rsid w:val="00647C21"/>
    <w:rsid w:val="0065070C"/>
    <w:rsid w:val="006755BF"/>
    <w:rsid w:val="0068043C"/>
    <w:rsid w:val="006A64B8"/>
    <w:rsid w:val="006B4157"/>
    <w:rsid w:val="006C774A"/>
    <w:rsid w:val="006D29FD"/>
    <w:rsid w:val="006D708F"/>
    <w:rsid w:val="006F4303"/>
    <w:rsid w:val="006F4CBA"/>
    <w:rsid w:val="006F6E77"/>
    <w:rsid w:val="0070343D"/>
    <w:rsid w:val="007211DA"/>
    <w:rsid w:val="007454BC"/>
    <w:rsid w:val="00754A67"/>
    <w:rsid w:val="0076240B"/>
    <w:rsid w:val="00764ECC"/>
    <w:rsid w:val="007A4BFA"/>
    <w:rsid w:val="007D64E1"/>
    <w:rsid w:val="007D6624"/>
    <w:rsid w:val="00831615"/>
    <w:rsid w:val="00841D64"/>
    <w:rsid w:val="0084550E"/>
    <w:rsid w:val="00884E82"/>
    <w:rsid w:val="00896F59"/>
    <w:rsid w:val="008B0140"/>
    <w:rsid w:val="008B3E20"/>
    <w:rsid w:val="008B6794"/>
    <w:rsid w:val="008C0614"/>
    <w:rsid w:val="008C1170"/>
    <w:rsid w:val="008D23F2"/>
    <w:rsid w:val="008D3E2A"/>
    <w:rsid w:val="008E61DE"/>
    <w:rsid w:val="008E74A3"/>
    <w:rsid w:val="008F0DDE"/>
    <w:rsid w:val="008F3764"/>
    <w:rsid w:val="00910053"/>
    <w:rsid w:val="00917014"/>
    <w:rsid w:val="00921F20"/>
    <w:rsid w:val="009301E4"/>
    <w:rsid w:val="009317E0"/>
    <w:rsid w:val="0094390B"/>
    <w:rsid w:val="0096411A"/>
    <w:rsid w:val="00970061"/>
    <w:rsid w:val="00972A83"/>
    <w:rsid w:val="009A7FC9"/>
    <w:rsid w:val="009B0BDE"/>
    <w:rsid w:val="009B2A5A"/>
    <w:rsid w:val="009C3A74"/>
    <w:rsid w:val="009D408E"/>
    <w:rsid w:val="009F1E10"/>
    <w:rsid w:val="00A413EE"/>
    <w:rsid w:val="00A52286"/>
    <w:rsid w:val="00A5308B"/>
    <w:rsid w:val="00A60BE8"/>
    <w:rsid w:val="00A74994"/>
    <w:rsid w:val="00A97C5D"/>
    <w:rsid w:val="00AA1756"/>
    <w:rsid w:val="00AA5670"/>
    <w:rsid w:val="00AB6F99"/>
    <w:rsid w:val="00AC25DC"/>
    <w:rsid w:val="00AE3668"/>
    <w:rsid w:val="00B01346"/>
    <w:rsid w:val="00B148BA"/>
    <w:rsid w:val="00B14C84"/>
    <w:rsid w:val="00B21EB5"/>
    <w:rsid w:val="00B41D29"/>
    <w:rsid w:val="00B62760"/>
    <w:rsid w:val="00B70B1D"/>
    <w:rsid w:val="00B743F3"/>
    <w:rsid w:val="00B7504C"/>
    <w:rsid w:val="00B8287B"/>
    <w:rsid w:val="00BB19E6"/>
    <w:rsid w:val="00BC186E"/>
    <w:rsid w:val="00BF4F92"/>
    <w:rsid w:val="00C244FD"/>
    <w:rsid w:val="00C4381A"/>
    <w:rsid w:val="00C50699"/>
    <w:rsid w:val="00C54BEB"/>
    <w:rsid w:val="00C844BB"/>
    <w:rsid w:val="00CC4CB4"/>
    <w:rsid w:val="00CC5A3B"/>
    <w:rsid w:val="00CD0360"/>
    <w:rsid w:val="00CD159B"/>
    <w:rsid w:val="00CE4010"/>
    <w:rsid w:val="00CE623F"/>
    <w:rsid w:val="00D0280A"/>
    <w:rsid w:val="00D14104"/>
    <w:rsid w:val="00D33BB7"/>
    <w:rsid w:val="00D40F35"/>
    <w:rsid w:val="00D85B59"/>
    <w:rsid w:val="00DE00D0"/>
    <w:rsid w:val="00DE1E97"/>
    <w:rsid w:val="00DF16F4"/>
    <w:rsid w:val="00E0540F"/>
    <w:rsid w:val="00E10F76"/>
    <w:rsid w:val="00E4107C"/>
    <w:rsid w:val="00E44C49"/>
    <w:rsid w:val="00E62CB6"/>
    <w:rsid w:val="00E73C9D"/>
    <w:rsid w:val="00E82A45"/>
    <w:rsid w:val="00E8686D"/>
    <w:rsid w:val="00EB1412"/>
    <w:rsid w:val="00EC3ED4"/>
    <w:rsid w:val="00EE52BD"/>
    <w:rsid w:val="00EF2D0A"/>
    <w:rsid w:val="00F01549"/>
    <w:rsid w:val="00F104CD"/>
    <w:rsid w:val="00F132C0"/>
    <w:rsid w:val="00F25963"/>
    <w:rsid w:val="00F26C3C"/>
    <w:rsid w:val="00F41F54"/>
    <w:rsid w:val="00F45087"/>
    <w:rsid w:val="00F703AB"/>
    <w:rsid w:val="00F72BDA"/>
    <w:rsid w:val="00F95A76"/>
    <w:rsid w:val="00FA57C6"/>
    <w:rsid w:val="00FA670F"/>
    <w:rsid w:val="00FA6CAF"/>
    <w:rsid w:val="00FB2889"/>
    <w:rsid w:val="00FD0D67"/>
    <w:rsid w:val="00FD5FE5"/>
    <w:rsid w:val="00FF03DD"/>
    <w:rsid w:val="00FF26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6"/>
    <o:shapelayout v:ext="edit">
      <o:idmap v:ext="edit" data="1"/>
      <o:rules v:ext="edit">
        <o:r id="V:Rule1" type="connector" idref="#Straight Arrow Connector 68"/>
        <o:r id="V:Rule2" type="connector" idref="#AutoShape 5"/>
        <o:r id="V:Rule3" type="connector" idref="#Straight Arrow Connector 118"/>
        <o:r id="V:Rule4" type="connector" idref="#Straight Arrow Connector 143"/>
        <o:r id="V:Rule5" type="connector" idref="#AutoShape 12"/>
        <o:r id="V:Rule6" type="connector" idref="#Straight Arrow Connector 96"/>
        <o:r id="V:Rule7" type="connector" idref="#AutoShape 6"/>
        <o:r id="V:Rule8" type="connector" idref="#Straight Arrow Connector 117"/>
        <o:r id="V:Rule9" type="connector" idref="#Straight Arrow Connector 164"/>
        <o:r id="V:Rule10" type="connector" idref="#Straight Arrow Connector 71"/>
        <o:r id="V:Rule11" type="connector" idref="#Straight Arrow Connector 161"/>
        <o:r id="V:Rule12" type="connector" idref="#Straight Arrow Connector 86"/>
        <o:r id="V:Rule13" type="connector" idref="#Straight Arrow Connector 152"/>
        <o:r id="V:Rule14" type="connector" idref="#Straight Arrow Connector 90"/>
        <o:r id="V:Rule15" type="connector" idref="#AutoShape 7"/>
        <o:r id="V:Rule16" type="connector" idref="#AutoShape 4"/>
        <o:r id="V:Rule17" type="connector" idref="#Straight Arrow Connector 13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0B9"/>
    <w:pPr>
      <w:spacing w:after="120" w:line="285" w:lineRule="auto"/>
    </w:pPr>
    <w:rPr>
      <w:rFonts w:eastAsia="Times New Roman"/>
      <w:color w:val="000000"/>
      <w:kern w:val="28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645"/>
    <w:pPr>
      <w:ind w:left="720"/>
      <w:contextualSpacing/>
    </w:pPr>
  </w:style>
  <w:style w:type="character" w:customStyle="1" w:styleId="domain">
    <w:name w:val="domain"/>
    <w:basedOn w:val="DefaultParagraphFont"/>
    <w:rsid w:val="00970061"/>
  </w:style>
  <w:style w:type="character" w:customStyle="1" w:styleId="vanity-name">
    <w:name w:val="vanity-name"/>
    <w:basedOn w:val="DefaultParagraphFont"/>
    <w:rsid w:val="00970061"/>
  </w:style>
  <w:style w:type="paragraph" w:styleId="NoSpacing">
    <w:name w:val="No Spacing"/>
    <w:uiPriority w:val="1"/>
    <w:qFormat/>
    <w:rsid w:val="004C3777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1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81DE9"/>
    <w:rPr>
      <w:rFonts w:ascii="Tahoma" w:eastAsia="Times New Roman" w:hAnsi="Tahoma" w:cs="Tahoma"/>
      <w:color w:val="000000"/>
      <w:kern w:val="28"/>
      <w:sz w:val="16"/>
      <w:szCs w:val="16"/>
      <w:lang w:eastAsia="en-N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3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EAM\Downloads\SreekanthS_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SreekanthS_Resume.dot</Template>
  <TotalTime>24</TotalTime>
  <Pages>3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ResumesHQ.com</vt:lpstr>
    </vt:vector>
  </TitlesOfParts>
  <Company>Grizli777</Company>
  <LinksUpToDate>false</LinksUpToDate>
  <CharactersWithSpaces>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ResumesHQ.com</dc:title>
  <dc:creator>DREAM</dc:creator>
  <dc:description>© COPYRIGHTED MATERIAL - OWNED BY RESUMESHQ.COM. ALL RIGHTS RESERVED.</dc:description>
  <cp:lastModifiedBy>sreevalsam</cp:lastModifiedBy>
  <cp:revision>11</cp:revision>
  <cp:lastPrinted>2013-11-24T23:17:00Z</cp:lastPrinted>
  <dcterms:created xsi:type="dcterms:W3CDTF">2016-02-05T10:13:00Z</dcterms:created>
  <dcterms:modified xsi:type="dcterms:W3CDTF">2016-07-04T10:42:00Z</dcterms:modified>
</cp:coreProperties>
</file>