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CFF" w:rsidRDefault="00456328">
      <w:pPr>
        <w:pStyle w:val="ContactInfo"/>
      </w:pPr>
      <w:sdt>
        <w:sdtPr>
          <w:alias w:val="Street Address"/>
          <w:tag w:val="Street Address"/>
          <w:id w:val="1415969137"/>
          <w:placeholder>
            <w:docPart w:val="7558A025031A47F1AA7D75880011690A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A13DAE">
            <w:t xml:space="preserve">Shamshad Road </w:t>
          </w:r>
          <w:proofErr w:type="gramStart"/>
          <w:r w:rsidR="00A13DAE">
            <w:t>Near</w:t>
          </w:r>
          <w:proofErr w:type="gramEnd"/>
          <w:r w:rsidR="00A13DAE">
            <w:t xml:space="preserve"> Safi Ki </w:t>
          </w:r>
          <w:proofErr w:type="spellStart"/>
          <w:r w:rsidR="00A13DAE">
            <w:t>Maszid</w:t>
          </w:r>
          <w:proofErr w:type="spellEnd"/>
        </w:sdtContent>
      </w:sdt>
    </w:p>
    <w:sdt>
      <w:sdtPr>
        <w:alias w:val="Category"/>
        <w:tag w:val=""/>
        <w:id w:val="1543715586"/>
        <w:placeholder>
          <w:docPart w:val="343645723B564A5AB0C93EDC6455E62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2E7CFF" w:rsidRDefault="00A13DAE">
          <w:pPr>
            <w:pStyle w:val="ContactInfo"/>
          </w:pPr>
          <w:r>
            <w:t>Pilkhuwa, UP-245304</w:t>
          </w:r>
        </w:p>
      </w:sdtContent>
    </w:sdt>
    <w:p w:rsidR="002E7CFF" w:rsidRDefault="00456328">
      <w:pPr>
        <w:pStyle w:val="ContactInfo"/>
      </w:pPr>
      <w:sdt>
        <w:sdtPr>
          <w:alias w:val="Telephone"/>
          <w:tag w:val="Telephone"/>
          <w:id w:val="599758962"/>
          <w:placeholder>
            <w:docPart w:val="B2FF03F291FB44E3A9731FE407F1ECC0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A13DAE">
            <w:t>8439862386</w:t>
          </w:r>
        </w:sdtContent>
      </w:sdt>
    </w:p>
    <w:sdt>
      <w:sdtPr>
        <w:alias w:val="Website"/>
        <w:tag w:val="Website"/>
        <w:id w:val="48967594"/>
        <w:placeholder>
          <w:docPart w:val="36F9F0B94F11439F9048F5E61E675B01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p w:rsidR="002E7CFF" w:rsidRDefault="00CC0DF9">
          <w:pPr>
            <w:pStyle w:val="ContactInfo"/>
          </w:pPr>
          <w:r>
            <w:t>[Website]</w:t>
          </w:r>
        </w:p>
      </w:sdtContent>
    </w:sdt>
    <w:sdt>
      <w:sdtPr>
        <w:rPr>
          <w:rStyle w:val="Emphasis"/>
        </w:rPr>
        <w:alias w:val="Email"/>
        <w:tag w:val=""/>
        <w:id w:val="1889536063"/>
        <w:placeholder>
          <w:docPart w:val="ACF388FFBC454D9C882CDC704CA1FDC9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Emphasis"/>
        </w:rPr>
      </w:sdtEndPr>
      <w:sdtContent>
        <w:p w:rsidR="002E7CFF" w:rsidRDefault="00A13DAE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anjumsayfi@gmail.om</w:t>
          </w:r>
        </w:p>
      </w:sdtContent>
    </w:sdt>
    <w:p w:rsidR="002E7CFF" w:rsidRDefault="00456328" w:rsidP="00A13DAE">
      <w:pPr>
        <w:pStyle w:val="Name"/>
        <w:ind w:left="0"/>
      </w:pPr>
      <w:sdt>
        <w:sdtPr>
          <w:alias w:val="Your Name"/>
          <w:tag w:val=""/>
          <w:id w:val="1197042864"/>
          <w:placeholder>
            <w:docPart w:val="04DD141AEA164B36BD680CD44363B12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A13DAE">
            <w:rPr>
              <w:lang w:val="en-IN"/>
            </w:rPr>
            <w:t>Anjum Saifi</w:t>
          </w:r>
        </w:sdtContent>
      </w:sdt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472"/>
        <w:gridCol w:w="7830"/>
      </w:tblGrid>
      <w:tr w:rsidR="00771A9C" w:rsidTr="00BE7201">
        <w:tc>
          <w:tcPr>
            <w:tcW w:w="1778" w:type="dxa"/>
          </w:tcPr>
          <w:p w:rsidR="00BE7201" w:rsidRDefault="00771A9C" w:rsidP="00771A9C">
            <w:pPr>
              <w:pStyle w:val="Heading1"/>
            </w:pPr>
            <w:r>
              <w:t>J</w:t>
            </w:r>
            <w:r w:rsidR="00BE7201">
              <w:t>Ob</w:t>
            </w:r>
            <w:r>
              <w:t xml:space="preserve"> </w:t>
            </w:r>
            <w:r w:rsidR="00BE7201">
              <w:t>t</w:t>
            </w:r>
            <w:r>
              <w:t>ARGET</w:t>
            </w:r>
          </w:p>
        </w:tc>
        <w:tc>
          <w:tcPr>
            <w:tcW w:w="472" w:type="dxa"/>
          </w:tcPr>
          <w:p w:rsidR="00BE7201" w:rsidRDefault="00BE7201" w:rsidP="00771A9C"/>
        </w:tc>
        <w:tc>
          <w:tcPr>
            <w:tcW w:w="7830" w:type="dxa"/>
          </w:tcPr>
          <w:p w:rsidR="00BE7201" w:rsidRDefault="00BE7201">
            <w:r w:rsidRPr="00A9615A">
              <w:rPr>
                <w:rFonts w:ascii="Open Sans" w:hAnsi="Open Sans"/>
                <w:color w:val="666666"/>
                <w:sz w:val="21"/>
                <w:szCs w:val="21"/>
                <w:shd w:val="clear" w:color="auto" w:fill="FFFFFF"/>
              </w:rPr>
              <w:t xml:space="preserve"> My goal is to become associated with a company where I can utilize my skills and gain further experience while enhancing the company’s productivity and reputation.</w:t>
            </w:r>
          </w:p>
        </w:tc>
      </w:tr>
      <w:tr w:rsidR="00771A9C" w:rsidTr="00BE7201">
        <w:tc>
          <w:tcPr>
            <w:tcW w:w="1778" w:type="dxa"/>
          </w:tcPr>
          <w:p w:rsidR="002E7CFF" w:rsidRDefault="00CC0DF9">
            <w:pPr>
              <w:pStyle w:val="Heading1"/>
            </w:pPr>
            <w:r>
              <w:t>Skills &amp; Abilities</w:t>
            </w:r>
          </w:p>
        </w:tc>
        <w:tc>
          <w:tcPr>
            <w:tcW w:w="472" w:type="dxa"/>
          </w:tcPr>
          <w:p w:rsidR="002E7CFF" w:rsidRDefault="002E7CFF"/>
        </w:tc>
        <w:tc>
          <w:tcPr>
            <w:tcW w:w="7830" w:type="dxa"/>
          </w:tcPr>
          <w:p w:rsidR="00BE7201" w:rsidRPr="00BE7201" w:rsidRDefault="00BE7201" w:rsidP="00771A9C">
            <w:pPr>
              <w:pStyle w:val="ResumeText"/>
              <w:numPr>
                <w:ilvl w:val="0"/>
                <w:numId w:val="8"/>
              </w:numPr>
            </w:pPr>
            <w:r w:rsidRPr="00BE7201">
              <w:t>Proficient with MS Office: Excel, Word, Outlook, &amp; Power Point.</w:t>
            </w:r>
          </w:p>
          <w:p w:rsidR="00BE7201" w:rsidRDefault="000B1DBD" w:rsidP="00771A9C">
            <w:pPr>
              <w:pStyle w:val="ResumeText"/>
              <w:numPr>
                <w:ilvl w:val="0"/>
                <w:numId w:val="8"/>
              </w:numPr>
            </w:pPr>
            <w:r w:rsidRPr="000B1DBD">
              <w:t>The ability to motivate people.</w:t>
            </w:r>
          </w:p>
          <w:p w:rsidR="000B1DBD" w:rsidRDefault="000B1DBD" w:rsidP="00771A9C">
            <w:pPr>
              <w:pStyle w:val="ResumeText"/>
              <w:numPr>
                <w:ilvl w:val="0"/>
                <w:numId w:val="8"/>
              </w:numPr>
            </w:pPr>
            <w:r w:rsidRPr="00BE7201">
              <w:t>Innovative in assessing the qualities of peopl</w:t>
            </w:r>
            <w:r w:rsidRPr="00BE7201">
              <w:t>e</w:t>
            </w:r>
          </w:p>
          <w:p w:rsidR="00E95729" w:rsidRDefault="00E95729" w:rsidP="00A13DAE">
            <w:pPr>
              <w:pStyle w:val="ResumeText"/>
            </w:pPr>
          </w:p>
        </w:tc>
      </w:tr>
      <w:tr w:rsidR="00771A9C" w:rsidTr="00BE7201">
        <w:tc>
          <w:tcPr>
            <w:tcW w:w="1778" w:type="dxa"/>
          </w:tcPr>
          <w:p w:rsidR="002E7CFF" w:rsidRDefault="00CC0DF9">
            <w:pPr>
              <w:pStyle w:val="Heading1"/>
            </w:pPr>
            <w:r>
              <w:t>Experience</w:t>
            </w:r>
          </w:p>
        </w:tc>
        <w:tc>
          <w:tcPr>
            <w:tcW w:w="472" w:type="dxa"/>
          </w:tcPr>
          <w:p w:rsidR="002E7CFF" w:rsidRDefault="002E7CFF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1653935275854F78BCFBC4D38B50D4AD"/>
                  </w:placeholder>
                </w:sdtPr>
                <w:sdtEndPr/>
                <w:sdtContent>
                  <w:p w:rsidR="002E7CFF" w:rsidRDefault="00E95729">
                    <w:pPr>
                      <w:pStyle w:val="Heading2"/>
                    </w:pPr>
                    <w:r>
                      <w:t xml:space="preserve">HR Executive, CG Placement &amp; Educaition Advisors </w:t>
                    </w:r>
                  </w:p>
                  <w:p w:rsidR="002E7CFF" w:rsidRDefault="00E95729">
                    <w:pPr>
                      <w:pStyle w:val="ResumeText"/>
                    </w:pPr>
                    <w:r>
                      <w:t>April ,15 – October-15</w:t>
                    </w:r>
                  </w:p>
                  <w:p w:rsidR="00E95729" w:rsidRPr="00800ACA" w:rsidRDefault="00E95729" w:rsidP="00E95729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 xml:space="preserve">Understanding the client’s requirement </w:t>
                    </w:r>
                  </w:p>
                  <w:p w:rsidR="00E95729" w:rsidRPr="00800ACA" w:rsidRDefault="00E95729" w:rsidP="00E95729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 xml:space="preserve">Handling recruitment of different levels </w:t>
                    </w:r>
                  </w:p>
                  <w:p w:rsidR="00E95729" w:rsidRPr="00800ACA" w:rsidRDefault="00E95729" w:rsidP="00E95729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>Posting a job on different channels of recruitment.</w:t>
                    </w:r>
                  </w:p>
                  <w:p w:rsidR="00E95729" w:rsidRPr="00800ACA" w:rsidRDefault="00E95729" w:rsidP="00E95729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 xml:space="preserve">Searching the candidate accordingly using personal network built up database, job portals and employee referrals </w:t>
                    </w:r>
                  </w:p>
                  <w:p w:rsidR="00E95729" w:rsidRPr="00800ACA" w:rsidRDefault="00E95729" w:rsidP="00E95729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 xml:space="preserve">Developing effective strategies for identifying suitable candidates </w:t>
                    </w:r>
                  </w:p>
                  <w:p w:rsidR="00E95729" w:rsidRPr="00800ACA" w:rsidRDefault="00E95729" w:rsidP="00E95729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>Mass mailing to the candidate.</w:t>
                    </w:r>
                  </w:p>
                  <w:p w:rsidR="00E95729" w:rsidRPr="00800ACA" w:rsidRDefault="00E95729" w:rsidP="00E95729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 xml:space="preserve">Having a telephonic interview for initial screening of candidates to judge the communication and background </w:t>
                    </w:r>
                  </w:p>
                  <w:p w:rsidR="00E95729" w:rsidRPr="00800ACA" w:rsidRDefault="00E95729" w:rsidP="00771A9C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>Finding a suitable candidate or shortlisting of CV according to the requirement.</w:t>
                    </w:r>
                  </w:p>
                  <w:p w:rsidR="00E95729" w:rsidRPr="00800ACA" w:rsidRDefault="00E95729" w:rsidP="00E95729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 xml:space="preserve">Conducting preliminary Interview &amp; Follow up the candidate till their joining  </w:t>
                    </w:r>
                  </w:p>
                  <w:p w:rsidR="00E95729" w:rsidRPr="00800ACA" w:rsidRDefault="00E95729" w:rsidP="00E95729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 xml:space="preserve">Coordinating with the client for the shortlisted / selected candidates </w:t>
                    </w:r>
                  </w:p>
                  <w:p w:rsidR="00E95729" w:rsidRDefault="00E95729" w:rsidP="00E95729">
                    <w:pPr>
                      <w:pStyle w:val="ListParagraph"/>
                      <w:numPr>
                        <w:ilvl w:val="0"/>
                        <w:numId w:val="1"/>
                      </w:numPr>
                      <w:tabs>
                        <w:tab w:val="left" w:pos="720"/>
                      </w:tabs>
                      <w:spacing w:line="360" w:lineRule="auto"/>
                    </w:pPr>
                    <w:r w:rsidRPr="00800ACA">
                      <w:t xml:space="preserve">Maintaining  a good relation even after joining of the candidate joined the  organization </w:t>
                    </w:r>
                  </w:p>
                  <w:p w:rsidR="00771A9C" w:rsidRDefault="00771A9C" w:rsidP="00771A9C">
                    <w:pPr>
                      <w:tabs>
                        <w:tab w:val="left" w:pos="720"/>
                      </w:tabs>
                      <w:spacing w:line="360" w:lineRule="auto"/>
                    </w:pPr>
                  </w:p>
                  <w:p w:rsidR="00771A9C" w:rsidRPr="00800ACA" w:rsidRDefault="00771A9C" w:rsidP="00771A9C">
                    <w:pPr>
                      <w:tabs>
                        <w:tab w:val="left" w:pos="720"/>
                      </w:tabs>
                      <w:spacing w:line="360" w:lineRule="auto"/>
                    </w:pPr>
                  </w:p>
                  <w:p w:rsidR="00771A9C" w:rsidRDefault="00771A9C" w:rsidP="00771A9C">
                    <w:pPr>
                      <w:pStyle w:val="Heading2"/>
                    </w:pPr>
                    <w:r>
                      <w:lastRenderedPageBreak/>
                      <w:t xml:space="preserve">HR </w:t>
                    </w:r>
                    <w:proofErr w:type="gramStart"/>
                    <w:r>
                      <w:t>Executive ,Humanneeds</w:t>
                    </w:r>
                    <w:proofErr w:type="gramEnd"/>
                    <w:r>
                      <w:t xml:space="preserve">  Services pvt.ltd.</w:t>
                    </w:r>
                  </w:p>
                  <w:p w:rsidR="002E7CFF" w:rsidRDefault="00771A9C" w:rsidP="00771A9C">
                    <w:pPr>
                      <w:pStyle w:val="ResumeText"/>
                    </w:pPr>
                    <w:r>
                      <w:t>19</w:t>
                    </w:r>
                    <w:r w:rsidRPr="00800ACA">
                      <w:rPr>
                        <w:vertAlign w:val="superscript"/>
                      </w:rPr>
                      <w:t>th</w:t>
                    </w:r>
                    <w:r>
                      <w:t xml:space="preserve"> October2015,-present</w:t>
                    </w:r>
                  </w:p>
                  <w:bookmarkStart w:id="0" w:name="_GoBack" w:displacedByCustomXml="next"/>
                  <w:bookmarkEnd w:id="0" w:displacedByCustomXml="next"/>
                </w:sdtContent>
              </w:sdt>
              <w:sdt>
                <w:sdtPr>
                  <w:rPr>
                    <w:rFonts w:eastAsiaTheme="minorEastAsia"/>
                    <w:b/>
                    <w:bCs/>
                    <w:caps/>
                    <w:color w:val="595959" w:themeColor="text1" w:themeTint="A6"/>
                  </w:rPr>
                  <w:id w:val="68699791"/>
                  <w:placeholder>
                    <w:docPart w:val="1653935275854F78BCFBC4D38B50D4AD"/>
                  </w:placeholder>
                </w:sdtPr>
                <w:sdtEndPr>
                  <w:rPr>
                    <w:b w:val="0"/>
                    <w:bCs w:val="0"/>
                    <w:caps w:val="0"/>
                    <w:kern w:val="20"/>
                    <w:sz w:val="20"/>
                    <w:szCs w:val="20"/>
                    <w:lang w:eastAsia="ja-JP"/>
                  </w:rPr>
                </w:sdtEndPr>
                <w:sdtContent>
                  <w:p w:rsidR="00D02D04" w:rsidRDefault="00D02D04" w:rsidP="005E6C79">
                    <w:pPr>
                      <w:pStyle w:val="ListParagraph"/>
                      <w:numPr>
                        <w:ilvl w:val="0"/>
                        <w:numId w:val="2"/>
                      </w:numPr>
                    </w:pPr>
                    <w:r>
                      <w:t xml:space="preserve">Joined there as a </w:t>
                    </w:r>
                    <w:r w:rsidR="00800ACA">
                      <w:t xml:space="preserve">HR </w:t>
                    </w:r>
                    <w:r>
                      <w:t>Recruiter</w:t>
                    </w:r>
                  </w:p>
                  <w:p w:rsidR="00800ACA" w:rsidRDefault="00800ACA" w:rsidP="000B1DBD">
                    <w:pPr>
                      <w:pStyle w:val="ResumeText"/>
                      <w:rPr>
                        <w:shd w:val="clear" w:color="auto" w:fill="FFFFFF"/>
                      </w:rPr>
                    </w:pPr>
                    <w:r w:rsidRPr="000B1DBD">
                      <w:rPr>
                        <w:shd w:val="clear" w:color="auto" w:fill="FFFFFF"/>
                      </w:rPr>
                      <w:t>Recruitment-</w:t>
                    </w:r>
                  </w:p>
                  <w:p w:rsidR="000B1DBD" w:rsidRPr="000B1DBD" w:rsidRDefault="000B1DBD" w:rsidP="000B1DBD">
                    <w:pPr>
                      <w:pStyle w:val="ResumeText"/>
                      <w:rPr>
                        <w:shd w:val="clear" w:color="auto" w:fill="FFFFFF"/>
                      </w:rPr>
                    </w:pPr>
                  </w:p>
                  <w:p w:rsidR="00800ACA" w:rsidRPr="000B1DBD" w:rsidRDefault="000B1DBD" w:rsidP="000B1DBD">
                    <w:pPr>
                      <w:pStyle w:val="ResumeText"/>
                      <w:rPr>
                        <w:shd w:val="clear" w:color="auto" w:fill="FFFFFF"/>
                      </w:rPr>
                    </w:pPr>
                    <w:r w:rsidRPr="000B1DBD">
                      <w:rPr>
                        <w:shd w:val="clear" w:color="auto" w:fill="FFFFFF"/>
                      </w:rPr>
                      <w:t>Completing</w:t>
                    </w:r>
                    <w:r w:rsidR="00800ACA" w:rsidRPr="000B1DBD">
                      <w:rPr>
                        <w:shd w:val="clear" w:color="auto" w:fill="FFFFFF"/>
                      </w:rPr>
                      <w:t xml:space="preserve"> the Manpower requirement for BPO Sector </w:t>
                    </w:r>
                    <w:r>
                      <w:rPr>
                        <w:shd w:val="clear" w:color="auto" w:fill="FFFFFF"/>
                      </w:rPr>
                      <w:t>a</w:t>
                    </w:r>
                    <w:r w:rsidRPr="000B1DBD">
                      <w:rPr>
                        <w:shd w:val="clear" w:color="auto" w:fill="FFFFFF"/>
                      </w:rPr>
                      <w:t>ccording</w:t>
                    </w:r>
                    <w:r w:rsidR="00800ACA" w:rsidRPr="000B1DBD">
                      <w:rPr>
                        <w:shd w:val="clear" w:color="auto" w:fill="FFFFFF"/>
                      </w:rPr>
                      <w:t xml:space="preserve"> to the </w:t>
                    </w:r>
                    <w:r w:rsidRPr="000B1DBD">
                      <w:rPr>
                        <w:shd w:val="clear" w:color="auto" w:fill="FFFFFF"/>
                      </w:rPr>
                      <w:t>Client</w:t>
                    </w:r>
                  </w:p>
                  <w:p w:rsidR="00D02D04" w:rsidRPr="00D02D04" w:rsidRDefault="00D02D04" w:rsidP="005E6C79">
                    <w:pPr>
                      <w:pStyle w:val="ListParagraph"/>
                      <w:numPr>
                        <w:ilvl w:val="0"/>
                        <w:numId w:val="2"/>
                      </w:numPr>
                    </w:pPr>
                    <w:r>
                      <w:t>Promoted to HR Executive Profile in February -16.</w:t>
                    </w:r>
                  </w:p>
                  <w:p w:rsidR="00800ACA" w:rsidRDefault="00D02D04" w:rsidP="00800ACA">
                    <w:pPr>
                      <w:pStyle w:val="ResumeText"/>
                      <w:rPr>
                        <w:rStyle w:val="apple-converted-space"/>
                        <w:rFonts w:ascii="Verdana" w:hAnsi="Verdana"/>
                        <w:color w:val="1B150E"/>
                        <w:sz w:val="26"/>
                        <w:szCs w:val="26"/>
                        <w:shd w:val="clear" w:color="auto" w:fill="FFFFFF"/>
                      </w:rPr>
                    </w:pPr>
                    <w:r>
                      <w:rPr>
                        <w:shd w:val="clear" w:color="auto" w:fill="FFFFFF"/>
                      </w:rPr>
                      <w:t xml:space="preserve">Operations </w:t>
                    </w:r>
                    <w:r w:rsidR="00800ACA">
                      <w:rPr>
                        <w:shd w:val="clear" w:color="auto" w:fill="FFFFFF"/>
                      </w:rPr>
                      <w:t>–</w:t>
                    </w:r>
                    <w:r>
                      <w:rPr>
                        <w:rStyle w:val="apple-converted-space"/>
                        <w:rFonts w:ascii="Verdana" w:hAnsi="Verdana"/>
                        <w:color w:val="1B150E"/>
                        <w:sz w:val="26"/>
                        <w:szCs w:val="26"/>
                        <w:shd w:val="clear" w:color="auto" w:fill="FFFFFF"/>
                      </w:rPr>
                      <w:t> </w:t>
                    </w:r>
                  </w:p>
                  <w:p w:rsidR="00D02D04" w:rsidRDefault="00D02D04" w:rsidP="00800ACA">
                    <w:pPr>
                      <w:pStyle w:val="ResumeText"/>
                    </w:pPr>
                    <w:r>
                      <w:br/>
                    </w:r>
                    <w:r>
                      <w:rPr>
                        <w:shd w:val="clear" w:color="auto" w:fill="FFFFFF"/>
                      </w:rPr>
                      <w:t>1. Joining formalities.</w:t>
                    </w:r>
                    <w:r>
                      <w:br/>
                    </w:r>
                    <w:r>
                      <w:rPr>
                        <w:shd w:val="clear" w:color="auto" w:fill="FFFFFF"/>
                      </w:rPr>
                      <w:t>2. Handling Employee Database (Both in Soft Form and Files Management</w:t>
                    </w:r>
                    <w:proofErr w:type="gramStart"/>
                    <w:r>
                      <w:rPr>
                        <w:shd w:val="clear" w:color="auto" w:fill="FFFFFF"/>
                      </w:rPr>
                      <w:t>)</w:t>
                    </w:r>
                    <w:proofErr w:type="gramEnd"/>
                    <w:r>
                      <w:br/>
                    </w:r>
                    <w:r>
                      <w:rPr>
                        <w:shd w:val="clear" w:color="auto" w:fill="FFFFFF"/>
                      </w:rPr>
                      <w:t>3. Leaves and Attendance Management</w:t>
                    </w:r>
                    <w:r>
                      <w:br/>
                    </w:r>
                    <w:r>
                      <w:rPr>
                        <w:shd w:val="clear" w:color="auto" w:fill="FFFFFF"/>
                      </w:rPr>
                      <w:t>4. Handling the payroll</w:t>
                    </w:r>
                    <w:r>
                      <w:br/>
                    </w:r>
                    <w:r>
                      <w:rPr>
                        <w:shd w:val="clear" w:color="auto" w:fill="FFFFFF"/>
                      </w:rPr>
                      <w:t xml:space="preserve">5. Managing advance Salary, </w:t>
                    </w:r>
                    <w:r>
                      <w:br/>
                    </w:r>
                    <w:r>
                      <w:rPr>
                        <w:shd w:val="clear" w:color="auto" w:fill="FFFFFF"/>
                      </w:rPr>
                      <w:t>6. Confirmations, Performance Appraisals, Performance Management</w:t>
                    </w:r>
                    <w:r>
                      <w:br/>
                    </w:r>
                    <w:r>
                      <w:rPr>
                        <w:shd w:val="clear" w:color="auto" w:fill="FFFFFF"/>
                      </w:rPr>
                      <w:t>8. Exit-Interviews</w:t>
                    </w:r>
                    <w:r>
                      <w:br/>
                    </w:r>
                    <w:r>
                      <w:rPr>
                        <w:shd w:val="clear" w:color="auto" w:fill="FFFFFF"/>
                      </w:rPr>
                      <w:t>9. Full and Final Settlement</w:t>
                    </w:r>
                    <w:r>
                      <w:br/>
                    </w:r>
                    <w:r>
                      <w:br/>
                    </w:r>
                    <w:r>
                      <w:rPr>
                        <w:shd w:val="clear" w:color="auto" w:fill="FFFFFF"/>
                      </w:rPr>
                      <w:t>Employee Relation -</w:t>
                    </w:r>
                    <w:r>
                      <w:rPr>
                        <w:rStyle w:val="apple-converted-space"/>
                        <w:rFonts w:ascii="Verdana" w:hAnsi="Verdana"/>
                        <w:color w:val="1B150E"/>
                        <w:sz w:val="26"/>
                        <w:szCs w:val="26"/>
                        <w:shd w:val="clear" w:color="auto" w:fill="FFFFFF"/>
                      </w:rPr>
                      <w:t> </w:t>
                    </w:r>
                    <w:r>
                      <w:br/>
                    </w:r>
                    <w:r>
                      <w:br/>
                    </w:r>
                    <w:r>
                      <w:rPr>
                        <w:shd w:val="clear" w:color="auto" w:fill="FFFFFF"/>
                      </w:rPr>
                      <w:t>1</w:t>
                    </w:r>
                    <w:r w:rsidR="00800ACA">
                      <w:rPr>
                        <w:shd w:val="clear" w:color="auto" w:fill="FFFFFF"/>
                      </w:rPr>
                      <w:t>) Handling</w:t>
                    </w:r>
                    <w:r>
                      <w:rPr>
                        <w:shd w:val="clear" w:color="auto" w:fill="FFFFFF"/>
                      </w:rPr>
                      <w:t xml:space="preserve"> all the queries of the employees. Be it related to Salary, Leaves, Attendance, and Transfer etc</w:t>
                    </w:r>
                    <w:proofErr w:type="gramStart"/>
                    <w:r>
                      <w:rPr>
                        <w:shd w:val="clear" w:color="auto" w:fill="FFFFFF"/>
                      </w:rPr>
                      <w:t>.</w:t>
                    </w:r>
                    <w:proofErr w:type="gramEnd"/>
                    <w:r>
                      <w:br/>
                    </w:r>
                    <w:r w:rsidR="00800ACA">
                      <w:rPr>
                        <w:shd w:val="clear" w:color="auto" w:fill="FFFFFF"/>
                      </w:rPr>
                      <w:t>2) Employee Welfare Plans</w:t>
                    </w:r>
                    <w:r>
                      <w:br/>
                    </w:r>
                    <w:r w:rsidR="00800ACA">
                      <w:rPr>
                        <w:shd w:val="clear" w:color="auto" w:fill="FFFFFF"/>
                      </w:rPr>
                      <w:t>3) S</w:t>
                    </w:r>
                    <w:r>
                      <w:rPr>
                        <w:shd w:val="clear" w:color="auto" w:fill="FFFFFF"/>
                      </w:rPr>
                      <w:t xml:space="preserve">top all type of </w:t>
                    </w:r>
                    <w:r w:rsidR="00800ACA">
                      <w:rPr>
                        <w:shd w:val="clear" w:color="auto" w:fill="FFFFFF"/>
                      </w:rPr>
                      <w:t>rumors</w:t>
                    </w:r>
                    <w:r>
                      <w:rPr>
                        <w:shd w:val="clear" w:color="auto" w:fill="FFFFFF"/>
                      </w:rPr>
                      <w:t xml:space="preserve"> and misleading communications.</w:t>
                    </w:r>
                    <w:r>
                      <w:br/>
                    </w:r>
                    <w:r w:rsidR="00800ACA">
                      <w:rPr>
                        <w:shd w:val="clear" w:color="auto" w:fill="FFFFFF"/>
                      </w:rPr>
                      <w:t>4) M</w:t>
                    </w:r>
                    <w:r>
                      <w:rPr>
                        <w:shd w:val="clear" w:color="auto" w:fill="FFFFFF"/>
                      </w:rPr>
                      <w:t xml:space="preserve">otivate the employees on </w:t>
                    </w:r>
                    <w:r w:rsidR="00800ACA">
                      <w:rPr>
                        <w:shd w:val="clear" w:color="auto" w:fill="FFFFFF"/>
                      </w:rPr>
                      <w:t>Priority</w:t>
                    </w:r>
                    <w:r>
                      <w:rPr>
                        <w:shd w:val="clear" w:color="auto" w:fill="FFFFFF"/>
                      </w:rPr>
                      <w:t xml:space="preserve"> basis.</w:t>
                    </w:r>
                    <w:r>
                      <w:br/>
                    </w:r>
                  </w:p>
                  <w:p w:rsidR="005E6C79" w:rsidRDefault="005E6C79" w:rsidP="00E95729"/>
                  <w:p w:rsidR="002E7CFF" w:rsidRDefault="00456328" w:rsidP="00E95729"/>
                </w:sdtContent>
              </w:sdt>
            </w:sdtContent>
          </w:sdt>
        </w:tc>
      </w:tr>
      <w:tr w:rsidR="00771A9C" w:rsidTr="00BE7201">
        <w:tc>
          <w:tcPr>
            <w:tcW w:w="1778" w:type="dxa"/>
          </w:tcPr>
          <w:p w:rsidR="002E7CFF" w:rsidRDefault="00CC0DF9">
            <w:pPr>
              <w:pStyle w:val="Heading1"/>
            </w:pPr>
            <w:r>
              <w:lastRenderedPageBreak/>
              <w:t>Education</w:t>
            </w:r>
          </w:p>
        </w:tc>
        <w:tc>
          <w:tcPr>
            <w:tcW w:w="472" w:type="dxa"/>
          </w:tcPr>
          <w:p w:rsidR="002E7CFF" w:rsidRDefault="002E7CFF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1653935275854F78BCFBC4D38B50D4AD"/>
                  </w:placeholder>
                </w:sdtPr>
                <w:sdtEndPr/>
                <w:sdtContent>
                  <w:p w:rsidR="002E7CFF" w:rsidRDefault="005E6C79">
                    <w:pPr>
                      <w:pStyle w:val="Heading2"/>
                    </w:pPr>
                    <w:r>
                      <w:t>Krishna institue of engineering &amp;technology</w:t>
                    </w:r>
                  </w:p>
                  <w:p w:rsidR="005E6C79" w:rsidRPr="0043454E" w:rsidRDefault="005E6C79" w:rsidP="005E6C79">
                    <w:pPr>
                      <w:numPr>
                        <w:ilvl w:val="0"/>
                        <w:numId w:val="3"/>
                      </w:numPr>
                      <w:tabs>
                        <w:tab w:val="left" w:pos="1080"/>
                      </w:tabs>
                      <w:spacing w:before="0" w:after="0" w:line="360" w:lineRule="auto"/>
                      <w:rPr>
                        <w:rFonts w:ascii="Arial" w:hAnsi="Arial" w:cs="Arial"/>
                      </w:rPr>
                    </w:pPr>
                    <w:r w:rsidRPr="0043454E">
                      <w:rPr>
                        <w:rFonts w:ascii="Arial" w:hAnsi="Arial" w:cs="Arial"/>
                      </w:rPr>
                      <w:t>2013-15</w:t>
                    </w:r>
                    <w:r w:rsidRPr="0043454E">
                      <w:rPr>
                        <w:rFonts w:ascii="Arial" w:hAnsi="Arial" w:cs="Arial"/>
                      </w:rPr>
                      <w:tab/>
                    </w:r>
                    <w:r w:rsidRPr="0043454E">
                      <w:rPr>
                        <w:rFonts w:ascii="Arial" w:hAnsi="Arial" w:cs="Arial"/>
                      </w:rPr>
                      <w:tab/>
                    </w:r>
                  </w:p>
                  <w:p w:rsidR="005E6C79" w:rsidRDefault="005E6C79" w:rsidP="005E6C79">
                    <w:pPr>
                      <w:numPr>
                        <w:ilvl w:val="0"/>
                        <w:numId w:val="3"/>
                      </w:numPr>
                      <w:tabs>
                        <w:tab w:val="left" w:pos="1080"/>
                      </w:tabs>
                      <w:spacing w:before="0" w:after="0" w:line="360" w:lineRule="auto"/>
                      <w:rPr>
                        <w:rFonts w:ascii="Arial" w:hAnsi="Arial" w:cs="Arial"/>
                      </w:rPr>
                    </w:pPr>
                    <w:r w:rsidRPr="0043454E">
                      <w:rPr>
                        <w:rFonts w:ascii="Arial" w:hAnsi="Arial" w:cs="Arial"/>
                      </w:rPr>
                      <w:t>Specialization</w:t>
                    </w:r>
                    <w:r w:rsidRPr="0043454E">
                      <w:rPr>
                        <w:rFonts w:ascii="Arial" w:hAnsi="Arial" w:cs="Arial"/>
                        <w:b/>
                      </w:rPr>
                      <w:t xml:space="preserve"> : </w:t>
                    </w:r>
                    <w:r w:rsidRPr="0043454E">
                      <w:rPr>
                        <w:rFonts w:ascii="Arial" w:hAnsi="Arial" w:cs="Arial"/>
                      </w:rPr>
                      <w:t>Human Resource(HR) &amp; Finance</w:t>
                    </w:r>
                  </w:p>
                  <w:p w:rsidR="005E6C79" w:rsidRDefault="005E6C79" w:rsidP="005E6C79">
                    <w:pPr>
                      <w:pStyle w:val="Heading2"/>
                    </w:pPr>
                    <w:r>
                      <w:t>CCS University,</w:t>
                    </w:r>
                    <w:r w:rsidR="007D0F0B">
                      <w:t xml:space="preserve"> </w:t>
                    </w:r>
                    <w:r>
                      <w:t>rss pg degree college-chhijarsi</w:t>
                    </w:r>
                  </w:p>
                  <w:p w:rsidR="005E6C79" w:rsidRPr="0043454E" w:rsidRDefault="005E6C79" w:rsidP="005E6C79">
                    <w:pPr>
                      <w:numPr>
                        <w:ilvl w:val="0"/>
                        <w:numId w:val="3"/>
                      </w:numPr>
                      <w:tabs>
                        <w:tab w:val="left" w:pos="1080"/>
                      </w:tabs>
                      <w:spacing w:before="0" w:after="0" w:line="360" w:lineRule="auto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2010-13</w:t>
                    </w:r>
                    <w:r w:rsidRPr="0043454E">
                      <w:rPr>
                        <w:rFonts w:ascii="Arial" w:hAnsi="Arial" w:cs="Arial"/>
                      </w:rPr>
                      <w:tab/>
                    </w:r>
                    <w:r w:rsidRPr="0043454E">
                      <w:rPr>
                        <w:rFonts w:ascii="Arial" w:hAnsi="Arial" w:cs="Arial"/>
                      </w:rPr>
                      <w:tab/>
                    </w:r>
                  </w:p>
                  <w:p w:rsidR="000B1DBD" w:rsidRDefault="005E6C79" w:rsidP="000B1DBD">
                    <w:pPr>
                      <w:numPr>
                        <w:ilvl w:val="0"/>
                        <w:numId w:val="3"/>
                      </w:numPr>
                      <w:tabs>
                        <w:tab w:val="left" w:pos="1080"/>
                      </w:tabs>
                      <w:spacing w:before="0" w:after="0" w:line="360" w:lineRule="auto"/>
                      <w:rPr>
                        <w:rFonts w:ascii="Arial" w:hAnsi="Arial" w:cs="Arial"/>
                      </w:rPr>
                    </w:pPr>
                    <w:r w:rsidRPr="0043454E">
                      <w:rPr>
                        <w:rFonts w:ascii="Arial" w:hAnsi="Arial" w:cs="Arial"/>
                      </w:rPr>
                      <w:t>Specialization</w:t>
                    </w:r>
                    <w:r w:rsidRPr="0043454E">
                      <w:rPr>
                        <w:rFonts w:ascii="Arial" w:hAnsi="Arial" w:cs="Arial"/>
                        <w:b/>
                      </w:rPr>
                      <w:t xml:space="preserve">: </w:t>
                    </w:r>
                    <w:r w:rsidR="000B1DBD" w:rsidRPr="000B1DBD">
                      <w:rPr>
                        <w:rFonts w:ascii="Arial" w:hAnsi="Arial" w:cs="Arial"/>
                      </w:rPr>
                      <w:t>General-</w:t>
                    </w:r>
                    <w:proofErr w:type="spellStart"/>
                    <w:r w:rsidR="000B1DBD" w:rsidRPr="000B1DBD">
                      <w:rPr>
                        <w:rFonts w:ascii="Arial" w:hAnsi="Arial" w:cs="Arial"/>
                      </w:rPr>
                      <w:t>Bsc</w:t>
                    </w:r>
                    <w:proofErr w:type="spellEnd"/>
                  </w:p>
                  <w:p w:rsidR="002E7CFF" w:rsidRPr="000B1DBD" w:rsidRDefault="00456328" w:rsidP="000B1DBD">
                    <w:pPr>
                      <w:numPr>
                        <w:ilvl w:val="0"/>
                        <w:numId w:val="3"/>
                      </w:numPr>
                      <w:tabs>
                        <w:tab w:val="left" w:pos="1080"/>
                      </w:tabs>
                      <w:spacing w:before="0" w:after="0" w:line="360" w:lineRule="auto"/>
                      <w:rPr>
                        <w:rFonts w:ascii="Arial" w:hAnsi="Arial" w:cs="Arial"/>
                      </w:rPr>
                    </w:pPr>
                  </w:p>
                </w:sdtContent>
              </w:sdt>
            </w:sdtContent>
          </w:sdt>
        </w:tc>
      </w:tr>
      <w:tr w:rsidR="00771A9C" w:rsidTr="00BE7201">
        <w:tc>
          <w:tcPr>
            <w:tcW w:w="1778" w:type="dxa"/>
          </w:tcPr>
          <w:p w:rsidR="002E7CFF" w:rsidRDefault="007D0F0B">
            <w:pPr>
              <w:pStyle w:val="Heading1"/>
            </w:pPr>
            <w:r>
              <w:t>Skill Set</w:t>
            </w:r>
          </w:p>
        </w:tc>
        <w:tc>
          <w:tcPr>
            <w:tcW w:w="472" w:type="dxa"/>
          </w:tcPr>
          <w:p w:rsidR="002E7CFF" w:rsidRDefault="002E7CFF"/>
        </w:tc>
        <w:tc>
          <w:tcPr>
            <w:tcW w:w="7830" w:type="dxa"/>
          </w:tcPr>
          <w:p w:rsidR="002E7CFF" w:rsidRDefault="007D0F0B" w:rsidP="007D0F0B">
            <w:pPr>
              <w:pStyle w:val="ResumeText"/>
              <w:numPr>
                <w:ilvl w:val="0"/>
                <w:numId w:val="5"/>
              </w:numPr>
            </w:pPr>
            <w:r>
              <w:t>Have good communication skills</w:t>
            </w:r>
          </w:p>
          <w:p w:rsidR="000B1DBD" w:rsidRDefault="000B1DBD" w:rsidP="007D0F0B">
            <w:pPr>
              <w:pStyle w:val="ResumeText"/>
              <w:numPr>
                <w:ilvl w:val="0"/>
                <w:numId w:val="5"/>
              </w:numPr>
            </w:pPr>
            <w:r>
              <w:t>Good Command Over Computer Basics</w:t>
            </w:r>
          </w:p>
          <w:p w:rsidR="007D0F0B" w:rsidRPr="007D0F0B" w:rsidRDefault="007D0F0B" w:rsidP="007D0F0B">
            <w:pPr>
              <w:pStyle w:val="ResumeText"/>
              <w:numPr>
                <w:ilvl w:val="0"/>
                <w:numId w:val="5"/>
              </w:numPr>
            </w:pPr>
            <w:r w:rsidRPr="007D0F0B">
              <w:lastRenderedPageBreak/>
              <w:t>Diploma of one Year in Office Automation &amp; Desktop Publishing during Graduation.</w:t>
            </w:r>
          </w:p>
          <w:p w:rsidR="007D0F0B" w:rsidRDefault="007D0F0B" w:rsidP="007D0F0B">
            <w:pPr>
              <w:pStyle w:val="ResumeText"/>
              <w:numPr>
                <w:ilvl w:val="0"/>
                <w:numId w:val="5"/>
              </w:numPr>
            </w:pPr>
            <w:r w:rsidRPr="007D0F0B">
              <w:t>Have a good command on job portals like shine.com and timesjob.com</w:t>
            </w:r>
          </w:p>
          <w:p w:rsidR="007D0F0B" w:rsidRDefault="007D0F0B" w:rsidP="007D0F0B">
            <w:pPr>
              <w:pStyle w:val="ResumeText"/>
            </w:pPr>
          </w:p>
        </w:tc>
      </w:tr>
      <w:tr w:rsidR="00771A9C" w:rsidTr="00BE7201">
        <w:tc>
          <w:tcPr>
            <w:tcW w:w="1778" w:type="dxa"/>
          </w:tcPr>
          <w:p w:rsidR="002E7CFF" w:rsidRDefault="00CC0DF9">
            <w:pPr>
              <w:pStyle w:val="Heading1"/>
            </w:pPr>
            <w:r>
              <w:lastRenderedPageBreak/>
              <w:t>Leadership</w:t>
            </w:r>
          </w:p>
        </w:tc>
        <w:tc>
          <w:tcPr>
            <w:tcW w:w="472" w:type="dxa"/>
          </w:tcPr>
          <w:p w:rsidR="002E7CFF" w:rsidRDefault="002E7CFF"/>
        </w:tc>
        <w:tc>
          <w:tcPr>
            <w:tcW w:w="7830" w:type="dxa"/>
          </w:tcPr>
          <w:p w:rsidR="007D0F0B" w:rsidRDefault="007D0F0B" w:rsidP="007D0F0B">
            <w:pPr>
              <w:pStyle w:val="ResumeText"/>
            </w:pPr>
            <w:r>
              <w:rPr>
                <w:rFonts w:ascii="Arial" w:hAnsi="Arial" w:cs="Arial"/>
                <w:color w:val="auto"/>
                <w:kern w:val="0"/>
                <w:sz w:val="22"/>
                <w:szCs w:val="22"/>
                <w:lang w:eastAsia="en-US"/>
              </w:rPr>
              <w:t>•</w:t>
            </w:r>
            <w:r w:rsidRPr="007D0F0B">
              <w:t>Attended a Workshop on “Corporate &amp; Soft Skill Training”.</w:t>
            </w:r>
          </w:p>
          <w:p w:rsidR="007D0F0B" w:rsidRDefault="007D0F0B" w:rsidP="007D0F0B">
            <w:pPr>
              <w:pStyle w:val="ResumeText"/>
            </w:pPr>
            <w:r>
              <w:t>•</w:t>
            </w:r>
            <w:r w:rsidRPr="007D0F0B">
              <w:t xml:space="preserve">Attended the Course on “Fundamental of Research Methodology through </w:t>
            </w:r>
            <w:r>
              <w:t xml:space="preserve">     </w:t>
            </w:r>
            <w:r w:rsidRPr="007D0F0B">
              <w:t>SPSS”.</w:t>
            </w:r>
          </w:p>
          <w:p w:rsidR="007D0F0B" w:rsidRDefault="007D0F0B" w:rsidP="007D0F0B">
            <w:pPr>
              <w:pStyle w:val="ResumeText"/>
            </w:pPr>
            <w:r>
              <w:t>•</w:t>
            </w:r>
            <w:r w:rsidRPr="007D0F0B">
              <w:t>Attended a workshop on “Innovation in e-Governance”.</w:t>
            </w:r>
          </w:p>
          <w:p w:rsidR="002E7CFF" w:rsidRDefault="007D0F0B" w:rsidP="007D0F0B">
            <w:pPr>
              <w:pStyle w:val="ResumeText"/>
            </w:pPr>
            <w:r>
              <w:t>•</w:t>
            </w:r>
            <w:r w:rsidRPr="007D0F0B">
              <w:t>Participated in “Skill Development Programme on Employability Skills</w:t>
            </w:r>
            <w:r w:rsidRPr="007D0F0B">
              <w:rPr>
                <w:rFonts w:ascii="Arial" w:hAnsi="Arial" w:cs="Arial"/>
                <w:color w:val="auto"/>
                <w:kern w:val="0"/>
                <w:sz w:val="22"/>
                <w:szCs w:val="22"/>
                <w:lang w:eastAsia="en-US"/>
              </w:rPr>
              <w:t xml:space="preserve"> ”</w:t>
            </w:r>
          </w:p>
        </w:tc>
      </w:tr>
      <w:tr w:rsidR="00771A9C" w:rsidTr="00BE7201">
        <w:tc>
          <w:tcPr>
            <w:tcW w:w="1778" w:type="dxa"/>
          </w:tcPr>
          <w:p w:rsidR="002E7CFF" w:rsidRDefault="00CC0DF9">
            <w:pPr>
              <w:pStyle w:val="Heading1"/>
            </w:pPr>
            <w:r>
              <w:t>References</w:t>
            </w:r>
          </w:p>
        </w:tc>
        <w:tc>
          <w:tcPr>
            <w:tcW w:w="472" w:type="dxa"/>
          </w:tcPr>
          <w:p w:rsidR="002E7CFF" w:rsidRDefault="002E7CFF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1653935275854F78BCFBC4D38B50D4AD"/>
                  </w:placeholder>
                </w:sdtPr>
                <w:sdtEndPr/>
                <w:sdtContent>
                  <w:p w:rsidR="002E7CFF" w:rsidRDefault="00800ACA">
                    <w:pPr>
                      <w:pStyle w:val="Heading2"/>
                    </w:pPr>
                    <w:r>
                      <w:t>Shweta Singh</w:t>
                    </w:r>
                  </w:p>
                  <w:p w:rsidR="002E7CFF" w:rsidRDefault="00800ACA">
                    <w:pPr>
                      <w:pStyle w:val="ResumeText"/>
                    </w:pPr>
                    <w:r>
                      <w:t>Lead Recruiter, Human needs Services Pvt. Ltd.</w:t>
                    </w:r>
                  </w:p>
                  <w:sdt>
                    <w:sdtPr>
                      <w:id w:val="1492217909"/>
                      <w:placeholder>
                        <w:docPart w:val="126A22B92B7A42A699A852D80ED15FC6"/>
                      </w:placeholder>
                      <w:temporary/>
                      <w:showingPlcHdr/>
                    </w:sdtPr>
                    <w:sdtEndPr/>
                    <w:sdtContent>
                      <w:p w:rsidR="002E7CFF" w:rsidRDefault="00CC0DF9">
                        <w:r>
                          <w:t>[Contact Information]</w:t>
                        </w:r>
                      </w:p>
                    </w:sdtContent>
                  </w:sdt>
                </w:sdtContent>
              </w:sdt>
            </w:sdtContent>
          </w:sdt>
        </w:tc>
      </w:tr>
    </w:tbl>
    <w:p w:rsidR="002E7CFF" w:rsidRDefault="002E7CFF"/>
    <w:sectPr w:rsidR="002E7CFF">
      <w:footerReference w:type="default" r:id="rId11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6328" w:rsidRDefault="00456328">
      <w:pPr>
        <w:spacing w:before="0" w:after="0" w:line="240" w:lineRule="auto"/>
      </w:pPr>
      <w:r>
        <w:separator/>
      </w:r>
    </w:p>
  </w:endnote>
  <w:endnote w:type="continuationSeparator" w:id="0">
    <w:p w:rsidR="00456328" w:rsidRDefault="0045632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7CFF" w:rsidRDefault="00CC0DF9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71A9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6328" w:rsidRDefault="00456328">
      <w:pPr>
        <w:spacing w:before="0" w:after="0" w:line="240" w:lineRule="auto"/>
      </w:pPr>
      <w:r>
        <w:separator/>
      </w:r>
    </w:p>
  </w:footnote>
  <w:footnote w:type="continuationSeparator" w:id="0">
    <w:p w:rsidR="00456328" w:rsidRDefault="0045632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E3025"/>
    <w:multiLevelType w:val="multilevel"/>
    <w:tmpl w:val="8DE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FAC71EA"/>
    <w:multiLevelType w:val="multilevel"/>
    <w:tmpl w:val="F31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E763C1A"/>
    <w:multiLevelType w:val="hybridMultilevel"/>
    <w:tmpl w:val="DB8C31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9E0C13"/>
    <w:multiLevelType w:val="hybridMultilevel"/>
    <w:tmpl w:val="E31AD7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BE7319"/>
    <w:multiLevelType w:val="hybridMultilevel"/>
    <w:tmpl w:val="C9E869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5468E7"/>
    <w:multiLevelType w:val="hybridMultilevel"/>
    <w:tmpl w:val="4FC83B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8F06BC"/>
    <w:multiLevelType w:val="hybridMultilevel"/>
    <w:tmpl w:val="1EE481C6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760622ED"/>
    <w:multiLevelType w:val="hybridMultilevel"/>
    <w:tmpl w:val="3AAAE7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DAE"/>
    <w:rsid w:val="000B1DBD"/>
    <w:rsid w:val="002E7CFF"/>
    <w:rsid w:val="003F756C"/>
    <w:rsid w:val="00456328"/>
    <w:rsid w:val="005E6C79"/>
    <w:rsid w:val="00771A9C"/>
    <w:rsid w:val="007D0F0B"/>
    <w:rsid w:val="00800ACA"/>
    <w:rsid w:val="00A13DAE"/>
    <w:rsid w:val="00BE7201"/>
    <w:rsid w:val="00CC0DF9"/>
    <w:rsid w:val="00D02D04"/>
    <w:rsid w:val="00E9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2"/>
    <w:lsdException w:name="caption" w:uiPriority="35" w:qFormat="1"/>
    <w:lsdException w:name="Title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uiPriority="9" w:unhideWhenUsed="0" w:qFormat="1"/>
    <w:lsdException w:name="Emphasis" w:uiPriority="2" w:unhideWhenUsed="0" w:qFormat="1"/>
    <w:lsdException w:name="Table Grid" w:semiHidden="0" w:uiPriority="59" w:unhideWhenUsed="0"/>
    <w:lsdException w:name="Placeholder Text" w:unhideWhenUsed="0"/>
    <w:lsdException w:name="No Spacing" w:uiPriority="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qFormat/>
    <w:rsid w:val="00E95729"/>
    <w:pPr>
      <w:spacing w:before="0" w:line="259" w:lineRule="auto"/>
      <w:ind w:left="720"/>
      <w:contextualSpacing/>
    </w:pPr>
    <w:rPr>
      <w:color w:val="auto"/>
      <w:kern w:val="0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D0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D04"/>
    <w:rPr>
      <w:rFonts w:ascii="Tahoma" w:hAnsi="Tahoma" w:cs="Tahoma"/>
      <w:kern w:val="20"/>
      <w:sz w:val="16"/>
      <w:szCs w:val="16"/>
    </w:rPr>
  </w:style>
  <w:style w:type="character" w:customStyle="1" w:styleId="apple-converted-space">
    <w:name w:val="apple-converted-space"/>
    <w:basedOn w:val="DefaultParagraphFont"/>
    <w:rsid w:val="00D02D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2"/>
    <w:lsdException w:name="caption" w:uiPriority="35" w:qFormat="1"/>
    <w:lsdException w:name="Title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uiPriority="9" w:unhideWhenUsed="0" w:qFormat="1"/>
    <w:lsdException w:name="Emphasis" w:uiPriority="2" w:unhideWhenUsed="0" w:qFormat="1"/>
    <w:lsdException w:name="Table Grid" w:semiHidden="0" w:uiPriority="59" w:unhideWhenUsed="0"/>
    <w:lsdException w:name="Placeholder Text" w:unhideWhenUsed="0"/>
    <w:lsdException w:name="No Spacing" w:uiPriority="9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qFormat/>
    <w:rsid w:val="00E95729"/>
    <w:pPr>
      <w:spacing w:before="0" w:line="259" w:lineRule="auto"/>
      <w:ind w:left="720"/>
      <w:contextualSpacing/>
    </w:pPr>
    <w:rPr>
      <w:color w:val="auto"/>
      <w:kern w:val="0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D0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D04"/>
    <w:rPr>
      <w:rFonts w:ascii="Tahoma" w:hAnsi="Tahoma" w:cs="Tahoma"/>
      <w:kern w:val="20"/>
      <w:sz w:val="16"/>
      <w:szCs w:val="16"/>
    </w:rPr>
  </w:style>
  <w:style w:type="character" w:customStyle="1" w:styleId="apple-converted-space">
    <w:name w:val="apple-converted-space"/>
    <w:basedOn w:val="DefaultParagraphFont"/>
    <w:rsid w:val="00D02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558A025031A47F1AA7D758800116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809EC-A35A-4D2B-98FB-6CFB03449544}"/>
      </w:docPartPr>
      <w:docPartBody>
        <w:p w:rsidR="00BB09B9" w:rsidRDefault="00F946DF">
          <w:pPr>
            <w:pStyle w:val="7558A025031A47F1AA7D75880011690A"/>
          </w:pPr>
          <w:r>
            <w:t>[Street Address]</w:t>
          </w:r>
        </w:p>
      </w:docPartBody>
    </w:docPart>
    <w:docPart>
      <w:docPartPr>
        <w:name w:val="343645723B564A5AB0C93EDC6455E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839BE-DB33-4663-83CE-1944F349C5F7}"/>
      </w:docPartPr>
      <w:docPartBody>
        <w:p w:rsidR="00BB09B9" w:rsidRDefault="00F946DF">
          <w:pPr>
            <w:pStyle w:val="343645723B564A5AB0C93EDC6455E62D"/>
          </w:pPr>
          <w:r>
            <w:t>[City, ST ZIP Code]</w:t>
          </w:r>
        </w:p>
      </w:docPartBody>
    </w:docPart>
    <w:docPart>
      <w:docPartPr>
        <w:name w:val="B2FF03F291FB44E3A9731FE407F1E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53141-74A1-47D3-A496-7E70A9171CB3}"/>
      </w:docPartPr>
      <w:docPartBody>
        <w:p w:rsidR="00BB09B9" w:rsidRDefault="00F946DF">
          <w:pPr>
            <w:pStyle w:val="B2FF03F291FB44E3A9731FE407F1ECC0"/>
          </w:pPr>
          <w:r>
            <w:t>[Telephone]</w:t>
          </w:r>
        </w:p>
      </w:docPartBody>
    </w:docPart>
    <w:docPart>
      <w:docPartPr>
        <w:name w:val="36F9F0B94F11439F9048F5E61E675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639FB-7CC2-4F8D-ADDC-13EA6BEDC4BA}"/>
      </w:docPartPr>
      <w:docPartBody>
        <w:p w:rsidR="00BB09B9" w:rsidRDefault="00F946DF">
          <w:pPr>
            <w:pStyle w:val="36F9F0B94F11439F9048F5E61E675B01"/>
          </w:pPr>
          <w:r>
            <w:t>[Website]</w:t>
          </w:r>
        </w:p>
      </w:docPartBody>
    </w:docPart>
    <w:docPart>
      <w:docPartPr>
        <w:name w:val="ACF388FFBC454D9C882CDC704CA1F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1CBD5-FC5D-4844-B9F2-51858A7AF6C9}"/>
      </w:docPartPr>
      <w:docPartBody>
        <w:p w:rsidR="00BB09B9" w:rsidRDefault="00F946DF">
          <w:pPr>
            <w:pStyle w:val="ACF388FFBC454D9C882CDC704CA1FDC9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04DD141AEA164B36BD680CD44363B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8C048-504A-42B4-8339-C8E7527EB9D0}"/>
      </w:docPartPr>
      <w:docPartBody>
        <w:p w:rsidR="00BB09B9" w:rsidRDefault="00F946DF">
          <w:pPr>
            <w:pStyle w:val="04DD141AEA164B36BD680CD44363B127"/>
          </w:pPr>
          <w:r>
            <w:t>[Your Name]</w:t>
          </w:r>
        </w:p>
      </w:docPartBody>
    </w:docPart>
    <w:docPart>
      <w:docPartPr>
        <w:name w:val="1653935275854F78BCFBC4D38B50D4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89AC0-20E4-42AE-A88A-6851A663B2B1}"/>
      </w:docPartPr>
      <w:docPartBody>
        <w:p w:rsidR="00BB09B9" w:rsidRDefault="00F946DF">
          <w:pPr>
            <w:pStyle w:val="1653935275854F78BCFBC4D38B50D4AD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6DF"/>
    <w:rsid w:val="00874CB0"/>
    <w:rsid w:val="00BB09B9"/>
    <w:rsid w:val="00F9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58A025031A47F1AA7D75880011690A">
    <w:name w:val="7558A025031A47F1AA7D75880011690A"/>
  </w:style>
  <w:style w:type="paragraph" w:customStyle="1" w:styleId="343645723B564A5AB0C93EDC6455E62D">
    <w:name w:val="343645723B564A5AB0C93EDC6455E62D"/>
  </w:style>
  <w:style w:type="paragraph" w:customStyle="1" w:styleId="B2FF03F291FB44E3A9731FE407F1ECC0">
    <w:name w:val="B2FF03F291FB44E3A9731FE407F1ECC0"/>
  </w:style>
  <w:style w:type="paragraph" w:customStyle="1" w:styleId="36F9F0B94F11439F9048F5E61E675B01">
    <w:name w:val="36F9F0B94F11439F9048F5E61E675B01"/>
  </w:style>
  <w:style w:type="character" w:styleId="Emphasis">
    <w:name w:val="Emphasis"/>
    <w:basedOn w:val="DefaultParagraphFont"/>
    <w:uiPriority w:val="2"/>
    <w:unhideWhenUsed/>
    <w:qFormat/>
    <w:rPr>
      <w:color w:val="4F81BD" w:themeColor="accent1"/>
    </w:rPr>
  </w:style>
  <w:style w:type="paragraph" w:customStyle="1" w:styleId="ACF388FFBC454D9C882CDC704CA1FDC9">
    <w:name w:val="ACF388FFBC454D9C882CDC704CA1FDC9"/>
  </w:style>
  <w:style w:type="paragraph" w:customStyle="1" w:styleId="04DD141AEA164B36BD680CD44363B127">
    <w:name w:val="04DD141AEA164B36BD680CD44363B127"/>
  </w:style>
  <w:style w:type="paragraph" w:customStyle="1" w:styleId="7E1B7CB19CA64ADDA0F682533BE48F59">
    <w:name w:val="7E1B7CB19CA64ADDA0F682533BE48F59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  <w:lang w:val="en-US" w:eastAsia="en-US"/>
    </w:rPr>
  </w:style>
  <w:style w:type="paragraph" w:customStyle="1" w:styleId="BE5FCFECF40248DCB87F567000DD7560">
    <w:name w:val="BE5FCFECF40248DCB87F567000DD756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653935275854F78BCFBC4D38B50D4AD">
    <w:name w:val="1653935275854F78BCFBC4D38B50D4AD"/>
  </w:style>
  <w:style w:type="paragraph" w:customStyle="1" w:styleId="5A6589E121B34AFB9040442D6A90DFE4">
    <w:name w:val="5A6589E121B34AFB9040442D6A90DFE4"/>
  </w:style>
  <w:style w:type="paragraph" w:customStyle="1" w:styleId="73B2B52C72EF4DE8B67823A78205979D">
    <w:name w:val="73B2B52C72EF4DE8B67823A78205979D"/>
  </w:style>
  <w:style w:type="paragraph" w:customStyle="1" w:styleId="0C883602DC4C46928DD06E678010F56F">
    <w:name w:val="0C883602DC4C46928DD06E678010F56F"/>
  </w:style>
  <w:style w:type="paragraph" w:customStyle="1" w:styleId="FC8D27663BCE4AC9B5DC1239F913A205">
    <w:name w:val="FC8D27663BCE4AC9B5DC1239F913A205"/>
  </w:style>
  <w:style w:type="paragraph" w:customStyle="1" w:styleId="37A07E9E1A3E4398A4BCA8A93BBC4580">
    <w:name w:val="37A07E9E1A3E4398A4BCA8A93BBC4580"/>
  </w:style>
  <w:style w:type="paragraph" w:customStyle="1" w:styleId="5B82986F55DA402FB0C77A00AFABE6AF">
    <w:name w:val="5B82986F55DA402FB0C77A00AFABE6AF"/>
  </w:style>
  <w:style w:type="paragraph" w:customStyle="1" w:styleId="F117ED2FF2784FC381ABA50A8AECABF0">
    <w:name w:val="F117ED2FF2784FC381ABA50A8AECABF0"/>
  </w:style>
  <w:style w:type="paragraph" w:customStyle="1" w:styleId="EE15F0646B13429F9A12A990F42266BC">
    <w:name w:val="EE15F0646B13429F9A12A990F42266BC"/>
  </w:style>
  <w:style w:type="paragraph" w:customStyle="1" w:styleId="7DEB6CA533C54147A91F06F9EB0D7451">
    <w:name w:val="7DEB6CA533C54147A91F06F9EB0D7451"/>
  </w:style>
  <w:style w:type="paragraph" w:customStyle="1" w:styleId="126A22B92B7A42A699A852D80ED15FC6">
    <w:name w:val="126A22B92B7A42A699A852D80ED15FC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58A025031A47F1AA7D75880011690A">
    <w:name w:val="7558A025031A47F1AA7D75880011690A"/>
  </w:style>
  <w:style w:type="paragraph" w:customStyle="1" w:styleId="343645723B564A5AB0C93EDC6455E62D">
    <w:name w:val="343645723B564A5AB0C93EDC6455E62D"/>
  </w:style>
  <w:style w:type="paragraph" w:customStyle="1" w:styleId="B2FF03F291FB44E3A9731FE407F1ECC0">
    <w:name w:val="B2FF03F291FB44E3A9731FE407F1ECC0"/>
  </w:style>
  <w:style w:type="paragraph" w:customStyle="1" w:styleId="36F9F0B94F11439F9048F5E61E675B01">
    <w:name w:val="36F9F0B94F11439F9048F5E61E675B01"/>
  </w:style>
  <w:style w:type="character" w:styleId="Emphasis">
    <w:name w:val="Emphasis"/>
    <w:basedOn w:val="DefaultParagraphFont"/>
    <w:uiPriority w:val="2"/>
    <w:unhideWhenUsed/>
    <w:qFormat/>
    <w:rPr>
      <w:color w:val="4F81BD" w:themeColor="accent1"/>
    </w:rPr>
  </w:style>
  <w:style w:type="paragraph" w:customStyle="1" w:styleId="ACF388FFBC454D9C882CDC704CA1FDC9">
    <w:name w:val="ACF388FFBC454D9C882CDC704CA1FDC9"/>
  </w:style>
  <w:style w:type="paragraph" w:customStyle="1" w:styleId="04DD141AEA164B36BD680CD44363B127">
    <w:name w:val="04DD141AEA164B36BD680CD44363B127"/>
  </w:style>
  <w:style w:type="paragraph" w:customStyle="1" w:styleId="7E1B7CB19CA64ADDA0F682533BE48F59">
    <w:name w:val="7E1B7CB19CA64ADDA0F682533BE48F59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  <w:lang w:val="en-US" w:eastAsia="en-US"/>
    </w:rPr>
  </w:style>
  <w:style w:type="paragraph" w:customStyle="1" w:styleId="BE5FCFECF40248DCB87F567000DD7560">
    <w:name w:val="BE5FCFECF40248DCB87F567000DD756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653935275854F78BCFBC4D38B50D4AD">
    <w:name w:val="1653935275854F78BCFBC4D38B50D4AD"/>
  </w:style>
  <w:style w:type="paragraph" w:customStyle="1" w:styleId="5A6589E121B34AFB9040442D6A90DFE4">
    <w:name w:val="5A6589E121B34AFB9040442D6A90DFE4"/>
  </w:style>
  <w:style w:type="paragraph" w:customStyle="1" w:styleId="73B2B52C72EF4DE8B67823A78205979D">
    <w:name w:val="73B2B52C72EF4DE8B67823A78205979D"/>
  </w:style>
  <w:style w:type="paragraph" w:customStyle="1" w:styleId="0C883602DC4C46928DD06E678010F56F">
    <w:name w:val="0C883602DC4C46928DD06E678010F56F"/>
  </w:style>
  <w:style w:type="paragraph" w:customStyle="1" w:styleId="FC8D27663BCE4AC9B5DC1239F913A205">
    <w:name w:val="FC8D27663BCE4AC9B5DC1239F913A205"/>
  </w:style>
  <w:style w:type="paragraph" w:customStyle="1" w:styleId="37A07E9E1A3E4398A4BCA8A93BBC4580">
    <w:name w:val="37A07E9E1A3E4398A4BCA8A93BBC4580"/>
  </w:style>
  <w:style w:type="paragraph" w:customStyle="1" w:styleId="5B82986F55DA402FB0C77A00AFABE6AF">
    <w:name w:val="5B82986F55DA402FB0C77A00AFABE6AF"/>
  </w:style>
  <w:style w:type="paragraph" w:customStyle="1" w:styleId="F117ED2FF2784FC381ABA50A8AECABF0">
    <w:name w:val="F117ED2FF2784FC381ABA50A8AECABF0"/>
  </w:style>
  <w:style w:type="paragraph" w:customStyle="1" w:styleId="EE15F0646B13429F9A12A990F42266BC">
    <w:name w:val="EE15F0646B13429F9A12A990F42266BC"/>
  </w:style>
  <w:style w:type="paragraph" w:customStyle="1" w:styleId="7DEB6CA533C54147A91F06F9EB0D7451">
    <w:name w:val="7DEB6CA533C54147A91F06F9EB0D7451"/>
  </w:style>
  <w:style w:type="paragraph" w:customStyle="1" w:styleId="126A22B92B7A42A699A852D80ED15FC6">
    <w:name w:val="126A22B92B7A42A699A852D80ED15F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Shamshad Road Near Safi Ki Maszid</CompanyAddress>
  <CompanyPhone>8439862386</CompanyPhone>
  <CompanyFax/>
  <CompanyEmail>anjumsayfi@gmail.om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1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Anjum Saifi</dc:creator>
  <cp:lastModifiedBy>SONY</cp:lastModifiedBy>
  <cp:revision>2</cp:revision>
  <dcterms:created xsi:type="dcterms:W3CDTF">2016-07-03T05:54:00Z</dcterms:created>
  <dcterms:modified xsi:type="dcterms:W3CDTF">2016-07-03T05:54:00Z</dcterms:modified>
  <cp:category>Pilkhuwa, UP-245304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