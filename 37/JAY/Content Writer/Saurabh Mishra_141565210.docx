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F65" w:rsidRPr="001A7379" w:rsidRDefault="00C02F65" w:rsidP="00B16ECF">
      <w:pPr>
        <w:pStyle w:val="Heading1"/>
        <w:rPr>
          <w:b/>
          <w:bCs/>
          <w:u w:val="single"/>
        </w:rPr>
      </w:pPr>
      <w:bookmarkStart w:id="0" w:name="OLE_LINK1"/>
      <w:bookmarkStart w:id="1" w:name="OLE_LINK2"/>
      <w:r w:rsidRPr="001A7379">
        <w:rPr>
          <w:b/>
          <w:bCs/>
        </w:rPr>
        <w:t xml:space="preserve">                       </w:t>
      </w:r>
      <w:r>
        <w:rPr>
          <w:b/>
          <w:bCs/>
        </w:rPr>
        <w:t xml:space="preserve">                                           </w:t>
      </w:r>
      <w:r w:rsidRPr="001A7379">
        <w:rPr>
          <w:b/>
          <w:bCs/>
          <w:u w:val="single"/>
        </w:rPr>
        <w:t>CURRICULUM VITAE</w:t>
      </w:r>
    </w:p>
    <w:p w:rsidR="00C02F65" w:rsidRPr="00B8559B" w:rsidRDefault="00C02F65" w:rsidP="00B16ECF"/>
    <w:p w:rsidR="00C02F65" w:rsidRPr="00B8559B" w:rsidRDefault="00C02F65" w:rsidP="00B16ECF">
      <w:pPr>
        <w:pStyle w:val="Heading2"/>
        <w:jc w:val="left"/>
        <w:rPr>
          <w:b/>
          <w:bCs/>
        </w:rPr>
      </w:pPr>
    </w:p>
    <w:p w:rsidR="00C02F65" w:rsidRPr="00B8559B" w:rsidRDefault="00C02F65" w:rsidP="00B16ECF">
      <w:pPr>
        <w:pStyle w:val="Heading2"/>
        <w:jc w:val="left"/>
        <w:rPr>
          <w:b/>
          <w:bCs/>
        </w:rPr>
      </w:pPr>
    </w:p>
    <w:p w:rsidR="00C02F65" w:rsidRPr="00B8559B" w:rsidRDefault="00C02F65" w:rsidP="00B16ECF">
      <w:pPr>
        <w:pStyle w:val="Heading2"/>
        <w:ind w:left="720" w:right="-540" w:firstLine="720"/>
        <w:jc w:val="left"/>
        <w:rPr>
          <w:lang w:val="sv-SE"/>
        </w:rPr>
      </w:pPr>
      <w:r>
        <w:rPr>
          <w:noProof/>
        </w:rPr>
        <w:pict>
          <v:rect id="_x0000_s1026" style="position:absolute;left:0;text-align:left;margin-left:-9pt;margin-top:13.2pt;width:6in;height:36pt;z-index:-251658240" fillcolor="#969696" stroked="f">
            <v:fill angle="-90" focus="100%" type="gradient"/>
          </v:rect>
        </w:pict>
      </w:r>
    </w:p>
    <w:p w:rsidR="00C02F65" w:rsidRPr="00B8559B" w:rsidRDefault="00C02F65" w:rsidP="00B16ECF">
      <w:pPr>
        <w:pStyle w:val="Heading1"/>
        <w:rPr>
          <w:b/>
          <w:bCs/>
          <w:lang w:val="pt-BR"/>
        </w:rPr>
      </w:pPr>
    </w:p>
    <w:p w:rsidR="00C02F65" w:rsidRPr="00B8559B" w:rsidRDefault="00C02F65" w:rsidP="00B16ECF">
      <w:pPr>
        <w:pStyle w:val="Heading2"/>
        <w:jc w:val="left"/>
        <w:rPr>
          <w:b/>
          <w:bCs/>
          <w:lang w:val="pt-BR"/>
        </w:rPr>
      </w:pPr>
      <w:r w:rsidRPr="00B8559B">
        <w:rPr>
          <w:b/>
          <w:bCs/>
          <w:u w:val="single"/>
          <w:lang w:val="pt-BR"/>
        </w:rPr>
        <w:t>SAURABH MISHRA</w:t>
      </w:r>
    </w:p>
    <w:p w:rsidR="00C02F65" w:rsidRPr="00B8559B" w:rsidRDefault="00C02F65" w:rsidP="00B16ECF">
      <w:pPr>
        <w:pStyle w:val="Heading2"/>
        <w:jc w:val="left"/>
        <w:rPr>
          <w:b/>
          <w:bCs/>
        </w:rPr>
      </w:pPr>
      <w:bookmarkStart w:id="2" w:name="_GoBack"/>
    </w:p>
    <w:bookmarkEnd w:id="2"/>
    <w:p w:rsidR="00C02F65" w:rsidRPr="00B8559B" w:rsidRDefault="00C02F65" w:rsidP="00B16ECF"/>
    <w:p w:rsidR="00C02F65" w:rsidRPr="00B8559B" w:rsidRDefault="00C02F65" w:rsidP="00B16ECF">
      <w:bookmarkStart w:id="3" w:name="OLE_LINK9"/>
      <w:bookmarkStart w:id="4" w:name="OLE_LINK10"/>
      <w:r w:rsidRPr="00B8559B">
        <w:t>Shri Krishna Co.op. Housing Society,</w:t>
      </w:r>
    </w:p>
    <w:p w:rsidR="00C02F65" w:rsidRPr="00B8559B" w:rsidRDefault="00C02F65" w:rsidP="00B16ECF">
      <w:r w:rsidRPr="00B8559B">
        <w:t>208, Shivaji Colony road, Kolsewadi,</w:t>
      </w:r>
    </w:p>
    <w:p w:rsidR="00C02F65" w:rsidRPr="00B8559B" w:rsidRDefault="00C02F65" w:rsidP="00B16ECF">
      <w:r w:rsidRPr="00B8559B">
        <w:t>Kalyan (E), Thane</w:t>
      </w:r>
    </w:p>
    <w:p w:rsidR="00C02F65" w:rsidRPr="00B8559B" w:rsidRDefault="00C02F65" w:rsidP="00B16ECF">
      <w:pPr>
        <w:pStyle w:val="Heading4"/>
        <w:rPr>
          <w:rFonts w:ascii="Times New Roman" w:hAnsi="Times New Roman" w:cs="Times New Roman"/>
          <w:sz w:val="24"/>
          <w:szCs w:val="24"/>
          <w:u w:val="none"/>
        </w:rPr>
      </w:pPr>
    </w:p>
    <w:p w:rsidR="00C02F65" w:rsidRPr="00B8559B" w:rsidRDefault="00C02F65" w:rsidP="00B16ECF">
      <w:pPr>
        <w:pStyle w:val="Heading4"/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</w:pPr>
      <w:r w:rsidRPr="00B8559B">
        <w:rPr>
          <w:rFonts w:ascii="Times New Roman" w:hAnsi="Times New Roman" w:cs="Times New Roman"/>
          <w:sz w:val="24"/>
          <w:szCs w:val="24"/>
          <w:u w:val="none"/>
        </w:rPr>
        <w:t>Cell:</w:t>
      </w:r>
      <w:r w:rsidRPr="00B8559B"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  <w:t xml:space="preserve">    </w:t>
      </w:r>
      <w:r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00B8559B"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  <w:t>8268808140</w:t>
      </w:r>
    </w:p>
    <w:p w:rsidR="00C02F65" w:rsidRPr="00B8559B" w:rsidRDefault="00C02F65" w:rsidP="00B16ECF">
      <w:r w:rsidRPr="00B8559B">
        <w:rPr>
          <w:b/>
          <w:bCs/>
        </w:rPr>
        <w:t>Email:</w:t>
      </w:r>
      <w:r w:rsidRPr="00B8559B">
        <w:t xml:space="preserve"> wr.saurabh@gmail.com</w:t>
      </w:r>
    </w:p>
    <w:p w:rsidR="00C02F65" w:rsidRPr="00B8559B" w:rsidRDefault="00C02F65" w:rsidP="00B16ECF"/>
    <w:p w:rsidR="00C02F65" w:rsidRPr="00B8559B" w:rsidRDefault="00C02F65" w:rsidP="00B16ECF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Objective</w:t>
      </w:r>
    </w:p>
    <w:p w:rsidR="00C02F65" w:rsidRPr="00B8559B" w:rsidRDefault="00C02F65" w:rsidP="00B16ECF"/>
    <w:p w:rsidR="00C02F65" w:rsidRPr="00B8559B" w:rsidRDefault="00C02F65" w:rsidP="00B16ECF">
      <w:r w:rsidRPr="00B8559B">
        <w:t>Creat</w:t>
      </w:r>
      <w:r>
        <w:t>ive and accomplished writer having extensive knowledge of</w:t>
      </w:r>
      <w:r w:rsidRPr="00B8559B">
        <w:t xml:space="preserve"> developing and editing content for various platforms. Seeking to advance my career and enhance my skills and become a part of a</w:t>
      </w:r>
      <w:r>
        <w:t xml:space="preserve"> pool of highly </w:t>
      </w:r>
      <w:r w:rsidRPr="00B8559B">
        <w:t>talented team of researchers, writers, authors, editors, and copywriters.</w:t>
      </w:r>
    </w:p>
    <w:bookmarkEnd w:id="3"/>
    <w:bookmarkEnd w:id="4"/>
    <w:p w:rsidR="00C02F65" w:rsidRPr="00B8559B" w:rsidRDefault="00C02F65" w:rsidP="00B16ECF">
      <w:pPr>
        <w:pStyle w:val="BodyTextIndent"/>
        <w:rPr>
          <w:rFonts w:ascii="Times New Roman" w:hAnsi="Times New Roman" w:cs="Times New Roman"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5" w:name="OLE_LINK11"/>
      <w:bookmarkStart w:id="6" w:name="OLE_LINK12"/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strengths:</w:t>
      </w: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Possess more than 1 years of progressive experience as a content writer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Ability to develop unique content in a clear and precise manner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Good written and verbal communication skills in English &amp; Hindi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Excellent knowledge of grammar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In-depth knowledge of on-line research with excellent analytical skills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Ability to write in a variety of styles and formats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Strong ability to translate content from English to Hindi and vice versa</w:t>
      </w:r>
    </w:p>
    <w:p w:rsidR="00C02F65" w:rsidRPr="00B8559B" w:rsidRDefault="00C02F65" w:rsidP="00B16ECF">
      <w:pPr>
        <w:pStyle w:val="BodyTextInden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Target centric and ability to perform tasks within a limited period of time</w:t>
      </w:r>
    </w:p>
    <w:p w:rsidR="00C02F65" w:rsidRPr="00B8559B" w:rsidRDefault="00C02F65" w:rsidP="00B16ECF">
      <w:pPr>
        <w:pStyle w:val="BodyTextIndent"/>
        <w:ind w:left="720" w:firstLine="0"/>
        <w:rPr>
          <w:rFonts w:ascii="Times New Roman" w:hAnsi="Times New Roman" w:cs="Times New Roman"/>
          <w:sz w:val="24"/>
          <w:szCs w:val="24"/>
        </w:rPr>
      </w:pPr>
    </w:p>
    <w:bookmarkEnd w:id="5"/>
    <w:bookmarkEnd w:id="6"/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p w:rsidR="00C02F65" w:rsidRPr="00B8559B" w:rsidRDefault="00C02F65" w:rsidP="00B16ECF">
      <w:pPr>
        <w:pStyle w:val="BodyTextInden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bookmarkStart w:id="7" w:name="OLE_LINK13"/>
      <w:bookmarkStart w:id="8" w:name="OLE_LINK14"/>
      <w:r w:rsidRPr="00B8559B">
        <w:rPr>
          <w:rFonts w:ascii="Times New Roman" w:hAnsi="Times New Roman" w:cs="Times New Roman"/>
          <w:sz w:val="24"/>
          <w:szCs w:val="24"/>
        </w:rPr>
        <w:t>Familiar with tools like Microsoft Office (Excel, PowerPoint and Word)</w:t>
      </w:r>
    </w:p>
    <w:p w:rsidR="00C02F65" w:rsidRPr="00B8559B" w:rsidRDefault="00C02F65" w:rsidP="00B16ECF">
      <w:pPr>
        <w:pStyle w:val="BodyTextIndent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Basic knowledge of HTML</w:t>
      </w:r>
    </w:p>
    <w:bookmarkEnd w:id="7"/>
    <w:bookmarkEnd w:id="8"/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</w:t>
      </w:r>
      <w:r w:rsidRPr="00B855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Okler Healthcare Pvt. Ltd., Mumbai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Aug 2015 to Jan 2016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Deg: Content Writer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764D5">
        <w:rPr>
          <w:rFonts w:ascii="Times New Roman" w:hAnsi="Times New Roman" w:cs="Times New Roman"/>
          <w:sz w:val="24"/>
          <w:szCs w:val="24"/>
        </w:rPr>
        <w:t>Researched, developed, edited and maintained website and other e-content (emails, e-newsletters, banner ads, etc.) to meet user needs, enhance client's online experience and promote key offerings.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2F65" w:rsidRPr="00B8559B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Prepared internal and external communications including announcements, press releases, corporate letters, presentatio</w:t>
      </w:r>
      <w:r>
        <w:rPr>
          <w:rFonts w:ascii="Times New Roman" w:hAnsi="Times New Roman" w:cs="Times New Roman"/>
          <w:sz w:val="24"/>
          <w:szCs w:val="24"/>
        </w:rPr>
        <w:t>ns, sales support, etc.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52818">
        <w:rPr>
          <w:rFonts w:ascii="Times New Roman" w:hAnsi="Times New Roman" w:cs="Times New Roman"/>
          <w:sz w:val="24"/>
          <w:szCs w:val="24"/>
        </w:rPr>
        <w:t>Applied editorial skills for developing copy and integrate text, design and content organization/navigation to optimize the user experience and achieve business objectives.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52818">
        <w:rPr>
          <w:rFonts w:ascii="Times New Roman" w:hAnsi="Times New Roman" w:cs="Times New Roman"/>
          <w:sz w:val="24"/>
          <w:szCs w:val="24"/>
        </w:rPr>
        <w:t>Worked in close partnership with sales managers, designers and technical experts to ensure content, design and technical requirements meet business and user needs.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52818">
        <w:rPr>
          <w:rFonts w:ascii="Times New Roman" w:hAnsi="Times New Roman" w:cs="Times New Roman"/>
          <w:sz w:val="24"/>
          <w:szCs w:val="24"/>
        </w:rPr>
        <w:t>Ensured web content meets established editorial, quality and industry standards for web usability and accessibility.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52818">
        <w:rPr>
          <w:rFonts w:ascii="Times New Roman" w:hAnsi="Times New Roman" w:cs="Times New Roman"/>
          <w:sz w:val="24"/>
          <w:szCs w:val="24"/>
        </w:rPr>
        <w:t>Collaborated and wrote content for case studies and new product descriptions.</w:t>
      </w:r>
    </w:p>
    <w:p w:rsidR="00C02F65" w:rsidRPr="00B8559B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Translated</w:t>
      </w:r>
      <w:r w:rsidRPr="00B8559B">
        <w:rPr>
          <w:rFonts w:ascii="Times New Roman" w:hAnsi="Times New Roman" w:cs="Times New Roman"/>
          <w:sz w:val="24"/>
          <w:szCs w:val="24"/>
        </w:rPr>
        <w:t xml:space="preserve"> English content into Hindi as per the requirements of the organization</w:t>
      </w:r>
    </w:p>
    <w:p w:rsidR="00C02F65" w:rsidRPr="00B8559B" w:rsidRDefault="00C02F65" w:rsidP="00B16ECF">
      <w:pPr>
        <w:pStyle w:val="BodyTextIndent"/>
        <w:ind w:left="360" w:firstLine="0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ACG Infotech Limited, Noida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March 2015 to July 2015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</w:rPr>
        <w:t>Deg: Content Writer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</w:rPr>
      </w:pPr>
    </w:p>
    <w:p w:rsidR="00C02F65" w:rsidRPr="00B8559B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bookmarkStart w:id="9" w:name="OLE_LINK15"/>
      <w:bookmarkStart w:id="10" w:name="OLE_LINK16"/>
      <w:r>
        <w:rPr>
          <w:rFonts w:ascii="Times New Roman" w:hAnsi="Times New Roman" w:cs="Times New Roman"/>
          <w:sz w:val="24"/>
          <w:szCs w:val="24"/>
        </w:rPr>
        <w:t>Generated SEO</w:t>
      </w:r>
      <w:r w:rsidRPr="00B8559B">
        <w:rPr>
          <w:rFonts w:ascii="Times New Roman" w:hAnsi="Times New Roman" w:cs="Times New Roman"/>
          <w:sz w:val="24"/>
          <w:szCs w:val="24"/>
        </w:rPr>
        <w:t xml:space="preserve"> content for websites, blogs, articles</w:t>
      </w:r>
      <w:r>
        <w:rPr>
          <w:rFonts w:ascii="Times New Roman" w:hAnsi="Times New Roman" w:cs="Times New Roman"/>
          <w:sz w:val="24"/>
          <w:szCs w:val="24"/>
        </w:rPr>
        <w:t>, press-releases etc.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80F47">
        <w:rPr>
          <w:rFonts w:ascii="Times New Roman" w:hAnsi="Times New Roman" w:cs="Times New Roman"/>
          <w:sz w:val="24"/>
          <w:szCs w:val="24"/>
        </w:rPr>
        <w:t xml:space="preserve">Strategized, developed and edited web content; </w:t>
      </w:r>
      <w:r>
        <w:rPr>
          <w:rFonts w:ascii="Times New Roman" w:hAnsi="Times New Roman" w:cs="Times New Roman"/>
          <w:sz w:val="24"/>
          <w:szCs w:val="24"/>
        </w:rPr>
        <w:t>sales presentations;</w:t>
      </w:r>
      <w:r w:rsidRPr="00680F47">
        <w:rPr>
          <w:rFonts w:ascii="Times New Roman" w:hAnsi="Times New Roman" w:cs="Times New Roman"/>
          <w:sz w:val="24"/>
          <w:szCs w:val="24"/>
        </w:rPr>
        <w:t xml:space="preserve"> newsletters; 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680F47">
        <w:rPr>
          <w:rFonts w:ascii="Times New Roman" w:hAnsi="Times New Roman" w:cs="Times New Roman"/>
          <w:sz w:val="24"/>
          <w:szCs w:val="24"/>
        </w:rPr>
        <w:t xml:space="preserve">brochures; and other </w:t>
      </w:r>
      <w:r>
        <w:rPr>
          <w:rFonts w:ascii="Times New Roman" w:hAnsi="Times New Roman" w:cs="Times New Roman"/>
          <w:sz w:val="24"/>
          <w:szCs w:val="24"/>
        </w:rPr>
        <w:t xml:space="preserve">internal &amp; </w:t>
      </w:r>
      <w:r w:rsidRPr="00680F47">
        <w:rPr>
          <w:rFonts w:ascii="Times New Roman" w:hAnsi="Times New Roman" w:cs="Times New Roman"/>
          <w:sz w:val="24"/>
          <w:szCs w:val="24"/>
        </w:rPr>
        <w:t>external communications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80F47">
        <w:rPr>
          <w:rFonts w:ascii="Times New Roman" w:hAnsi="Times New Roman" w:cs="Times New Roman"/>
          <w:sz w:val="24"/>
          <w:szCs w:val="24"/>
        </w:rPr>
        <w:t xml:space="preserve">Created </w:t>
      </w:r>
      <w:r>
        <w:rPr>
          <w:rFonts w:ascii="Times New Roman" w:hAnsi="Times New Roman" w:cs="Times New Roman"/>
          <w:sz w:val="24"/>
          <w:szCs w:val="24"/>
        </w:rPr>
        <w:t xml:space="preserve">content for </w:t>
      </w:r>
      <w:r w:rsidRPr="00680F47">
        <w:rPr>
          <w:rFonts w:ascii="Times New Roman" w:hAnsi="Times New Roman" w:cs="Times New Roman"/>
          <w:sz w:val="24"/>
          <w:szCs w:val="24"/>
        </w:rPr>
        <w:t>business brochures, flyers and seminar presentations/information packages</w:t>
      </w:r>
    </w:p>
    <w:p w:rsidR="00C02F65" w:rsidRPr="00B8559B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Wrote</w:t>
      </w:r>
      <w:r w:rsidRPr="00B8559B">
        <w:rPr>
          <w:rFonts w:ascii="Times New Roman" w:hAnsi="Times New Roman" w:cs="Times New Roman"/>
          <w:sz w:val="24"/>
          <w:szCs w:val="24"/>
        </w:rPr>
        <w:t xml:space="preserve"> unique titles and descriptions for various services and the software’s like ERP &amp; CRM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2F65" w:rsidRDefault="00C02F65" w:rsidP="00B16ECF">
      <w:pPr>
        <w:pStyle w:val="BodyTextInden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Contributed to update the company’s social s</w:t>
      </w:r>
      <w:r>
        <w:rPr>
          <w:rFonts w:ascii="Times New Roman" w:hAnsi="Times New Roman" w:cs="Times New Roman"/>
          <w:sz w:val="24"/>
          <w:szCs w:val="24"/>
        </w:rPr>
        <w:t>ites like Facebook,</w:t>
      </w:r>
      <w:r w:rsidRPr="00B8559B">
        <w:rPr>
          <w:rFonts w:ascii="Times New Roman" w:hAnsi="Times New Roman" w:cs="Times New Roman"/>
          <w:sz w:val="24"/>
          <w:szCs w:val="24"/>
        </w:rPr>
        <w:t xml:space="preserve"> Twitter</w:t>
      </w:r>
      <w:r>
        <w:rPr>
          <w:rFonts w:ascii="Times New Roman" w:hAnsi="Times New Roman" w:cs="Times New Roman"/>
          <w:sz w:val="24"/>
          <w:szCs w:val="24"/>
        </w:rPr>
        <w:t>, and other social media platforms.</w:t>
      </w:r>
    </w:p>
    <w:p w:rsidR="00C02F65" w:rsidRPr="00B8559B" w:rsidRDefault="00C02F65" w:rsidP="00B16ECF">
      <w:pPr>
        <w:pStyle w:val="BodyTextIndent"/>
        <w:ind w:left="720" w:firstLine="0"/>
        <w:rPr>
          <w:rFonts w:ascii="Times New Roman" w:hAnsi="Times New Roman" w:cs="Times New Roman"/>
          <w:sz w:val="24"/>
          <w:szCs w:val="24"/>
        </w:rPr>
      </w:pPr>
    </w:p>
    <w:bookmarkEnd w:id="9"/>
    <w:bookmarkEnd w:id="10"/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Educational Summary: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bookmarkStart w:id="11" w:name="OLE_LINK19"/>
      <w:bookmarkStart w:id="12" w:name="OLE_LINK20"/>
      <w:r w:rsidRPr="00B8559B">
        <w:rPr>
          <w:rFonts w:ascii="Times New Roman" w:hAnsi="Times New Roman" w:cs="Times New Roman"/>
          <w:sz w:val="24"/>
          <w:szCs w:val="24"/>
        </w:rPr>
        <w:t>Bachelor's degree in English Literature, Rajendra Degree College, Allahabad in 2009</w:t>
      </w:r>
    </w:p>
    <w:p w:rsidR="00C02F65" w:rsidRPr="00B8559B" w:rsidRDefault="00C02F65" w:rsidP="00B16ECF">
      <w:pPr>
        <w:pStyle w:val="BodyTextInden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Master's degree in business management, Punjab Technical University, Jalandhar in 2014</w:t>
      </w:r>
    </w:p>
    <w:p w:rsidR="00C02F65" w:rsidRPr="00B8559B" w:rsidRDefault="00C02F65" w:rsidP="00B16ECF">
      <w:pPr>
        <w:pStyle w:val="BodyTextInden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Postgraduate diploma in computer application, M. D. University, Rohtak 2011</w:t>
      </w:r>
    </w:p>
    <w:bookmarkEnd w:id="11"/>
    <w:bookmarkEnd w:id="12"/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Details: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Name:                      Saurabh Mishra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Date of Birth:           01/06/1985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Employment Status: Full time</w:t>
      </w:r>
    </w:p>
    <w:p w:rsidR="00C02F65" w:rsidRPr="00B8559B" w:rsidRDefault="00C02F65" w:rsidP="00B16ECF">
      <w:pPr>
        <w:pStyle w:val="BodyTextIndent"/>
        <w:ind w:left="58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t>Relationship status:  Married</w:t>
      </w: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b/>
          <w:bCs/>
          <w:sz w:val="24"/>
          <w:szCs w:val="24"/>
          <w:u w:val="single"/>
        </w:rPr>
        <w:t>Work Samples:</w:t>
      </w: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8559B">
          <w:rPr>
            <w:rStyle w:val="Hyperlink"/>
            <w:rFonts w:ascii="Times New Roman" w:hAnsi="Times New Roman" w:cs="Times New Roman"/>
            <w:sz w:val="24"/>
            <w:szCs w:val="24"/>
          </w:rPr>
          <w:t>www.acgilsoftware.blogspot.com</w:t>
        </w:r>
      </w:hyperlink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sz w:val="24"/>
          <w:szCs w:val="24"/>
          <w:u w:val="single"/>
        </w:rPr>
        <w:t>( March 2015 to July 2015)</w:t>
      </w: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8559B">
          <w:rPr>
            <w:rStyle w:val="Hyperlink"/>
            <w:rFonts w:ascii="Times New Roman" w:hAnsi="Times New Roman" w:cs="Times New Roman"/>
            <w:sz w:val="24"/>
            <w:szCs w:val="24"/>
          </w:rPr>
          <w:t>https://ecommerceportalindia.wordpress.com</w:t>
        </w:r>
      </w:hyperlink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sz w:val="24"/>
          <w:szCs w:val="24"/>
          <w:u w:val="single"/>
        </w:rPr>
        <w:t>( March 2015 to July 2015)</w:t>
      </w:r>
    </w:p>
    <w:p w:rsidR="00C02F65" w:rsidRPr="00B8559B" w:rsidRDefault="00C02F65" w:rsidP="00B16ECF">
      <w:pPr>
        <w:pStyle w:val="BodyTextIndent"/>
        <w:ind w:left="0" w:firstLine="0"/>
        <w:rPr>
          <w:rFonts w:ascii="Times New Roman" w:hAnsi="Times New Roman" w:cs="Times New Roman"/>
          <w:sz w:val="24"/>
          <w:szCs w:val="24"/>
        </w:rPr>
      </w:pPr>
    </w:p>
    <w:bookmarkEnd w:id="0"/>
    <w:bookmarkEnd w:id="1"/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</w:rPr>
      </w:pPr>
      <w:r w:rsidRPr="00B8559B">
        <w:rPr>
          <w:rFonts w:ascii="Times New Roman" w:hAnsi="Times New Roman" w:cs="Times New Roman"/>
          <w:sz w:val="24"/>
          <w:szCs w:val="24"/>
        </w:rPr>
        <w:fldChar w:fldCharType="begin"/>
      </w:r>
      <w:r w:rsidRPr="00B8559B">
        <w:rPr>
          <w:rFonts w:ascii="Times New Roman" w:hAnsi="Times New Roman" w:cs="Times New Roman"/>
          <w:sz w:val="24"/>
          <w:szCs w:val="24"/>
        </w:rPr>
        <w:instrText>HYPERLINK "http://totalresource4uindia.blogspot.in"</w:instrText>
      </w:r>
      <w:r w:rsidRPr="00E4769D">
        <w:rPr>
          <w:rFonts w:ascii="Times New Roman" w:hAnsi="Times New Roman" w:cs="Times New Roman"/>
          <w:sz w:val="24"/>
          <w:szCs w:val="24"/>
        </w:rPr>
      </w:r>
      <w:r w:rsidRPr="00B8559B">
        <w:rPr>
          <w:rFonts w:ascii="Times New Roman" w:hAnsi="Times New Roman" w:cs="Times New Roman"/>
          <w:sz w:val="24"/>
          <w:szCs w:val="24"/>
        </w:rPr>
        <w:fldChar w:fldCharType="separate"/>
      </w:r>
      <w:r w:rsidRPr="00B8559B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http://totalresource4uindia.blogspot.in</w:t>
      </w:r>
      <w:r w:rsidRPr="00B8559B">
        <w:rPr>
          <w:rFonts w:ascii="Times New Roman" w:hAnsi="Times New Roman" w:cs="Times New Roman"/>
          <w:sz w:val="24"/>
          <w:szCs w:val="24"/>
        </w:rPr>
        <w:fldChar w:fldCharType="end"/>
      </w:r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B8559B">
        <w:rPr>
          <w:rFonts w:ascii="Times New Roman" w:hAnsi="Times New Roman" w:cs="Times New Roman"/>
          <w:sz w:val="24"/>
          <w:szCs w:val="24"/>
          <w:u w:val="single"/>
        </w:rPr>
        <w:t>( March 2015 to July 2015)</w:t>
      </w:r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</w:rPr>
      </w:pPr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8559B">
          <w:rPr>
            <w:rStyle w:val="Hyperlink"/>
            <w:rFonts w:ascii="Times New Roman" w:hAnsi="Times New Roman" w:cs="Times New Roman"/>
            <w:sz w:val="24"/>
            <w:szCs w:val="24"/>
          </w:rPr>
          <w:t>www.okler.com</w:t>
        </w:r>
      </w:hyperlink>
    </w:p>
    <w:p w:rsidR="00C02F65" w:rsidRPr="00B8559B" w:rsidRDefault="00C02F65" w:rsidP="00B16ECF">
      <w:pPr>
        <w:pStyle w:val="BodyTextIndent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3" w:name="_PictureBullets"/>
      <w:r w:rsidRPr="00863DA1">
        <w:rPr>
          <w:vanish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bullet="t">
            <v:imagedata r:id="rId8" o:title=""/>
          </v:shape>
        </w:pict>
      </w:r>
      <w:bookmarkEnd w:id="13"/>
    </w:p>
    <w:sectPr w:rsidR="00C02F65" w:rsidRPr="00B8559B" w:rsidSect="00AF5D02">
      <w:pgSz w:w="12240" w:h="15840" w:code="1"/>
      <w:pgMar w:top="900" w:right="540" w:bottom="36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C74A1C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F487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95CF2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BD4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33A38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>
    <w:nsid w:val="FFFFFF81"/>
    <w:multiLevelType w:val="singleLevel"/>
    <w:tmpl w:val="C24210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>
    <w:nsid w:val="FFFFFF82"/>
    <w:multiLevelType w:val="singleLevel"/>
    <w:tmpl w:val="D36099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>
    <w:nsid w:val="FFFFFF83"/>
    <w:multiLevelType w:val="singleLevel"/>
    <w:tmpl w:val="A27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nsid w:val="FFFFFF88"/>
    <w:multiLevelType w:val="singleLevel"/>
    <w:tmpl w:val="2E200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2E4CA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nsid w:val="06AD5CFC"/>
    <w:multiLevelType w:val="hybridMultilevel"/>
    <w:tmpl w:val="E7147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074A5EB0"/>
    <w:multiLevelType w:val="hybridMultilevel"/>
    <w:tmpl w:val="9BBA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0DB16BA8"/>
    <w:multiLevelType w:val="hybridMultilevel"/>
    <w:tmpl w:val="5B58D38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0E0A3845"/>
    <w:multiLevelType w:val="hybridMultilevel"/>
    <w:tmpl w:val="B7C49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10610E7C"/>
    <w:multiLevelType w:val="hybridMultilevel"/>
    <w:tmpl w:val="BC6281B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 w:tplc="5B843E64">
      <w:start w:val="1"/>
      <w:numFmt w:val="decimal"/>
      <w:lvlText w:val="%2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F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114E02AA"/>
    <w:multiLevelType w:val="hybridMultilevel"/>
    <w:tmpl w:val="AC92D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1F9D14D5"/>
    <w:multiLevelType w:val="hybridMultilevel"/>
    <w:tmpl w:val="C194C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1FED756A"/>
    <w:multiLevelType w:val="hybridMultilevel"/>
    <w:tmpl w:val="74F07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245D2B66"/>
    <w:multiLevelType w:val="hybridMultilevel"/>
    <w:tmpl w:val="6E5C3DC4"/>
    <w:lvl w:ilvl="0" w:tplc="273A2CE4">
      <w:start w:val="1"/>
      <w:numFmt w:val="decimal"/>
      <w:lvlText w:val="%1."/>
      <w:lvlJc w:val="left"/>
      <w:pPr>
        <w:tabs>
          <w:tab w:val="num" w:pos="3255"/>
        </w:tabs>
        <w:ind w:left="3255" w:hanging="2895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4D81D6C"/>
    <w:multiLevelType w:val="hybridMultilevel"/>
    <w:tmpl w:val="F61899E6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5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1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5" w:hanging="360"/>
      </w:pPr>
      <w:rPr>
        <w:rFonts w:ascii="Wingdings" w:hAnsi="Wingdings" w:cs="Wingdings" w:hint="default"/>
      </w:rPr>
    </w:lvl>
  </w:abstractNum>
  <w:abstractNum w:abstractNumId="20">
    <w:nsid w:val="287A1AF0"/>
    <w:multiLevelType w:val="hybridMultilevel"/>
    <w:tmpl w:val="3012777E"/>
    <w:lvl w:ilvl="0" w:tplc="0654239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E5E0484"/>
    <w:multiLevelType w:val="hybridMultilevel"/>
    <w:tmpl w:val="D12030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nsid w:val="3A807A63"/>
    <w:multiLevelType w:val="hybridMultilevel"/>
    <w:tmpl w:val="E0B0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3BBA11CD"/>
    <w:multiLevelType w:val="hybridMultilevel"/>
    <w:tmpl w:val="4F68DD8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cs="Wingdings" w:hint="default"/>
      </w:rPr>
    </w:lvl>
  </w:abstractNum>
  <w:abstractNum w:abstractNumId="24">
    <w:nsid w:val="3DB751A9"/>
    <w:multiLevelType w:val="hybridMultilevel"/>
    <w:tmpl w:val="E8327FA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5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1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5" w:hanging="360"/>
      </w:pPr>
      <w:rPr>
        <w:rFonts w:ascii="Wingdings" w:hAnsi="Wingdings" w:cs="Wingdings" w:hint="default"/>
      </w:rPr>
    </w:lvl>
  </w:abstractNum>
  <w:abstractNum w:abstractNumId="25">
    <w:nsid w:val="3DC57A9A"/>
    <w:multiLevelType w:val="hybridMultilevel"/>
    <w:tmpl w:val="583A276A"/>
    <w:lvl w:ilvl="0" w:tplc="0654239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654239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DFB79BE"/>
    <w:multiLevelType w:val="hybridMultilevel"/>
    <w:tmpl w:val="840C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4910306B"/>
    <w:multiLevelType w:val="hybridMultilevel"/>
    <w:tmpl w:val="77A22730"/>
    <w:lvl w:ilvl="0" w:tplc="0654239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AD473DD"/>
    <w:multiLevelType w:val="hybridMultilevel"/>
    <w:tmpl w:val="7EC6D148"/>
    <w:lvl w:ilvl="0" w:tplc="04090001">
      <w:start w:val="1"/>
      <w:numFmt w:val="bullet"/>
      <w:lvlText w:val=""/>
      <w:lvlJc w:val="left"/>
      <w:pPr>
        <w:ind w:left="1384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4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44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84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04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44" w:hanging="360"/>
      </w:pPr>
      <w:rPr>
        <w:rFonts w:ascii="Wingdings" w:hAnsi="Wingdings" w:cs="Wingdings" w:hint="default"/>
      </w:rPr>
    </w:lvl>
  </w:abstractNum>
  <w:abstractNum w:abstractNumId="29">
    <w:nsid w:val="52BC46D2"/>
    <w:multiLevelType w:val="hybridMultilevel"/>
    <w:tmpl w:val="70303D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nsid w:val="53F5331C"/>
    <w:multiLevelType w:val="hybridMultilevel"/>
    <w:tmpl w:val="D584AA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1">
    <w:nsid w:val="5A3B416B"/>
    <w:multiLevelType w:val="hybridMultilevel"/>
    <w:tmpl w:val="C80E541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cs="Wingdings" w:hint="default"/>
      </w:rPr>
    </w:lvl>
  </w:abstractNum>
  <w:abstractNum w:abstractNumId="32">
    <w:nsid w:val="5EC334B0"/>
    <w:multiLevelType w:val="hybridMultilevel"/>
    <w:tmpl w:val="0156AE3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cs="Wingdings" w:hint="default"/>
      </w:rPr>
    </w:lvl>
  </w:abstractNum>
  <w:abstractNum w:abstractNumId="33">
    <w:nsid w:val="633E17F0"/>
    <w:multiLevelType w:val="hybridMultilevel"/>
    <w:tmpl w:val="10329D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4">
    <w:nsid w:val="69343BFD"/>
    <w:multiLevelType w:val="hybridMultilevel"/>
    <w:tmpl w:val="1D64F844"/>
    <w:lvl w:ilvl="0" w:tplc="14DA42E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35">
    <w:nsid w:val="69912623"/>
    <w:multiLevelType w:val="hybridMultilevel"/>
    <w:tmpl w:val="9BD4BFE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6">
    <w:nsid w:val="6C07058D"/>
    <w:multiLevelType w:val="hybridMultilevel"/>
    <w:tmpl w:val="F6581D84"/>
    <w:lvl w:ilvl="0" w:tplc="0654239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>
      <w:start w:val="1"/>
      <w:numFmt w:val="lowerRoman"/>
      <w:lvlText w:val="%3."/>
      <w:lvlJc w:val="right"/>
      <w:pPr>
        <w:ind w:left="2145" w:hanging="180"/>
      </w:pPr>
    </w:lvl>
    <w:lvl w:ilvl="3" w:tplc="0409000F">
      <w:start w:val="1"/>
      <w:numFmt w:val="decimal"/>
      <w:lvlText w:val="%4."/>
      <w:lvlJc w:val="left"/>
      <w:pPr>
        <w:ind w:left="2865" w:hanging="360"/>
      </w:pPr>
    </w:lvl>
    <w:lvl w:ilvl="4" w:tplc="04090019">
      <w:start w:val="1"/>
      <w:numFmt w:val="lowerLetter"/>
      <w:lvlText w:val="%5."/>
      <w:lvlJc w:val="left"/>
      <w:pPr>
        <w:ind w:left="3585" w:hanging="360"/>
      </w:pPr>
    </w:lvl>
    <w:lvl w:ilvl="5" w:tplc="0409001B">
      <w:start w:val="1"/>
      <w:numFmt w:val="lowerRoman"/>
      <w:lvlText w:val="%6."/>
      <w:lvlJc w:val="right"/>
      <w:pPr>
        <w:ind w:left="4305" w:hanging="180"/>
      </w:pPr>
    </w:lvl>
    <w:lvl w:ilvl="6" w:tplc="0409000F">
      <w:start w:val="1"/>
      <w:numFmt w:val="decimal"/>
      <w:lvlText w:val="%7."/>
      <w:lvlJc w:val="left"/>
      <w:pPr>
        <w:ind w:left="5025" w:hanging="360"/>
      </w:pPr>
    </w:lvl>
    <w:lvl w:ilvl="7" w:tplc="04090019">
      <w:start w:val="1"/>
      <w:numFmt w:val="lowerLetter"/>
      <w:lvlText w:val="%8."/>
      <w:lvlJc w:val="left"/>
      <w:pPr>
        <w:ind w:left="5745" w:hanging="360"/>
      </w:pPr>
    </w:lvl>
    <w:lvl w:ilvl="8" w:tplc="0409001B">
      <w:start w:val="1"/>
      <w:numFmt w:val="lowerRoman"/>
      <w:lvlText w:val="%9."/>
      <w:lvlJc w:val="right"/>
      <w:pPr>
        <w:ind w:left="6465" w:hanging="180"/>
      </w:pPr>
    </w:lvl>
  </w:abstractNum>
  <w:abstractNum w:abstractNumId="37">
    <w:nsid w:val="6E8A7096"/>
    <w:multiLevelType w:val="hybridMultilevel"/>
    <w:tmpl w:val="11DEF23E"/>
    <w:lvl w:ilvl="0" w:tplc="5A3E67D6">
      <w:start w:val="1"/>
      <w:numFmt w:val="decimal"/>
      <w:lvlText w:val="%1."/>
      <w:lvlJc w:val="left"/>
      <w:pPr>
        <w:tabs>
          <w:tab w:val="num" w:pos="3600"/>
        </w:tabs>
        <w:ind w:left="360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8">
    <w:nsid w:val="6FDB7BDE"/>
    <w:multiLevelType w:val="hybridMultilevel"/>
    <w:tmpl w:val="8744DD64"/>
    <w:lvl w:ilvl="0" w:tplc="40090001">
      <w:start w:val="1"/>
      <w:numFmt w:val="bullet"/>
      <w:lvlText w:val=""/>
      <w:lvlJc w:val="left"/>
      <w:pPr>
        <w:ind w:left="662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02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22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62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4982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22" w:hanging="360"/>
      </w:pPr>
      <w:rPr>
        <w:rFonts w:ascii="Wingdings" w:hAnsi="Wingdings" w:cs="Wingdings" w:hint="default"/>
      </w:rPr>
    </w:lvl>
  </w:abstractNum>
  <w:abstractNum w:abstractNumId="39">
    <w:nsid w:val="70B22EAE"/>
    <w:multiLevelType w:val="hybridMultilevel"/>
    <w:tmpl w:val="0D04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70BC313D"/>
    <w:multiLevelType w:val="hybridMultilevel"/>
    <w:tmpl w:val="61B4B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7A7364BF"/>
    <w:multiLevelType w:val="hybridMultilevel"/>
    <w:tmpl w:val="8F7C1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21"/>
  </w:num>
  <w:num w:numId="3">
    <w:abstractNumId w:val="18"/>
  </w:num>
  <w:num w:numId="4">
    <w:abstractNumId w:val="37"/>
  </w:num>
  <w:num w:numId="5">
    <w:abstractNumId w:val="30"/>
  </w:num>
  <w:num w:numId="6">
    <w:abstractNumId w:val="35"/>
  </w:num>
  <w:num w:numId="7">
    <w:abstractNumId w:val="2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0"/>
  </w:num>
  <w:num w:numId="19">
    <w:abstractNumId w:val="11"/>
  </w:num>
  <w:num w:numId="20">
    <w:abstractNumId w:val="15"/>
  </w:num>
  <w:num w:numId="21">
    <w:abstractNumId w:val="17"/>
  </w:num>
  <w:num w:numId="22">
    <w:abstractNumId w:val="12"/>
  </w:num>
  <w:num w:numId="23">
    <w:abstractNumId w:val="33"/>
  </w:num>
  <w:num w:numId="24">
    <w:abstractNumId w:val="34"/>
  </w:num>
  <w:num w:numId="25">
    <w:abstractNumId w:val="36"/>
  </w:num>
  <w:num w:numId="26">
    <w:abstractNumId w:val="20"/>
  </w:num>
  <w:num w:numId="27">
    <w:abstractNumId w:val="27"/>
  </w:num>
  <w:num w:numId="28">
    <w:abstractNumId w:val="25"/>
  </w:num>
  <w:num w:numId="29">
    <w:abstractNumId w:val="31"/>
  </w:num>
  <w:num w:numId="30">
    <w:abstractNumId w:val="23"/>
  </w:num>
  <w:num w:numId="31">
    <w:abstractNumId w:val="16"/>
  </w:num>
  <w:num w:numId="32">
    <w:abstractNumId w:val="19"/>
  </w:num>
  <w:num w:numId="33">
    <w:abstractNumId w:val="24"/>
  </w:num>
  <w:num w:numId="34">
    <w:abstractNumId w:val="32"/>
  </w:num>
  <w:num w:numId="35">
    <w:abstractNumId w:val="28"/>
  </w:num>
  <w:num w:numId="36">
    <w:abstractNumId w:val="22"/>
  </w:num>
  <w:num w:numId="37">
    <w:abstractNumId w:val="40"/>
  </w:num>
  <w:num w:numId="38">
    <w:abstractNumId w:val="39"/>
  </w:num>
  <w:num w:numId="39">
    <w:abstractNumId w:val="26"/>
  </w:num>
  <w:num w:numId="40">
    <w:abstractNumId w:val="13"/>
  </w:num>
  <w:num w:numId="41">
    <w:abstractNumId w:val="41"/>
  </w:num>
  <w:num w:numId="42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defaultTabStop w:val="720"/>
  <w:doNotHyphenateCaps/>
  <w:drawingGridHorizontalSpacing w:val="120"/>
  <w:displayHorizontalDrawingGridEvery w:val="2"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169A"/>
    <w:rsid w:val="0000130F"/>
    <w:rsid w:val="00004600"/>
    <w:rsid w:val="000100E6"/>
    <w:rsid w:val="0001025B"/>
    <w:rsid w:val="0001570D"/>
    <w:rsid w:val="000263DF"/>
    <w:rsid w:val="000309DC"/>
    <w:rsid w:val="00037A39"/>
    <w:rsid w:val="00044441"/>
    <w:rsid w:val="000504D1"/>
    <w:rsid w:val="00050CC2"/>
    <w:rsid w:val="0005455F"/>
    <w:rsid w:val="00054D0A"/>
    <w:rsid w:val="0005610A"/>
    <w:rsid w:val="00056946"/>
    <w:rsid w:val="00056E56"/>
    <w:rsid w:val="00066883"/>
    <w:rsid w:val="000679D0"/>
    <w:rsid w:val="00070C6D"/>
    <w:rsid w:val="0007161E"/>
    <w:rsid w:val="00074386"/>
    <w:rsid w:val="0007615A"/>
    <w:rsid w:val="0008023D"/>
    <w:rsid w:val="00083258"/>
    <w:rsid w:val="00085CB3"/>
    <w:rsid w:val="00090645"/>
    <w:rsid w:val="00091632"/>
    <w:rsid w:val="000946B3"/>
    <w:rsid w:val="00094D1C"/>
    <w:rsid w:val="00094D3C"/>
    <w:rsid w:val="00095256"/>
    <w:rsid w:val="00095E0F"/>
    <w:rsid w:val="000961E6"/>
    <w:rsid w:val="000A04BF"/>
    <w:rsid w:val="000A21D7"/>
    <w:rsid w:val="000A3746"/>
    <w:rsid w:val="000A4F5C"/>
    <w:rsid w:val="000A50E1"/>
    <w:rsid w:val="000A7244"/>
    <w:rsid w:val="000B1BBD"/>
    <w:rsid w:val="000C0ABD"/>
    <w:rsid w:val="000C37E7"/>
    <w:rsid w:val="000C6D11"/>
    <w:rsid w:val="000D3858"/>
    <w:rsid w:val="000E3168"/>
    <w:rsid w:val="000F6787"/>
    <w:rsid w:val="000F7DAA"/>
    <w:rsid w:val="00102E70"/>
    <w:rsid w:val="00103438"/>
    <w:rsid w:val="00106D0A"/>
    <w:rsid w:val="00113DC3"/>
    <w:rsid w:val="001246AD"/>
    <w:rsid w:val="00124BFE"/>
    <w:rsid w:val="00130222"/>
    <w:rsid w:val="00130A9E"/>
    <w:rsid w:val="00131672"/>
    <w:rsid w:val="001335F1"/>
    <w:rsid w:val="001354A1"/>
    <w:rsid w:val="00152503"/>
    <w:rsid w:val="0015302B"/>
    <w:rsid w:val="00153CE6"/>
    <w:rsid w:val="00154720"/>
    <w:rsid w:val="00156707"/>
    <w:rsid w:val="00164A25"/>
    <w:rsid w:val="00166FD8"/>
    <w:rsid w:val="00172BBF"/>
    <w:rsid w:val="00180C8F"/>
    <w:rsid w:val="001817CD"/>
    <w:rsid w:val="00187E41"/>
    <w:rsid w:val="00190670"/>
    <w:rsid w:val="00193669"/>
    <w:rsid w:val="00193CEC"/>
    <w:rsid w:val="001A2DEB"/>
    <w:rsid w:val="001A611A"/>
    <w:rsid w:val="001A7379"/>
    <w:rsid w:val="001B46B8"/>
    <w:rsid w:val="001C17F4"/>
    <w:rsid w:val="001C1876"/>
    <w:rsid w:val="001C48E7"/>
    <w:rsid w:val="001C6C53"/>
    <w:rsid w:val="001D12AC"/>
    <w:rsid w:val="001D1337"/>
    <w:rsid w:val="001D4CD3"/>
    <w:rsid w:val="001D7D9E"/>
    <w:rsid w:val="001E1ED8"/>
    <w:rsid w:val="001E4ECE"/>
    <w:rsid w:val="001E569E"/>
    <w:rsid w:val="001E6FC6"/>
    <w:rsid w:val="001E7236"/>
    <w:rsid w:val="00200F1E"/>
    <w:rsid w:val="0020149C"/>
    <w:rsid w:val="00201A39"/>
    <w:rsid w:val="00202CBB"/>
    <w:rsid w:val="00202F35"/>
    <w:rsid w:val="00206278"/>
    <w:rsid w:val="00207B2A"/>
    <w:rsid w:val="00221296"/>
    <w:rsid w:val="0023338B"/>
    <w:rsid w:val="002464EA"/>
    <w:rsid w:val="002524BC"/>
    <w:rsid w:val="00254EDB"/>
    <w:rsid w:val="00261664"/>
    <w:rsid w:val="002644F0"/>
    <w:rsid w:val="002659EE"/>
    <w:rsid w:val="00266D13"/>
    <w:rsid w:val="00270E4A"/>
    <w:rsid w:val="0027147D"/>
    <w:rsid w:val="0027502F"/>
    <w:rsid w:val="002821D3"/>
    <w:rsid w:val="00287245"/>
    <w:rsid w:val="00296215"/>
    <w:rsid w:val="002A1EBB"/>
    <w:rsid w:val="002A2021"/>
    <w:rsid w:val="002A576C"/>
    <w:rsid w:val="002A6405"/>
    <w:rsid w:val="002C1FCE"/>
    <w:rsid w:val="002C3406"/>
    <w:rsid w:val="002C6DAF"/>
    <w:rsid w:val="002C77C0"/>
    <w:rsid w:val="002E13F9"/>
    <w:rsid w:val="002F337A"/>
    <w:rsid w:val="002F4B23"/>
    <w:rsid w:val="002F77EB"/>
    <w:rsid w:val="00305DBD"/>
    <w:rsid w:val="00310216"/>
    <w:rsid w:val="00312E9D"/>
    <w:rsid w:val="00313AD4"/>
    <w:rsid w:val="00322C81"/>
    <w:rsid w:val="00331BE5"/>
    <w:rsid w:val="00333190"/>
    <w:rsid w:val="003408FB"/>
    <w:rsid w:val="003426F8"/>
    <w:rsid w:val="00347722"/>
    <w:rsid w:val="003501B3"/>
    <w:rsid w:val="00350CAD"/>
    <w:rsid w:val="00352B8D"/>
    <w:rsid w:val="00357C05"/>
    <w:rsid w:val="00366FC9"/>
    <w:rsid w:val="00367C48"/>
    <w:rsid w:val="003701A3"/>
    <w:rsid w:val="00370F64"/>
    <w:rsid w:val="00372797"/>
    <w:rsid w:val="00381DBC"/>
    <w:rsid w:val="003828C9"/>
    <w:rsid w:val="00384022"/>
    <w:rsid w:val="00387200"/>
    <w:rsid w:val="00392047"/>
    <w:rsid w:val="003946E6"/>
    <w:rsid w:val="00395EC8"/>
    <w:rsid w:val="00396A72"/>
    <w:rsid w:val="003A243C"/>
    <w:rsid w:val="003A2A45"/>
    <w:rsid w:val="003B6517"/>
    <w:rsid w:val="003C1F87"/>
    <w:rsid w:val="003C2B9B"/>
    <w:rsid w:val="003D2D73"/>
    <w:rsid w:val="003D3D56"/>
    <w:rsid w:val="003D7B30"/>
    <w:rsid w:val="003E2780"/>
    <w:rsid w:val="003F0D05"/>
    <w:rsid w:val="003F7297"/>
    <w:rsid w:val="0040244B"/>
    <w:rsid w:val="00402509"/>
    <w:rsid w:val="00405186"/>
    <w:rsid w:val="0041084C"/>
    <w:rsid w:val="00411F0D"/>
    <w:rsid w:val="00412031"/>
    <w:rsid w:val="00413278"/>
    <w:rsid w:val="004159C5"/>
    <w:rsid w:val="00415CE2"/>
    <w:rsid w:val="00416DFD"/>
    <w:rsid w:val="00423AE5"/>
    <w:rsid w:val="00423B7F"/>
    <w:rsid w:val="00426F50"/>
    <w:rsid w:val="0043147F"/>
    <w:rsid w:val="00434D8F"/>
    <w:rsid w:val="004377F3"/>
    <w:rsid w:val="00440E3D"/>
    <w:rsid w:val="00440E61"/>
    <w:rsid w:val="00451DBF"/>
    <w:rsid w:val="004560A4"/>
    <w:rsid w:val="00456F35"/>
    <w:rsid w:val="0046761E"/>
    <w:rsid w:val="004701BD"/>
    <w:rsid w:val="004737FE"/>
    <w:rsid w:val="00482F52"/>
    <w:rsid w:val="00487E74"/>
    <w:rsid w:val="00492C88"/>
    <w:rsid w:val="00493301"/>
    <w:rsid w:val="00495931"/>
    <w:rsid w:val="00496B59"/>
    <w:rsid w:val="004A052D"/>
    <w:rsid w:val="004A7652"/>
    <w:rsid w:val="004A7E65"/>
    <w:rsid w:val="004C1248"/>
    <w:rsid w:val="004C1821"/>
    <w:rsid w:val="004C30F2"/>
    <w:rsid w:val="004C6F3D"/>
    <w:rsid w:val="004D1C53"/>
    <w:rsid w:val="004D1F15"/>
    <w:rsid w:val="004D37D8"/>
    <w:rsid w:val="004D7FED"/>
    <w:rsid w:val="004F5D8C"/>
    <w:rsid w:val="004F68B3"/>
    <w:rsid w:val="00500A37"/>
    <w:rsid w:val="005030AF"/>
    <w:rsid w:val="005101BA"/>
    <w:rsid w:val="005113D5"/>
    <w:rsid w:val="0051705F"/>
    <w:rsid w:val="00523559"/>
    <w:rsid w:val="0052641E"/>
    <w:rsid w:val="00531547"/>
    <w:rsid w:val="00532EF7"/>
    <w:rsid w:val="005331D5"/>
    <w:rsid w:val="00535EC5"/>
    <w:rsid w:val="00536BDC"/>
    <w:rsid w:val="00540AE8"/>
    <w:rsid w:val="00551F64"/>
    <w:rsid w:val="00554705"/>
    <w:rsid w:val="005565FF"/>
    <w:rsid w:val="00564130"/>
    <w:rsid w:val="00566985"/>
    <w:rsid w:val="00571270"/>
    <w:rsid w:val="00571A88"/>
    <w:rsid w:val="005744E6"/>
    <w:rsid w:val="005745DD"/>
    <w:rsid w:val="00581568"/>
    <w:rsid w:val="0058318C"/>
    <w:rsid w:val="0058437A"/>
    <w:rsid w:val="00594D1B"/>
    <w:rsid w:val="00596947"/>
    <w:rsid w:val="005A0535"/>
    <w:rsid w:val="005A24D9"/>
    <w:rsid w:val="005A27F0"/>
    <w:rsid w:val="005A4CFF"/>
    <w:rsid w:val="005A582B"/>
    <w:rsid w:val="005B50D0"/>
    <w:rsid w:val="005C10EC"/>
    <w:rsid w:val="005C1EE4"/>
    <w:rsid w:val="005D1652"/>
    <w:rsid w:val="005D209C"/>
    <w:rsid w:val="005D2527"/>
    <w:rsid w:val="005D3679"/>
    <w:rsid w:val="005D3CEB"/>
    <w:rsid w:val="005E1545"/>
    <w:rsid w:val="005E308D"/>
    <w:rsid w:val="005F4AD3"/>
    <w:rsid w:val="006038FC"/>
    <w:rsid w:val="00604281"/>
    <w:rsid w:val="006073DD"/>
    <w:rsid w:val="00607C93"/>
    <w:rsid w:val="0061319F"/>
    <w:rsid w:val="0061464B"/>
    <w:rsid w:val="00616A59"/>
    <w:rsid w:val="00620504"/>
    <w:rsid w:val="0062108A"/>
    <w:rsid w:val="00622F2A"/>
    <w:rsid w:val="00622F45"/>
    <w:rsid w:val="0063198A"/>
    <w:rsid w:val="00636E53"/>
    <w:rsid w:val="006407A7"/>
    <w:rsid w:val="00646533"/>
    <w:rsid w:val="006476CC"/>
    <w:rsid w:val="00655FF5"/>
    <w:rsid w:val="00664486"/>
    <w:rsid w:val="006704C3"/>
    <w:rsid w:val="006722EF"/>
    <w:rsid w:val="00680F47"/>
    <w:rsid w:val="0068104C"/>
    <w:rsid w:val="00682A60"/>
    <w:rsid w:val="006868BD"/>
    <w:rsid w:val="00692614"/>
    <w:rsid w:val="00692C74"/>
    <w:rsid w:val="00693968"/>
    <w:rsid w:val="00696D80"/>
    <w:rsid w:val="006A1311"/>
    <w:rsid w:val="006A1544"/>
    <w:rsid w:val="006A270D"/>
    <w:rsid w:val="006A4AFA"/>
    <w:rsid w:val="006A70FA"/>
    <w:rsid w:val="006B345E"/>
    <w:rsid w:val="006B3629"/>
    <w:rsid w:val="006B3ACB"/>
    <w:rsid w:val="006B50EF"/>
    <w:rsid w:val="006C4B35"/>
    <w:rsid w:val="006C5D30"/>
    <w:rsid w:val="006D14D7"/>
    <w:rsid w:val="006D40DD"/>
    <w:rsid w:val="006D5EE5"/>
    <w:rsid w:val="006E23BA"/>
    <w:rsid w:val="006E3479"/>
    <w:rsid w:val="006E5DF4"/>
    <w:rsid w:val="006F629A"/>
    <w:rsid w:val="00702FD0"/>
    <w:rsid w:val="00703737"/>
    <w:rsid w:val="00732220"/>
    <w:rsid w:val="00732841"/>
    <w:rsid w:val="00735599"/>
    <w:rsid w:val="00735EE7"/>
    <w:rsid w:val="007505C1"/>
    <w:rsid w:val="007510B7"/>
    <w:rsid w:val="00752582"/>
    <w:rsid w:val="007553E9"/>
    <w:rsid w:val="0075796C"/>
    <w:rsid w:val="00761E6C"/>
    <w:rsid w:val="00770C38"/>
    <w:rsid w:val="00773B2C"/>
    <w:rsid w:val="00773FFB"/>
    <w:rsid w:val="00777129"/>
    <w:rsid w:val="007772FF"/>
    <w:rsid w:val="00777A8D"/>
    <w:rsid w:val="0078008E"/>
    <w:rsid w:val="00781C1D"/>
    <w:rsid w:val="007857D6"/>
    <w:rsid w:val="00794CE6"/>
    <w:rsid w:val="00795CCA"/>
    <w:rsid w:val="00796E22"/>
    <w:rsid w:val="007A5D76"/>
    <w:rsid w:val="007A5FCF"/>
    <w:rsid w:val="007A6C57"/>
    <w:rsid w:val="007B5E9B"/>
    <w:rsid w:val="007C1447"/>
    <w:rsid w:val="007C2311"/>
    <w:rsid w:val="007C6186"/>
    <w:rsid w:val="007D14FA"/>
    <w:rsid w:val="007D26C7"/>
    <w:rsid w:val="007D2F7D"/>
    <w:rsid w:val="007E0B77"/>
    <w:rsid w:val="007E214F"/>
    <w:rsid w:val="007E6CE5"/>
    <w:rsid w:val="00801A0C"/>
    <w:rsid w:val="00805EB4"/>
    <w:rsid w:val="00806612"/>
    <w:rsid w:val="0080717F"/>
    <w:rsid w:val="00807798"/>
    <w:rsid w:val="0081096B"/>
    <w:rsid w:val="00815171"/>
    <w:rsid w:val="008163E1"/>
    <w:rsid w:val="00832C09"/>
    <w:rsid w:val="0083332B"/>
    <w:rsid w:val="008378AE"/>
    <w:rsid w:val="00840DFA"/>
    <w:rsid w:val="00844B07"/>
    <w:rsid w:val="00847789"/>
    <w:rsid w:val="00850A7D"/>
    <w:rsid w:val="008548C3"/>
    <w:rsid w:val="0086033F"/>
    <w:rsid w:val="00860DAD"/>
    <w:rsid w:val="00861627"/>
    <w:rsid w:val="00863007"/>
    <w:rsid w:val="008638FB"/>
    <w:rsid w:val="00863DA1"/>
    <w:rsid w:val="00864903"/>
    <w:rsid w:val="00865C0D"/>
    <w:rsid w:val="00867C8C"/>
    <w:rsid w:val="00877A32"/>
    <w:rsid w:val="00891C13"/>
    <w:rsid w:val="00894217"/>
    <w:rsid w:val="008965A7"/>
    <w:rsid w:val="00897AA2"/>
    <w:rsid w:val="008A59F9"/>
    <w:rsid w:val="008A7261"/>
    <w:rsid w:val="008B6E8D"/>
    <w:rsid w:val="008C05F8"/>
    <w:rsid w:val="008C27C8"/>
    <w:rsid w:val="008C2F3D"/>
    <w:rsid w:val="008C3AF6"/>
    <w:rsid w:val="008C4098"/>
    <w:rsid w:val="008C4EC4"/>
    <w:rsid w:val="008E050C"/>
    <w:rsid w:val="008E0549"/>
    <w:rsid w:val="008F17F1"/>
    <w:rsid w:val="0090054F"/>
    <w:rsid w:val="00902082"/>
    <w:rsid w:val="009028FB"/>
    <w:rsid w:val="00907F18"/>
    <w:rsid w:val="00912EC8"/>
    <w:rsid w:val="0091367D"/>
    <w:rsid w:val="00914090"/>
    <w:rsid w:val="009143A9"/>
    <w:rsid w:val="00933442"/>
    <w:rsid w:val="00935A8D"/>
    <w:rsid w:val="00935C03"/>
    <w:rsid w:val="00941083"/>
    <w:rsid w:val="0094142B"/>
    <w:rsid w:val="00942422"/>
    <w:rsid w:val="0094283E"/>
    <w:rsid w:val="00952A7B"/>
    <w:rsid w:val="0095414D"/>
    <w:rsid w:val="00962B31"/>
    <w:rsid w:val="00965418"/>
    <w:rsid w:val="00971A5B"/>
    <w:rsid w:val="009750BC"/>
    <w:rsid w:val="00976F49"/>
    <w:rsid w:val="00980EE0"/>
    <w:rsid w:val="009842E2"/>
    <w:rsid w:val="00987D66"/>
    <w:rsid w:val="0099080E"/>
    <w:rsid w:val="00995250"/>
    <w:rsid w:val="00995C54"/>
    <w:rsid w:val="00997482"/>
    <w:rsid w:val="009A1552"/>
    <w:rsid w:val="009A169A"/>
    <w:rsid w:val="009B465F"/>
    <w:rsid w:val="009C0568"/>
    <w:rsid w:val="009C1AE6"/>
    <w:rsid w:val="009C4F20"/>
    <w:rsid w:val="009C7EA2"/>
    <w:rsid w:val="009D1BFA"/>
    <w:rsid w:val="009D313E"/>
    <w:rsid w:val="009D39EA"/>
    <w:rsid w:val="009D4142"/>
    <w:rsid w:val="009E290E"/>
    <w:rsid w:val="009E3C72"/>
    <w:rsid w:val="009F1985"/>
    <w:rsid w:val="009F1C95"/>
    <w:rsid w:val="009F55DB"/>
    <w:rsid w:val="009F70FF"/>
    <w:rsid w:val="00A1587B"/>
    <w:rsid w:val="00A20774"/>
    <w:rsid w:val="00A229CE"/>
    <w:rsid w:val="00A274E8"/>
    <w:rsid w:val="00A31669"/>
    <w:rsid w:val="00A33FF4"/>
    <w:rsid w:val="00A344B5"/>
    <w:rsid w:val="00A43973"/>
    <w:rsid w:val="00A547F1"/>
    <w:rsid w:val="00A61DC8"/>
    <w:rsid w:val="00A64691"/>
    <w:rsid w:val="00A65EF0"/>
    <w:rsid w:val="00A72548"/>
    <w:rsid w:val="00A75CD1"/>
    <w:rsid w:val="00A7734F"/>
    <w:rsid w:val="00A82B93"/>
    <w:rsid w:val="00A845F5"/>
    <w:rsid w:val="00A951C8"/>
    <w:rsid w:val="00AA0FD0"/>
    <w:rsid w:val="00AB19ED"/>
    <w:rsid w:val="00AB31B6"/>
    <w:rsid w:val="00AB79D0"/>
    <w:rsid w:val="00AC14A1"/>
    <w:rsid w:val="00AC2FC2"/>
    <w:rsid w:val="00AC5B88"/>
    <w:rsid w:val="00AD779F"/>
    <w:rsid w:val="00AE1F5B"/>
    <w:rsid w:val="00AE6815"/>
    <w:rsid w:val="00AE6F40"/>
    <w:rsid w:val="00AF3BC4"/>
    <w:rsid w:val="00AF5D02"/>
    <w:rsid w:val="00B02F04"/>
    <w:rsid w:val="00B061B4"/>
    <w:rsid w:val="00B06A6C"/>
    <w:rsid w:val="00B10EEB"/>
    <w:rsid w:val="00B1205B"/>
    <w:rsid w:val="00B142EF"/>
    <w:rsid w:val="00B16ECF"/>
    <w:rsid w:val="00B178F9"/>
    <w:rsid w:val="00B22ADD"/>
    <w:rsid w:val="00B27D1C"/>
    <w:rsid w:val="00B27DE4"/>
    <w:rsid w:val="00B314AC"/>
    <w:rsid w:val="00B3270F"/>
    <w:rsid w:val="00B41D5C"/>
    <w:rsid w:val="00B42F27"/>
    <w:rsid w:val="00B438CF"/>
    <w:rsid w:val="00B44247"/>
    <w:rsid w:val="00B50563"/>
    <w:rsid w:val="00B524C4"/>
    <w:rsid w:val="00B52818"/>
    <w:rsid w:val="00B53A24"/>
    <w:rsid w:val="00B53B28"/>
    <w:rsid w:val="00B55598"/>
    <w:rsid w:val="00B5593C"/>
    <w:rsid w:val="00B62777"/>
    <w:rsid w:val="00B640D6"/>
    <w:rsid w:val="00B6414B"/>
    <w:rsid w:val="00B733E2"/>
    <w:rsid w:val="00B74B34"/>
    <w:rsid w:val="00B764D5"/>
    <w:rsid w:val="00B8559B"/>
    <w:rsid w:val="00B91F2A"/>
    <w:rsid w:val="00B97691"/>
    <w:rsid w:val="00BA1BFF"/>
    <w:rsid w:val="00BA53F8"/>
    <w:rsid w:val="00BA7EF8"/>
    <w:rsid w:val="00BB24E9"/>
    <w:rsid w:val="00BB3394"/>
    <w:rsid w:val="00BB38B8"/>
    <w:rsid w:val="00BB3F88"/>
    <w:rsid w:val="00BB5F8A"/>
    <w:rsid w:val="00BB6317"/>
    <w:rsid w:val="00BB6347"/>
    <w:rsid w:val="00BC0268"/>
    <w:rsid w:val="00BC3667"/>
    <w:rsid w:val="00BC3B1E"/>
    <w:rsid w:val="00BC4720"/>
    <w:rsid w:val="00BC5940"/>
    <w:rsid w:val="00BC7D2B"/>
    <w:rsid w:val="00BD073C"/>
    <w:rsid w:val="00BD4BAA"/>
    <w:rsid w:val="00BE0334"/>
    <w:rsid w:val="00BE0470"/>
    <w:rsid w:val="00BE3523"/>
    <w:rsid w:val="00BF3626"/>
    <w:rsid w:val="00BF4F07"/>
    <w:rsid w:val="00BF7536"/>
    <w:rsid w:val="00BF7794"/>
    <w:rsid w:val="00C02F65"/>
    <w:rsid w:val="00C037B0"/>
    <w:rsid w:val="00C03AE3"/>
    <w:rsid w:val="00C03F92"/>
    <w:rsid w:val="00C05654"/>
    <w:rsid w:val="00C14458"/>
    <w:rsid w:val="00C21D61"/>
    <w:rsid w:val="00C224B9"/>
    <w:rsid w:val="00C22EA4"/>
    <w:rsid w:val="00C24DEB"/>
    <w:rsid w:val="00C31448"/>
    <w:rsid w:val="00C32B54"/>
    <w:rsid w:val="00C376F9"/>
    <w:rsid w:val="00C500F9"/>
    <w:rsid w:val="00C547AE"/>
    <w:rsid w:val="00C656D5"/>
    <w:rsid w:val="00C65D6A"/>
    <w:rsid w:val="00C718C5"/>
    <w:rsid w:val="00C80D85"/>
    <w:rsid w:val="00C83887"/>
    <w:rsid w:val="00C842E5"/>
    <w:rsid w:val="00C858EE"/>
    <w:rsid w:val="00C85D48"/>
    <w:rsid w:val="00C9252F"/>
    <w:rsid w:val="00C96648"/>
    <w:rsid w:val="00C9699E"/>
    <w:rsid w:val="00CA5F24"/>
    <w:rsid w:val="00CB635F"/>
    <w:rsid w:val="00CC0B56"/>
    <w:rsid w:val="00CC3AE3"/>
    <w:rsid w:val="00CC410F"/>
    <w:rsid w:val="00CD0888"/>
    <w:rsid w:val="00CD6E8C"/>
    <w:rsid w:val="00CE1736"/>
    <w:rsid w:val="00CE27E6"/>
    <w:rsid w:val="00CE5D4C"/>
    <w:rsid w:val="00CF2DF8"/>
    <w:rsid w:val="00CF4690"/>
    <w:rsid w:val="00D03706"/>
    <w:rsid w:val="00D061AD"/>
    <w:rsid w:val="00D06661"/>
    <w:rsid w:val="00D079FB"/>
    <w:rsid w:val="00D13398"/>
    <w:rsid w:val="00D16774"/>
    <w:rsid w:val="00D16C30"/>
    <w:rsid w:val="00D30187"/>
    <w:rsid w:val="00D32689"/>
    <w:rsid w:val="00D3321B"/>
    <w:rsid w:val="00D338C7"/>
    <w:rsid w:val="00D34D46"/>
    <w:rsid w:val="00D36B89"/>
    <w:rsid w:val="00D47EF9"/>
    <w:rsid w:val="00D50A3E"/>
    <w:rsid w:val="00D55724"/>
    <w:rsid w:val="00D63CD5"/>
    <w:rsid w:val="00D63FCC"/>
    <w:rsid w:val="00D66837"/>
    <w:rsid w:val="00D6723F"/>
    <w:rsid w:val="00D701E5"/>
    <w:rsid w:val="00D70FD9"/>
    <w:rsid w:val="00D7115B"/>
    <w:rsid w:val="00D712B1"/>
    <w:rsid w:val="00D76E53"/>
    <w:rsid w:val="00D80A54"/>
    <w:rsid w:val="00D84E50"/>
    <w:rsid w:val="00D94022"/>
    <w:rsid w:val="00D95BF8"/>
    <w:rsid w:val="00DA1736"/>
    <w:rsid w:val="00DA1C48"/>
    <w:rsid w:val="00DA520B"/>
    <w:rsid w:val="00DA5C93"/>
    <w:rsid w:val="00DB0209"/>
    <w:rsid w:val="00DB07F5"/>
    <w:rsid w:val="00DB53A4"/>
    <w:rsid w:val="00DB5D75"/>
    <w:rsid w:val="00DB5E67"/>
    <w:rsid w:val="00DB6E98"/>
    <w:rsid w:val="00DB7BE1"/>
    <w:rsid w:val="00DC25CE"/>
    <w:rsid w:val="00DC6D7F"/>
    <w:rsid w:val="00DD0099"/>
    <w:rsid w:val="00DD060F"/>
    <w:rsid w:val="00DD4A27"/>
    <w:rsid w:val="00DE40BC"/>
    <w:rsid w:val="00DE78D4"/>
    <w:rsid w:val="00DE7AAE"/>
    <w:rsid w:val="00DF4CE7"/>
    <w:rsid w:val="00DF646F"/>
    <w:rsid w:val="00E00970"/>
    <w:rsid w:val="00E03A39"/>
    <w:rsid w:val="00E051CC"/>
    <w:rsid w:val="00E0657E"/>
    <w:rsid w:val="00E06A6B"/>
    <w:rsid w:val="00E20288"/>
    <w:rsid w:val="00E46A6B"/>
    <w:rsid w:val="00E4769D"/>
    <w:rsid w:val="00E7443C"/>
    <w:rsid w:val="00E76DEE"/>
    <w:rsid w:val="00E8001B"/>
    <w:rsid w:val="00E823EC"/>
    <w:rsid w:val="00E831D5"/>
    <w:rsid w:val="00E84043"/>
    <w:rsid w:val="00E84120"/>
    <w:rsid w:val="00E87295"/>
    <w:rsid w:val="00E93DAA"/>
    <w:rsid w:val="00E96C6E"/>
    <w:rsid w:val="00EA7B84"/>
    <w:rsid w:val="00EB281C"/>
    <w:rsid w:val="00EB3048"/>
    <w:rsid w:val="00EB3AA6"/>
    <w:rsid w:val="00EB6E2B"/>
    <w:rsid w:val="00ED100A"/>
    <w:rsid w:val="00ED14A1"/>
    <w:rsid w:val="00ED21DC"/>
    <w:rsid w:val="00ED603A"/>
    <w:rsid w:val="00EE136F"/>
    <w:rsid w:val="00EE3323"/>
    <w:rsid w:val="00EF5DF3"/>
    <w:rsid w:val="00EF68CC"/>
    <w:rsid w:val="00F0017E"/>
    <w:rsid w:val="00F06B81"/>
    <w:rsid w:val="00F077D1"/>
    <w:rsid w:val="00F16250"/>
    <w:rsid w:val="00F179C1"/>
    <w:rsid w:val="00F17B5A"/>
    <w:rsid w:val="00F20FB7"/>
    <w:rsid w:val="00F219CA"/>
    <w:rsid w:val="00F23789"/>
    <w:rsid w:val="00F25966"/>
    <w:rsid w:val="00F328F8"/>
    <w:rsid w:val="00F45F68"/>
    <w:rsid w:val="00F51C7B"/>
    <w:rsid w:val="00F539E3"/>
    <w:rsid w:val="00F54885"/>
    <w:rsid w:val="00F54B96"/>
    <w:rsid w:val="00F577C6"/>
    <w:rsid w:val="00F57858"/>
    <w:rsid w:val="00F57B42"/>
    <w:rsid w:val="00F610FF"/>
    <w:rsid w:val="00F62037"/>
    <w:rsid w:val="00F62463"/>
    <w:rsid w:val="00F66FA3"/>
    <w:rsid w:val="00F67C4D"/>
    <w:rsid w:val="00F734B2"/>
    <w:rsid w:val="00F745F7"/>
    <w:rsid w:val="00F81331"/>
    <w:rsid w:val="00F82BB3"/>
    <w:rsid w:val="00F82C89"/>
    <w:rsid w:val="00F84A1D"/>
    <w:rsid w:val="00F84A39"/>
    <w:rsid w:val="00F856E9"/>
    <w:rsid w:val="00F858AD"/>
    <w:rsid w:val="00F91D8C"/>
    <w:rsid w:val="00F96097"/>
    <w:rsid w:val="00FA6A1A"/>
    <w:rsid w:val="00FC39BB"/>
    <w:rsid w:val="00FC3F79"/>
    <w:rsid w:val="00FC48EC"/>
    <w:rsid w:val="00FD5772"/>
    <w:rsid w:val="00FD7F86"/>
    <w:rsid w:val="00FE4C52"/>
    <w:rsid w:val="00FF28D4"/>
    <w:rsid w:val="00FF2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List Number" w:locked="1" w:semiHidden="0" w:uiPriority="0" w:unhideWhenUsed="0"/>
    <w:lsdException w:name="List 4" w:locked="1" w:semiHidden="0" w:uiPriority="0" w:unhideWhenUsed="0"/>
    <w:lsdException w:name="List 5" w:locked="1" w:semiHidden="0" w:uiPriority="0" w:unhideWhenUsed="0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alutation" w:locked="1" w:semiHidden="0" w:uiPriority="0" w:unhideWhenUsed="0"/>
    <w:lsdException w:name="Date" w:locked="1" w:semiHidden="0" w:uiPriority="0" w:unhideWhenUsed="0"/>
    <w:lsdException w:name="Body Text First Inden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08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750BC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9750BC"/>
    <w:pPr>
      <w:keepNext/>
      <w:jc w:val="center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9750BC"/>
    <w:pPr>
      <w:keepNext/>
      <w:outlineLvl w:val="2"/>
    </w:pPr>
    <w:rPr>
      <w:rFonts w:ascii="Microsoft Sans Serif" w:hAnsi="Microsoft Sans Serif" w:cs="Microsoft Sans Serif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9750BC"/>
    <w:pPr>
      <w:keepNext/>
      <w:outlineLvl w:val="3"/>
    </w:pPr>
    <w:rPr>
      <w:rFonts w:ascii="Courier New" w:hAnsi="Courier New" w:cs="Courier New"/>
      <w:b/>
      <w:bCs/>
      <w:sz w:val="22"/>
      <w:szCs w:val="22"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750BC"/>
    <w:pPr>
      <w:keepNext/>
      <w:outlineLvl w:val="4"/>
    </w:pPr>
    <w:rPr>
      <w:rFonts w:ascii="Courier New" w:hAnsi="Courier New" w:cs="Courier New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2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2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2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24DEB"/>
    <w:rPr>
      <w:rFonts w:ascii="Courier New" w:hAnsi="Courier New" w:cs="Courier New"/>
      <w:b/>
      <w:bCs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2F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9750BC"/>
  </w:style>
  <w:style w:type="character" w:customStyle="1" w:styleId="BodyTextChar">
    <w:name w:val="Body Text Char"/>
    <w:basedOn w:val="DefaultParagraphFont"/>
    <w:link w:val="BodyText"/>
    <w:uiPriority w:val="99"/>
    <w:semiHidden/>
    <w:rsid w:val="00837F2F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750BC"/>
    <w:rPr>
      <w:rFonts w:ascii="Book Antiqua" w:hAnsi="Book Antiqua" w:cs="Book Antiqu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B50563"/>
    <w:rPr>
      <w:rFonts w:ascii="Book Antiqua" w:hAnsi="Book Antiqua" w:cs="Book Antiqua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750BC"/>
    <w:pPr>
      <w:ind w:left="3060" w:hanging="58"/>
    </w:pPr>
    <w:rPr>
      <w:rFonts w:ascii="Bookman Old Style" w:hAnsi="Bookman Old Style" w:cs="Bookman Old Style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37F2F"/>
    <w:rPr>
      <w:sz w:val="24"/>
      <w:szCs w:val="24"/>
    </w:rPr>
  </w:style>
  <w:style w:type="character" w:styleId="Hyperlink">
    <w:name w:val="Hyperlink"/>
    <w:basedOn w:val="DefaultParagraphFont"/>
    <w:uiPriority w:val="99"/>
    <w:rsid w:val="001335F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6A4A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sz w:val="0"/>
      <w:szCs w:val="0"/>
    </w:rPr>
  </w:style>
  <w:style w:type="paragraph" w:styleId="ListParagraph">
    <w:name w:val="List Paragraph"/>
    <w:basedOn w:val="Normal"/>
    <w:uiPriority w:val="99"/>
    <w:qFormat/>
    <w:rsid w:val="005A4CFF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rsid w:val="005A4CFF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851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okl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ommerceportalindia.wordpress.com" TargetMode="External"/><Relationship Id="rId5" Type="http://schemas.openxmlformats.org/officeDocument/2006/relationships/hyperlink" Target="http://www.acgilsoftware.blogspo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102</TotalTime>
  <Pages>2</Pages>
  <Words>550</Words>
  <Characters>3137</Characters>
  <Application>Microsoft Office Outlook</Application>
  <DocSecurity>0</DocSecurity>
  <Lines>0</Lines>
  <Paragraphs>0</Paragraphs>
  <ScaleCrop>false</ScaleCrop>
  <Company>Eclipsys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SAURABH MISHRA</dc:creator>
  <cp:keywords/>
  <dc:description/>
  <cp:lastModifiedBy>Sify</cp:lastModifiedBy>
  <cp:revision>26</cp:revision>
  <cp:lastPrinted>2014-04-02T12:38:00Z</cp:lastPrinted>
  <dcterms:created xsi:type="dcterms:W3CDTF">2016-04-12T13:38:00Z</dcterms:created>
  <dcterms:modified xsi:type="dcterms:W3CDTF">2016-07-15T12:12:00Z</dcterms:modified>
</cp:coreProperties>
</file>