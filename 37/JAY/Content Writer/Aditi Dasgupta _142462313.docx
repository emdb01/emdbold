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AB66033" w14:textId="77777777" w:rsidR="009C6DC9" w:rsidRDefault="00D8072E">
      <w:pPr>
        <w:pStyle w:val="Name"/>
      </w:pPr>
      <w:r>
        <w:t>Aditi Dasgupta</w:t>
      </w:r>
    </w:p>
    <w:p w14:paraId="419582DB" w14:textId="77777777" w:rsidR="00D8072E" w:rsidRDefault="00D8072E" w:rsidP="00D8072E">
      <w:pPr>
        <w:pStyle w:val="ContactInfo"/>
      </w:pPr>
      <w:proofErr w:type="gramStart"/>
      <w:r>
        <w:t>Flat :</w:t>
      </w:r>
      <w:proofErr w:type="gramEnd"/>
      <w:r>
        <w:t xml:space="preserve"> 904, tower- D, </w:t>
      </w:r>
      <w:proofErr w:type="spellStart"/>
      <w:r>
        <w:t>Amrapali</w:t>
      </w:r>
      <w:proofErr w:type="spellEnd"/>
      <w:r>
        <w:t xml:space="preserve"> Princely Estate, Sector-76, Noida, Uttar Pradesh.</w:t>
      </w:r>
    </w:p>
    <w:p w14:paraId="1FC9EEFE" w14:textId="77777777" w:rsidR="00D8072E" w:rsidRDefault="00D8072E" w:rsidP="00D8072E">
      <w:pPr>
        <w:pStyle w:val="ContactInfo"/>
      </w:pPr>
      <w:r>
        <w:t>Contact number: 9999895248</w:t>
      </w:r>
    </w:p>
    <w:p w14:paraId="20E23B2D" w14:textId="77777777" w:rsidR="009C6DC9" w:rsidRDefault="00D8072E">
      <w:pPr>
        <w:pStyle w:val="ContactInfo"/>
      </w:pPr>
      <w:r>
        <w:t xml:space="preserve">Email Address: </w:t>
      </w:r>
      <w:hyperlink r:id="rId7" w:history="1">
        <w:r w:rsidRPr="00226B02">
          <w:rPr>
            <w:rStyle w:val="Hyperlink"/>
          </w:rPr>
          <w:t>aditidasgupta374@gmail.</w:t>
        </w:r>
        <w:r w:rsidRPr="00226B02">
          <w:rPr>
            <w:rStyle w:val="Hyperlink"/>
          </w:rPr>
          <w:t>c</w:t>
        </w:r>
        <w:r w:rsidRPr="00226B02">
          <w:rPr>
            <w:rStyle w:val="Hyperlink"/>
          </w:rPr>
          <w:t>om</w:t>
        </w:r>
      </w:hyperlink>
      <w:r>
        <w:t xml:space="preserve"> </w:t>
      </w:r>
    </w:p>
    <w:p w14:paraId="2204E9F8" w14:textId="77777777" w:rsidR="009C6DC9" w:rsidRDefault="00DC54B2">
      <w:pPr>
        <w:pStyle w:val="Heading1"/>
      </w:pPr>
      <w:sdt>
        <w:sdtPr>
          <w:id w:val="-819804518"/>
          <w:placeholder>
            <w:docPart w:val="171B7A3DE248314892C643ACB3858E0E"/>
          </w:placeholder>
          <w:temporary/>
          <w:showingPlcHdr/>
          <w15:appearance w15:val="hidden"/>
        </w:sdtPr>
        <w:sdtEndPr/>
        <w:sdtContent>
          <w:r>
            <w:t>Skills Summary</w:t>
          </w:r>
        </w:sdtContent>
      </w:sdt>
    </w:p>
    <w:p w14:paraId="3190808C" w14:textId="77777777" w:rsidR="00D8072E" w:rsidRDefault="00D8072E" w:rsidP="00D8072E">
      <w:pPr>
        <w:pStyle w:val="ListParagraph"/>
        <w:numPr>
          <w:ilvl w:val="0"/>
          <w:numId w:val="11"/>
        </w:numPr>
        <w:spacing w:after="180"/>
      </w:pPr>
      <w:r>
        <w:t>Photography:</w:t>
      </w:r>
      <w:r>
        <w:br/>
        <w:t xml:space="preserve">Attended 10 </w:t>
      </w:r>
      <w:proofErr w:type="spellStart"/>
      <w:r>
        <w:t>photowalks</w:t>
      </w:r>
      <w:proofErr w:type="spellEnd"/>
      <w:r>
        <w:t xml:space="preserve"> organized by </w:t>
      </w:r>
      <w:proofErr w:type="spellStart"/>
      <w:r>
        <w:t>Sarthak</w:t>
      </w:r>
      <w:proofErr w:type="spellEnd"/>
      <w:r>
        <w:t xml:space="preserve"> </w:t>
      </w:r>
      <w:proofErr w:type="spellStart"/>
      <w:r>
        <w:t>Tanjea</w:t>
      </w:r>
      <w:proofErr w:type="spellEnd"/>
      <w:r>
        <w:t xml:space="preserve"> </w:t>
      </w:r>
      <w:proofErr w:type="spellStart"/>
      <w:r>
        <w:t>Photowroks</w:t>
      </w:r>
      <w:proofErr w:type="spellEnd"/>
      <w:r>
        <w:t>.</w:t>
      </w:r>
    </w:p>
    <w:p w14:paraId="0FA05035" w14:textId="77777777" w:rsidR="005E59CB" w:rsidRDefault="00D8072E" w:rsidP="005E59CB">
      <w:pPr>
        <w:pStyle w:val="ListParagraph"/>
        <w:spacing w:after="180"/>
        <w:ind w:left="720" w:firstLine="0"/>
      </w:pPr>
      <w:r>
        <w:t xml:space="preserve">Participated at Model United Nation’s International Press team as a Photographer and Journalist. </w:t>
      </w:r>
    </w:p>
    <w:p w14:paraId="1431B076" w14:textId="77777777" w:rsidR="009C6DC9" w:rsidRDefault="005E59CB" w:rsidP="005E59CB">
      <w:pPr>
        <w:pStyle w:val="ListParagraph"/>
        <w:numPr>
          <w:ilvl w:val="0"/>
          <w:numId w:val="11"/>
        </w:numPr>
        <w:spacing w:after="180"/>
      </w:pPr>
      <w:r>
        <w:t xml:space="preserve">Writer </w:t>
      </w:r>
      <w:r w:rsidR="00D8072E">
        <w:br/>
      </w:r>
      <w:r>
        <w:t xml:space="preserve">Former Content Writer and Press member at </w:t>
      </w:r>
      <w:proofErr w:type="spellStart"/>
      <w:r>
        <w:t>Brainwiz</w:t>
      </w:r>
      <w:proofErr w:type="spellEnd"/>
    </w:p>
    <w:p w14:paraId="514B62FA" w14:textId="77777777" w:rsidR="005E59CB" w:rsidRDefault="005E59CB" w:rsidP="00D8072E">
      <w:pPr>
        <w:pStyle w:val="ListParagraph"/>
        <w:spacing w:after="180"/>
        <w:ind w:left="720" w:firstLine="0"/>
      </w:pPr>
      <w:r>
        <w:t xml:space="preserve">Former Public Relations Manager at </w:t>
      </w:r>
      <w:proofErr w:type="spellStart"/>
      <w:r>
        <w:t>Commenteriats</w:t>
      </w:r>
      <w:proofErr w:type="spellEnd"/>
      <w:r>
        <w:t xml:space="preserve"> </w:t>
      </w:r>
    </w:p>
    <w:p w14:paraId="5420EEEE" w14:textId="77777777" w:rsidR="005E59CB" w:rsidRDefault="005E59CB" w:rsidP="00D8072E">
      <w:pPr>
        <w:pStyle w:val="ListParagraph"/>
        <w:spacing w:after="180"/>
        <w:ind w:left="720" w:firstLine="0"/>
      </w:pPr>
      <w:r>
        <w:t xml:space="preserve">Former Press Member at UNIC </w:t>
      </w:r>
    </w:p>
    <w:p w14:paraId="0E7AFFB3" w14:textId="77777777" w:rsidR="005E59CB" w:rsidRDefault="005E59CB" w:rsidP="00D8072E">
      <w:pPr>
        <w:pStyle w:val="ListParagraph"/>
        <w:spacing w:after="180"/>
        <w:ind w:left="720" w:firstLine="0"/>
      </w:pPr>
      <w:r>
        <w:t xml:space="preserve">Former member at Poetry Cartel. </w:t>
      </w:r>
      <w:bookmarkStart w:id="0" w:name="_GoBack"/>
      <w:bookmarkEnd w:id="0"/>
    </w:p>
    <w:p w14:paraId="1FB02456" w14:textId="77777777" w:rsidR="005E59CB" w:rsidRDefault="005E59CB">
      <w:pPr>
        <w:pStyle w:val="Heading2"/>
      </w:pPr>
      <w:r>
        <w:t>Education</w:t>
      </w:r>
    </w:p>
    <w:p w14:paraId="436EB475" w14:textId="77777777" w:rsidR="009C6DC9" w:rsidRPr="005E59CB" w:rsidRDefault="005E59CB">
      <w:pPr>
        <w:pStyle w:val="Heading2"/>
        <w:rPr>
          <w:b w:val="0"/>
          <w:i w:val="0"/>
        </w:rPr>
      </w:pPr>
      <w:r w:rsidRPr="005E59CB">
        <w:rPr>
          <w:b w:val="0"/>
          <w:i w:val="0"/>
        </w:rPr>
        <w:t>Class 12</w:t>
      </w:r>
      <w:r w:rsidRPr="005E59CB">
        <w:rPr>
          <w:b w:val="0"/>
          <w:i w:val="0"/>
          <w:vertAlign w:val="superscript"/>
        </w:rPr>
        <w:t>th</w:t>
      </w:r>
      <w:r w:rsidRPr="005E59CB">
        <w:rPr>
          <w:b w:val="0"/>
          <w:i w:val="0"/>
        </w:rPr>
        <w:t>- Bluebells School International, Kailash, New Delhi</w:t>
      </w:r>
    </w:p>
    <w:p w14:paraId="090DD5B5" w14:textId="77777777" w:rsidR="005E59CB" w:rsidRPr="005E59CB" w:rsidRDefault="005E59CB" w:rsidP="005E59CB"/>
    <w:p w14:paraId="72CC3520" w14:textId="77777777" w:rsidR="009C6DC9" w:rsidRDefault="009C6DC9"/>
    <w:p w14:paraId="1F1F0B8E" w14:textId="77777777" w:rsidR="009C6DC9" w:rsidRDefault="009C6DC9">
      <w:pPr>
        <w:pStyle w:val="Heading1"/>
      </w:pPr>
    </w:p>
    <w:p w14:paraId="050B150A" w14:textId="77777777" w:rsidR="009C6DC9" w:rsidRDefault="009C6DC9"/>
    <w:sectPr w:rsidR="009C6DC9">
      <w:headerReference w:type="default" r:id="rId8"/>
      <w:footerReference w:type="default" r:id="rId9"/>
      <w:headerReference w:type="first" r:id="rId10"/>
      <w:pgSz w:w="12240" w:h="15840"/>
      <w:pgMar w:top="1152" w:right="1123" w:bottom="1195" w:left="1123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58638FA" w14:textId="77777777" w:rsidR="00DC54B2" w:rsidRDefault="00DC54B2">
      <w:pPr>
        <w:spacing w:after="0" w:line="240" w:lineRule="auto"/>
      </w:pPr>
      <w:r>
        <w:separator/>
      </w:r>
    </w:p>
  </w:endnote>
  <w:endnote w:type="continuationSeparator" w:id="0">
    <w:p w14:paraId="257541B4" w14:textId="77777777" w:rsidR="00DC54B2" w:rsidRDefault="00DC5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6330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07B3E4" w14:textId="77777777" w:rsidR="009C6DC9" w:rsidRDefault="00DC54B2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E8ED73" w14:textId="77777777" w:rsidR="00DC54B2" w:rsidRDefault="00DC54B2">
      <w:pPr>
        <w:spacing w:after="0" w:line="240" w:lineRule="auto"/>
      </w:pPr>
      <w:r>
        <w:separator/>
      </w:r>
    </w:p>
  </w:footnote>
  <w:footnote w:type="continuationSeparator" w:id="0">
    <w:p w14:paraId="04470FE7" w14:textId="77777777" w:rsidR="00DC54B2" w:rsidRDefault="00DC5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0077F4" w14:textId="77777777" w:rsidR="009C6DC9" w:rsidRDefault="00DC54B2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92FB804" wp14:editId="46B35B2D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4" name="Group 4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39B529F0" id="Group 4" o:spid="_x0000_s1026" alt="Title: Background graphics" style="position:absolute;margin-left:0;margin-top:0;width:252pt;height:791.85pt;z-index:251661312;mso-width-percent:412;mso-height-percent:1000;mso-position-horizontal:left;mso-position-horizontal-relative:margin;mso-position-vertical:top;mso-position-vertical-relative:page;mso-width-percent:412;mso-height-percent:1000" coordsize="3200400,1005632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">
              <v:rect id="Rectangle 2" o:spid="_x0000_s1027" style="position:absolute;width:3200400;height:192024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Q6koDxQAA&#10;ANoAAAAPAAAAZHJzL2Rvd25yZXYueG1sRI9Ba8JAFITvgv9heYXedNMcSo2uUgqCUkpRg9jba/Y1&#10;m5p9G7Jbk/rrXUHwOMzMN8xs0dtanKj1lWMFT+MEBHHhdMWlgny3HL2A8AFZY+2YFPyTh8V8OJhh&#10;pl3HGzptQykihH2GCkwITSalLwxZ9GPXEEfvx7UWQ5RtKXWLXYTbWqZJ8iwtVhwXDDb0Zqg4bv+s&#10;Avd7nuTv3cfxe2cmxf4rLQ/rz06px4f+dQoiUB/u4Vt7pRWkcL0Sb4CcX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FDqSgPFAAAA2gAAAA8AAAAAAAAAAAAAAAAAlwIAAGRycy9k&#10;b3ducmV2LnhtbFBLBQYAAAAABAAEAPUAAACJAwAAAAA=&#10;" fillcolor="#4b3a2e [3215]" stroked="f" strokeweight="1pt"/>
              <v:rect id="Rectangle 3" o:spid="_x0000_s1028" style="position:absolute;top:9964882;width:3200400;height:914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/pu+YxQAA&#10;ANoAAAAPAAAAZHJzL2Rvd25yZXYueG1sRI9Ba8JAFITvBf/D8oTe6kYLUqOriCC0FCnVIO3tmX3N&#10;pmbfhuzWpP56VxA8DjPzDTNbdLYSJ2p86VjBcJCAIM6dLrlQkO3WTy8gfEDWWDkmBf/kYTHvPcww&#10;1a7lTzptQyEihH2KCkwIdSqlzw1Z9ANXE0fvxzUWQ5RNIXWDbYTbSo6SZCwtlhwXDNa0MpQft39W&#10;gfs9T7L3dnM87Mwk33+Piq+3j1apx363nIII1IV7+NZ+1Qqe4Xol3gA5vw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D+m75jFAAAA2gAAAA8AAAAAAAAAAAAAAAAAlwIAAGRycy9k&#10;b3ducmV2LnhtbFBLBQYAAAAABAAEAPUAAACJAwAAAAA=&#10;" fillcolor="#4b3a2e [3215]" stroked="f" strokeweight="1pt"/>
              <w10:wrap anchorx="margin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5FE8DC" w14:textId="77777777" w:rsidR="009C6DC9" w:rsidRDefault="00DC54B2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9BDB280" wp14:editId="2D75BA95">
              <wp:simplePos x="0" y="0"/>
              <wp:positionH relativeFrom="margin">
                <wp:align>left</wp:align>
              </wp:positionH>
              <wp:positionV relativeFrom="page">
                <wp:align>top</wp:align>
              </wp:positionV>
              <wp:extent cx="3200400" cy="10056322"/>
              <wp:effectExtent l="0" t="0" r="0" b="0"/>
              <wp:wrapNone/>
              <wp:docPr id="5" name="Group 5" title="Background graphics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200400" cy="10056322"/>
                        <a:chOff x="0" y="0"/>
                        <a:chExt cx="3200400" cy="10056322"/>
                      </a:xfrm>
                    </wpg:grpSpPr>
                    <wps:wsp>
                      <wps:cNvPr id="6" name="Rectangle 6"/>
                      <wps:cNvSpPr/>
                      <wps:spPr>
                        <a:xfrm>
                          <a:off x="0" y="0"/>
                          <a:ext cx="3200400" cy="192024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Rectangle 7"/>
                      <wps:cNvSpPr/>
                      <wps:spPr>
                        <a:xfrm>
                          <a:off x="0" y="9964882"/>
                          <a:ext cx="3200400" cy="914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41200</wp14:pctWidth>
              </wp14:sizeRelH>
              <wp14:sizeRelV relativeFrom="page">
                <wp14:pctHeight>100000</wp14:pctHeight>
              </wp14:sizeRelV>
            </wp:anchor>
          </w:drawing>
        </mc:Choice>
        <mc:Fallback>
          <w:pict>
            <v:group w14:anchorId="799DF93E" id="Group 5" o:spid="_x0000_s1026" alt="Title: Background graphics" style="position:absolute;margin-left:0;margin-top:0;width:252pt;height:791.85pt;z-index:251663360;mso-width-percent:412;mso-height-percent:1000;mso-position-horizontal:left;mso-position-horizontal-relative:margin;mso-position-vertical:top;mso-position-vertical-relative:page;mso-width-percent:412;mso-height-percent:1000" coordsize="3200400,10056322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">
              <v:rect id="Rectangle 6" o:spid="_x0000_s1027" style="position:absolute;width:3200400;height:192024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v0UwAxQAA&#10;ANoAAAAPAAAAZHJzL2Rvd25yZXYueG1sRI9PawIxFMTvQr9DeAVvmq0H0dUoUii0lFL8Q6m35+a5&#10;Wd28LJvorn56Iwgeh5n5DTOdt7YUZ6p94VjBWz8BQZw5XXCuYLP+6I1A+ICssXRMCi7kYT576Uwx&#10;1a7hJZ1XIRcRwj5FBSaEKpXSZ4Ys+r6riKO3d7XFEGWdS11jE+G2lIMkGUqLBccFgxW9G8qOq5NV&#10;4A7X8ea7+Tnu1mac/W0H+f/Xb6NU97VdTEAEasMz/Gh/agVDuF+JN0DObgA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C/RTADFAAAA2gAAAA8AAAAAAAAAAAAAAAAAlwIAAGRycy9k&#10;b3ducmV2LnhtbFBLBQYAAAAABAAEAPUAAACJAwAAAAA=&#10;" fillcolor="#4b3a2e [3215]" stroked="f" strokeweight="1pt"/>
              <v:rect id="Rectangle 7" o:spid="_x0000_s1028" style="position:absolute;top:9964882;width:3200400;height:91440;visibility:visible;mso-wrap-style:square;v-text-anchor:middle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AnembxQAA&#10;ANoAAAAPAAAAZHJzL2Rvd25yZXYueG1sRI9Ba8JAFITvBf/D8oTe6kYPtUZXEUFoKVKqQdrbM/ua&#10;Tc2+DdmtSf31riB4HGbmG2a26GwlTtT40rGC4SABQZw7XXKhINutn15A+ICssXJMCv7Jw2Lee5hh&#10;ql3Ln3TahkJECPsUFZgQ6lRKnxuy6AeuJo7ej2sshiibQuoG2wi3lRwlybO0WHJcMFjTylB+3P5Z&#10;Be73PMne283xsDOTfP89Kr7ePlqlHvvdcgoiUBfu4Vv7VSsYw/VKvAFyfgE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ECd6ZvFAAAA2gAAAA8AAAAAAAAAAAAAAAAAlwIAAGRycy9k&#10;b3ducmV2LnhtbFBLBQYAAAAABAAEAPUAAACJAwAAAAA=&#10;" fillcolor="#4b3a2e [3215]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48CD301A"/>
    <w:multiLevelType w:val="hybridMultilevel"/>
    <w:tmpl w:val="FF54C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072E"/>
    <w:rsid w:val="005E59CB"/>
    <w:rsid w:val="009C6DC9"/>
    <w:rsid w:val="00D8072E"/>
    <w:rsid w:val="00DC5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24E2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pPr>
      <w:numPr>
        <w:ilvl w:val="1"/>
      </w:numPr>
      <w:spacing w:after="960" w:line="240" w:lineRule="auto"/>
      <w:contextualSpacing/>
    </w:pPr>
    <w:rPr>
      <w:rFonts w:eastAsiaTheme="minorEastAsia"/>
      <w:i/>
      <w:spacing w:val="21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b/>
      <w:spacing w:val="21"/>
      <w:sz w:val="26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FooterChar">
    <w:name w:val="Footer Char"/>
    <w:basedOn w:val="DefaultParagraphFont"/>
    <w:link w:val="Footer"/>
    <w:uiPriority w:val="99"/>
    <w:rPr>
      <w:b/>
      <w:spacing w:val="21"/>
      <w:sz w:val="2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i/>
      <w:spacing w:val="21"/>
      <w:sz w:val="36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caps/>
      <w:smallCaps w:val="0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2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4B3A2E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ContactInfo">
    <w:name w:val="Contact Info"/>
    <w:basedOn w:val="Normal"/>
    <w:uiPriority w:val="2"/>
    <w:qFormat/>
    <w:pPr>
      <w:spacing w:after="920"/>
      <w:contextualSpacing/>
    </w:p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B3A2E" w:themeColor="text2"/>
    </w:rPr>
  </w:style>
  <w:style w:type="character" w:styleId="IntenseEmphasis">
    <w:name w:val="Intense Emphasis"/>
    <w:basedOn w:val="DefaultParagraphFont"/>
    <w:uiPriority w:val="21"/>
    <w:semiHidden/>
    <w:unhideWhenUsed/>
    <w:rPr>
      <w:b/>
      <w:i/>
      <w:iCs/>
      <w:color w:val="4B3A2E" w:themeColor="text2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Paragraph">
    <w:name w:val="List Paragraph"/>
    <w:basedOn w:val="Normal"/>
    <w:uiPriority w:val="34"/>
    <w:unhideWhenUsed/>
    <w:qFormat/>
    <w:pPr>
      <w:ind w:left="216" w:hanging="216"/>
      <w:contextualSpacing/>
    </w:pPr>
  </w:style>
  <w:style w:type="paragraph" w:customStyle="1" w:styleId="Name">
    <w:name w:val="Name"/>
    <w:basedOn w:val="Normal"/>
    <w:link w:val="Name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NameChar">
    <w:name w:val="Name Char"/>
    <w:basedOn w:val="DefaultParagraphFont"/>
    <w:link w:val="Name"/>
    <w:uiPriority w:val="1"/>
    <w:rPr>
      <w:b/>
      <w:caps/>
      <w:spacing w:val="21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styleId="Hyperlink">
    <w:name w:val="Hyperlink"/>
    <w:basedOn w:val="DefaultParagraphFont"/>
    <w:uiPriority w:val="99"/>
    <w:unhideWhenUsed/>
    <w:rsid w:val="00D8072E"/>
    <w:rPr>
      <w:color w:val="3D859C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8072E"/>
    <w:rPr>
      <w:color w:val="A65E8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glossaryDocument" Target="glossary/document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mailto:aditidasgupta374@gmail.com" TargetMode="Externa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jayanti/Library/Containers/com.microsoft.Word/Data/Library/Caches/16393/TM10002079/Basic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171B7A3DE248314892C643ACB3858E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36B8ADC-835B-EF4A-BF6A-8FBAFEC4FFF5}"/>
      </w:docPartPr>
      <w:docPartBody>
        <w:p w:rsidR="00000000" w:rsidRDefault="0066593F">
          <w:pPr>
            <w:pStyle w:val="171B7A3DE248314892C643ACB3858E0E"/>
          </w:pPr>
          <w:r>
            <w:t>Skills Summary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593F"/>
    <w:rsid w:val="0066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4E44B17BBCFAF9459BEA58AD149C603C">
    <w:name w:val="4E44B17BBCFAF9459BEA58AD149C603C"/>
  </w:style>
  <w:style w:type="paragraph" w:customStyle="1" w:styleId="AD1E8081D32F7A4286634C82D8E13E71">
    <w:name w:val="AD1E8081D32F7A4286634C82D8E13E71"/>
  </w:style>
  <w:style w:type="paragraph" w:customStyle="1" w:styleId="171B7A3DE248314892C643ACB3858E0E">
    <w:name w:val="171B7A3DE248314892C643ACB3858E0E"/>
  </w:style>
  <w:style w:type="paragraph" w:customStyle="1" w:styleId="A54A75EC2C67184BB890211F0CB14FE8">
    <w:name w:val="A54A75EC2C67184BB890211F0CB14FE8"/>
  </w:style>
  <w:style w:type="paragraph" w:customStyle="1" w:styleId="F836EA62F5A69744A7C6BF00A80909A6">
    <w:name w:val="F836EA62F5A69744A7C6BF00A80909A6"/>
  </w:style>
  <w:style w:type="paragraph" w:customStyle="1" w:styleId="C411A2282E510D4893BCE48DEDB2471E">
    <w:name w:val="C411A2282E510D4893BCE48DEDB2471E"/>
  </w:style>
  <w:style w:type="paragraph" w:customStyle="1" w:styleId="9689B7750FDB6C42BA7DF9C144FD9D79">
    <w:name w:val="9689B7750FDB6C42BA7DF9C144FD9D79"/>
  </w:style>
  <w:style w:type="paragraph" w:customStyle="1" w:styleId="05F9FFB07F35354E8EDECD504997BFCE">
    <w:name w:val="05F9FFB07F35354E8EDECD504997BFCE"/>
  </w:style>
  <w:style w:type="paragraph" w:customStyle="1" w:styleId="2668C812A6C23F43A51B337AF54965C7">
    <w:name w:val="2668C812A6C23F43A51B337AF54965C7"/>
  </w:style>
  <w:style w:type="paragraph" w:customStyle="1" w:styleId="DCFA27E66369374981294390F3B02B6B">
    <w:name w:val="DCFA27E66369374981294390F3B02B6B"/>
  </w:style>
  <w:style w:type="paragraph" w:customStyle="1" w:styleId="9A9FD06F50F522438AE44248389139BF">
    <w:name w:val="9A9FD06F50F522438AE44248389139BF"/>
  </w:style>
  <w:style w:type="paragraph" w:customStyle="1" w:styleId="A0058D3C474BAA40B0B67754D08F05BE">
    <w:name w:val="A0058D3C474BAA40B0B67754D08F05BE"/>
  </w:style>
  <w:style w:type="paragraph" w:customStyle="1" w:styleId="64824CB8EB6D144B9C28505CAEFF4801">
    <w:name w:val="64824CB8EB6D144B9C28505CAEFF4801"/>
  </w:style>
  <w:style w:type="paragraph" w:customStyle="1" w:styleId="C4FE67481C8CCD44B6ECCFDFDB32348A">
    <w:name w:val="C4FE67481C8CCD44B6ECCFDFDB32348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Basic Resume.dotx</Template>
  <TotalTime>15</TotalTime>
  <Pages>1</Pages>
  <Words>97</Words>
  <Characters>558</Characters>
  <Application>Microsoft Macintosh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jayanti dasgupta</dc:creator>
  <cp:keywords/>
  <dc:description/>
  <cp:lastModifiedBy>jayanti dasgupta</cp:lastModifiedBy>
  <cp:revision>1</cp:revision>
  <dcterms:created xsi:type="dcterms:W3CDTF">2016-07-17T17:06:00Z</dcterms:created>
  <dcterms:modified xsi:type="dcterms:W3CDTF">2016-07-17T17:21:00Z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TF10002038</vt:lpwstr>
  </property>
</Properties>
</file>