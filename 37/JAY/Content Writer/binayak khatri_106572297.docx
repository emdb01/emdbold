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6DC" w:rsidRPr="005D598E" w:rsidRDefault="00F3728D" w:rsidP="003026DC">
      <w:pPr>
        <w:pStyle w:val="Heading1"/>
        <w:spacing w:line="360" w:lineRule="auto"/>
        <w:rPr>
          <w:rFonts w:ascii="Arial" w:hAnsi="Arial" w:cs="Arial"/>
          <w:color w:val="002060"/>
          <w:szCs w:val="24"/>
        </w:rPr>
      </w:pPr>
      <w:r w:rsidRPr="005D598E">
        <w:rPr>
          <w:rFonts w:ascii="Arial" w:hAnsi="Arial" w:cs="Arial"/>
          <w:color w:val="002060"/>
          <w:szCs w:val="24"/>
        </w:rPr>
        <w:t>BINAYAK KHATRI</w:t>
      </w:r>
    </w:p>
    <w:p w:rsidR="00F3728D" w:rsidRPr="005D598E" w:rsidRDefault="00F3728D" w:rsidP="00F3728D">
      <w:pPr>
        <w:pStyle w:val="Heading1"/>
        <w:spacing w:line="360" w:lineRule="auto"/>
        <w:rPr>
          <w:rFonts w:ascii="Arial" w:hAnsi="Arial" w:cs="Arial"/>
          <w:color w:val="002060"/>
          <w:szCs w:val="24"/>
        </w:rPr>
      </w:pPr>
      <w:r w:rsidRPr="005D598E">
        <w:rPr>
          <w:rFonts w:ascii="Arial" w:hAnsi="Arial" w:cs="Arial"/>
          <w:b w:val="0"/>
          <w:color w:val="002060"/>
          <w:szCs w:val="24"/>
        </w:rPr>
        <w:t xml:space="preserve">Email: binayak.khatri@gmail.com       </w:t>
      </w:r>
      <w:r w:rsidRPr="005D598E">
        <w:rPr>
          <w:rFonts w:ascii="Arial" w:hAnsi="Arial" w:cs="Arial"/>
          <w:color w:val="002060"/>
          <w:szCs w:val="24"/>
        </w:rPr>
        <w:t xml:space="preserve">                                                  </w:t>
      </w:r>
    </w:p>
    <w:p w:rsidR="00F3728D" w:rsidRPr="005D598E" w:rsidRDefault="00E86C80" w:rsidP="00F3728D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Phone: +91 </w:t>
      </w:r>
      <w:r w:rsidRPr="00E86C80">
        <w:rPr>
          <w:rFonts w:ascii="Arial" w:hAnsi="Arial" w:cs="Arial"/>
          <w:color w:val="002060"/>
        </w:rPr>
        <w:t>9513036880</w:t>
      </w:r>
      <w:r w:rsidR="00F3728D" w:rsidRPr="005D598E">
        <w:rPr>
          <w:rFonts w:ascii="Arial" w:hAnsi="Arial" w:cs="Arial"/>
          <w:color w:val="002060"/>
        </w:rPr>
        <w:t xml:space="preserve">                                                                    </w:t>
      </w:r>
      <w:r w:rsidR="00F3728D" w:rsidRPr="005D598E">
        <w:rPr>
          <w:rFonts w:ascii="Arial" w:hAnsi="Arial" w:cs="Arial"/>
          <w:color w:val="002060"/>
        </w:rPr>
        <w:tab/>
        <w:t xml:space="preserve">           </w:t>
      </w:r>
    </w:p>
    <w:p w:rsidR="00F3728D" w:rsidRPr="005D598E" w:rsidRDefault="001C62DB" w:rsidP="00F3728D">
      <w:pPr>
        <w:spacing w:line="360" w:lineRule="auto"/>
        <w:rPr>
          <w:rFonts w:ascii="Arial" w:hAnsi="Arial" w:cs="Arial"/>
          <w:color w:val="002060"/>
        </w:rPr>
      </w:pPr>
      <w:r w:rsidRPr="001C62DB">
        <w:rPr>
          <w:rFonts w:ascii="Arial" w:hAnsi="Arial" w:cs="Arial"/>
          <w:color w:val="00206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11.4pt;margin-top:14.4pt;width:481.5pt;height:0;z-index:251658240" o:connectortype="straight" strokecolor="#0070c0" strokeweight="2pt">
            <v:shadow type="perspective" color="#974706" opacity=".5" offset="1pt" offset2="-1pt"/>
          </v:shape>
        </w:pict>
      </w:r>
    </w:p>
    <w:p w:rsidR="00F3728D" w:rsidRPr="005D598E" w:rsidRDefault="00F3728D" w:rsidP="00F3728D">
      <w:pPr>
        <w:spacing w:line="360" w:lineRule="auto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</w:t>
      </w:r>
      <w:r w:rsidRPr="005D598E">
        <w:rPr>
          <w:rFonts w:ascii="Arial" w:hAnsi="Arial" w:cs="Arial"/>
          <w:color w:val="002060"/>
        </w:rPr>
        <w:tab/>
        <w:t xml:space="preserve">                                                </w:t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  <w:t xml:space="preserve">             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bCs/>
          <w:color w:val="002060"/>
          <w:u w:val="single" w:color="FF0000"/>
          <w:shd w:val="clear" w:color="auto" w:fill="FFFFFF"/>
        </w:rPr>
      </w:pPr>
      <w:r w:rsidRPr="005D598E">
        <w:rPr>
          <w:rFonts w:ascii="Arial" w:hAnsi="Arial" w:cs="Arial"/>
          <w:b/>
          <w:bCs/>
          <w:color w:val="002060"/>
          <w:u w:val="single" w:color="FF0000"/>
          <w:shd w:val="clear" w:color="auto" w:fill="FFFFFF"/>
        </w:rPr>
        <w:t>Career Profile: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  <w:shd w:val="clear" w:color="auto" w:fill="FFFFFF"/>
        </w:rPr>
      </w:pPr>
      <w:r w:rsidRPr="005D598E">
        <w:rPr>
          <w:rFonts w:ascii="Arial" w:hAnsi="Arial" w:cs="Arial"/>
          <w:color w:val="002060"/>
        </w:rPr>
        <w:br/>
      </w:r>
      <w:r w:rsidRPr="005D598E">
        <w:rPr>
          <w:rFonts w:ascii="Arial" w:hAnsi="Arial" w:cs="Arial"/>
          <w:color w:val="002060"/>
          <w:shd w:val="clear" w:color="auto" w:fill="FFFFFF"/>
        </w:rPr>
        <w:t>A highly determined and technically oriented candidate with excellent communication skills, adaptive range of writing styles, and considerable experience in working with CMS interested in an editorial role in a well-established organisation where performance will be suitably rewarded in an entirely professional work environment.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  <w:shd w:val="clear" w:color="auto" w:fill="FFFFFF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  <w:shd w:val="clear" w:color="auto" w:fill="FFFFFF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Professional Experience: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E36C0A"/>
        </w:rPr>
      </w:pPr>
    </w:p>
    <w:p w:rsidR="00F3728D" w:rsidRPr="005D598E" w:rsidRDefault="00F3728D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t>Sports Correspondent at International Business Times India edition (ibtimes.co.in), Bangalore for 12 months (from May 2014 to May 2015).</w:t>
      </w:r>
    </w:p>
    <w:p w:rsidR="00F3728D" w:rsidRPr="005D598E" w:rsidRDefault="00F3728D" w:rsidP="00F3728D">
      <w:pPr>
        <w:ind w:left="720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ind w:left="720"/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</w:pPr>
      <w:r w:rsidRPr="005D598E"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  <w:t>Responsibilities:</w:t>
      </w:r>
    </w:p>
    <w:p w:rsidR="00F3728D" w:rsidRPr="005D598E" w:rsidRDefault="00F3728D" w:rsidP="00F3728D">
      <w:pPr>
        <w:ind w:left="720"/>
        <w:rPr>
          <w:rStyle w:val="Strong"/>
          <w:rFonts w:ascii="Arial" w:hAnsi="Arial" w:cs="Arial"/>
          <w:color w:val="002060"/>
          <w:shd w:val="clear" w:color="auto" w:fill="FFFFFF"/>
        </w:rPr>
      </w:pPr>
    </w:p>
    <w:p w:rsidR="00CB4FB7" w:rsidRPr="00CB4FB7" w:rsidRDefault="00F3728D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Creating latest sports stories after reviewing multiple sources on the internet.</w:t>
      </w:r>
    </w:p>
    <w:p w:rsidR="00CB4FB7" w:rsidRPr="00CB4FB7" w:rsidRDefault="00CD17B4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Jotting</w:t>
      </w:r>
      <w:r w:rsidR="00F3728D"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 xml:space="preserve"> quick and brief reports on breaking stories. </w:t>
      </w:r>
    </w:p>
    <w:p w:rsidR="00CB4FB7" w:rsidRPr="00CB4FB7" w:rsidRDefault="00CD17B4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Writing</w:t>
      </w:r>
      <w:r w:rsidR="00F3728D"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 xml:space="preserve"> pre-match and post-analysis for games.</w:t>
      </w:r>
    </w:p>
    <w:p w:rsidR="00CB4FB7" w:rsidRPr="00CB4FB7" w:rsidRDefault="00F3728D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Analyzing players, manager and coaches comments before and after games.</w:t>
      </w:r>
    </w:p>
    <w:p w:rsidR="00CB4FB7" w:rsidRPr="00CB4FB7" w:rsidRDefault="00F3728D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Live coverage of important games.</w:t>
      </w:r>
    </w:p>
    <w:p w:rsidR="00F3728D" w:rsidRPr="00CB4FB7" w:rsidRDefault="00CD17B4" w:rsidP="00E72E56">
      <w:pPr>
        <w:pStyle w:val="ListParagraph"/>
        <w:numPr>
          <w:ilvl w:val="0"/>
          <w:numId w:val="1"/>
        </w:numPr>
        <w:spacing w:line="360" w:lineRule="auto"/>
        <w:ind w:left="1434" w:hanging="357"/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Compiling</w:t>
      </w:r>
      <w:r w:rsidR="00F3728D"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 xml:space="preserve"> reports after attending press conferences.</w:t>
      </w:r>
    </w:p>
    <w:p w:rsidR="00F3728D" w:rsidRPr="005D598E" w:rsidRDefault="00F3728D" w:rsidP="00F3728D">
      <w:pPr>
        <w:rPr>
          <w:rFonts w:ascii="Arial" w:hAnsi="Arial" w:cs="Arial"/>
          <w:b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b/>
          <w:bCs/>
          <w:color w:val="002060"/>
          <w:shd w:val="clear" w:color="auto" w:fill="FFFFFF"/>
        </w:rPr>
      </w:pPr>
    </w:p>
    <w:p w:rsidR="00F3728D" w:rsidRPr="005D598E" w:rsidRDefault="00F16E30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t>Sports Writer/Sub-Editor/Digital Content M</w:t>
      </w:r>
      <w:r w:rsidR="00F3728D" w:rsidRPr="005D598E">
        <w:rPr>
          <w:rFonts w:ascii="Arial" w:hAnsi="Arial" w:cs="Arial"/>
          <w:b/>
          <w:color w:val="002060"/>
        </w:rPr>
        <w:t xml:space="preserve">anager at </w:t>
      </w:r>
      <w:proofErr w:type="spellStart"/>
      <w:r w:rsidR="00F3728D" w:rsidRPr="005D598E">
        <w:rPr>
          <w:rFonts w:ascii="Arial" w:hAnsi="Arial" w:cs="Arial"/>
          <w:b/>
          <w:color w:val="002060"/>
        </w:rPr>
        <w:t>Quqster</w:t>
      </w:r>
      <w:proofErr w:type="spellEnd"/>
      <w:r w:rsidR="00F3728D" w:rsidRPr="005D598E">
        <w:rPr>
          <w:rFonts w:ascii="Arial" w:hAnsi="Arial" w:cs="Arial"/>
          <w:b/>
          <w:color w:val="002060"/>
        </w:rPr>
        <w:t xml:space="preserve"> (quqster.com), New D</w:t>
      </w:r>
      <w:r w:rsidR="00640971" w:rsidRPr="005D598E">
        <w:rPr>
          <w:rFonts w:ascii="Arial" w:hAnsi="Arial" w:cs="Arial"/>
          <w:b/>
          <w:color w:val="002060"/>
        </w:rPr>
        <w:t>elhi for 13 months (March 2013 to</w:t>
      </w:r>
      <w:r w:rsidR="00F3728D" w:rsidRPr="005D598E">
        <w:rPr>
          <w:rFonts w:ascii="Arial" w:hAnsi="Arial" w:cs="Arial"/>
          <w:b/>
          <w:color w:val="002060"/>
        </w:rPr>
        <w:t xml:space="preserve"> April 2014).</w:t>
      </w:r>
    </w:p>
    <w:p w:rsidR="00640971" w:rsidRPr="005D598E" w:rsidRDefault="00640971" w:rsidP="00640971">
      <w:pPr>
        <w:pStyle w:val="ListParagraph"/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</w:pPr>
    </w:p>
    <w:p w:rsidR="00F3728D" w:rsidRPr="005D598E" w:rsidRDefault="00640971" w:rsidP="008B78CA">
      <w:pPr>
        <w:pStyle w:val="ListParagraph"/>
        <w:rPr>
          <w:rFonts w:ascii="Arial" w:hAnsi="Arial" w:cs="Arial"/>
          <w:color w:val="002060"/>
        </w:rPr>
      </w:pPr>
      <w:r w:rsidRPr="005D598E"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  <w:t>Responsibilities:</w:t>
      </w:r>
    </w:p>
    <w:p w:rsidR="00F3728D" w:rsidRPr="005D598E" w:rsidRDefault="00F3728D" w:rsidP="00F3728D">
      <w:pPr>
        <w:ind w:left="720"/>
        <w:rPr>
          <w:rFonts w:ascii="Arial" w:hAnsi="Arial" w:cs="Arial"/>
          <w:color w:val="002060"/>
        </w:rPr>
      </w:pPr>
    </w:p>
    <w:p w:rsidR="00F3728D" w:rsidRPr="005D598E" w:rsidRDefault="00CD17B4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Publishing</w:t>
      </w:r>
      <w:r w:rsidR="00F3728D" w:rsidRPr="005D598E">
        <w:rPr>
          <w:rFonts w:ascii="Arial" w:hAnsi="Arial" w:cs="Arial"/>
          <w:color w:val="002060"/>
        </w:rPr>
        <w:t xml:space="preserve"> reports on the latest breaking news.</w:t>
      </w:r>
    </w:p>
    <w:p w:rsidR="00F3728D" w:rsidRPr="005D598E" w:rsidRDefault="00F3728D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Editing copies of freelances and other writers in the team.</w:t>
      </w:r>
    </w:p>
    <w:p w:rsidR="00F3728D" w:rsidRPr="005D598E" w:rsidRDefault="00F3728D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Writing analysis on matches, transfers and latest news.</w:t>
      </w:r>
    </w:p>
    <w:p w:rsidR="00F3728D" w:rsidRPr="005D598E" w:rsidRDefault="00F3728D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Quickly </w:t>
      </w:r>
      <w:r w:rsidR="000148C0" w:rsidRPr="005D598E">
        <w:rPr>
          <w:rFonts w:ascii="Arial" w:hAnsi="Arial" w:cs="Arial"/>
          <w:color w:val="002060"/>
        </w:rPr>
        <w:t>rewriting and</w:t>
      </w:r>
      <w:r w:rsidRPr="005D598E">
        <w:rPr>
          <w:rFonts w:ascii="Arial" w:hAnsi="Arial" w:cs="Arial"/>
          <w:color w:val="002060"/>
        </w:rPr>
        <w:t xml:space="preserve"> publishing feeds from news agencies such as Reuters and AINS. </w:t>
      </w:r>
    </w:p>
    <w:p w:rsidR="00F3728D" w:rsidRPr="005D598E" w:rsidRDefault="00705588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Managing content o</w:t>
      </w:r>
      <w:r w:rsidR="00F3728D" w:rsidRPr="005D598E">
        <w:rPr>
          <w:rFonts w:ascii="Arial" w:hAnsi="Arial" w:cs="Arial"/>
          <w:color w:val="002060"/>
        </w:rPr>
        <w:t>n the website.</w:t>
      </w:r>
    </w:p>
    <w:p w:rsidR="00640971" w:rsidRPr="005D598E" w:rsidRDefault="00705588" w:rsidP="00E72E56">
      <w:pPr>
        <w:pStyle w:val="ListParagraph"/>
        <w:numPr>
          <w:ilvl w:val="0"/>
          <w:numId w:val="2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lastRenderedPageBreak/>
        <w:t>Marketing the content o</w:t>
      </w:r>
      <w:r w:rsidR="00640971" w:rsidRPr="005D598E">
        <w:rPr>
          <w:rFonts w:ascii="Arial" w:hAnsi="Arial" w:cs="Arial"/>
          <w:color w:val="002060"/>
        </w:rPr>
        <w:t>n the website using social media.</w:t>
      </w:r>
    </w:p>
    <w:p w:rsidR="00F3728D" w:rsidRPr="005D598E" w:rsidRDefault="00F3728D" w:rsidP="00F3728D">
      <w:pPr>
        <w:pStyle w:val="ListParagraph"/>
        <w:rPr>
          <w:rFonts w:ascii="Arial" w:hAnsi="Arial" w:cs="Arial"/>
          <w:color w:val="002060"/>
        </w:rPr>
      </w:pPr>
    </w:p>
    <w:p w:rsidR="00F3728D" w:rsidRPr="005D598E" w:rsidRDefault="00A44A09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t>Correspondent at</w:t>
      </w:r>
      <w:r w:rsidR="00F3728D" w:rsidRPr="005D598E">
        <w:rPr>
          <w:rFonts w:ascii="Arial" w:hAnsi="Arial" w:cs="Arial"/>
          <w:b/>
          <w:color w:val="002060"/>
        </w:rPr>
        <w:t xml:space="preserve"> International Business Times UK edition for </w:t>
      </w:r>
      <w:r w:rsidR="00640971" w:rsidRPr="005D598E">
        <w:rPr>
          <w:rFonts w:ascii="Arial" w:hAnsi="Arial" w:cs="Arial"/>
          <w:b/>
          <w:color w:val="002060"/>
        </w:rPr>
        <w:t>nine</w:t>
      </w:r>
      <w:r w:rsidR="00F3728D" w:rsidRPr="005D598E">
        <w:rPr>
          <w:rFonts w:ascii="Arial" w:hAnsi="Arial" w:cs="Arial"/>
          <w:b/>
          <w:color w:val="002060"/>
        </w:rPr>
        <w:t xml:space="preserve"> months (</w:t>
      </w:r>
      <w:r w:rsidR="00640971" w:rsidRPr="005D598E">
        <w:rPr>
          <w:rFonts w:ascii="Arial" w:hAnsi="Arial" w:cs="Arial"/>
          <w:b/>
          <w:color w:val="002060"/>
        </w:rPr>
        <w:t xml:space="preserve">January 2012 to </w:t>
      </w:r>
      <w:r w:rsidR="00F3728D" w:rsidRPr="005D598E">
        <w:rPr>
          <w:rFonts w:ascii="Arial" w:hAnsi="Arial" w:cs="Arial"/>
          <w:b/>
          <w:color w:val="002060"/>
        </w:rPr>
        <w:t>October 2012) at International Business Times UK edition (ibtimes.co.uk), Bangalore.</w:t>
      </w:r>
    </w:p>
    <w:p w:rsidR="008B78CA" w:rsidRPr="005D598E" w:rsidRDefault="008B78CA" w:rsidP="008B78CA">
      <w:pPr>
        <w:rPr>
          <w:rFonts w:ascii="Arial" w:hAnsi="Arial" w:cs="Arial"/>
          <w:b/>
          <w:color w:val="002060"/>
        </w:rPr>
      </w:pPr>
    </w:p>
    <w:p w:rsidR="00F3728D" w:rsidRPr="005D598E" w:rsidRDefault="008B78CA" w:rsidP="008B78CA">
      <w:p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b/>
          <w:color w:val="002060"/>
        </w:rPr>
        <w:t xml:space="preserve">            </w:t>
      </w:r>
      <w:r w:rsidR="00640971" w:rsidRPr="005D598E"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  <w:t>Responsibilities:</w:t>
      </w:r>
    </w:p>
    <w:p w:rsidR="00F3728D" w:rsidRPr="005D598E" w:rsidRDefault="00F3728D" w:rsidP="00F3728D">
      <w:pPr>
        <w:ind w:left="720"/>
        <w:rPr>
          <w:rFonts w:ascii="Arial" w:hAnsi="Arial" w:cs="Arial"/>
          <w:color w:val="002060"/>
        </w:rPr>
      </w:pPr>
    </w:p>
    <w:p w:rsidR="00F3728D" w:rsidRPr="005D598E" w:rsidRDefault="00CD17B4" w:rsidP="00E72E56">
      <w:pPr>
        <w:pStyle w:val="ListParagraph"/>
        <w:numPr>
          <w:ilvl w:val="0"/>
          <w:numId w:val="3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Publishing </w:t>
      </w:r>
      <w:r w:rsidR="00F3728D" w:rsidRPr="005D598E">
        <w:rPr>
          <w:rFonts w:ascii="Arial" w:hAnsi="Arial" w:cs="Arial"/>
          <w:color w:val="002060"/>
        </w:rPr>
        <w:t xml:space="preserve"> reports on music,  movies, human interest related stories and sports</w:t>
      </w:r>
    </w:p>
    <w:p w:rsidR="00F3728D" w:rsidRPr="005D598E" w:rsidRDefault="00F3728D" w:rsidP="00E72E56">
      <w:pPr>
        <w:pStyle w:val="ListParagraph"/>
        <w:numPr>
          <w:ilvl w:val="0"/>
          <w:numId w:val="3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Writing reports on matches, pre-match/post match conferences of players, managers and coaches.</w:t>
      </w:r>
    </w:p>
    <w:p w:rsidR="00F3728D" w:rsidRPr="005D598E" w:rsidRDefault="00F3728D" w:rsidP="00E72E56">
      <w:pPr>
        <w:pStyle w:val="ListParagraph"/>
        <w:numPr>
          <w:ilvl w:val="0"/>
          <w:numId w:val="3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Creating picture stories and slide shows on a variety of topics including sports, music, movies and breaking news.</w:t>
      </w:r>
    </w:p>
    <w:p w:rsidR="00F3728D" w:rsidRDefault="00F3728D" w:rsidP="00E72E56">
      <w:pPr>
        <w:pStyle w:val="ListParagraph"/>
        <w:numPr>
          <w:ilvl w:val="0"/>
          <w:numId w:val="3"/>
        </w:numPr>
        <w:spacing w:line="360" w:lineRule="auto"/>
        <w:ind w:left="1434" w:hanging="357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Live coverage of matches and breaking news.</w:t>
      </w:r>
    </w:p>
    <w:p w:rsidR="00B44AE7" w:rsidRDefault="00B44AE7" w:rsidP="00B44AE7">
      <w:pPr>
        <w:rPr>
          <w:rFonts w:ascii="Arial" w:hAnsi="Arial" w:cs="Arial"/>
          <w:color w:val="002060"/>
        </w:rPr>
      </w:pPr>
    </w:p>
    <w:p w:rsidR="00B44AE7" w:rsidRDefault="00B44AE7" w:rsidP="00B44AE7">
      <w:pPr>
        <w:rPr>
          <w:rFonts w:ascii="Arial" w:hAnsi="Arial" w:cs="Arial"/>
          <w:color w:val="002060"/>
        </w:rPr>
      </w:pPr>
    </w:p>
    <w:p w:rsidR="00B44AE7" w:rsidRPr="00B44AE7" w:rsidRDefault="00B44AE7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B44AE7">
        <w:rPr>
          <w:rFonts w:ascii="Arial" w:hAnsi="Arial" w:cs="Arial"/>
          <w:b/>
          <w:color w:val="002060"/>
        </w:rPr>
        <w:t>Freelancer at World Sports Predict</w:t>
      </w:r>
    </w:p>
    <w:p w:rsidR="00B44AE7" w:rsidRDefault="00B44AE7" w:rsidP="00B44AE7">
      <w:pPr>
        <w:rPr>
          <w:rFonts w:ascii="Arial" w:hAnsi="Arial" w:cs="Arial"/>
          <w:b/>
          <w:color w:val="002060"/>
        </w:rPr>
      </w:pPr>
      <w:r>
        <w:rPr>
          <w:rFonts w:ascii="Arial" w:hAnsi="Arial" w:cs="Arial"/>
          <w:b/>
          <w:color w:val="002060"/>
        </w:rPr>
        <w:t xml:space="preserve">             </w:t>
      </w:r>
    </w:p>
    <w:p w:rsidR="00B44AE7" w:rsidRDefault="00B44AE7" w:rsidP="00B44AE7">
      <w:pPr>
        <w:rPr>
          <w:rFonts w:ascii="Arial" w:hAnsi="Arial" w:cs="Arial"/>
          <w:b/>
          <w:color w:val="002060"/>
        </w:rPr>
      </w:pPr>
    </w:p>
    <w:p w:rsidR="00B44AE7" w:rsidRDefault="00B44AE7" w:rsidP="00B44AE7">
      <w:pPr>
        <w:ind w:left="720"/>
        <w:rPr>
          <w:rFonts w:ascii="Arial" w:hAnsi="Arial" w:cs="Arial"/>
          <w:b/>
          <w:color w:val="002060"/>
          <w:u w:val="single" w:color="00B0F0"/>
        </w:rPr>
      </w:pPr>
      <w:r w:rsidRPr="00B44AE7">
        <w:rPr>
          <w:rFonts w:ascii="Arial" w:hAnsi="Arial" w:cs="Arial"/>
          <w:b/>
          <w:color w:val="002060"/>
          <w:u w:val="single" w:color="00B0F0"/>
        </w:rPr>
        <w:t>Responsibilities</w:t>
      </w:r>
    </w:p>
    <w:p w:rsidR="00B44AE7" w:rsidRPr="00B44AE7" w:rsidRDefault="00B44AE7" w:rsidP="00B44AE7">
      <w:pPr>
        <w:rPr>
          <w:rFonts w:ascii="Arial" w:hAnsi="Arial" w:cs="Arial"/>
          <w:b/>
          <w:color w:val="002060"/>
          <w:u w:val="single" w:color="00B0F0"/>
        </w:rPr>
      </w:pPr>
    </w:p>
    <w:p w:rsidR="00B44AE7" w:rsidRPr="00B44AE7" w:rsidRDefault="00B44AE7" w:rsidP="00E72E56">
      <w:pPr>
        <w:pStyle w:val="ListParagraph"/>
        <w:numPr>
          <w:ilvl w:val="0"/>
          <w:numId w:val="9"/>
        </w:numPr>
        <w:spacing w:line="360" w:lineRule="auto"/>
        <w:ind w:left="1497" w:hanging="357"/>
        <w:rPr>
          <w:rFonts w:ascii="Arial" w:hAnsi="Arial" w:cs="Arial"/>
          <w:color w:val="002060"/>
          <w:u w:val="single" w:color="00B0F0"/>
        </w:rPr>
      </w:pPr>
      <w:r w:rsidRPr="00B44AE7">
        <w:rPr>
          <w:rFonts w:ascii="Arial" w:hAnsi="Arial" w:cs="Arial"/>
          <w:color w:val="002060"/>
          <w:u w:color="00B0F0"/>
        </w:rPr>
        <w:t xml:space="preserve">Writing analytical pieces </w:t>
      </w:r>
      <w:proofErr w:type="gramStart"/>
      <w:r w:rsidRPr="00B44AE7">
        <w:rPr>
          <w:rFonts w:ascii="Arial" w:hAnsi="Arial" w:cs="Arial"/>
          <w:color w:val="002060"/>
          <w:u w:color="00B0F0"/>
        </w:rPr>
        <w:t>on</w:t>
      </w:r>
      <w:r>
        <w:rPr>
          <w:rFonts w:ascii="Arial" w:hAnsi="Arial" w:cs="Arial"/>
          <w:color w:val="002060"/>
          <w:u w:color="00B0F0"/>
        </w:rPr>
        <w:t xml:space="preserve">  a</w:t>
      </w:r>
      <w:proofErr w:type="gramEnd"/>
      <w:r>
        <w:rPr>
          <w:rFonts w:ascii="Arial" w:hAnsi="Arial" w:cs="Arial"/>
          <w:color w:val="002060"/>
          <w:u w:color="00B0F0"/>
        </w:rPr>
        <w:t xml:space="preserve"> variety of football topics including transfers, players biographies, player/coach comments, controversies.</w:t>
      </w:r>
    </w:p>
    <w:p w:rsidR="00B44AE7" w:rsidRPr="00CB4FB7" w:rsidRDefault="00B44AE7" w:rsidP="00E72E56">
      <w:pPr>
        <w:pStyle w:val="ListParagraph"/>
        <w:numPr>
          <w:ilvl w:val="0"/>
          <w:numId w:val="9"/>
        </w:numPr>
        <w:spacing w:line="360" w:lineRule="auto"/>
        <w:ind w:left="1497" w:hanging="357"/>
        <w:rPr>
          <w:rFonts w:ascii="Arial" w:hAnsi="Arial" w:cs="Arial"/>
          <w:color w:val="002060"/>
          <w:u w:val="single" w:color="00B0F0"/>
        </w:rPr>
      </w:pPr>
      <w:r>
        <w:rPr>
          <w:rFonts w:ascii="Arial" w:hAnsi="Arial" w:cs="Arial"/>
          <w:color w:val="002060"/>
          <w:u w:color="00B0F0"/>
        </w:rPr>
        <w:t xml:space="preserve">Regularly updating on social media during matches, draws, transfer deadline days and other </w:t>
      </w:r>
      <w:r w:rsidR="00CB4FB7">
        <w:rPr>
          <w:rFonts w:ascii="Arial" w:hAnsi="Arial" w:cs="Arial"/>
          <w:color w:val="002060"/>
          <w:u w:color="00B0F0"/>
        </w:rPr>
        <w:t>live events.</w:t>
      </w:r>
    </w:p>
    <w:p w:rsidR="00CB4FB7" w:rsidRPr="00CB4FB7" w:rsidRDefault="00CB4FB7" w:rsidP="00E72E56">
      <w:pPr>
        <w:pStyle w:val="ListParagraph"/>
        <w:numPr>
          <w:ilvl w:val="0"/>
          <w:numId w:val="9"/>
        </w:numPr>
        <w:spacing w:line="360" w:lineRule="auto"/>
        <w:ind w:left="1497" w:hanging="357"/>
        <w:rPr>
          <w:rFonts w:ascii="Arial" w:hAnsi="Arial" w:cs="Arial"/>
          <w:color w:val="002060"/>
          <w:u w:val="single" w:color="00B0F0"/>
        </w:rPr>
      </w:pPr>
      <w:r>
        <w:rPr>
          <w:rFonts w:ascii="Arial" w:hAnsi="Arial" w:cs="Arial"/>
          <w:color w:val="002060"/>
          <w:u w:color="00B0F0"/>
        </w:rPr>
        <w:t>Writing and publishing match reports right after the game.</w:t>
      </w:r>
    </w:p>
    <w:p w:rsidR="00CB4FB7" w:rsidRPr="00CB4FB7" w:rsidRDefault="00CB4FB7" w:rsidP="00E72E56">
      <w:pPr>
        <w:pStyle w:val="ListParagraph"/>
        <w:numPr>
          <w:ilvl w:val="0"/>
          <w:numId w:val="9"/>
        </w:numPr>
        <w:spacing w:line="360" w:lineRule="auto"/>
        <w:ind w:left="1497" w:hanging="357"/>
        <w:rPr>
          <w:rFonts w:ascii="Arial" w:hAnsi="Arial" w:cs="Arial"/>
          <w:color w:val="002060"/>
          <w:u w:val="single" w:color="00B0F0"/>
        </w:rPr>
      </w:pPr>
      <w:r>
        <w:rPr>
          <w:rFonts w:ascii="Arial" w:hAnsi="Arial" w:cs="Arial"/>
          <w:color w:val="002060"/>
          <w:u w:color="00B0F0"/>
        </w:rPr>
        <w:t>Extensively covering the Indian Super League</w:t>
      </w:r>
    </w:p>
    <w:p w:rsidR="00B44AE7" w:rsidRPr="00CB4FB7" w:rsidRDefault="00CB4FB7" w:rsidP="00E72E56">
      <w:pPr>
        <w:pStyle w:val="ListParagraph"/>
        <w:numPr>
          <w:ilvl w:val="0"/>
          <w:numId w:val="9"/>
        </w:numPr>
        <w:spacing w:line="360" w:lineRule="auto"/>
        <w:ind w:left="1497" w:hanging="357"/>
        <w:rPr>
          <w:rFonts w:ascii="Arial" w:hAnsi="Arial" w:cs="Arial"/>
          <w:b/>
          <w:color w:val="002060"/>
        </w:rPr>
      </w:pPr>
      <w:r w:rsidRPr="00CB4FB7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Writing pre-match and post-analysis for games.</w:t>
      </w:r>
    </w:p>
    <w:p w:rsidR="00B44AE7" w:rsidRPr="00B44AE7" w:rsidRDefault="00B44AE7" w:rsidP="00B44AE7">
      <w:pPr>
        <w:rPr>
          <w:rFonts w:ascii="Arial" w:hAnsi="Arial" w:cs="Arial"/>
          <w:b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t>Freelancer at Asiawriters.com</w:t>
      </w:r>
    </w:p>
    <w:p w:rsidR="00F3728D" w:rsidRPr="005D598E" w:rsidRDefault="00F3728D" w:rsidP="00F3728D">
      <w:pPr>
        <w:rPr>
          <w:rFonts w:ascii="Arial" w:hAnsi="Arial" w:cs="Arial"/>
          <w:color w:val="002060"/>
        </w:rPr>
      </w:pPr>
    </w:p>
    <w:p w:rsidR="00640971" w:rsidRPr="005D598E" w:rsidRDefault="00640971" w:rsidP="00640971">
      <w:pPr>
        <w:ind w:left="720"/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</w:pPr>
      <w:r w:rsidRPr="005D598E"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  <w:t>Responsibilities:</w:t>
      </w:r>
    </w:p>
    <w:p w:rsidR="00F3728D" w:rsidRPr="005D598E" w:rsidRDefault="00F3728D" w:rsidP="00F3728D">
      <w:pPr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Writing research based articles on a number of topics including English literature, theatre, history, music and movies</w:t>
      </w:r>
    </w:p>
    <w:p w:rsidR="00F3728D" w:rsidRPr="005D598E" w:rsidRDefault="00F3728D" w:rsidP="00E72E56">
      <w:pPr>
        <w:numPr>
          <w:ilvl w:val="0"/>
          <w:numId w:val="4"/>
        </w:numPr>
        <w:shd w:val="clear" w:color="auto" w:fill="FFFFFF"/>
        <w:spacing w:before="100" w:beforeAutospacing="1" w:after="150" w:line="405" w:lineRule="atLeast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Collect and collate necessary secondary data from both the Internet and data producers for a particular research topic.</w:t>
      </w:r>
    </w:p>
    <w:p w:rsidR="00F3728D" w:rsidRPr="005D598E" w:rsidRDefault="00F3728D" w:rsidP="00F3728D">
      <w:pPr>
        <w:pStyle w:val="ListParagraph"/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8"/>
        </w:numPr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lastRenderedPageBreak/>
        <w:t xml:space="preserve">Regular contributor at </w:t>
      </w:r>
      <w:proofErr w:type="spellStart"/>
      <w:r w:rsidRPr="005D598E">
        <w:rPr>
          <w:rFonts w:ascii="Arial" w:hAnsi="Arial" w:cs="Arial"/>
          <w:b/>
          <w:color w:val="002060"/>
        </w:rPr>
        <w:t>Givemesport</w:t>
      </w:r>
      <w:proofErr w:type="spellEnd"/>
    </w:p>
    <w:p w:rsidR="00F3728D" w:rsidRPr="005D598E" w:rsidRDefault="00F3728D" w:rsidP="00F3728D">
      <w:pPr>
        <w:rPr>
          <w:rStyle w:val="Strong"/>
          <w:rFonts w:ascii="Arial" w:hAnsi="Arial" w:cs="Arial"/>
          <w:color w:val="002060"/>
          <w:shd w:val="clear" w:color="auto" w:fill="FFFFFF"/>
        </w:rPr>
      </w:pPr>
    </w:p>
    <w:p w:rsidR="00640971" w:rsidRPr="005D598E" w:rsidRDefault="00640971" w:rsidP="00640971">
      <w:pPr>
        <w:ind w:left="720"/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</w:pPr>
      <w:r w:rsidRPr="005D598E">
        <w:rPr>
          <w:rStyle w:val="Strong"/>
          <w:rFonts w:ascii="Arial" w:hAnsi="Arial" w:cs="Arial"/>
          <w:color w:val="002060"/>
          <w:u w:val="single" w:color="00B0F0"/>
          <w:shd w:val="clear" w:color="auto" w:fill="FFFFFF"/>
        </w:rPr>
        <w:t>Responsibilities:</w:t>
      </w:r>
    </w:p>
    <w:p w:rsidR="00F3728D" w:rsidRPr="005D598E" w:rsidRDefault="00F3728D" w:rsidP="00F3728D">
      <w:pPr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</w:p>
    <w:p w:rsidR="00F3728D" w:rsidRPr="005D598E" w:rsidRDefault="00F3728D" w:rsidP="00E72E56">
      <w:pPr>
        <w:pStyle w:val="ListParagraph"/>
        <w:numPr>
          <w:ilvl w:val="0"/>
          <w:numId w:val="5"/>
        </w:numPr>
        <w:rPr>
          <w:rStyle w:val="Strong"/>
          <w:rFonts w:ascii="Arial" w:hAnsi="Arial" w:cs="Arial"/>
          <w:b w:val="0"/>
          <w:color w:val="002060"/>
          <w:shd w:val="clear" w:color="auto" w:fill="FFFFFF"/>
        </w:rPr>
      </w:pPr>
      <w:r w:rsidRPr="005D598E">
        <w:rPr>
          <w:rStyle w:val="Strong"/>
          <w:rFonts w:ascii="Arial" w:hAnsi="Arial" w:cs="Arial"/>
          <w:b w:val="0"/>
          <w:color w:val="002060"/>
          <w:shd w:val="clear" w:color="auto" w:fill="FFFFFF"/>
        </w:rPr>
        <w:t>Writing news based and analytical articles on European football.</w:t>
      </w:r>
    </w:p>
    <w:p w:rsidR="00F3728D" w:rsidRPr="005D598E" w:rsidRDefault="00F3728D" w:rsidP="00F3728D">
      <w:pPr>
        <w:rPr>
          <w:rFonts w:ascii="Arial" w:hAnsi="Arial" w:cs="Arial"/>
          <w:b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  <w:u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Writing Samples:</w:t>
      </w:r>
    </w:p>
    <w:p w:rsidR="00F3728D" w:rsidRPr="005D598E" w:rsidRDefault="001C62DB" w:rsidP="00F3728D">
      <w:pPr>
        <w:shd w:val="clear" w:color="auto" w:fill="FFFFFF"/>
        <w:spacing w:before="288" w:after="144"/>
        <w:outlineLvl w:val="3"/>
        <w:rPr>
          <w:rFonts w:ascii="Arial" w:hAnsi="Arial" w:cs="Arial"/>
          <w:color w:val="002060"/>
        </w:rPr>
      </w:pPr>
      <w:hyperlink r:id="rId8" w:history="1">
        <w:r w:rsidR="00F3728D" w:rsidRPr="005D598E">
          <w:rPr>
            <w:rStyle w:val="Hyperlink"/>
            <w:rFonts w:ascii="Arial" w:hAnsi="Arial" w:cs="Arial"/>
            <w:color w:val="002060"/>
          </w:rPr>
          <w:t>http://www.ibtimes.co.uk/archives/articles/reporters/binayak-khatri/</w:t>
        </w:r>
      </w:hyperlink>
    </w:p>
    <w:p w:rsidR="00F3728D" w:rsidRPr="005D598E" w:rsidRDefault="001C62DB" w:rsidP="00F3728D">
      <w:pPr>
        <w:shd w:val="clear" w:color="auto" w:fill="FFFFFF"/>
        <w:spacing w:before="288" w:after="144"/>
        <w:outlineLvl w:val="3"/>
        <w:rPr>
          <w:rFonts w:ascii="Arial" w:hAnsi="Arial" w:cs="Arial"/>
          <w:bCs/>
          <w:color w:val="002060"/>
        </w:rPr>
      </w:pPr>
      <w:hyperlink r:id="rId9" w:history="1">
        <w:r w:rsidR="00585715" w:rsidRPr="005D598E">
          <w:rPr>
            <w:rStyle w:val="Hyperlink"/>
            <w:rFonts w:ascii="Arial" w:hAnsi="Arial" w:cs="Arial"/>
            <w:bCs/>
            <w:color w:val="002060"/>
          </w:rPr>
          <w:t>http://quqster.com/football/author/440-binayak-khatri</w:t>
        </w:r>
      </w:hyperlink>
    </w:p>
    <w:p w:rsidR="00F3728D" w:rsidRPr="005D598E" w:rsidRDefault="001C62DB" w:rsidP="00F3728D">
      <w:pPr>
        <w:shd w:val="clear" w:color="auto" w:fill="FFFFFF"/>
        <w:spacing w:before="288" w:after="144"/>
        <w:outlineLvl w:val="3"/>
        <w:rPr>
          <w:rFonts w:ascii="Arial" w:hAnsi="Arial" w:cs="Arial"/>
          <w:bCs/>
          <w:color w:val="002060"/>
        </w:rPr>
      </w:pPr>
      <w:hyperlink r:id="rId10" w:history="1">
        <w:r w:rsidR="00F3728D" w:rsidRPr="005D598E">
          <w:rPr>
            <w:rStyle w:val="Hyperlink"/>
            <w:rFonts w:ascii="Arial" w:hAnsi="Arial" w:cs="Arial"/>
            <w:bCs/>
            <w:color w:val="002060"/>
          </w:rPr>
          <w:t>http://www.givemesport.com/binayak-khatri</w:t>
        </w:r>
      </w:hyperlink>
    </w:p>
    <w:p w:rsidR="00F3728D" w:rsidRDefault="001C62DB" w:rsidP="00F3728D">
      <w:pPr>
        <w:shd w:val="clear" w:color="auto" w:fill="FFFFFF"/>
        <w:spacing w:before="288" w:after="144"/>
        <w:outlineLvl w:val="3"/>
      </w:pPr>
      <w:hyperlink r:id="rId11" w:history="1">
        <w:r w:rsidR="00F3728D" w:rsidRPr="005D598E">
          <w:rPr>
            <w:rStyle w:val="Hyperlink"/>
            <w:rFonts w:ascii="Arial" w:hAnsi="Arial" w:cs="Arial"/>
            <w:bCs/>
            <w:color w:val="002060"/>
          </w:rPr>
          <w:t>http://www.ibtimes.co.in/reporters/binayak-khatri</w:t>
        </w:r>
      </w:hyperlink>
    </w:p>
    <w:p w:rsidR="00CB4FB7" w:rsidRDefault="00CB4FB7" w:rsidP="00F3728D">
      <w:pPr>
        <w:shd w:val="clear" w:color="auto" w:fill="FFFFFF"/>
        <w:spacing w:before="288" w:after="144"/>
        <w:outlineLvl w:val="3"/>
        <w:rPr>
          <w:rFonts w:ascii="Arial" w:hAnsi="Arial" w:cs="Arial"/>
          <w:color w:val="002060"/>
        </w:rPr>
      </w:pPr>
      <w:hyperlink r:id="rId12" w:history="1">
        <w:r w:rsidRPr="00FC56AB">
          <w:rPr>
            <w:rStyle w:val="Hyperlink"/>
            <w:rFonts w:ascii="Arial" w:hAnsi="Arial" w:cs="Arial"/>
          </w:rPr>
          <w:t>http://www.worldsportspredict.com/author/binayak/</w:t>
        </w:r>
      </w:hyperlink>
    </w:p>
    <w:p w:rsidR="00CB4FB7" w:rsidRPr="005D598E" w:rsidRDefault="00CB4FB7" w:rsidP="00F3728D">
      <w:pPr>
        <w:shd w:val="clear" w:color="auto" w:fill="FFFFFF"/>
        <w:spacing w:before="288" w:after="144"/>
        <w:outlineLvl w:val="3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</w:rPr>
      </w:pPr>
    </w:p>
    <w:p w:rsidR="008B78CA" w:rsidRPr="005D598E" w:rsidRDefault="008B78CA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Strengths: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325220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Almost 3 years of experience in online writing and editing on a number of topics</w:t>
      </w:r>
    </w:p>
    <w:p w:rsidR="00113115" w:rsidRPr="005D598E" w:rsidRDefault="00113115" w:rsidP="00113115">
      <w:pPr>
        <w:pStyle w:val="ListParagraph"/>
        <w:jc w:val="bot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Excellent written and verbal communication skills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325220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Ability to work under pressure</w:t>
      </w:r>
    </w:p>
    <w:p w:rsidR="00113115" w:rsidRPr="005D598E" w:rsidRDefault="00113115" w:rsidP="00113115">
      <w:pPr>
        <w:pStyle w:val="ListParagraph"/>
        <w:jc w:val="bot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Ability to work for long and extended hours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Efficiency in researching and documenting sources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High-level proficiency in working on Microsoft Word; creating and managing templates and sty</w:t>
      </w:r>
      <w:r w:rsidR="00325220" w:rsidRPr="005D598E">
        <w:rPr>
          <w:rFonts w:ascii="Arial" w:hAnsi="Arial" w:cs="Arial"/>
          <w:color w:val="002060"/>
        </w:rPr>
        <w:t>les along with content creation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Goal-oriented, enthusiastic, and the passionate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Willingness to travel if the job calls for it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113115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Promptness and dedication to work</w:t>
      </w:r>
    </w:p>
    <w:p w:rsidR="00113115" w:rsidRPr="005D598E" w:rsidRDefault="00113115" w:rsidP="00113115">
      <w:pPr>
        <w:pStyle w:val="ListParagraph"/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Open-minded and highly adaptable to new innovation</w:t>
      </w:r>
    </w:p>
    <w:p w:rsidR="00F3728D" w:rsidRPr="005D598E" w:rsidRDefault="00F3728D" w:rsidP="00113115">
      <w:pPr>
        <w:pStyle w:val="ListParagraph"/>
        <w:jc w:val="both"/>
        <w:rPr>
          <w:rFonts w:ascii="Arial" w:hAnsi="Arial" w:cs="Arial"/>
          <w:color w:val="002060"/>
        </w:rPr>
      </w:pPr>
    </w:p>
    <w:p w:rsidR="00325220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Goal-oriented, enthusiastic, and the passionate</w:t>
      </w:r>
    </w:p>
    <w:p w:rsidR="00325220" w:rsidRPr="005D598E" w:rsidRDefault="00325220" w:rsidP="00113115">
      <w:pPr>
        <w:pStyle w:val="ListParagraph"/>
        <w:rPr>
          <w:rFonts w:ascii="Arial" w:hAnsi="Arial" w:cs="Arial"/>
          <w:color w:val="002060"/>
        </w:rPr>
      </w:pPr>
    </w:p>
    <w:p w:rsidR="00325220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lastRenderedPageBreak/>
        <w:t>Proven multitasking skills and ability to work efficiently on multiple p</w:t>
      </w:r>
      <w:r w:rsidR="00325220" w:rsidRPr="005D598E">
        <w:rPr>
          <w:rFonts w:ascii="Arial" w:hAnsi="Arial" w:cs="Arial"/>
          <w:color w:val="002060"/>
        </w:rPr>
        <w:t>rojects within strict deadlines</w:t>
      </w:r>
    </w:p>
    <w:p w:rsidR="00325220" w:rsidRPr="005D598E" w:rsidRDefault="00325220" w:rsidP="00113115">
      <w:pPr>
        <w:pStyle w:val="ListParagraph"/>
        <w:rPr>
          <w:rFonts w:ascii="Arial" w:hAnsi="Arial" w:cs="Arial"/>
          <w:color w:val="002060"/>
        </w:rPr>
      </w:pPr>
    </w:p>
    <w:p w:rsidR="00325220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Proven ability to work indepe</w:t>
      </w:r>
      <w:r w:rsidR="00325220" w:rsidRPr="005D598E">
        <w:rPr>
          <w:rFonts w:ascii="Arial" w:hAnsi="Arial" w:cs="Arial"/>
          <w:color w:val="002060"/>
        </w:rPr>
        <w:t>ndently with little supervision</w:t>
      </w:r>
    </w:p>
    <w:p w:rsidR="00325220" w:rsidRPr="005D598E" w:rsidRDefault="00325220" w:rsidP="00113115">
      <w:pPr>
        <w:pStyle w:val="ListParagraph"/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Excellent analytical and decision-making skills.</w:t>
      </w:r>
    </w:p>
    <w:p w:rsidR="00F3728D" w:rsidRPr="005D598E" w:rsidRDefault="00F3728D" w:rsidP="00F3728D">
      <w:pPr>
        <w:shd w:val="clear" w:color="auto" w:fill="FFFFFF"/>
        <w:spacing w:before="288" w:after="144"/>
        <w:outlineLvl w:val="3"/>
        <w:rPr>
          <w:rFonts w:ascii="Arial" w:hAnsi="Arial" w:cs="Arial"/>
          <w:bCs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Educational Scores: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E72E5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Christ University:  Bachelor in Journalism, Psychology, English, Year 2011 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  <w:u w:val="single"/>
        </w:rPr>
      </w:pPr>
    </w:p>
    <w:p w:rsidR="00F3728D" w:rsidRPr="005D598E" w:rsidRDefault="00F3728D" w:rsidP="00E72E5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Don </w:t>
      </w:r>
      <w:proofErr w:type="spellStart"/>
      <w:r w:rsidRPr="005D598E">
        <w:rPr>
          <w:rFonts w:ascii="Arial" w:hAnsi="Arial" w:cs="Arial"/>
          <w:color w:val="002060"/>
        </w:rPr>
        <w:t>Bosco</w:t>
      </w:r>
      <w:proofErr w:type="spellEnd"/>
      <w:r w:rsidRPr="005D598E">
        <w:rPr>
          <w:rFonts w:ascii="Arial" w:hAnsi="Arial" w:cs="Arial"/>
          <w:color w:val="002060"/>
        </w:rPr>
        <w:t xml:space="preserve"> School: 12</w:t>
      </w:r>
      <w:r w:rsidRPr="005D598E">
        <w:rPr>
          <w:rFonts w:ascii="Arial" w:hAnsi="Arial" w:cs="Arial"/>
          <w:color w:val="002060"/>
          <w:vertAlign w:val="superscript"/>
        </w:rPr>
        <w:t>th</w:t>
      </w:r>
      <w:r w:rsidRPr="005D598E">
        <w:rPr>
          <w:rFonts w:ascii="Arial" w:hAnsi="Arial" w:cs="Arial"/>
          <w:color w:val="002060"/>
        </w:rPr>
        <w:t xml:space="preserve"> Standard  ISC Year 2006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E72E56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Goethals Memorial School:10</w:t>
      </w:r>
      <w:r w:rsidRPr="005D598E">
        <w:rPr>
          <w:rFonts w:ascii="Arial" w:hAnsi="Arial" w:cs="Arial"/>
          <w:color w:val="002060"/>
          <w:vertAlign w:val="superscript"/>
        </w:rPr>
        <w:t>th</w:t>
      </w:r>
      <w:r w:rsidRPr="005D598E">
        <w:rPr>
          <w:rFonts w:ascii="Arial" w:hAnsi="Arial" w:cs="Arial"/>
          <w:color w:val="002060"/>
        </w:rPr>
        <w:t xml:space="preserve"> Standard ICSE Year 2004</w:t>
      </w:r>
    </w:p>
    <w:p w:rsidR="00F3728D" w:rsidRPr="005D598E" w:rsidRDefault="00F3728D" w:rsidP="00F3728D">
      <w:pPr>
        <w:rPr>
          <w:rFonts w:ascii="Arial" w:hAnsi="Arial" w:cs="Arial"/>
          <w:b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Area of interest:</w:t>
      </w:r>
    </w:p>
    <w:p w:rsidR="00F3728D" w:rsidRPr="005D598E" w:rsidRDefault="00F3728D" w:rsidP="00F3728D">
      <w:pPr>
        <w:rPr>
          <w:rFonts w:ascii="Arial" w:hAnsi="Arial" w:cs="Arial"/>
          <w:b/>
          <w:color w:val="002060"/>
        </w:rPr>
      </w:pPr>
    </w:p>
    <w:p w:rsidR="00F3728D" w:rsidRPr="005D598E" w:rsidRDefault="00014040" w:rsidP="00F3728D">
      <w:pPr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Football, </w:t>
      </w:r>
      <w:r w:rsidR="00F3728D" w:rsidRPr="005D598E">
        <w:rPr>
          <w:rFonts w:ascii="Arial" w:hAnsi="Arial" w:cs="Arial"/>
          <w:color w:val="002060"/>
        </w:rPr>
        <w:t xml:space="preserve">Creative writing, reading spy novels, listening to </w:t>
      </w:r>
      <w:proofErr w:type="spellStart"/>
      <w:r w:rsidR="00F3728D" w:rsidRPr="005D598E">
        <w:rPr>
          <w:rFonts w:ascii="Arial" w:hAnsi="Arial" w:cs="Arial"/>
          <w:color w:val="002060"/>
        </w:rPr>
        <w:t>audiobooks</w:t>
      </w:r>
      <w:proofErr w:type="spellEnd"/>
      <w:r w:rsidR="00F3728D" w:rsidRPr="005D598E">
        <w:rPr>
          <w:rFonts w:ascii="Arial" w:hAnsi="Arial" w:cs="Arial"/>
          <w:color w:val="002060"/>
        </w:rPr>
        <w:t>, composing and playing music, sports, poetry, travelling.</w:t>
      </w:r>
    </w:p>
    <w:p w:rsidR="00F3728D" w:rsidRPr="005D598E" w:rsidRDefault="00F3728D" w:rsidP="00F3728D">
      <w:pPr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Availability: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E36C0A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>Immediate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F3728D">
      <w:pPr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</w:t>
      </w:r>
    </w:p>
    <w:p w:rsidR="007849F7" w:rsidRPr="005D598E" w:rsidRDefault="007849F7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 w:color="FF000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Personal Profile: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  <w:u w:val="single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Full Name:</w:t>
      </w:r>
      <w:r w:rsidRPr="005D598E">
        <w:rPr>
          <w:rFonts w:ascii="Arial" w:hAnsi="Arial" w:cs="Arial"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color w:val="002060"/>
        </w:rPr>
        <w:t>Binayak</w:t>
      </w:r>
      <w:proofErr w:type="spellEnd"/>
      <w:r w:rsidRPr="005D598E">
        <w:rPr>
          <w:rFonts w:ascii="Arial" w:hAnsi="Arial" w:cs="Arial"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color w:val="002060"/>
        </w:rPr>
        <w:t>Khatri</w:t>
      </w:r>
      <w:proofErr w:type="spellEnd"/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Date of Birth:</w:t>
      </w:r>
      <w:r w:rsidRPr="005D598E">
        <w:rPr>
          <w:rFonts w:ascii="Arial" w:hAnsi="Arial" w:cs="Arial"/>
          <w:color w:val="002060"/>
        </w:rPr>
        <w:t xml:space="preserve"> 03.10.1987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Father’s Name:</w:t>
      </w:r>
      <w:r w:rsidRPr="005D598E">
        <w:rPr>
          <w:rFonts w:ascii="Arial" w:hAnsi="Arial" w:cs="Arial"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color w:val="002060"/>
        </w:rPr>
        <w:t>Saroj</w:t>
      </w:r>
      <w:proofErr w:type="spellEnd"/>
      <w:r w:rsidRPr="005D598E">
        <w:rPr>
          <w:rFonts w:ascii="Arial" w:hAnsi="Arial" w:cs="Arial"/>
          <w:color w:val="002060"/>
        </w:rPr>
        <w:t xml:space="preserve"> Kumar </w:t>
      </w:r>
      <w:proofErr w:type="spellStart"/>
      <w:r w:rsidRPr="005D598E">
        <w:rPr>
          <w:rFonts w:ascii="Arial" w:hAnsi="Arial" w:cs="Arial"/>
          <w:color w:val="002060"/>
        </w:rPr>
        <w:t>Khatri</w:t>
      </w:r>
      <w:proofErr w:type="spellEnd"/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Gender:</w:t>
      </w:r>
      <w:r w:rsidRPr="005D598E">
        <w:rPr>
          <w:rFonts w:ascii="Arial" w:hAnsi="Arial" w:cs="Arial"/>
          <w:color w:val="002060"/>
        </w:rPr>
        <w:t xml:space="preserve"> Male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Marital Status:</w:t>
      </w:r>
      <w:r w:rsidRPr="005D598E">
        <w:rPr>
          <w:rFonts w:ascii="Arial" w:hAnsi="Arial" w:cs="Arial"/>
          <w:color w:val="002060"/>
        </w:rPr>
        <w:t xml:space="preserve"> Single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Languages Known:</w:t>
      </w:r>
      <w:r w:rsidRPr="005D598E">
        <w:rPr>
          <w:rFonts w:ascii="Arial" w:hAnsi="Arial" w:cs="Arial"/>
          <w:color w:val="002060"/>
        </w:rPr>
        <w:t xml:space="preserve"> English, Hindi, and Nepali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Nationality:</w:t>
      </w:r>
      <w:r w:rsidRPr="005D598E">
        <w:rPr>
          <w:rFonts w:ascii="Arial" w:hAnsi="Arial" w:cs="Arial"/>
          <w:color w:val="002060"/>
        </w:rPr>
        <w:t xml:space="preserve"> Indian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Religion:</w:t>
      </w:r>
      <w:r w:rsidRPr="005D598E">
        <w:rPr>
          <w:rFonts w:ascii="Arial" w:hAnsi="Arial" w:cs="Arial"/>
          <w:color w:val="002060"/>
        </w:rPr>
        <w:t xml:space="preserve"> Hindu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lastRenderedPageBreak/>
        <w:tab/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ind w:left="720"/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b/>
          <w:color w:val="002060"/>
        </w:rPr>
        <w:t>Permanent address:</w:t>
      </w:r>
      <w:r w:rsidRPr="005D598E">
        <w:rPr>
          <w:rFonts w:ascii="Arial" w:hAnsi="Arial" w:cs="Arial"/>
          <w:color w:val="002060"/>
        </w:rPr>
        <w:t xml:space="preserve"> 53/B AB path, 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</w:t>
      </w:r>
      <w:proofErr w:type="spellStart"/>
      <w:r w:rsidRPr="005D598E">
        <w:rPr>
          <w:rFonts w:ascii="Arial" w:hAnsi="Arial" w:cs="Arial"/>
          <w:color w:val="002060"/>
        </w:rPr>
        <w:t>Acharaya</w:t>
      </w:r>
      <w:proofErr w:type="spellEnd"/>
      <w:r w:rsidRPr="005D598E">
        <w:rPr>
          <w:rFonts w:ascii="Arial" w:hAnsi="Arial" w:cs="Arial"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color w:val="002060"/>
        </w:rPr>
        <w:t>Bhanu</w:t>
      </w:r>
      <w:proofErr w:type="spellEnd"/>
      <w:r w:rsidRPr="005D598E">
        <w:rPr>
          <w:rFonts w:ascii="Arial" w:hAnsi="Arial" w:cs="Arial"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color w:val="002060"/>
        </w:rPr>
        <w:t>Tole</w:t>
      </w:r>
      <w:proofErr w:type="spellEnd"/>
      <w:r w:rsidRPr="005D598E">
        <w:rPr>
          <w:rFonts w:ascii="Arial" w:hAnsi="Arial" w:cs="Arial"/>
          <w:color w:val="002060"/>
        </w:rPr>
        <w:t xml:space="preserve">, 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Kurseong, 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District: Darjeeling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Pin code: 734203 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</w:t>
      </w:r>
      <w:r w:rsidR="000148C0" w:rsidRPr="005D598E">
        <w:rPr>
          <w:rFonts w:ascii="Arial" w:hAnsi="Arial" w:cs="Arial"/>
          <w:b/>
          <w:color w:val="002060"/>
        </w:rPr>
        <w:t>Current address</w:t>
      </w:r>
      <w:r w:rsidRPr="005D598E">
        <w:rPr>
          <w:rFonts w:ascii="Arial" w:hAnsi="Arial" w:cs="Arial"/>
          <w:b/>
          <w:color w:val="002060"/>
        </w:rPr>
        <w:t xml:space="preserve">: </w:t>
      </w:r>
      <w:r w:rsidR="004A76A7">
        <w:rPr>
          <w:rFonts w:ascii="Arial" w:hAnsi="Arial" w:cs="Arial"/>
          <w:color w:val="002060"/>
        </w:rPr>
        <w:t xml:space="preserve"> 320</w:t>
      </w:r>
      <w:r w:rsidRPr="005D598E">
        <w:rPr>
          <w:rFonts w:ascii="Arial" w:hAnsi="Arial" w:cs="Arial"/>
          <w:color w:val="002060"/>
        </w:rPr>
        <w:t xml:space="preserve">, </w:t>
      </w:r>
      <w:proofErr w:type="spellStart"/>
      <w:r w:rsidR="004A76A7">
        <w:rPr>
          <w:rFonts w:ascii="Arial" w:hAnsi="Arial" w:cs="Arial"/>
          <w:color w:val="002060"/>
        </w:rPr>
        <w:t>ground</w:t>
      </w:r>
      <w:r w:rsidRPr="005D598E">
        <w:rPr>
          <w:rFonts w:ascii="Arial" w:hAnsi="Arial" w:cs="Arial"/>
          <w:color w:val="002060"/>
          <w:vertAlign w:val="superscript"/>
        </w:rPr>
        <w:t>t</w:t>
      </w:r>
      <w:proofErr w:type="spellEnd"/>
      <w:r w:rsidRPr="005D598E">
        <w:rPr>
          <w:rFonts w:ascii="Arial" w:hAnsi="Arial" w:cs="Arial"/>
          <w:color w:val="002060"/>
        </w:rPr>
        <w:t xml:space="preserve"> floor,</w:t>
      </w:r>
      <w:r w:rsidR="004A76A7">
        <w:rPr>
          <w:rFonts w:ascii="Arial" w:hAnsi="Arial" w:cs="Arial"/>
          <w:color w:val="002060"/>
        </w:rPr>
        <w:t xml:space="preserve"> 7</w:t>
      </w:r>
      <w:r w:rsidR="004A76A7" w:rsidRPr="004A76A7">
        <w:rPr>
          <w:rFonts w:ascii="Arial" w:hAnsi="Arial" w:cs="Arial"/>
          <w:color w:val="002060"/>
          <w:vertAlign w:val="superscript"/>
        </w:rPr>
        <w:t>th</w:t>
      </w:r>
      <w:r w:rsidR="004A76A7">
        <w:rPr>
          <w:rFonts w:ascii="Arial" w:hAnsi="Arial" w:cs="Arial"/>
          <w:color w:val="002060"/>
        </w:rPr>
        <w:t xml:space="preserve"> B Main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 HRBR Layout 1</w:t>
      </w:r>
      <w:r w:rsidRPr="005D598E">
        <w:rPr>
          <w:rFonts w:ascii="Arial" w:hAnsi="Arial" w:cs="Arial"/>
          <w:color w:val="002060"/>
          <w:vertAlign w:val="superscript"/>
        </w:rPr>
        <w:t>st</w:t>
      </w:r>
      <w:r w:rsidRPr="005D598E">
        <w:rPr>
          <w:rFonts w:ascii="Arial" w:hAnsi="Arial" w:cs="Arial"/>
          <w:color w:val="002060"/>
        </w:rPr>
        <w:t xml:space="preserve"> Block, </w:t>
      </w:r>
      <w:proofErr w:type="spellStart"/>
      <w:r w:rsidRPr="005D598E">
        <w:rPr>
          <w:rFonts w:ascii="Arial" w:hAnsi="Arial" w:cs="Arial"/>
          <w:color w:val="002060"/>
        </w:rPr>
        <w:t>Kalyan</w:t>
      </w:r>
      <w:proofErr w:type="spellEnd"/>
      <w:r w:rsidRPr="005D598E">
        <w:rPr>
          <w:rFonts w:ascii="Arial" w:hAnsi="Arial" w:cs="Arial"/>
          <w:color w:val="002060"/>
        </w:rPr>
        <w:t xml:space="preserve"> Nagar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  </w:t>
      </w:r>
      <w:proofErr w:type="gramStart"/>
      <w:r w:rsidRPr="005D598E">
        <w:rPr>
          <w:rFonts w:ascii="Arial" w:hAnsi="Arial" w:cs="Arial"/>
          <w:color w:val="002060"/>
        </w:rPr>
        <w:t>Bangalore, 560043.</w:t>
      </w:r>
      <w:proofErr w:type="gramEnd"/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 xml:space="preserve">                                                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</w:rPr>
      </w:pPr>
      <w:r w:rsidRPr="005D598E">
        <w:rPr>
          <w:rFonts w:ascii="Arial" w:hAnsi="Arial" w:cs="Arial"/>
          <w:b/>
          <w:color w:val="002060"/>
        </w:rPr>
        <w:t xml:space="preserve">                                              </w:t>
      </w:r>
    </w:p>
    <w:p w:rsidR="00F3728D" w:rsidRPr="005D598E" w:rsidRDefault="00F3728D" w:rsidP="00F3728D">
      <w:pPr>
        <w:jc w:val="both"/>
        <w:rPr>
          <w:rFonts w:ascii="Arial" w:hAnsi="Arial" w:cs="Arial"/>
          <w:b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b/>
          <w:color w:val="002060"/>
          <w:u w:val="single" w:color="FF0000"/>
        </w:rPr>
        <w:t>Declaration: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color w:val="002060"/>
        </w:rPr>
        <w:tab/>
        <w:t>I hereby declare that the information provided here is true to the best of my knowledge and belief.</w:t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</w:p>
    <w:p w:rsidR="00F3728D" w:rsidRPr="005D598E" w:rsidRDefault="009651D9" w:rsidP="00F3728D">
      <w:pPr>
        <w:tabs>
          <w:tab w:val="left" w:pos="1423"/>
        </w:tabs>
        <w:jc w:val="both"/>
        <w:rPr>
          <w:rFonts w:ascii="Arial" w:hAnsi="Arial" w:cs="Arial"/>
          <w:b/>
          <w:color w:val="002060"/>
        </w:rPr>
      </w:pPr>
      <w:r>
        <w:rPr>
          <w:rFonts w:ascii="Arial" w:hAnsi="Arial" w:cs="Arial"/>
          <w:b/>
          <w:color w:val="002060"/>
        </w:rPr>
        <w:t>Date: 06/07/2016</w:t>
      </w:r>
      <w:r w:rsidR="00F3728D" w:rsidRPr="005D598E">
        <w:rPr>
          <w:rFonts w:ascii="Arial" w:hAnsi="Arial" w:cs="Arial"/>
          <w:b/>
          <w:color w:val="002060"/>
        </w:rPr>
        <w:tab/>
      </w:r>
    </w:p>
    <w:p w:rsidR="00F3728D" w:rsidRPr="005D598E" w:rsidRDefault="00F3728D" w:rsidP="00F3728D">
      <w:pPr>
        <w:jc w:val="both"/>
        <w:rPr>
          <w:rFonts w:ascii="Arial" w:hAnsi="Arial" w:cs="Arial"/>
          <w:color w:val="002060"/>
        </w:rPr>
      </w:pPr>
      <w:r w:rsidRPr="005D598E">
        <w:rPr>
          <w:rFonts w:ascii="Arial" w:hAnsi="Arial" w:cs="Arial"/>
          <w:b/>
          <w:color w:val="002060"/>
        </w:rPr>
        <w:t>Place:</w:t>
      </w:r>
      <w:r w:rsidRPr="005D598E">
        <w:rPr>
          <w:rFonts w:ascii="Arial" w:hAnsi="Arial" w:cs="Arial"/>
          <w:b/>
          <w:color w:val="002060"/>
        </w:rPr>
        <w:tab/>
        <w:t>Bangalore</w:t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color w:val="002060"/>
        </w:rPr>
        <w:tab/>
        <w:t xml:space="preserve">  </w:t>
      </w:r>
      <w:r w:rsidRPr="005D598E">
        <w:rPr>
          <w:rFonts w:ascii="Arial" w:hAnsi="Arial" w:cs="Arial"/>
          <w:color w:val="002060"/>
        </w:rPr>
        <w:tab/>
      </w:r>
      <w:r w:rsidRPr="005D598E">
        <w:rPr>
          <w:rFonts w:ascii="Arial" w:hAnsi="Arial" w:cs="Arial"/>
          <w:b/>
          <w:color w:val="002060"/>
        </w:rPr>
        <w:t>(</w:t>
      </w:r>
      <w:proofErr w:type="spellStart"/>
      <w:r w:rsidRPr="005D598E">
        <w:rPr>
          <w:rFonts w:ascii="Arial" w:hAnsi="Arial" w:cs="Arial"/>
          <w:b/>
          <w:color w:val="002060"/>
        </w:rPr>
        <w:t>Binayak</w:t>
      </w:r>
      <w:proofErr w:type="spellEnd"/>
      <w:r w:rsidRPr="005D598E">
        <w:rPr>
          <w:rFonts w:ascii="Arial" w:hAnsi="Arial" w:cs="Arial"/>
          <w:b/>
          <w:color w:val="002060"/>
        </w:rPr>
        <w:t xml:space="preserve"> </w:t>
      </w:r>
      <w:proofErr w:type="spellStart"/>
      <w:r w:rsidRPr="005D598E">
        <w:rPr>
          <w:rFonts w:ascii="Arial" w:hAnsi="Arial" w:cs="Arial"/>
          <w:b/>
          <w:color w:val="002060"/>
        </w:rPr>
        <w:t>Khatri</w:t>
      </w:r>
      <w:proofErr w:type="spellEnd"/>
      <w:r w:rsidRPr="005D598E">
        <w:rPr>
          <w:rFonts w:ascii="Arial" w:hAnsi="Arial" w:cs="Arial"/>
          <w:b/>
          <w:color w:val="002060"/>
        </w:rPr>
        <w:t>)</w:t>
      </w:r>
    </w:p>
    <w:p w:rsidR="005F7ECE" w:rsidRPr="005D598E" w:rsidRDefault="005F7ECE" w:rsidP="00F3728D">
      <w:pPr>
        <w:rPr>
          <w:rFonts w:ascii="Arial" w:hAnsi="Arial" w:cs="Arial"/>
          <w:color w:val="002060"/>
        </w:rPr>
      </w:pPr>
    </w:p>
    <w:sectPr w:rsidR="005F7ECE" w:rsidRPr="005D598E" w:rsidSect="00951FB0">
      <w:footerReference w:type="even" r:id="rId13"/>
      <w:footerReference w:type="default" r:id="rId14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E56" w:rsidRDefault="00E72E56">
      <w:r>
        <w:separator/>
      </w:r>
    </w:p>
  </w:endnote>
  <w:endnote w:type="continuationSeparator" w:id="0">
    <w:p w:rsidR="00E72E56" w:rsidRDefault="00E7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47D" w:rsidRDefault="001C62DB" w:rsidP="003701A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2147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2147D" w:rsidRDefault="0052147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47D" w:rsidRDefault="001C62DB" w:rsidP="003701A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2147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A76A7">
      <w:rPr>
        <w:rStyle w:val="PageNumber"/>
        <w:noProof/>
      </w:rPr>
      <w:t>5</w:t>
    </w:r>
    <w:r>
      <w:rPr>
        <w:rStyle w:val="PageNumber"/>
      </w:rPr>
      <w:fldChar w:fldCharType="end"/>
    </w:r>
  </w:p>
  <w:p w:rsidR="0052147D" w:rsidRDefault="005214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E56" w:rsidRDefault="00E72E56">
      <w:r>
        <w:separator/>
      </w:r>
    </w:p>
  </w:footnote>
  <w:footnote w:type="continuationSeparator" w:id="0">
    <w:p w:rsidR="00E72E56" w:rsidRDefault="00E72E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948B9"/>
    <w:multiLevelType w:val="hybridMultilevel"/>
    <w:tmpl w:val="6C4618E6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18C5670F"/>
    <w:multiLevelType w:val="hybridMultilevel"/>
    <w:tmpl w:val="0302D5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66D429D"/>
    <w:multiLevelType w:val="hybridMultilevel"/>
    <w:tmpl w:val="8AE059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3226371"/>
    <w:multiLevelType w:val="hybridMultilevel"/>
    <w:tmpl w:val="8874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F06241"/>
    <w:multiLevelType w:val="hybridMultilevel"/>
    <w:tmpl w:val="5400E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707B2"/>
    <w:multiLevelType w:val="hybridMultilevel"/>
    <w:tmpl w:val="DE74B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28142D"/>
    <w:multiLevelType w:val="hybridMultilevel"/>
    <w:tmpl w:val="49CC96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D1904B8"/>
    <w:multiLevelType w:val="hybridMultilevel"/>
    <w:tmpl w:val="EA5C704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1532CE"/>
    <w:multiLevelType w:val="hybridMultilevel"/>
    <w:tmpl w:val="83FA9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127D"/>
    <w:rsid w:val="000122D3"/>
    <w:rsid w:val="00013687"/>
    <w:rsid w:val="00014040"/>
    <w:rsid w:val="000148C0"/>
    <w:rsid w:val="00015E4F"/>
    <w:rsid w:val="00017CF4"/>
    <w:rsid w:val="0003127D"/>
    <w:rsid w:val="00032563"/>
    <w:rsid w:val="000328C5"/>
    <w:rsid w:val="0003457E"/>
    <w:rsid w:val="00062D20"/>
    <w:rsid w:val="00067557"/>
    <w:rsid w:val="00073DF1"/>
    <w:rsid w:val="00073E8B"/>
    <w:rsid w:val="0008121D"/>
    <w:rsid w:val="00086F45"/>
    <w:rsid w:val="00093466"/>
    <w:rsid w:val="000A56F0"/>
    <w:rsid w:val="000A5FF5"/>
    <w:rsid w:val="000B58B7"/>
    <w:rsid w:val="000D5B09"/>
    <w:rsid w:val="000E7658"/>
    <w:rsid w:val="00107500"/>
    <w:rsid w:val="00113115"/>
    <w:rsid w:val="0011392F"/>
    <w:rsid w:val="001228E1"/>
    <w:rsid w:val="00125863"/>
    <w:rsid w:val="001318C7"/>
    <w:rsid w:val="001359D4"/>
    <w:rsid w:val="00140822"/>
    <w:rsid w:val="001569D4"/>
    <w:rsid w:val="0016524B"/>
    <w:rsid w:val="001673C0"/>
    <w:rsid w:val="00197E00"/>
    <w:rsid w:val="001B088C"/>
    <w:rsid w:val="001B1C7E"/>
    <w:rsid w:val="001C62DB"/>
    <w:rsid w:val="001F2192"/>
    <w:rsid w:val="0020660C"/>
    <w:rsid w:val="00207529"/>
    <w:rsid w:val="0023187A"/>
    <w:rsid w:val="00251E56"/>
    <w:rsid w:val="002675A5"/>
    <w:rsid w:val="00291804"/>
    <w:rsid w:val="002A21C3"/>
    <w:rsid w:val="002A5DBD"/>
    <w:rsid w:val="002B55B9"/>
    <w:rsid w:val="002C1856"/>
    <w:rsid w:val="002C25CC"/>
    <w:rsid w:val="002C3856"/>
    <w:rsid w:val="002C3A15"/>
    <w:rsid w:val="002F6805"/>
    <w:rsid w:val="003026DC"/>
    <w:rsid w:val="003150D6"/>
    <w:rsid w:val="003154B5"/>
    <w:rsid w:val="00325220"/>
    <w:rsid w:val="00327E68"/>
    <w:rsid w:val="00331E11"/>
    <w:rsid w:val="00347AC6"/>
    <w:rsid w:val="003657E0"/>
    <w:rsid w:val="0036759A"/>
    <w:rsid w:val="003701A7"/>
    <w:rsid w:val="003735BE"/>
    <w:rsid w:val="003755A8"/>
    <w:rsid w:val="00380797"/>
    <w:rsid w:val="00385D79"/>
    <w:rsid w:val="00386BE8"/>
    <w:rsid w:val="00392894"/>
    <w:rsid w:val="003A5718"/>
    <w:rsid w:val="003A6F83"/>
    <w:rsid w:val="003B0458"/>
    <w:rsid w:val="003B327E"/>
    <w:rsid w:val="003C3514"/>
    <w:rsid w:val="003D4917"/>
    <w:rsid w:val="003D7C3A"/>
    <w:rsid w:val="003E7186"/>
    <w:rsid w:val="003F4A48"/>
    <w:rsid w:val="004025BE"/>
    <w:rsid w:val="004172AE"/>
    <w:rsid w:val="00434B65"/>
    <w:rsid w:val="0043762A"/>
    <w:rsid w:val="00440A48"/>
    <w:rsid w:val="00441289"/>
    <w:rsid w:val="0044578E"/>
    <w:rsid w:val="00451736"/>
    <w:rsid w:val="004545FC"/>
    <w:rsid w:val="00460163"/>
    <w:rsid w:val="004745D7"/>
    <w:rsid w:val="004821C0"/>
    <w:rsid w:val="00492026"/>
    <w:rsid w:val="00494D90"/>
    <w:rsid w:val="004A2AA5"/>
    <w:rsid w:val="004A76A7"/>
    <w:rsid w:val="004B5A5E"/>
    <w:rsid w:val="004F06C4"/>
    <w:rsid w:val="00500310"/>
    <w:rsid w:val="00500AF6"/>
    <w:rsid w:val="005124C0"/>
    <w:rsid w:val="00512727"/>
    <w:rsid w:val="0052147D"/>
    <w:rsid w:val="00527202"/>
    <w:rsid w:val="00537062"/>
    <w:rsid w:val="00544F46"/>
    <w:rsid w:val="005457E4"/>
    <w:rsid w:val="00565348"/>
    <w:rsid w:val="00574DFA"/>
    <w:rsid w:val="00585715"/>
    <w:rsid w:val="00594E1F"/>
    <w:rsid w:val="005970C3"/>
    <w:rsid w:val="005A3434"/>
    <w:rsid w:val="005D1849"/>
    <w:rsid w:val="005D598E"/>
    <w:rsid w:val="005E1EEC"/>
    <w:rsid w:val="005E254F"/>
    <w:rsid w:val="005E3B22"/>
    <w:rsid w:val="005E43F9"/>
    <w:rsid w:val="005F1FF6"/>
    <w:rsid w:val="005F7ECE"/>
    <w:rsid w:val="00602477"/>
    <w:rsid w:val="00622F2F"/>
    <w:rsid w:val="0063105D"/>
    <w:rsid w:val="00635CB4"/>
    <w:rsid w:val="00640971"/>
    <w:rsid w:val="00665340"/>
    <w:rsid w:val="00666C0F"/>
    <w:rsid w:val="006675C5"/>
    <w:rsid w:val="00683312"/>
    <w:rsid w:val="0069547C"/>
    <w:rsid w:val="006A7C1A"/>
    <w:rsid w:val="006B4A79"/>
    <w:rsid w:val="006B4DB3"/>
    <w:rsid w:val="006E36C9"/>
    <w:rsid w:val="006F3AC5"/>
    <w:rsid w:val="006F7F80"/>
    <w:rsid w:val="00705588"/>
    <w:rsid w:val="007118E8"/>
    <w:rsid w:val="007150E3"/>
    <w:rsid w:val="0074187F"/>
    <w:rsid w:val="0074443F"/>
    <w:rsid w:val="00745736"/>
    <w:rsid w:val="0075507D"/>
    <w:rsid w:val="007831C7"/>
    <w:rsid w:val="007849F7"/>
    <w:rsid w:val="00792947"/>
    <w:rsid w:val="00794E9A"/>
    <w:rsid w:val="007B54E4"/>
    <w:rsid w:val="007B728C"/>
    <w:rsid w:val="007E2C90"/>
    <w:rsid w:val="00811E0F"/>
    <w:rsid w:val="008124D9"/>
    <w:rsid w:val="00817493"/>
    <w:rsid w:val="00834D02"/>
    <w:rsid w:val="00844708"/>
    <w:rsid w:val="008503DD"/>
    <w:rsid w:val="008507B2"/>
    <w:rsid w:val="00871158"/>
    <w:rsid w:val="00876FC2"/>
    <w:rsid w:val="008A1504"/>
    <w:rsid w:val="008A3710"/>
    <w:rsid w:val="008A46A2"/>
    <w:rsid w:val="008B0F35"/>
    <w:rsid w:val="008B14DB"/>
    <w:rsid w:val="008B6870"/>
    <w:rsid w:val="008B78CA"/>
    <w:rsid w:val="008F2CD7"/>
    <w:rsid w:val="009014B1"/>
    <w:rsid w:val="00905B85"/>
    <w:rsid w:val="009177B7"/>
    <w:rsid w:val="00921A95"/>
    <w:rsid w:val="00924AED"/>
    <w:rsid w:val="00927264"/>
    <w:rsid w:val="00933935"/>
    <w:rsid w:val="00936281"/>
    <w:rsid w:val="009458C7"/>
    <w:rsid w:val="009474E9"/>
    <w:rsid w:val="00951F2F"/>
    <w:rsid w:val="00951FB0"/>
    <w:rsid w:val="00962FF1"/>
    <w:rsid w:val="009651D9"/>
    <w:rsid w:val="00987473"/>
    <w:rsid w:val="00994391"/>
    <w:rsid w:val="00996ADD"/>
    <w:rsid w:val="00997E99"/>
    <w:rsid w:val="009C5FEF"/>
    <w:rsid w:val="009D4639"/>
    <w:rsid w:val="009D5E08"/>
    <w:rsid w:val="009D6B32"/>
    <w:rsid w:val="00A02E4B"/>
    <w:rsid w:val="00A05A74"/>
    <w:rsid w:val="00A07658"/>
    <w:rsid w:val="00A20B7B"/>
    <w:rsid w:val="00A33F0D"/>
    <w:rsid w:val="00A34F33"/>
    <w:rsid w:val="00A44A09"/>
    <w:rsid w:val="00A5345F"/>
    <w:rsid w:val="00A663F8"/>
    <w:rsid w:val="00A71897"/>
    <w:rsid w:val="00A84164"/>
    <w:rsid w:val="00A920D5"/>
    <w:rsid w:val="00AA2247"/>
    <w:rsid w:val="00AB0ADF"/>
    <w:rsid w:val="00AC2985"/>
    <w:rsid w:val="00AE3056"/>
    <w:rsid w:val="00AE4428"/>
    <w:rsid w:val="00AE6532"/>
    <w:rsid w:val="00AE6C7C"/>
    <w:rsid w:val="00B04FC1"/>
    <w:rsid w:val="00B0524D"/>
    <w:rsid w:val="00B0690F"/>
    <w:rsid w:val="00B3398C"/>
    <w:rsid w:val="00B34CAE"/>
    <w:rsid w:val="00B44AE7"/>
    <w:rsid w:val="00B506E2"/>
    <w:rsid w:val="00B618AD"/>
    <w:rsid w:val="00B87040"/>
    <w:rsid w:val="00B91742"/>
    <w:rsid w:val="00BA095B"/>
    <w:rsid w:val="00BA2E3A"/>
    <w:rsid w:val="00BC5632"/>
    <w:rsid w:val="00BD25C0"/>
    <w:rsid w:val="00BD3D24"/>
    <w:rsid w:val="00BD44C7"/>
    <w:rsid w:val="00BE46D3"/>
    <w:rsid w:val="00C02227"/>
    <w:rsid w:val="00C06B29"/>
    <w:rsid w:val="00C11B99"/>
    <w:rsid w:val="00C303B3"/>
    <w:rsid w:val="00C41992"/>
    <w:rsid w:val="00C62A01"/>
    <w:rsid w:val="00C65AA5"/>
    <w:rsid w:val="00C72AB3"/>
    <w:rsid w:val="00C75B4F"/>
    <w:rsid w:val="00C77B1B"/>
    <w:rsid w:val="00CA34F1"/>
    <w:rsid w:val="00CB4FB7"/>
    <w:rsid w:val="00CC1BE9"/>
    <w:rsid w:val="00CC7F10"/>
    <w:rsid w:val="00CD17B4"/>
    <w:rsid w:val="00CD2649"/>
    <w:rsid w:val="00CD4640"/>
    <w:rsid w:val="00CE46B8"/>
    <w:rsid w:val="00CE793A"/>
    <w:rsid w:val="00CF08C6"/>
    <w:rsid w:val="00CF29D1"/>
    <w:rsid w:val="00D11D76"/>
    <w:rsid w:val="00D25971"/>
    <w:rsid w:val="00D264AD"/>
    <w:rsid w:val="00D30151"/>
    <w:rsid w:val="00D44258"/>
    <w:rsid w:val="00D57BF0"/>
    <w:rsid w:val="00D60BB0"/>
    <w:rsid w:val="00D72E40"/>
    <w:rsid w:val="00D743B3"/>
    <w:rsid w:val="00D76669"/>
    <w:rsid w:val="00D76CCB"/>
    <w:rsid w:val="00D869D4"/>
    <w:rsid w:val="00D9542C"/>
    <w:rsid w:val="00DA6AA2"/>
    <w:rsid w:val="00DA7D44"/>
    <w:rsid w:val="00DB1387"/>
    <w:rsid w:val="00DD0000"/>
    <w:rsid w:val="00DD59CD"/>
    <w:rsid w:val="00DD6068"/>
    <w:rsid w:val="00E01554"/>
    <w:rsid w:val="00E070D1"/>
    <w:rsid w:val="00E23A61"/>
    <w:rsid w:val="00E255DB"/>
    <w:rsid w:val="00E35CC9"/>
    <w:rsid w:val="00E36714"/>
    <w:rsid w:val="00E4489B"/>
    <w:rsid w:val="00E45EF0"/>
    <w:rsid w:val="00E46395"/>
    <w:rsid w:val="00E46C03"/>
    <w:rsid w:val="00E50235"/>
    <w:rsid w:val="00E503BC"/>
    <w:rsid w:val="00E520A5"/>
    <w:rsid w:val="00E62EFA"/>
    <w:rsid w:val="00E67382"/>
    <w:rsid w:val="00E72E56"/>
    <w:rsid w:val="00E7400E"/>
    <w:rsid w:val="00E75DD2"/>
    <w:rsid w:val="00E75EA0"/>
    <w:rsid w:val="00E83A66"/>
    <w:rsid w:val="00E86C80"/>
    <w:rsid w:val="00E86F2E"/>
    <w:rsid w:val="00E91A2A"/>
    <w:rsid w:val="00E96164"/>
    <w:rsid w:val="00EB3113"/>
    <w:rsid w:val="00EC4ED0"/>
    <w:rsid w:val="00EC761D"/>
    <w:rsid w:val="00ED69B9"/>
    <w:rsid w:val="00EE2E58"/>
    <w:rsid w:val="00EE64FF"/>
    <w:rsid w:val="00EE765B"/>
    <w:rsid w:val="00EF2E02"/>
    <w:rsid w:val="00F001E7"/>
    <w:rsid w:val="00F0165B"/>
    <w:rsid w:val="00F04AEB"/>
    <w:rsid w:val="00F13E1B"/>
    <w:rsid w:val="00F16E30"/>
    <w:rsid w:val="00F3728D"/>
    <w:rsid w:val="00F4742F"/>
    <w:rsid w:val="00F605E6"/>
    <w:rsid w:val="00F75EE1"/>
    <w:rsid w:val="00F86BD8"/>
    <w:rsid w:val="00FB2896"/>
    <w:rsid w:val="00FB78D1"/>
    <w:rsid w:val="00FC70A6"/>
    <w:rsid w:val="00FE0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90">
      <o:colormenu v:ext="edit" strokecolor="#0070c0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7E00"/>
    <w:rPr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link w:val="Heading1Char"/>
    <w:qFormat/>
    <w:rsid w:val="00197E00"/>
    <w:pPr>
      <w:keepNext/>
      <w:outlineLvl w:val="0"/>
    </w:pPr>
    <w:rPr>
      <w:rFonts w:ascii="Tahoma" w:hAnsi="Tahoma" w:cs="Tahoma"/>
      <w:b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97E00"/>
    <w:rPr>
      <w:color w:val="0000FF"/>
      <w:u w:val="single"/>
    </w:rPr>
  </w:style>
  <w:style w:type="character" w:styleId="FollowedHyperlink">
    <w:name w:val="FollowedHyperlink"/>
    <w:basedOn w:val="DefaultParagraphFont"/>
    <w:rsid w:val="00197E00"/>
    <w:rPr>
      <w:color w:val="800080"/>
      <w:u w:val="single"/>
    </w:rPr>
  </w:style>
  <w:style w:type="paragraph" w:styleId="Footer">
    <w:name w:val="footer"/>
    <w:basedOn w:val="Normal"/>
    <w:rsid w:val="009D6B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D6B32"/>
  </w:style>
  <w:style w:type="paragraph" w:styleId="BodyTextIndent">
    <w:name w:val="Body Text Indent"/>
    <w:basedOn w:val="Normal"/>
    <w:rsid w:val="0074187F"/>
    <w:pPr>
      <w:spacing w:after="120"/>
      <w:ind w:left="360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33F0D"/>
    <w:pPr>
      <w:ind w:left="720"/>
      <w:contextualSpacing/>
    </w:pPr>
  </w:style>
  <w:style w:type="character" w:styleId="Emphasis">
    <w:name w:val="Emphasis"/>
    <w:basedOn w:val="DefaultParagraphFont"/>
    <w:qFormat/>
    <w:rsid w:val="005E3B22"/>
    <w:rPr>
      <w:i/>
      <w:iCs/>
    </w:rPr>
  </w:style>
  <w:style w:type="character" w:styleId="Strong">
    <w:name w:val="Strong"/>
    <w:basedOn w:val="DefaultParagraphFont"/>
    <w:uiPriority w:val="22"/>
    <w:qFormat/>
    <w:rsid w:val="005E3B22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5E3B22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ubtitleChar">
    <w:name w:val="Subtitle Char"/>
    <w:basedOn w:val="DefaultParagraphFont"/>
    <w:link w:val="Subtitle"/>
    <w:rsid w:val="005E3B2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B2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B22"/>
    <w:rPr>
      <w:b/>
      <w:bCs/>
      <w:i/>
      <w:iCs/>
      <w:color w:val="4F81BD"/>
      <w:sz w:val="24"/>
      <w:szCs w:val="24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5E3B22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5E3B22"/>
    <w:rPr>
      <w:i/>
      <w:iCs/>
      <w:color w:val="000000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5E3B22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5E3B22"/>
    <w:rPr>
      <w:i/>
      <w:iCs/>
      <w:color w:val="808080"/>
    </w:rPr>
  </w:style>
  <w:style w:type="paragraph" w:styleId="Title">
    <w:name w:val="Title"/>
    <w:basedOn w:val="Normal"/>
    <w:next w:val="Normal"/>
    <w:link w:val="TitleChar"/>
    <w:qFormat/>
    <w:rsid w:val="005E3B2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5E3B22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IN"/>
    </w:rPr>
  </w:style>
  <w:style w:type="character" w:customStyle="1" w:styleId="Heading1Char">
    <w:name w:val="Heading 1 Char"/>
    <w:basedOn w:val="DefaultParagraphFont"/>
    <w:link w:val="Heading1"/>
    <w:rsid w:val="00F3728D"/>
    <w:rPr>
      <w:rFonts w:ascii="Tahoma" w:hAnsi="Tahoma" w:cs="Tahoma"/>
      <w:b/>
      <w:sz w:val="24"/>
      <w:szCs w:val="28"/>
      <w:lang w:val="en-IN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btimes.co.uk/archives/articles/reporters/binayak-khatri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worldsportspredict.com/author/binayak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btimes.co.in/reporters/binayak-khatr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givemesport.com/binayak-khatr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quqster.com/football/author/440-binayak-khatri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deep.r\My%20Documents\redeep%20cv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CB5EBC4-0FAB-47A6-92C7-7F7ED7D76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redeep cv.dot</Template>
  <TotalTime>369</TotalTime>
  <Pages>5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CTS</Company>
  <LinksUpToDate>false</LinksUpToDate>
  <CharactersWithSpaces>6017</CharactersWithSpaces>
  <SharedDoc>false</SharedDoc>
  <HLinks>
    <vt:vector size="18" baseType="variant">
      <vt:variant>
        <vt:i4>5701645</vt:i4>
      </vt:variant>
      <vt:variant>
        <vt:i4>6</vt:i4>
      </vt:variant>
      <vt:variant>
        <vt:i4>0</vt:i4>
      </vt:variant>
      <vt:variant>
        <vt:i4>5</vt:i4>
      </vt:variant>
      <vt:variant>
        <vt:lpwstr>http://www.givemesport.com/binayak-khatri</vt:lpwstr>
      </vt:variant>
      <vt:variant>
        <vt:lpwstr/>
      </vt:variant>
      <vt:variant>
        <vt:i4>393222</vt:i4>
      </vt:variant>
      <vt:variant>
        <vt:i4>3</vt:i4>
      </vt:variant>
      <vt:variant>
        <vt:i4>0</vt:i4>
      </vt:variant>
      <vt:variant>
        <vt:i4>5</vt:i4>
      </vt:variant>
      <vt:variant>
        <vt:lpwstr>http://quqster.com/football/author/440-binayak-khatri</vt:lpwstr>
      </vt:variant>
      <vt:variant>
        <vt:lpwstr/>
      </vt:variant>
      <vt:variant>
        <vt:i4>262164</vt:i4>
      </vt:variant>
      <vt:variant>
        <vt:i4>0</vt:i4>
      </vt:variant>
      <vt:variant>
        <vt:i4>0</vt:i4>
      </vt:variant>
      <vt:variant>
        <vt:i4>5</vt:i4>
      </vt:variant>
      <vt:variant>
        <vt:lpwstr>http://www.ibtimes.co.uk/archives/articles/reporters/binayak-khatri/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redeep.r</dc:creator>
  <cp:lastModifiedBy>grungebeans</cp:lastModifiedBy>
  <cp:revision>56</cp:revision>
  <cp:lastPrinted>2015-11-24T04:11:00Z</cp:lastPrinted>
  <dcterms:created xsi:type="dcterms:W3CDTF">2015-01-15T12:24:00Z</dcterms:created>
  <dcterms:modified xsi:type="dcterms:W3CDTF">2016-07-07T17:02:00Z</dcterms:modified>
</cp:coreProperties>
</file>