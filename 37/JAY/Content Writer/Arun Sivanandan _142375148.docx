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E7" w:rsidRPr="00EF20D0" w:rsidRDefault="00374CE7" w:rsidP="00D470F0">
      <w:pPr>
        <w:pStyle w:val="Header"/>
        <w:jc w:val="center"/>
        <w:rPr>
          <w:rFonts w:cstheme="minorHAnsi"/>
          <w:color w:val="0D0D0D" w:themeColor="text1" w:themeTint="F2"/>
          <w:sz w:val="52"/>
          <w:szCs w:val="52"/>
          <w:lang w:val="en-IN"/>
        </w:rPr>
      </w:pPr>
    </w:p>
    <w:p w:rsidR="002D63B5" w:rsidRPr="006343DB" w:rsidRDefault="002D63B5" w:rsidP="00D470F0">
      <w:pPr>
        <w:pStyle w:val="Header"/>
        <w:jc w:val="center"/>
        <w:rPr>
          <w:rFonts w:eastAsia="Times New Roman" w:cstheme="minorHAnsi"/>
          <w:b/>
          <w:color w:val="418AB3" w:themeColor="accent1"/>
          <w:sz w:val="52"/>
          <w:szCs w:val="52"/>
          <w:lang w:eastAsia="en-US" w:bidi="en-US"/>
        </w:rPr>
      </w:pPr>
      <w:r w:rsidRPr="006343DB">
        <w:rPr>
          <w:rFonts w:cstheme="minorHAnsi"/>
          <w:b/>
          <w:color w:val="418AB3" w:themeColor="accent1"/>
          <w:sz w:val="52"/>
          <w:szCs w:val="52"/>
          <w:lang w:val="en-IN"/>
        </w:rPr>
        <w:t>ARUN P.S</w:t>
      </w:r>
    </w:p>
    <w:p w:rsidR="00770E9B" w:rsidRPr="00EF20D0" w:rsidRDefault="00D470F0" w:rsidP="00D470F0">
      <w:pPr>
        <w:pStyle w:val="ContactInfo"/>
        <w:tabs>
          <w:tab w:val="left" w:pos="5949"/>
          <w:tab w:val="right" w:pos="9497"/>
        </w:tabs>
        <w:jc w:val="center"/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</w:pPr>
      <w:r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>Bengaluru, Karnataka</w:t>
      </w:r>
      <w:r w:rsidR="00003204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r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sym w:font="Wingdings" w:char="F09F"/>
      </w:r>
      <w:r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r w:rsidR="00C4105A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sym w:font="Wingdings" w:char="F028"/>
      </w:r>
      <w:r w:rsidR="0074437D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r w:rsidR="00552FF2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>+91-9036250161</w:t>
      </w:r>
      <w:r w:rsidR="001620CC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r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sym w:font="Wingdings" w:char="F09F"/>
      </w:r>
      <w:r w:rsidR="001620CC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r w:rsidR="00C4105A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sym w:font="Wingdings" w:char="F02A"/>
      </w:r>
      <w:r w:rsidR="00C4105A" w:rsidRPr="00EF20D0">
        <w:rPr>
          <w:rFonts w:eastAsia="Times New Roman" w:cstheme="minorHAnsi"/>
          <w:color w:val="0D0D0D" w:themeColor="text1" w:themeTint="F2"/>
          <w:sz w:val="24"/>
          <w:szCs w:val="24"/>
          <w:lang w:eastAsia="en-US" w:bidi="en-US"/>
        </w:rPr>
        <w:t xml:space="preserve"> </w:t>
      </w:r>
      <w:hyperlink r:id="rId11" w:history="1">
        <w:r w:rsidR="00DD0708" w:rsidRPr="00EF20D0">
          <w:rPr>
            <w:rStyle w:val="Hyperlink"/>
            <w:rFonts w:eastAsia="Times New Roman" w:cstheme="minorHAnsi"/>
            <w:color w:val="0D0D0D" w:themeColor="text1" w:themeTint="F2"/>
            <w:sz w:val="24"/>
            <w:szCs w:val="24"/>
            <w:u w:val="none"/>
            <w:lang w:eastAsia="en-US" w:bidi="en-US"/>
          </w:rPr>
          <w:t>arunps91@gmail.com</w:t>
        </w:r>
      </w:hyperlink>
    </w:p>
    <w:p w:rsidR="00770E9B" w:rsidRPr="005A51F0" w:rsidRDefault="00D470F0" w:rsidP="00DD0708">
      <w:pPr>
        <w:pStyle w:val="Name"/>
        <w:pBdr>
          <w:top w:val="single" w:sz="4" w:space="0" w:color="418AB3" w:themeColor="accent1"/>
          <w:bottom w:val="single" w:sz="4" w:space="1" w:color="418AB3" w:themeColor="accent1"/>
          <w:right w:val="single" w:sz="4" w:space="13" w:color="418AB3" w:themeColor="accent1"/>
        </w:pBdr>
        <w:ind w:left="0"/>
        <w:rPr>
          <w:rFonts w:asciiTheme="minorHAnsi" w:hAnsiTheme="minorHAnsi" w:cstheme="minorHAnsi"/>
        </w:rPr>
      </w:pPr>
      <w:r w:rsidRPr="005A51F0">
        <w:rPr>
          <w:rFonts w:asciiTheme="minorHAnsi" w:hAnsiTheme="minorHAnsi" w:cstheme="minorHAnsi"/>
        </w:rPr>
        <w:t>TECHNICAL WRITER</w:t>
      </w:r>
    </w:p>
    <w:tbl>
      <w:tblPr>
        <w:tblStyle w:val="ResumeTable"/>
        <w:tblW w:w="5011" w:type="pct"/>
        <w:tblLook w:val="04A0" w:firstRow="1" w:lastRow="0" w:firstColumn="1" w:lastColumn="0" w:noHBand="0" w:noVBand="1"/>
      </w:tblPr>
      <w:tblGrid>
        <w:gridCol w:w="131"/>
        <w:gridCol w:w="2078"/>
        <w:gridCol w:w="131"/>
        <w:gridCol w:w="5678"/>
        <w:gridCol w:w="2209"/>
      </w:tblGrid>
      <w:tr w:rsidR="00083592" w:rsidRPr="00EF20D0" w:rsidTr="00157758">
        <w:trPr>
          <w:trHeight w:val="460"/>
        </w:trPr>
        <w:tc>
          <w:tcPr>
            <w:tcW w:w="2209" w:type="dxa"/>
            <w:gridSpan w:val="2"/>
          </w:tcPr>
          <w:p w:rsidR="00770E9B" w:rsidRPr="00EF20D0" w:rsidRDefault="004327BD" w:rsidP="000F6B96">
            <w:pPr>
              <w:pStyle w:val="Heading1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sz w:val="24"/>
                <w:szCs w:val="24"/>
              </w:rPr>
              <w:t>PROFESSIONAL SUMMARY</w:t>
            </w:r>
          </w:p>
        </w:tc>
        <w:tc>
          <w:tcPr>
            <w:tcW w:w="131" w:type="dxa"/>
          </w:tcPr>
          <w:p w:rsidR="00770E9B" w:rsidRPr="00EF20D0" w:rsidRDefault="000B7CF0" w:rsidP="000B7CF0">
            <w:pPr>
              <w:spacing w:before="0" w:after="0" w:line="240" w:lineRule="auto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    </w:t>
            </w:r>
          </w:p>
        </w:tc>
        <w:tc>
          <w:tcPr>
            <w:tcW w:w="7887" w:type="dxa"/>
            <w:gridSpan w:val="2"/>
          </w:tcPr>
          <w:p w:rsidR="00770E9B" w:rsidRPr="00EF20D0" w:rsidRDefault="00C74949" w:rsidP="004327BD">
            <w:pPr>
              <w:spacing w:before="0" w:after="0" w:line="240" w:lineRule="auto"/>
              <w:jc w:val="both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Dedicated Technical writer </w:t>
            </w:r>
            <w:r w:rsidR="004327BD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>with</w:t>
            </w:r>
            <w:r w:rsidR="004078CE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excellent technical, analytic</w:t>
            </w:r>
            <w:r w:rsidR="004327BD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and communication skills demonst</w:t>
            </w:r>
            <w:r w:rsidR="00157758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rated by </w:t>
            </w:r>
            <w:r w:rsidR="00157758" w:rsidRPr="00DF2F66"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  <w:t>2 years</w:t>
            </w:r>
            <w:r w:rsidR="00157758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of experience targeting career </w:t>
            </w:r>
            <w:r w:rsidR="00D96464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>opportunities in</w:t>
            </w:r>
            <w:r w:rsidR="00E6610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technical field </w:t>
            </w:r>
            <w:r w:rsidR="00157758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where in knowledge and experience can be effectively </w:t>
            </w:r>
            <w:r w:rsidR="006920C8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>uti</w:t>
            </w:r>
            <w:r w:rsidR="004078CE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>li</w:t>
            </w:r>
            <w:r w:rsidR="006920C8" w:rsidRPr="00EF20D0">
              <w:rPr>
                <w:rFonts w:cstheme="minorHAnsi"/>
                <w:color w:val="0D0D0D" w:themeColor="text1" w:themeTint="F2"/>
                <w:sz w:val="24"/>
                <w:szCs w:val="24"/>
              </w:rPr>
              <w:t>zed.</w:t>
            </w:r>
          </w:p>
        </w:tc>
      </w:tr>
      <w:tr w:rsidR="00083592" w:rsidRPr="00EF20D0" w:rsidTr="00717EC2">
        <w:trPr>
          <w:trHeight w:hRule="exact" w:val="4660"/>
        </w:trPr>
        <w:tc>
          <w:tcPr>
            <w:tcW w:w="2209" w:type="dxa"/>
            <w:gridSpan w:val="2"/>
          </w:tcPr>
          <w:p w:rsidR="00770E9B" w:rsidRPr="00EF20D0" w:rsidRDefault="00B2027B" w:rsidP="00031154">
            <w:pPr>
              <w:pStyle w:val="Heading1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PROFESSIONAL SKILLS</w:t>
            </w:r>
            <w:r w:rsidR="0091560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1" w:type="dxa"/>
          </w:tcPr>
          <w:p w:rsidR="00770E9B" w:rsidRPr="00E66100" w:rsidRDefault="00770E9B">
            <w:pPr>
              <w:rPr>
                <w:rFonts w:eastAsia="Times New Roman" w:cs="Times New Roman"/>
                <w:color w:val="0D0D0D" w:themeColor="text1" w:themeTint="F2"/>
                <w:kern w:val="0"/>
                <w:sz w:val="24"/>
                <w:szCs w:val="24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asciiTheme="minorHAnsi" w:eastAsia="Times New Roman" w:hAnsiTheme="minorHAnsi" w:cs="Times New Roman"/>
                <w:b w:val="0"/>
                <w:bCs w:val="0"/>
                <w:caps w:val="0"/>
                <w:color w:val="0D0D0D" w:themeColor="text1" w:themeTint="F2"/>
                <w:kern w:val="0"/>
                <w:sz w:val="24"/>
                <w:szCs w:val="24"/>
                <w:lang w:eastAsia="en-US"/>
              </w:rPr>
              <w:id w:val="970869414"/>
            </w:sdtPr>
            <w:sdtEndPr/>
            <w:sdtContent>
              <w:p w:rsidR="00760B7B" w:rsidRPr="00E66100" w:rsidRDefault="00760B7B" w:rsidP="00717EC2">
                <w:pPr>
                  <w:pStyle w:val="Heading2"/>
                  <w:numPr>
                    <w:ilvl w:val="0"/>
                    <w:numId w:val="27"/>
                  </w:numPr>
                  <w:spacing w:before="0" w:after="0" w:line="240" w:lineRule="auto"/>
                  <w:jc w:val="both"/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</w:pPr>
                <w:proofErr w:type="gramStart"/>
                <w:r w:rsidRPr="00E66100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>More than 2</w:t>
                </w:r>
                <w:r w:rsidR="00F42FA1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>+</w:t>
                </w:r>
                <w:r w:rsidR="00607527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 xml:space="preserve"> years of professional experience.</w:t>
                </w:r>
                <w:proofErr w:type="gramEnd"/>
              </w:p>
              <w:p w:rsidR="00E66100" w:rsidRPr="00E66100" w:rsidRDefault="00E66100" w:rsidP="00717EC2">
                <w:pPr>
                  <w:pStyle w:val="NoSpacing"/>
                  <w:numPr>
                    <w:ilvl w:val="0"/>
                    <w:numId w:val="27"/>
                  </w:numPr>
                  <w:jc w:val="both"/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</w:pPr>
                <w:r w:rsidRPr="00E66100"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  <w:t>Excellent written and verbal communication skills with experience of working on web and Windows-based documentation tools.</w:t>
                </w:r>
              </w:p>
              <w:p w:rsidR="00C221AD" w:rsidRDefault="00C221AD" w:rsidP="00717EC2">
                <w:pPr>
                  <w:pStyle w:val="BodyText"/>
                  <w:numPr>
                    <w:ilvl w:val="0"/>
                    <w:numId w:val="27"/>
                  </w:numPr>
                  <w:spacing w:after="0" w:line="240" w:lineRule="auto"/>
                  <w:ind w:right="-7"/>
                  <w:jc w:val="both"/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</w:pPr>
                <w:r w:rsidRPr="0025216B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Experience in writing End-user documents and Technical Documents.</w:t>
                </w:r>
              </w:p>
              <w:p w:rsidR="009519AE" w:rsidRPr="009519AE" w:rsidRDefault="009519AE" w:rsidP="009519AE">
                <w:pPr>
                  <w:pStyle w:val="NoSpacing"/>
                  <w:numPr>
                    <w:ilvl w:val="0"/>
                    <w:numId w:val="27"/>
                  </w:numPr>
                  <w:jc w:val="both"/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</w:pPr>
                <w:r w:rsidRPr="00717EC2"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  <w:t>Experience in writing Technical Documents like User Guides, Installation Guides and Instructional Manual.</w:t>
                </w:r>
              </w:p>
              <w:p w:rsidR="0064601A" w:rsidRDefault="0064601A" w:rsidP="00717EC2">
                <w:pPr>
                  <w:pStyle w:val="BodyText"/>
                  <w:numPr>
                    <w:ilvl w:val="0"/>
                    <w:numId w:val="27"/>
                  </w:numPr>
                  <w:spacing w:after="0" w:line="240" w:lineRule="auto"/>
                  <w:ind w:right="-7"/>
                  <w:jc w:val="both"/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</w:pPr>
                <w:r w:rsidRPr="0025216B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Experience in proofreading the content, marking errors or queries regarding style and accuracy.</w:t>
                </w:r>
              </w:p>
              <w:p w:rsidR="00607527" w:rsidRPr="00607527" w:rsidRDefault="00607527" w:rsidP="00717EC2">
                <w:pPr>
                  <w:pStyle w:val="NoSpacing"/>
                  <w:numPr>
                    <w:ilvl w:val="0"/>
                    <w:numId w:val="27"/>
                  </w:numPr>
                  <w:jc w:val="both"/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</w:pPr>
                <w:r w:rsidRPr="00607527"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  <w:t>Comfortable interacting with clients, Subject Matter Experts and Business executives.</w:t>
                </w:r>
              </w:p>
              <w:p w:rsidR="0096353E" w:rsidRPr="00E66100" w:rsidRDefault="001105E2" w:rsidP="00717EC2">
                <w:pPr>
                  <w:pStyle w:val="Heading2"/>
                  <w:numPr>
                    <w:ilvl w:val="0"/>
                    <w:numId w:val="27"/>
                  </w:numPr>
                  <w:spacing w:before="0" w:after="0" w:line="240" w:lineRule="auto"/>
                  <w:jc w:val="both"/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</w:pPr>
                <w:r w:rsidRPr="001105E2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 xml:space="preserve">Proficient in </w:t>
                </w:r>
                <w:r w:rsidR="00FF429A" w:rsidRPr="00E66100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 xml:space="preserve">writing tools Frame Maker, </w:t>
                </w:r>
                <w:proofErr w:type="spellStart"/>
                <w:r w:rsidR="00FF429A" w:rsidRPr="00E66100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>ArborText</w:t>
                </w:r>
                <w:proofErr w:type="spellEnd"/>
                <w:r w:rsidR="00FF429A" w:rsidRPr="00E66100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 xml:space="preserve"> Epic Editor</w:t>
                </w:r>
                <w:r w:rsidR="00894232" w:rsidRPr="00E66100">
                  <w:rPr>
                    <w:rFonts w:asciiTheme="minorHAnsi" w:eastAsia="Times New Roman" w:hAnsiTheme="minorHAnsi" w:cs="Times New Roman"/>
                    <w:b w:val="0"/>
                    <w:bCs w:val="0"/>
                    <w:caps w:val="0"/>
                    <w:color w:val="0D0D0D" w:themeColor="text1" w:themeTint="F2"/>
                    <w:kern w:val="0"/>
                    <w:sz w:val="24"/>
                    <w:szCs w:val="24"/>
                  </w:rPr>
                  <w:t>.</w:t>
                </w:r>
              </w:p>
              <w:p w:rsidR="00A40D8B" w:rsidRPr="00E66100" w:rsidRDefault="00A40D8B" w:rsidP="00717EC2">
                <w:pPr>
                  <w:pStyle w:val="BodyText"/>
                  <w:numPr>
                    <w:ilvl w:val="0"/>
                    <w:numId w:val="27"/>
                  </w:numPr>
                  <w:spacing w:after="0" w:line="240" w:lineRule="auto"/>
                  <w:ind w:right="-7"/>
                  <w:jc w:val="both"/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</w:pPr>
                <w:r w:rsidRPr="00E66100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Experience in authoring standards S1000D, ATA </w:t>
                </w:r>
                <w:proofErr w:type="spellStart"/>
                <w:r w:rsidRPr="00E66100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iSpec</w:t>
                </w:r>
                <w:proofErr w:type="spellEnd"/>
                <w:r w:rsidRPr="00E66100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 2200</w:t>
                </w:r>
                <w:r w:rsidR="001025E8" w:rsidRPr="00E66100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 and</w:t>
                </w:r>
                <w:r w:rsidRPr="00E66100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 AvP70.</w:t>
                </w:r>
              </w:p>
              <w:p w:rsidR="00324642" w:rsidRPr="0025216B" w:rsidRDefault="000065BB" w:rsidP="00717EC2">
                <w:pPr>
                  <w:pStyle w:val="BodyText"/>
                  <w:numPr>
                    <w:ilvl w:val="0"/>
                    <w:numId w:val="27"/>
                  </w:numPr>
                  <w:spacing w:after="0" w:line="240" w:lineRule="auto"/>
                  <w:ind w:right="-7"/>
                  <w:jc w:val="both"/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</w:pPr>
                <w:r w:rsidRPr="0025216B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Familiariase </w:t>
                </w:r>
                <w:r w:rsidRPr="0096353E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Simplified</w:t>
                </w:r>
                <w:r w:rsidR="00324642" w:rsidRPr="0096353E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 Technical English Standards</w:t>
                </w:r>
                <w:r w:rsidR="00324642" w:rsidRPr="0025216B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 xml:space="preserve"> (STE) guidelines.</w:t>
                </w:r>
              </w:p>
              <w:p w:rsidR="003A5115" w:rsidRPr="0096353E" w:rsidRDefault="003A5115" w:rsidP="00717EC2">
                <w:pPr>
                  <w:pStyle w:val="BodyText"/>
                  <w:numPr>
                    <w:ilvl w:val="0"/>
                    <w:numId w:val="27"/>
                  </w:numPr>
                  <w:spacing w:after="0" w:line="240" w:lineRule="auto"/>
                  <w:ind w:right="-7"/>
                  <w:jc w:val="both"/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</w:pPr>
                <w:r w:rsidRPr="0025216B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Knowledge of Microsoft Style Guide for Technical Publication (MSTP)</w:t>
                </w:r>
                <w:r w:rsidR="00722B64">
                  <w:rPr>
                    <w:rFonts w:asciiTheme="minorHAnsi" w:hAnsiTheme="minorHAnsi"/>
                    <w:color w:val="0D0D0D" w:themeColor="text1" w:themeTint="F2"/>
                    <w:sz w:val="24"/>
                    <w:szCs w:val="24"/>
                  </w:rPr>
                  <w:t>.</w:t>
                </w:r>
              </w:p>
              <w:p w:rsidR="001105E2" w:rsidRPr="001105E2" w:rsidRDefault="001105E2" w:rsidP="00717EC2">
                <w:pPr>
                  <w:pStyle w:val="NoSpacing"/>
                  <w:numPr>
                    <w:ilvl w:val="0"/>
                    <w:numId w:val="27"/>
                  </w:numPr>
                  <w:jc w:val="both"/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</w:pPr>
                <w:r w:rsidRPr="001105E2"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eastAsia="ja-JP"/>
                  </w:rPr>
                  <w:t>Proven ability to multi-task and adapt to new technologies.</w:t>
                </w:r>
              </w:p>
            </w:sdtContent>
          </w:sdt>
          <w:p w:rsidR="00770E9B" w:rsidRPr="00E66100" w:rsidRDefault="00770E9B" w:rsidP="009519AE">
            <w:pPr>
              <w:pStyle w:val="NoSpacing"/>
              <w:ind w:left="720"/>
              <w:jc w:val="both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eastAsia="ja-JP"/>
              </w:rPr>
            </w:pPr>
          </w:p>
        </w:tc>
      </w:tr>
      <w:tr w:rsidR="00083592" w:rsidRPr="00EF20D0" w:rsidTr="006719A1">
        <w:trPr>
          <w:trHeight w:val="17"/>
        </w:trPr>
        <w:tc>
          <w:tcPr>
            <w:tcW w:w="2209" w:type="dxa"/>
            <w:gridSpan w:val="2"/>
          </w:tcPr>
          <w:p w:rsidR="00B15E32" w:rsidRPr="00EF20D0" w:rsidRDefault="00BA645D" w:rsidP="00BA645D">
            <w:pPr>
              <w:pStyle w:val="Heading1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caps w:val="0"/>
                <w:sz w:val="24"/>
                <w:szCs w:val="24"/>
              </w:rPr>
              <w:t>PROFESSIONAL EXPERIENCE</w:t>
            </w:r>
          </w:p>
        </w:tc>
        <w:tc>
          <w:tcPr>
            <w:tcW w:w="131" w:type="dxa"/>
          </w:tcPr>
          <w:p w:rsidR="00770E9B" w:rsidRPr="00EF20D0" w:rsidRDefault="00770E9B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  <w:p w:rsidR="00B15E32" w:rsidRPr="00EF20D0" w:rsidRDefault="00B15E32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  <w:p w:rsidR="00B15E32" w:rsidRPr="00EF20D0" w:rsidRDefault="00B15E32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asciiTheme="minorHAnsi" w:eastAsiaTheme="minorEastAsia" w:hAnsiTheme="minorHAnsi" w:cstheme="minorHAnsi"/>
                <w:b w:val="0"/>
                <w:bCs w:val="0"/>
                <w:caps w:val="0"/>
                <w:color w:val="0D0D0D" w:themeColor="text1" w:themeTint="F2"/>
                <w:kern w:val="0"/>
                <w:sz w:val="24"/>
                <w:szCs w:val="24"/>
                <w:lang w:eastAsia="en-US" w:bidi="en-US"/>
              </w:rPr>
              <w:id w:val="830493898"/>
            </w:sdtPr>
            <w:sdtEndPr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sdtEndPr>
            <w:sdtContent>
              <w:p w:rsidR="00C36DB6" w:rsidRDefault="00F413BC" w:rsidP="00AE694E">
                <w:pPr>
                  <w:pStyle w:val="Heading2"/>
                  <w:spacing w:before="0" w:after="0" w:line="276" w:lineRule="auto"/>
                  <w:jc w:val="both"/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</w:pPr>
                <w:r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>Associate Engineer</w:t>
                </w:r>
                <w:r w:rsidR="00C36DB6" w:rsidRPr="00EF20D0">
                  <w:rPr>
                    <w:rStyle w:val="Emphasis"/>
                    <w:rFonts w:asciiTheme="minorHAnsi" w:hAnsiTheme="minorHAnsi" w:cstheme="minorHAnsi"/>
                    <w:b w:val="0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 xml:space="preserve">, </w:t>
                </w:r>
                <w:proofErr w:type="spellStart"/>
                <w:r w:rsidR="00C36DB6" w:rsidRPr="0078687B"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>BAeHAL</w:t>
                </w:r>
                <w:proofErr w:type="spellEnd"/>
                <w:r w:rsidR="00C36DB6" w:rsidRPr="0078687B"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 xml:space="preserve"> Software Ltd</w:t>
                </w:r>
                <w:r w:rsidR="003321B0"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 xml:space="preserve">, </w:t>
                </w:r>
                <w:bookmarkStart w:id="0" w:name="_GoBack"/>
                <w:bookmarkEnd w:id="0"/>
                <w:r w:rsidR="003321B0" w:rsidRPr="003321B0">
                  <w:rPr>
                    <w:rStyle w:val="Emphasis"/>
                    <w:rFonts w:asciiTheme="minorHAnsi" w:hAnsiTheme="minorHAnsi" w:cstheme="minorHAnsi"/>
                    <w:b w:val="0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>Bangalore</w:t>
                </w:r>
                <w:r w:rsidR="00C36DB6" w:rsidRPr="0078687B">
                  <w:rPr>
                    <w:rStyle w:val="Emphasis"/>
                    <w:rFonts w:asciiTheme="minorHAnsi" w:hAnsiTheme="minorHAnsi" w:cstheme="minorHAnsi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ab/>
                </w:r>
                <w:r w:rsidR="00C36DB6" w:rsidRPr="00426032">
                  <w:rPr>
                    <w:rStyle w:val="Emphasis"/>
                    <w:rFonts w:asciiTheme="minorHAnsi" w:hAnsiTheme="minorHAnsi" w:cstheme="minorHAnsi"/>
                    <w:b w:val="0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t>June 2014</w:t>
                </w:r>
                <w:r w:rsidR="00C36DB6" w:rsidRPr="00426032">
                  <w:rPr>
                    <w:rStyle w:val="Emphasis"/>
                    <w:rFonts w:asciiTheme="minorHAnsi" w:hAnsiTheme="minorHAnsi" w:cstheme="minorHAnsi"/>
                    <w:b w:val="0"/>
                    <w:caps w:val="0"/>
                    <w:color w:val="0D0D0D" w:themeColor="text1" w:themeTint="F2"/>
                    <w:sz w:val="24"/>
                    <w:szCs w:val="24"/>
                    <w:u w:val="single"/>
                  </w:rPr>
                  <w:softHyphen/>
                  <w:t xml:space="preserve"> – Present</w:t>
                </w:r>
              </w:p>
              <w:p w:rsidR="008375DC" w:rsidRPr="008375DC" w:rsidRDefault="008375DC" w:rsidP="008375DC">
                <w:pPr>
                  <w:spacing w:after="0"/>
                  <w:rPr>
                    <w:rFonts w:cstheme="minorHAnsi"/>
                    <w:color w:val="0D0D0D" w:themeColor="text1" w:themeTint="F2"/>
                    <w:sz w:val="24"/>
                    <w:szCs w:val="24"/>
                  </w:rPr>
                </w:pPr>
                <w:r w:rsidRPr="008375DC">
                  <w:rPr>
                    <w:rFonts w:cstheme="minorHAnsi"/>
                    <w:b/>
                    <w:color w:val="0D0D0D" w:themeColor="text1" w:themeTint="F2"/>
                    <w:sz w:val="24"/>
                    <w:szCs w:val="24"/>
                  </w:rPr>
                  <w:t>Tools</w:t>
                </w:r>
                <w:r w:rsidRPr="008375DC">
                  <w:rPr>
                    <w:rFonts w:cstheme="minorHAnsi"/>
                    <w:color w:val="0D0D0D" w:themeColor="text1" w:themeTint="F2"/>
                    <w:sz w:val="24"/>
                    <w:szCs w:val="24"/>
                  </w:rPr>
                  <w:t xml:space="preserve">: Microsoft Word, Adobe Frame Maker, </w:t>
                </w:r>
                <w:proofErr w:type="spellStart"/>
                <w:r w:rsidRPr="008375DC">
                  <w:rPr>
                    <w:rFonts w:cstheme="minorHAnsi"/>
                    <w:color w:val="0D0D0D" w:themeColor="text1" w:themeTint="F2"/>
                    <w:sz w:val="24"/>
                    <w:szCs w:val="24"/>
                  </w:rPr>
                  <w:t>ArborText</w:t>
                </w:r>
                <w:proofErr w:type="spellEnd"/>
                <w:r w:rsidRPr="008375DC">
                  <w:rPr>
                    <w:rFonts w:cstheme="minorHAnsi"/>
                    <w:color w:val="0D0D0D" w:themeColor="text1" w:themeTint="F2"/>
                    <w:sz w:val="24"/>
                    <w:szCs w:val="24"/>
                  </w:rPr>
                  <w:t xml:space="preserve"> Epic Editor</w:t>
                </w:r>
              </w:p>
              <w:p w:rsidR="0078687B" w:rsidRPr="00F413BC" w:rsidRDefault="00F413BC" w:rsidP="00F413BC">
                <w:pPr>
                  <w:spacing w:before="0" w:after="0" w:line="240" w:lineRule="auto"/>
                  <w:rPr>
                    <w:rFonts w:eastAsia="Calibri" w:cs="Times New Roman"/>
                    <w:b/>
                    <w:color w:val="auto"/>
                    <w:kern w:val="0"/>
                    <w:sz w:val="24"/>
                    <w:szCs w:val="24"/>
                    <w:lang w:val="fr-FR" w:eastAsia="en-US"/>
                  </w:rPr>
                </w:pPr>
                <w:proofErr w:type="spellStart"/>
                <w:r w:rsidRPr="008375DC">
                  <w:rPr>
                    <w:rFonts w:eastAsia="Calibri" w:cs="Times New Roman"/>
                    <w:b/>
                    <w:color w:val="auto"/>
                    <w:kern w:val="0"/>
                    <w:sz w:val="24"/>
                    <w:szCs w:val="24"/>
                    <w:lang w:val="fr-FR" w:eastAsia="en-US"/>
                  </w:rPr>
                  <w:t>Roles</w:t>
                </w:r>
                <w:proofErr w:type="spellEnd"/>
                <w:r w:rsidR="0078687B" w:rsidRPr="008375DC">
                  <w:rPr>
                    <w:rFonts w:eastAsia="Calibri" w:cs="Times New Roman"/>
                    <w:b/>
                    <w:color w:val="auto"/>
                    <w:kern w:val="0"/>
                    <w:sz w:val="24"/>
                    <w:szCs w:val="24"/>
                    <w:lang w:val="fr-FR" w:eastAsia="en-US"/>
                  </w:rPr>
                  <w:t xml:space="preserve"> and </w:t>
                </w:r>
                <w:proofErr w:type="spellStart"/>
                <w:r w:rsidR="001742E7" w:rsidRPr="008375DC">
                  <w:rPr>
                    <w:rFonts w:eastAsia="Calibri" w:cs="Times New Roman"/>
                    <w:b/>
                    <w:color w:val="auto"/>
                    <w:kern w:val="0"/>
                    <w:sz w:val="24"/>
                    <w:szCs w:val="24"/>
                    <w:lang w:val="fr-FR" w:eastAsia="en-US"/>
                  </w:rPr>
                  <w:t>Responsabilities</w:t>
                </w:r>
                <w:proofErr w:type="spellEnd"/>
                <w:r>
                  <w:rPr>
                    <w:rFonts w:eastAsia="Calibri" w:cs="Times New Roman"/>
                    <w:b/>
                    <w:color w:val="auto"/>
                    <w:kern w:val="0"/>
                    <w:sz w:val="24"/>
                    <w:szCs w:val="24"/>
                    <w:lang w:val="fr-FR" w:eastAsia="en-US"/>
                  </w:rPr>
                  <w:t>:</w:t>
                </w:r>
              </w:p>
              <w:p w:rsidR="00C36DB6" w:rsidRPr="00F413BC" w:rsidRDefault="001742E7" w:rsidP="001742E7">
                <w:pPr>
                  <w:pStyle w:val="ListParagraph"/>
                  <w:numPr>
                    <w:ilvl w:val="0"/>
                    <w:numId w:val="27"/>
                  </w:numPr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</w:pPr>
                <w:r w:rsidRPr="001742E7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 xml:space="preserve">Author, edit, proofread, publish and update various </w:t>
                </w:r>
                <w:r w:rsidR="00C36DB6" w:rsidRPr="00F413BC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manuals (Maintenance manua</w:t>
                </w:r>
                <w:r w:rsidR="00894232" w:rsidRPr="00F413BC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ls, AIPC, EMM etc.) by solving e</w:t>
                </w:r>
                <w:r w:rsidR="00C36DB6" w:rsidRPr="00F413BC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 xml:space="preserve">ngineering drawings and bill of materials to meet customer requirements. </w:t>
                </w:r>
              </w:p>
              <w:p w:rsidR="00C36DB6" w:rsidRPr="00EF20D0" w:rsidRDefault="00C36DB6" w:rsidP="001742E7">
                <w:pPr>
                  <w:pStyle w:val="ListParagraph"/>
                  <w:numPr>
                    <w:ilvl w:val="0"/>
                    <w:numId w:val="27"/>
                  </w:numPr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</w:pPr>
                <w:r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 xml:space="preserve">Revision and Creation of Aircraft Maintenance Manuals (AMMs) for HAWK aircraft as per client specifications (UAE, Saudi Arabia, India etc.) using the authoring tools </w:t>
                </w:r>
                <w:proofErr w:type="spellStart"/>
                <w:r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Arbortext</w:t>
                </w:r>
                <w:proofErr w:type="spellEnd"/>
                <w:r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 xml:space="preserve"> Epic editor, </w:t>
                </w:r>
                <w:r w:rsidR="0064601A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 xml:space="preserve">Adobe </w:t>
                </w:r>
                <w:proofErr w:type="spellStart"/>
                <w:r w:rsidR="0064601A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FrameMaker</w:t>
                </w:r>
                <w:proofErr w:type="spellEnd"/>
                <w:r w:rsidR="00894232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.</w:t>
                </w:r>
              </w:p>
              <w:p w:rsidR="00C36DB6" w:rsidRPr="00EF20D0" w:rsidRDefault="00C36DB6" w:rsidP="001742E7">
                <w:pPr>
                  <w:pStyle w:val="ListParagraph"/>
                  <w:numPr>
                    <w:ilvl w:val="0"/>
                    <w:numId w:val="27"/>
                  </w:numPr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</w:pPr>
                <w:r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Revision and Creation of various Rolls-Royce Engine Manuals (EMs) (BR700NG, V2500, BR710, BR715 and TAY Series) using authoring tool PS2000 (SGML-based document processor (online))</w:t>
                </w:r>
                <w:r w:rsidR="00D1783E"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.</w:t>
                </w:r>
              </w:p>
              <w:p w:rsidR="00C36DB6" w:rsidRPr="008375DC" w:rsidRDefault="001742E7" w:rsidP="008375DC">
                <w:pPr>
                  <w:pStyle w:val="ListParagraph"/>
                  <w:numPr>
                    <w:ilvl w:val="0"/>
                    <w:numId w:val="27"/>
                  </w:numPr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</w:pPr>
                <w:r w:rsidRPr="001742E7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Improve the depth and quality of the documentation set based on feedback from internal and external customers and meet scheduled deadlines.</w:t>
                </w:r>
              </w:p>
              <w:p w:rsidR="00770E9B" w:rsidRPr="008375DC" w:rsidRDefault="00C36DB6" w:rsidP="008375DC">
                <w:pPr>
                  <w:pStyle w:val="ListParagraph"/>
                  <w:numPr>
                    <w:ilvl w:val="0"/>
                    <w:numId w:val="27"/>
                  </w:numPr>
                  <w:rPr>
                    <w:rStyle w:val="Emphasis"/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</w:pPr>
                <w:r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Participated in updating and creating authoring Training manual for the internal purpose</w:t>
                </w:r>
                <w:r w:rsidR="00E9198A" w:rsidRPr="00EF20D0"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t>.</w:t>
                </w:r>
              </w:p>
            </w:sdtContent>
          </w:sdt>
        </w:tc>
      </w:tr>
      <w:tr w:rsidR="00083592" w:rsidRPr="00EF20D0" w:rsidTr="00240883">
        <w:trPr>
          <w:trHeight w:val="2102"/>
        </w:trPr>
        <w:tc>
          <w:tcPr>
            <w:tcW w:w="2209" w:type="dxa"/>
            <w:gridSpan w:val="2"/>
          </w:tcPr>
          <w:p w:rsidR="00AE694E" w:rsidRPr="00EF20D0" w:rsidRDefault="00AE694E" w:rsidP="00BE31E8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:rsidR="00AE694E" w:rsidRPr="00EF20D0" w:rsidRDefault="00AE694E" w:rsidP="00BE31E8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:rsidR="00AE694E" w:rsidRPr="00EF20D0" w:rsidRDefault="00AE694E" w:rsidP="00BE31E8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:rsidR="00831084" w:rsidRPr="00EF20D0" w:rsidRDefault="00BE31E8" w:rsidP="003D111C">
            <w:pPr>
              <w:pStyle w:val="Heading1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caps w:val="0"/>
                <w:sz w:val="24"/>
                <w:szCs w:val="24"/>
              </w:rPr>
              <w:t>PRIOR EXPERIENCE</w:t>
            </w:r>
          </w:p>
        </w:tc>
        <w:tc>
          <w:tcPr>
            <w:tcW w:w="131" w:type="dxa"/>
          </w:tcPr>
          <w:p w:rsidR="00831084" w:rsidRPr="00EF20D0" w:rsidRDefault="00831084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cstheme="minorHAnsi"/>
                <w:color w:val="0D0D0D" w:themeColor="text1" w:themeTint="F2"/>
                <w:sz w:val="24"/>
                <w:szCs w:val="24"/>
              </w:rPr>
              <w:id w:val="-873839024"/>
            </w:sdtPr>
            <w:sdtEndPr>
              <w:rPr>
                <w:sz w:val="20"/>
                <w:szCs w:val="20"/>
              </w:rPr>
            </w:sdtEndPr>
            <w:sdtContent>
              <w:sdt>
                <w:sdtPr>
                  <w:rPr>
                    <w:rFonts w:cstheme="minorHAnsi"/>
                    <w:color w:val="0D0D0D" w:themeColor="text1" w:themeTint="F2"/>
                    <w:sz w:val="24"/>
                    <w:szCs w:val="24"/>
                  </w:rPr>
                  <w:id w:val="-888104577"/>
                </w:sdtPr>
                <w:sdtEndPr>
                  <w:rPr>
                    <w:sz w:val="20"/>
                    <w:szCs w:val="20"/>
                  </w:rPr>
                </w:sdtEndPr>
                <w:sdtContent>
                  <w:p w:rsidR="00240883" w:rsidRPr="00EF20D0" w:rsidRDefault="00240883" w:rsidP="00E6221B">
                    <w:pPr>
                      <w:spacing w:line="276" w:lineRule="auto"/>
                      <w:rPr>
                        <w:rFonts w:cstheme="minorHAnsi"/>
                        <w:color w:val="0D0D0D" w:themeColor="text1" w:themeTint="F2"/>
                        <w:sz w:val="24"/>
                        <w:szCs w:val="24"/>
                      </w:rPr>
                    </w:pPr>
                  </w:p>
                  <w:p w:rsidR="00240883" w:rsidRPr="00EF20D0" w:rsidRDefault="00240883" w:rsidP="00E6221B">
                    <w:pPr>
                      <w:spacing w:line="276" w:lineRule="auto"/>
                      <w:rPr>
                        <w:rFonts w:cstheme="minorHAnsi"/>
                        <w:color w:val="0D0D0D" w:themeColor="text1" w:themeTint="F2"/>
                        <w:sz w:val="24"/>
                        <w:szCs w:val="24"/>
                      </w:rPr>
                    </w:pPr>
                  </w:p>
                  <w:p w:rsidR="00E6221B" w:rsidRPr="00EF20D0" w:rsidRDefault="00E6221B" w:rsidP="00E6221B">
                    <w:pPr>
                      <w:spacing w:line="276" w:lineRule="auto"/>
                      <w:rPr>
                        <w:rFonts w:cstheme="minorHAnsi"/>
                        <w:bCs/>
                        <w:color w:val="0D0D0D" w:themeColor="text1" w:themeTint="F2"/>
                        <w:sz w:val="24"/>
                        <w:szCs w:val="24"/>
                        <w:u w:val="single"/>
                      </w:rPr>
                    </w:pPr>
                    <w:r w:rsidRPr="00EF20D0">
                      <w:rPr>
                        <w:rFonts w:cstheme="minorHAnsi"/>
                        <w:bCs/>
                        <w:color w:val="0D0D0D" w:themeColor="text1" w:themeTint="F2"/>
                        <w:sz w:val="24"/>
                        <w:szCs w:val="24"/>
                        <w:u w:val="single"/>
                      </w:rPr>
                      <w:t>Trainee Technician, Air India Ltd. Mumbai</w:t>
                    </w:r>
                    <w:r w:rsidRPr="00EF20D0">
                      <w:rPr>
                        <w:rFonts w:cstheme="minorHAnsi"/>
                        <w:bCs/>
                        <w:color w:val="0D0D0D" w:themeColor="text1" w:themeTint="F2"/>
                        <w:sz w:val="24"/>
                        <w:szCs w:val="24"/>
                        <w:u w:val="single"/>
                      </w:rPr>
                      <w:tab/>
                      <w:t>July 2012 – Jan 2013</w:t>
                    </w:r>
                  </w:p>
                  <w:p w:rsidR="00475E15" w:rsidRPr="00EF20D0" w:rsidRDefault="00E6221B" w:rsidP="00240883">
                    <w:pPr>
                      <w:spacing w:after="0" w:line="240" w:lineRule="auto"/>
                      <w:ind w:right="425"/>
                      <w:rPr>
                        <w:rFonts w:cstheme="minorHAnsi"/>
                        <w:color w:val="0D0D0D" w:themeColor="text1" w:themeTint="F2"/>
                        <w:sz w:val="24"/>
                        <w:szCs w:val="24"/>
                      </w:rPr>
                    </w:pPr>
                    <w:r w:rsidRPr="00EF20D0">
                      <w:rPr>
                        <w:rFonts w:cstheme="minorHAnsi"/>
                        <w:bCs/>
                        <w:color w:val="0D0D0D" w:themeColor="text1" w:themeTint="F2"/>
                        <w:sz w:val="24"/>
                        <w:szCs w:val="24"/>
                      </w:rPr>
                      <w:t>Assisted in aircraft maintenance checks covering servicing, modification, repair, replacement, test and inspection of aircraft components/item of equipment according to corresponding maintenance</w:t>
                    </w:r>
                    <w:r w:rsidRPr="00EF20D0">
                      <w:rPr>
                        <w:rFonts w:cstheme="minorHAnsi"/>
                        <w:color w:val="0D0D0D" w:themeColor="text1" w:themeTint="F2"/>
                        <w:sz w:val="24"/>
                        <w:szCs w:val="24"/>
                      </w:rPr>
                      <w:t xml:space="preserve"> manuals. </w:t>
                    </w:r>
                  </w:p>
                </w:sdtContent>
              </w:sdt>
            </w:sdtContent>
          </w:sdt>
        </w:tc>
      </w:tr>
      <w:tr w:rsidR="00456801" w:rsidRPr="00EF20D0" w:rsidTr="00475CB8">
        <w:trPr>
          <w:trHeight w:val="411"/>
        </w:trPr>
        <w:tc>
          <w:tcPr>
            <w:tcW w:w="2209" w:type="dxa"/>
            <w:gridSpan w:val="2"/>
          </w:tcPr>
          <w:p w:rsidR="00456801" w:rsidRPr="00EF20D0" w:rsidRDefault="00456801" w:rsidP="00BE31E8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aps w:val="0"/>
                <w:sz w:val="24"/>
                <w:szCs w:val="24"/>
              </w:rPr>
              <w:t>TECHNICAL EXPERTISE</w:t>
            </w:r>
          </w:p>
        </w:tc>
        <w:tc>
          <w:tcPr>
            <w:tcW w:w="131" w:type="dxa"/>
          </w:tcPr>
          <w:p w:rsidR="00456801" w:rsidRPr="00EF20D0" w:rsidRDefault="00456801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asciiTheme="minorHAnsi" w:eastAsiaTheme="minorEastAsia" w:hAnsiTheme="minorHAnsi" w:cstheme="minorHAnsi"/>
                <w:color w:val="0D0D0D" w:themeColor="text1" w:themeTint="F2"/>
                <w:sz w:val="24"/>
                <w:szCs w:val="24"/>
              </w:rPr>
              <w:id w:val="-1409140278"/>
            </w:sdtPr>
            <w:sdtEndPr>
              <w:rPr>
                <w:rFonts w:asciiTheme="majorHAnsi" w:hAnsiTheme="majorHAnsi" w:cstheme="majorBidi"/>
                <w:color w:val="404040" w:themeColor="text1" w:themeTint="BF"/>
                <w:sz w:val="20"/>
                <w:szCs w:val="20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HAnsi"/>
                    <w:color w:val="0D0D0D" w:themeColor="text1" w:themeTint="F2"/>
                    <w:sz w:val="24"/>
                    <w:szCs w:val="24"/>
                  </w:rPr>
                  <w:id w:val="1294483786"/>
                </w:sdtPr>
                <w:sdtEndPr>
                  <w:rPr>
                    <w:rFonts w:asciiTheme="majorHAnsi" w:hAnsiTheme="majorHAnsi" w:cstheme="majorBidi"/>
                    <w:color w:val="404040" w:themeColor="text1" w:themeTint="BF"/>
                    <w:sz w:val="20"/>
                    <w:szCs w:val="20"/>
                  </w:rPr>
                </w:sdtEndPr>
                <w:sdtContent>
                  <w:p w:rsidR="00475CB8" w:rsidRPr="00456801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Operating System</w:t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 Microsoft XP, 7 and 10</w:t>
                    </w:r>
                  </w:p>
                  <w:p w:rsidR="00475CB8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Desktop Publishing Tools</w:t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  <w:t xml:space="preserve">: Microsoft Word, Adobe </w:t>
                    </w:r>
                    <w:proofErr w:type="spellStart"/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FrameMaker</w:t>
                    </w:r>
                    <w:proofErr w:type="spellEnd"/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,</w:t>
                    </w:r>
                  </w:p>
                  <w:p w:rsidR="00475CB8" w:rsidRPr="00456801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  <w:t xml:space="preserve">   </w:t>
                    </w:r>
                    <w:proofErr w:type="spellStart"/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ArborText</w:t>
                    </w:r>
                    <w:proofErr w:type="spellEnd"/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Epic Editor</w:t>
                    </w:r>
                  </w:p>
                  <w:p w:rsidR="00475CB8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Graphic Tool</w:t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  <w:t>: Adobe Photoshop</w:t>
                    </w:r>
                  </w:p>
                  <w:p w:rsidR="00475CB8" w:rsidRPr="00475CB8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475CB8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Spread sheet</w:t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475CB8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 Microsoft Excel</w:t>
                    </w:r>
                  </w:p>
                  <w:p w:rsidR="00456801" w:rsidRPr="00475CB8" w:rsidRDefault="00475CB8" w:rsidP="00475CB8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eastAsiaTheme="minorEastAsia"/>
                      </w:rPr>
                    </w:pP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Others</w:t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45680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 HTML, XML</w:t>
                    </w:r>
                  </w:p>
                </w:sdtContent>
              </w:sdt>
            </w:sdtContent>
          </w:sdt>
        </w:tc>
      </w:tr>
      <w:tr w:rsidR="00083592" w:rsidRPr="00EF20D0" w:rsidTr="000B6BDE">
        <w:trPr>
          <w:trHeight w:val="786"/>
        </w:trPr>
        <w:tc>
          <w:tcPr>
            <w:tcW w:w="2209" w:type="dxa"/>
            <w:gridSpan w:val="2"/>
          </w:tcPr>
          <w:p w:rsidR="006F7C51" w:rsidRPr="00EF20D0" w:rsidRDefault="008C04E4" w:rsidP="00FA1389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3"/>
                <w:szCs w:val="23"/>
              </w:rPr>
            </w:pPr>
            <w:r w:rsidRPr="00EF20D0">
              <w:rPr>
                <w:rFonts w:asciiTheme="minorHAnsi" w:hAnsiTheme="minorHAnsi" w:cstheme="minorHAnsi"/>
                <w:sz w:val="24"/>
                <w:szCs w:val="24"/>
              </w:rPr>
              <w:t>academic qualification</w:t>
            </w:r>
          </w:p>
        </w:tc>
        <w:tc>
          <w:tcPr>
            <w:tcW w:w="131" w:type="dxa"/>
          </w:tcPr>
          <w:p w:rsidR="006F7C51" w:rsidRPr="00EF20D0" w:rsidRDefault="006F7C51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asciiTheme="minorHAnsi" w:eastAsiaTheme="minorEastAsia" w:hAnsiTheme="minorHAnsi" w:cstheme="minorHAnsi"/>
                <w:color w:val="0D0D0D" w:themeColor="text1" w:themeTint="F2"/>
                <w:kern w:val="20"/>
                <w:sz w:val="24"/>
                <w:szCs w:val="24"/>
                <w:lang w:eastAsia="ja-JP" w:bidi="ar-SA"/>
              </w:rPr>
              <w:id w:val="-1116827610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HAnsi"/>
                    <w:color w:val="0D0D0D" w:themeColor="text1" w:themeTint="F2"/>
                    <w:kern w:val="20"/>
                    <w:sz w:val="24"/>
                    <w:szCs w:val="24"/>
                    <w:lang w:eastAsia="ja-JP" w:bidi="ar-SA"/>
                  </w:rPr>
                  <w:id w:val="-2006429974"/>
                </w:sdtPr>
                <w:sdtEndPr/>
                <w:sdtContent>
                  <w:p w:rsidR="002223B2" w:rsidRPr="00EF20D0" w:rsidRDefault="002223B2" w:rsidP="005E3510">
                    <w:pPr>
                      <w:pStyle w:val="ListParagraph"/>
                      <w:numPr>
                        <w:ilvl w:val="0"/>
                        <w:numId w:val="21"/>
                      </w:numPr>
                      <w:spacing w:after="0" w:line="240" w:lineRule="auto"/>
                      <w:ind w:right="425"/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Passed </w:t>
                    </w:r>
                    <w:r w:rsidR="00353707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Aircraft Maintenance Engineering (</w:t>
                    </w:r>
                    <w:r w:rsidR="00353707" w:rsidRPr="006343DB">
                      <w:rPr>
                        <w:rFonts w:asciiTheme="minorHAnsi" w:eastAsiaTheme="minorEastAsia" w:hAnsiTheme="minorHAnsi" w:cstheme="minorHAnsi"/>
                        <w:b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AME</w:t>
                    </w:r>
                    <w:r w:rsidR="00353707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)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from</w:t>
                    </w:r>
                    <w:r w:rsidR="00353707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Regional Institute of Aviation, Trivandrum, Kerala, 2009-2012.</w:t>
                    </w:r>
                  </w:p>
                  <w:p w:rsidR="00B3598C" w:rsidRPr="00EF20D0" w:rsidRDefault="00B3598C" w:rsidP="005E3510">
                    <w:pPr>
                      <w:pStyle w:val="ListParagraph"/>
                      <w:numPr>
                        <w:ilvl w:val="0"/>
                        <w:numId w:val="21"/>
                      </w:numPr>
                      <w:spacing w:after="0" w:line="240" w:lineRule="auto"/>
                      <w:ind w:right="425"/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Passed DGCA aircraft maintenance License papers 1 and 2.</w:t>
                    </w:r>
                  </w:p>
                  <w:p w:rsidR="002223B2" w:rsidRPr="00EF20D0" w:rsidRDefault="002223B2" w:rsidP="005E3510">
                    <w:pPr>
                      <w:pStyle w:val="ListParagraph"/>
                      <w:numPr>
                        <w:ilvl w:val="0"/>
                        <w:numId w:val="21"/>
                      </w:numPr>
                      <w:spacing w:after="0" w:line="240" w:lineRule="auto"/>
                      <w:ind w:right="425"/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Passed Bachelor of Bus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iness Administration (</w:t>
                    </w:r>
                    <w:r w:rsidR="00B3598C" w:rsidRPr="006343DB">
                      <w:rPr>
                        <w:rFonts w:asciiTheme="minorHAnsi" w:eastAsiaTheme="minorEastAsia" w:hAnsiTheme="minorHAnsi" w:cstheme="minorHAnsi"/>
                        <w:b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BBA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) from </w:t>
                    </w:r>
                    <w:proofErr w:type="spellStart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Bharathiyar</w:t>
                    </w:r>
                    <w:proofErr w:type="spellEnd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University,</w:t>
                    </w:r>
                    <w:r w:rsidR="003A4E59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Coimbatore, </w:t>
                    </w:r>
                    <w:proofErr w:type="spellStart"/>
                    <w:r w:rsidR="00B3598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Tamilnadu</w:t>
                    </w:r>
                    <w:proofErr w:type="spellEnd"/>
                    <w:r w:rsidR="00B3598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,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2010-2014 (In </w:t>
                    </w:r>
                    <w:r w:rsidR="00E4180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Correspondence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).</w:t>
                    </w:r>
                  </w:p>
                  <w:p w:rsidR="00B3598C" w:rsidRPr="00EF20D0" w:rsidRDefault="002223B2" w:rsidP="005E3510">
                    <w:pPr>
                      <w:pStyle w:val="ListParagraph"/>
                      <w:numPr>
                        <w:ilvl w:val="0"/>
                        <w:numId w:val="21"/>
                      </w:numPr>
                      <w:spacing w:after="0" w:line="240" w:lineRule="auto"/>
                      <w:ind w:right="425"/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Passed HSE (10+</w:t>
                    </w:r>
                    <w:r w:rsidR="00E4180C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2) under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Kerala S</w:t>
                    </w:r>
                    <w:r w:rsidR="00305568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tate</w:t>
                    </w:r>
                    <w:r w:rsidR="003A4E59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Higher Secondary</w:t>
                    </w:r>
                    <w:r w:rsidR="00305568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Board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in 2009 from V.V.H.S.S, </w:t>
                    </w:r>
                    <w:r w:rsidR="00793962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Alappuzha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, </w:t>
                    </w:r>
                    <w:proofErr w:type="gramStart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Kerala</w:t>
                    </w:r>
                    <w:proofErr w:type="gramEnd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,</w:t>
                    </w:r>
                    <w:r w:rsidR="00BE31E8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India.</w:t>
                    </w:r>
                  </w:p>
                  <w:p w:rsidR="006F7C51" w:rsidRPr="00EF20D0" w:rsidRDefault="00B3598C" w:rsidP="00E9198A">
                    <w:pPr>
                      <w:pStyle w:val="ListParagraph"/>
                      <w:numPr>
                        <w:ilvl w:val="0"/>
                        <w:numId w:val="21"/>
                      </w:numPr>
                      <w:spacing w:after="0" w:line="240" w:lineRule="auto"/>
                      <w:ind w:right="425"/>
                      <w:rPr>
                        <w:rFonts w:asciiTheme="minorHAnsi" w:hAnsiTheme="minorHAnsi" w:cstheme="minorHAnsi"/>
                        <w:bCs/>
                        <w:color w:val="0D0D0D" w:themeColor="text1" w:themeTint="F2"/>
                        <w:sz w:val="23"/>
                        <w:szCs w:val="23"/>
                        <w:u w:val="single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Passed SSLC (10) under Kerala State</w:t>
                    </w:r>
                    <w:r w:rsidR="00750D58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Secondary Education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 xml:space="preserve"> Board in 2007 from C.M.S.H.S, Alappuzha, </w:t>
                    </w:r>
                    <w:proofErr w:type="gramStart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Kerala</w:t>
                    </w:r>
                    <w:proofErr w:type="gramEnd"/>
                    <w:r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, India</w:t>
                    </w:r>
                    <w:r w:rsidR="00D1783E" w:rsidRPr="00EF20D0">
                      <w:rPr>
                        <w:rFonts w:asciiTheme="minorHAnsi" w:eastAsiaTheme="minorEastAsia" w:hAnsiTheme="minorHAnsi" w:cstheme="minorHAnsi"/>
                        <w:color w:val="0D0D0D" w:themeColor="text1" w:themeTint="F2"/>
                        <w:kern w:val="20"/>
                        <w:sz w:val="24"/>
                        <w:szCs w:val="24"/>
                        <w:lang w:eastAsia="ja-JP" w:bidi="ar-SA"/>
                      </w:rPr>
                      <w:t>.</w:t>
                    </w:r>
                  </w:p>
                </w:sdtContent>
              </w:sdt>
            </w:sdtContent>
          </w:sdt>
        </w:tc>
      </w:tr>
      <w:tr w:rsidR="00083592" w:rsidRPr="00D6571E" w:rsidTr="00F33A5B">
        <w:trPr>
          <w:trHeight w:val="1822"/>
        </w:trPr>
        <w:tc>
          <w:tcPr>
            <w:tcW w:w="2209" w:type="dxa"/>
            <w:gridSpan w:val="2"/>
          </w:tcPr>
          <w:p w:rsidR="002E0918" w:rsidRPr="00EF20D0" w:rsidRDefault="002E0918" w:rsidP="00FA1389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sz w:val="24"/>
                <w:szCs w:val="24"/>
              </w:rPr>
              <w:t xml:space="preserve">PERSONAL </w:t>
            </w:r>
          </w:p>
          <w:p w:rsidR="006F7C51" w:rsidRPr="00EF20D0" w:rsidRDefault="00C462CE" w:rsidP="00FA1389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sz w:val="24"/>
                <w:szCs w:val="24"/>
              </w:rPr>
              <w:t>INFORMATION</w:t>
            </w:r>
          </w:p>
        </w:tc>
        <w:tc>
          <w:tcPr>
            <w:tcW w:w="131" w:type="dxa"/>
          </w:tcPr>
          <w:p w:rsidR="006F7C51" w:rsidRPr="00EF20D0" w:rsidRDefault="006F7C51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2"/>
          </w:tcPr>
          <w:sdt>
            <w:sdtPr>
              <w:rPr>
                <w:rFonts w:asciiTheme="minorHAnsi" w:eastAsiaTheme="minorEastAsia" w:hAnsiTheme="minorHAnsi" w:cstheme="minorHAnsi"/>
                <w:b w:val="0"/>
                <w:bCs w:val="0"/>
                <w:caps w:val="0"/>
                <w:color w:val="0D0D0D" w:themeColor="text1" w:themeTint="F2"/>
                <w:sz w:val="23"/>
                <w:szCs w:val="23"/>
              </w:rPr>
              <w:id w:val="302434271"/>
            </w:sdtPr>
            <w:sdtEndPr>
              <w:rPr>
                <w:rFonts w:eastAsiaTheme="majorEastAsia"/>
                <w:bCs/>
                <w:caps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HAnsi"/>
                    <w:b w:val="0"/>
                    <w:bCs w:val="0"/>
                    <w:caps w:val="0"/>
                    <w:color w:val="0D0D0D" w:themeColor="text1" w:themeTint="F2"/>
                    <w:sz w:val="22"/>
                    <w:szCs w:val="23"/>
                  </w:rPr>
                  <w:id w:val="6180458"/>
                </w:sdtPr>
                <w:sdtEndPr>
                  <w:rPr>
                    <w:rFonts w:eastAsiaTheme="majorEastAsia"/>
                    <w:bCs/>
                    <w:caps/>
                  </w:rPr>
                </w:sdtEndPr>
                <w:sdtContent>
                  <w:p w:rsidR="008C04E4" w:rsidRPr="00EF20D0" w:rsidRDefault="00170264" w:rsidP="00722B64">
                    <w:pPr>
                      <w:pStyle w:val="Heading2"/>
                      <w:tabs>
                        <w:tab w:val="left" w:pos="2055"/>
                      </w:tabs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Name</w:t>
                    </w:r>
                    <w:r w:rsidR="00722B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  <w:t xml:space="preserve">  :</w:t>
                    </w:r>
                    <w:r w:rsidR="00722B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proofErr w:type="spellStart"/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Arun</w:t>
                    </w:r>
                    <w:proofErr w:type="spellEnd"/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P.S</w:t>
                    </w:r>
                  </w:p>
                  <w:p w:rsidR="008C04E4" w:rsidRPr="00EF20D0" w:rsidRDefault="00170264" w:rsidP="00170264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Nationality</w:t>
                    </w:r>
                    <w:r w:rsidR="00722B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722B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BB2F7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</w:t>
                    </w:r>
                    <w:r w:rsidR="00BB2F7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Indian</w:t>
                    </w:r>
                  </w:p>
                  <w:p w:rsidR="002B1EF1" w:rsidRPr="00EF20D0" w:rsidRDefault="00170264" w:rsidP="00170264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Present address</w:t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2B1EF1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</w:t>
                    </w:r>
                    <w:r w:rsidR="002B1EF1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  <w:t>No.20, 1st Cross, 3rd Main</w:t>
                    </w:r>
                  </w:p>
                  <w:p w:rsidR="002B1EF1" w:rsidRPr="00EF20D0" w:rsidRDefault="00170264" w:rsidP="002B1EF1">
                    <w:pPr>
                      <w:pStyle w:val="Heading2"/>
                      <w:spacing w:before="0" w:after="0" w:line="240" w:lineRule="auto"/>
                      <w:ind w:left="408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proofErr w:type="spellStart"/>
                    <w:r w:rsidR="002B1EF1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Vibhuthipura</w:t>
                    </w:r>
                    <w:proofErr w:type="gramStart"/>
                    <w:r w:rsidR="002B1EF1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,</w:t>
                    </w:r>
                    <w:r w:rsidR="00927A5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Marathahalli</w:t>
                    </w:r>
                    <w:proofErr w:type="spellEnd"/>
                    <w:proofErr w:type="gramEnd"/>
                    <w:r w:rsidR="00927A5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PO</w:t>
                    </w:r>
                  </w:p>
                  <w:p w:rsidR="002B1EF1" w:rsidRPr="00EF20D0" w:rsidRDefault="00170264" w:rsidP="002B1EF1">
                    <w:pPr>
                      <w:pStyle w:val="Heading2"/>
                      <w:spacing w:before="0" w:after="0" w:line="240" w:lineRule="auto"/>
                      <w:ind w:left="408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927A5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Bengaluru, Karnataka, India, Pin-</w:t>
                    </w:r>
                    <w:r w:rsidR="002B1EF1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560037</w:t>
                    </w:r>
                  </w:p>
                  <w:p w:rsidR="009E2532" w:rsidRDefault="00CC23EE" w:rsidP="009E2532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Perman</w:t>
                    </w:r>
                    <w:r w:rsidR="001702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ent Address</w:t>
                    </w:r>
                    <w:r w:rsidR="009E2532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:</w:t>
                    </w:r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    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proofErr w:type="spellStart"/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K</w:t>
                    </w:r>
                    <w:r w:rsidR="00F441B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anisseril</w:t>
                    </w:r>
                    <w:proofErr w:type="spellEnd"/>
                    <w:r w:rsidR="00F441B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House, </w:t>
                    </w:r>
                    <w:proofErr w:type="spellStart"/>
                    <w:r w:rsidR="00F441B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Pallickal</w:t>
                    </w:r>
                    <w:proofErr w:type="spellEnd"/>
                    <w:r w:rsidR="00F441B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(NM),</w:t>
                    </w:r>
                  </w:p>
                  <w:p w:rsidR="000C1EE7" w:rsidRPr="00EF20D0" w:rsidRDefault="009E2532" w:rsidP="009E2532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F30F57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Alappuzha</w:t>
                    </w:r>
                    <w:r w:rsidR="002233CB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, Kerala, India</w:t>
                    </w:r>
                    <w:r w:rsidR="000C1EE7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,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P</w:t>
                    </w:r>
                    <w:r w:rsidR="000C1EE7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in-690503</w:t>
                    </w:r>
                  </w:p>
                  <w:p w:rsidR="00F441BC" w:rsidRPr="00EF20D0" w:rsidRDefault="00CC23EE" w:rsidP="00170264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Passport No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        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:        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BB2F7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K2254980</w:t>
                    </w:r>
                    <w:r w:rsidR="00BB2F7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="00BB2F71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</w:p>
                  <w:p w:rsidR="006F7C51" w:rsidRPr="00EF20D0" w:rsidRDefault="002233CB" w:rsidP="00170264">
                    <w:pPr>
                      <w:pStyle w:val="Heading2"/>
                      <w:spacing w:before="0" w:after="0" w:line="240" w:lineRule="auto"/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3"/>
                        <w:szCs w:val="23"/>
                      </w:rPr>
                    </w:pP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Languages known</w:t>
                    </w:r>
                    <w:r w:rsidR="00170264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:     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   </w:t>
                    </w:r>
                    <w:r w:rsidR="00B3598C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ab/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English,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Hindi,</w:t>
                    </w:r>
                    <w:r w:rsidR="00B7354E"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 xml:space="preserve"> </w:t>
                    </w:r>
                    <w:r w:rsidRPr="00EF20D0">
                      <w:rPr>
                        <w:rFonts w:asciiTheme="minorHAnsi" w:eastAsiaTheme="minorEastAsia" w:hAnsiTheme="minorHAnsi" w:cstheme="minorHAnsi"/>
                        <w:b w:val="0"/>
                        <w:bCs w:val="0"/>
                        <w:caps w:val="0"/>
                        <w:color w:val="0D0D0D" w:themeColor="text1" w:themeTint="F2"/>
                        <w:sz w:val="24"/>
                        <w:szCs w:val="24"/>
                      </w:rPr>
                      <w:t>Malayalam</w:t>
                    </w:r>
                  </w:p>
                </w:sdtContent>
              </w:sdt>
            </w:sdtContent>
          </w:sdt>
        </w:tc>
      </w:tr>
      <w:tr w:rsidR="00DB0B86" w:rsidRPr="00EF20D0" w:rsidTr="00BB2F71">
        <w:trPr>
          <w:trHeight w:val="438"/>
        </w:trPr>
        <w:tc>
          <w:tcPr>
            <w:tcW w:w="2209" w:type="dxa"/>
            <w:gridSpan w:val="2"/>
          </w:tcPr>
          <w:p w:rsidR="00DB0B86" w:rsidRPr="00EF20D0" w:rsidRDefault="00DB0B86" w:rsidP="00FA1389">
            <w:pPr>
              <w:pStyle w:val="Heading1"/>
              <w:spacing w:after="4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20D0">
              <w:rPr>
                <w:rFonts w:asciiTheme="minorHAnsi" w:hAnsiTheme="minorHAnsi" w:cstheme="minorHAnsi"/>
                <w:sz w:val="24"/>
                <w:szCs w:val="24"/>
              </w:rPr>
              <w:t>REFERENCES</w:t>
            </w:r>
          </w:p>
        </w:tc>
        <w:tc>
          <w:tcPr>
            <w:tcW w:w="131" w:type="dxa"/>
          </w:tcPr>
          <w:p w:rsidR="00DB0B86" w:rsidRPr="00EF20D0" w:rsidRDefault="00DB0B86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2"/>
          </w:tcPr>
          <w:p w:rsidR="00DB0B86" w:rsidRPr="00EF20D0" w:rsidRDefault="00DB0B86" w:rsidP="00170264">
            <w:pPr>
              <w:pStyle w:val="Heading2"/>
              <w:tabs>
                <w:tab w:val="left" w:pos="2390"/>
              </w:tabs>
              <w:spacing w:before="0" w:after="0" w:line="240" w:lineRule="auto"/>
              <w:rPr>
                <w:rFonts w:asciiTheme="minorHAnsi" w:eastAsiaTheme="minorEastAsia" w:hAnsiTheme="minorHAnsi" w:cstheme="minorHAnsi"/>
                <w:b w:val="0"/>
                <w:bCs w:val="0"/>
                <w:caps w:val="0"/>
                <w:color w:val="0D0D0D" w:themeColor="text1" w:themeTint="F2"/>
                <w:sz w:val="23"/>
                <w:szCs w:val="23"/>
              </w:rPr>
            </w:pPr>
            <w:r>
              <w:rPr>
                <w:rFonts w:cstheme="minorHAnsi"/>
                <w:b w:val="0"/>
                <w:caps w:val="0"/>
                <w:color w:val="0D0D0D" w:themeColor="text1" w:themeTint="F2"/>
                <w:sz w:val="24"/>
                <w:szCs w:val="24"/>
              </w:rPr>
              <w:t>R</w:t>
            </w:r>
            <w:r w:rsidRPr="00EF20D0">
              <w:rPr>
                <w:rFonts w:cstheme="minorHAnsi"/>
                <w:b w:val="0"/>
                <w:caps w:val="0"/>
                <w:color w:val="0D0D0D" w:themeColor="text1" w:themeTint="F2"/>
                <w:sz w:val="24"/>
                <w:szCs w:val="24"/>
              </w:rPr>
              <w:t>eferences and writing samples available upon request</w:t>
            </w:r>
          </w:p>
        </w:tc>
      </w:tr>
      <w:tr w:rsidR="00083592" w:rsidRPr="00EF20D0" w:rsidTr="000B6BDE">
        <w:trPr>
          <w:gridAfter w:val="1"/>
          <w:wAfter w:w="2209" w:type="dxa"/>
          <w:trHeight w:val="219"/>
        </w:trPr>
        <w:tc>
          <w:tcPr>
            <w:tcW w:w="131" w:type="dxa"/>
          </w:tcPr>
          <w:p w:rsidR="000B6BDE" w:rsidRPr="00EF20D0" w:rsidRDefault="000B6BDE" w:rsidP="00157758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7887" w:type="dxa"/>
            <w:gridSpan w:val="3"/>
          </w:tcPr>
          <w:p w:rsidR="00FE1F83" w:rsidRPr="00EF20D0" w:rsidRDefault="00FE1F83" w:rsidP="00FE1F83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  <w:p w:rsidR="00AD4D4D" w:rsidRPr="00EF20D0" w:rsidRDefault="00AD4D4D" w:rsidP="00AD4D4D">
            <w:pPr>
              <w:pStyle w:val="Heading1"/>
              <w:spacing w:after="40" w:line="240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:rsidR="00AD4D4D" w:rsidRPr="00EF20D0" w:rsidRDefault="00AD4D4D" w:rsidP="00DB0B86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</w:tr>
    </w:tbl>
    <w:p w:rsidR="00E6221B" w:rsidRPr="00EF20D0" w:rsidRDefault="00FE1F83" w:rsidP="00374FF6">
      <w:pPr>
        <w:spacing w:after="0" w:line="240" w:lineRule="auto"/>
        <w:ind w:right="425"/>
        <w:jc w:val="right"/>
        <w:rPr>
          <w:rFonts w:cstheme="minorHAnsi"/>
          <w:bCs/>
          <w:color w:val="0D0D0D" w:themeColor="text1" w:themeTint="F2"/>
          <w:sz w:val="24"/>
          <w:szCs w:val="24"/>
        </w:rPr>
      </w:pP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E3436B">
        <w:rPr>
          <w:rFonts w:cstheme="minorHAnsi"/>
          <w:bCs/>
          <w:color w:val="0D0D0D" w:themeColor="text1" w:themeTint="F2"/>
          <w:sz w:val="24"/>
          <w:szCs w:val="24"/>
        </w:rPr>
        <w:t>30</w:t>
      </w:r>
      <w:r w:rsidR="006B6470" w:rsidRPr="00EF20D0">
        <w:rPr>
          <w:rFonts w:cstheme="minorHAnsi"/>
          <w:bCs/>
          <w:color w:val="0D0D0D" w:themeColor="text1" w:themeTint="F2"/>
          <w:sz w:val="24"/>
          <w:szCs w:val="24"/>
        </w:rPr>
        <w:t>-06-16</w:t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374FF6">
        <w:rPr>
          <w:rFonts w:cstheme="minorHAnsi"/>
          <w:bCs/>
          <w:noProof/>
          <w:color w:val="0D0D0D" w:themeColor="text1" w:themeTint="F2"/>
          <w:sz w:val="24"/>
          <w:szCs w:val="24"/>
          <w:lang w:val="en-IN" w:eastAsia="en-IN"/>
        </w:rPr>
        <w:t xml:space="preserve">       </w:t>
      </w:r>
      <w:r w:rsidR="00EA0949" w:rsidRPr="00EF20D0">
        <w:rPr>
          <w:rFonts w:cstheme="minorHAnsi"/>
          <w:bCs/>
          <w:noProof/>
          <w:color w:val="0D0D0D" w:themeColor="text1" w:themeTint="F2"/>
          <w:sz w:val="24"/>
          <w:szCs w:val="24"/>
          <w:lang w:val="en-IN" w:eastAsia="en-IN"/>
        </w:rPr>
        <w:drawing>
          <wp:inline distT="0" distB="0" distL="0" distR="0" wp14:anchorId="27A9F99C" wp14:editId="3ED99DAE">
            <wp:extent cx="1226372" cy="404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186" cy="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470" w:rsidRPr="00EF20D0" w:rsidRDefault="00BB2F71" w:rsidP="00BB2F71">
      <w:pPr>
        <w:spacing w:after="0" w:line="240" w:lineRule="auto"/>
        <w:ind w:right="425"/>
        <w:rPr>
          <w:rFonts w:cstheme="minorHAnsi"/>
          <w:bCs/>
          <w:color w:val="0D0D0D" w:themeColor="text1" w:themeTint="F2"/>
          <w:sz w:val="24"/>
          <w:szCs w:val="24"/>
        </w:rPr>
      </w:pPr>
      <w:r>
        <w:rPr>
          <w:rFonts w:cstheme="minorHAnsi"/>
          <w:bCs/>
          <w:color w:val="0D0D0D" w:themeColor="text1" w:themeTint="F2"/>
          <w:sz w:val="24"/>
          <w:szCs w:val="24"/>
        </w:rPr>
        <w:tab/>
        <w:t xml:space="preserve">     </w:t>
      </w:r>
      <w:r w:rsidR="006B6470" w:rsidRPr="00EF20D0">
        <w:rPr>
          <w:rFonts w:cstheme="minorHAnsi"/>
          <w:bCs/>
          <w:color w:val="0D0D0D" w:themeColor="text1" w:themeTint="F2"/>
          <w:sz w:val="24"/>
          <w:szCs w:val="24"/>
        </w:rPr>
        <w:t>Bengaluru</w:t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  <w:t xml:space="preserve">  </w:t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ab/>
        <w:t xml:space="preserve">    </w:t>
      </w:r>
      <w:r w:rsidR="00FE223A">
        <w:rPr>
          <w:rFonts w:cstheme="minorHAnsi"/>
          <w:bCs/>
          <w:color w:val="0D0D0D" w:themeColor="text1" w:themeTint="F2"/>
          <w:sz w:val="24"/>
          <w:szCs w:val="24"/>
        </w:rPr>
        <w:t xml:space="preserve">   </w:t>
      </w:r>
      <w:r w:rsidR="00FE1F83" w:rsidRPr="00EF20D0">
        <w:rPr>
          <w:rFonts w:cstheme="minorHAnsi"/>
          <w:bCs/>
          <w:color w:val="0D0D0D" w:themeColor="text1" w:themeTint="F2"/>
          <w:sz w:val="24"/>
          <w:szCs w:val="24"/>
        </w:rPr>
        <w:t xml:space="preserve">  </w:t>
      </w:r>
      <w:r w:rsidR="00374FF6">
        <w:rPr>
          <w:rFonts w:cstheme="minorHAnsi"/>
          <w:bCs/>
          <w:color w:val="0D0D0D" w:themeColor="text1" w:themeTint="F2"/>
          <w:sz w:val="24"/>
          <w:szCs w:val="24"/>
        </w:rPr>
        <w:t xml:space="preserve">        </w:t>
      </w:r>
      <w:r w:rsidR="00170264">
        <w:rPr>
          <w:rFonts w:cstheme="minorHAnsi"/>
          <w:bCs/>
          <w:color w:val="0D0D0D" w:themeColor="text1" w:themeTint="F2"/>
          <w:sz w:val="24"/>
          <w:szCs w:val="24"/>
        </w:rPr>
        <w:t xml:space="preserve"> </w:t>
      </w:r>
      <w:r w:rsidR="00374FF6">
        <w:rPr>
          <w:rFonts w:cstheme="minorHAnsi"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="00EA0949" w:rsidRPr="00EF20D0">
        <w:rPr>
          <w:rFonts w:cstheme="minorHAnsi"/>
          <w:bCs/>
          <w:color w:val="0D0D0D" w:themeColor="text1" w:themeTint="F2"/>
          <w:sz w:val="24"/>
          <w:szCs w:val="24"/>
        </w:rPr>
        <w:t>Arun</w:t>
      </w:r>
      <w:proofErr w:type="spellEnd"/>
      <w:r w:rsidR="00EA0949" w:rsidRPr="00EF20D0">
        <w:rPr>
          <w:rFonts w:cstheme="minorHAnsi"/>
          <w:bCs/>
          <w:color w:val="0D0D0D" w:themeColor="text1" w:themeTint="F2"/>
          <w:sz w:val="24"/>
          <w:szCs w:val="24"/>
        </w:rPr>
        <w:t xml:space="preserve"> P S</w:t>
      </w:r>
    </w:p>
    <w:sectPr w:rsidR="006B6470" w:rsidRPr="00EF20D0" w:rsidSect="00DB3C07">
      <w:footerReference w:type="default" r:id="rId13"/>
      <w:footerReference w:type="first" r:id="rId14"/>
      <w:pgSz w:w="11907" w:h="16839" w:code="9"/>
      <w:pgMar w:top="851" w:right="851" w:bottom="851" w:left="851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D54" w:rsidRDefault="00481D54">
      <w:pPr>
        <w:spacing w:before="0" w:after="0" w:line="240" w:lineRule="auto"/>
      </w:pPr>
      <w:r>
        <w:separator/>
      </w:r>
    </w:p>
  </w:endnote>
  <w:endnote w:type="continuationSeparator" w:id="0">
    <w:p w:rsidR="00481D54" w:rsidRDefault="00481D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148"/>
      <w:gridCol w:w="5148"/>
    </w:tblGrid>
    <w:tr w:rsidR="00157758">
      <w:tc>
        <w:tcPr>
          <w:tcW w:w="5148" w:type="dxa"/>
        </w:tcPr>
        <w:p w:rsidR="00157758" w:rsidRDefault="00157758" w:rsidP="008B3BE3">
          <w:pPr>
            <w:pStyle w:val="Foo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321B0">
            <w:rPr>
              <w:noProof/>
            </w:rPr>
            <w:t>2</w:t>
          </w:r>
          <w:r>
            <w:fldChar w:fldCharType="end"/>
          </w:r>
        </w:p>
      </w:tc>
      <w:tc>
        <w:tcPr>
          <w:tcW w:w="5148" w:type="dxa"/>
        </w:tcPr>
        <w:p w:rsidR="00157758" w:rsidRDefault="00157758" w:rsidP="007D5DA1">
          <w:pPr>
            <w:pStyle w:val="Footer"/>
            <w:jc w:val="right"/>
          </w:pPr>
        </w:p>
      </w:tc>
    </w:tr>
  </w:tbl>
  <w:p w:rsidR="00157758" w:rsidRDefault="00157758" w:rsidP="008B3B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758" w:rsidRDefault="00157758">
    <w:pPr>
      <w:pStyle w:val="Foot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3321B0">
      <w:rPr>
        <w:noProof/>
      </w:rPr>
      <w:t>1</w:t>
    </w:r>
    <w:r>
      <w:fldChar w:fldCharType="end"/>
    </w:r>
  </w:p>
  <w:p w:rsidR="00157758" w:rsidRDefault="001577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D54" w:rsidRDefault="00481D54">
      <w:pPr>
        <w:spacing w:before="0" w:after="0" w:line="240" w:lineRule="auto"/>
      </w:pPr>
      <w:r>
        <w:separator/>
      </w:r>
    </w:p>
  </w:footnote>
  <w:footnote w:type="continuationSeparator" w:id="0">
    <w:p w:rsidR="00481D54" w:rsidRDefault="00481D5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C4824B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634565"/>
    <w:multiLevelType w:val="hybridMultilevel"/>
    <w:tmpl w:val="16FAF664"/>
    <w:lvl w:ilvl="0" w:tplc="7C7C1FC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2" w:hanging="360"/>
      </w:pPr>
      <w:rPr>
        <w:rFonts w:ascii="Wingdings" w:hAnsi="Wingdings" w:hint="default"/>
      </w:rPr>
    </w:lvl>
  </w:abstractNum>
  <w:abstractNum w:abstractNumId="2">
    <w:nsid w:val="0C06684F"/>
    <w:multiLevelType w:val="hybridMultilevel"/>
    <w:tmpl w:val="650A981A"/>
    <w:lvl w:ilvl="0" w:tplc="79E4B7E4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0D023E87"/>
    <w:multiLevelType w:val="hybridMultilevel"/>
    <w:tmpl w:val="0FE8B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D57F6D"/>
    <w:multiLevelType w:val="hybridMultilevel"/>
    <w:tmpl w:val="A0E02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5F4068"/>
    <w:multiLevelType w:val="hybridMultilevel"/>
    <w:tmpl w:val="3EBAF6E4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>
    <w:nsid w:val="18E41AF8"/>
    <w:multiLevelType w:val="hybridMultilevel"/>
    <w:tmpl w:val="A5484FAA"/>
    <w:lvl w:ilvl="0" w:tplc="EDAA46B2">
      <w:start w:val="1"/>
      <w:numFmt w:val="bullet"/>
      <w:lvlText w:val=""/>
      <w:lvlJc w:val="left"/>
      <w:pPr>
        <w:ind w:left="517" w:hanging="47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7">
    <w:nsid w:val="1CDA037C"/>
    <w:multiLevelType w:val="hybridMultilevel"/>
    <w:tmpl w:val="C61491B6"/>
    <w:lvl w:ilvl="0" w:tplc="7326F168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3710E3"/>
    <w:multiLevelType w:val="hybridMultilevel"/>
    <w:tmpl w:val="4EE080DC"/>
    <w:lvl w:ilvl="0" w:tplc="5A562F6A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785C36"/>
    <w:multiLevelType w:val="hybridMultilevel"/>
    <w:tmpl w:val="837CC306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0">
    <w:nsid w:val="385304B0"/>
    <w:multiLevelType w:val="hybridMultilevel"/>
    <w:tmpl w:val="D96CC34A"/>
    <w:lvl w:ilvl="0" w:tplc="100E60FA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30EF5"/>
    <w:multiLevelType w:val="hybridMultilevel"/>
    <w:tmpl w:val="E92CCA34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42743101"/>
    <w:multiLevelType w:val="hybridMultilevel"/>
    <w:tmpl w:val="61BCC27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>
    <w:nsid w:val="45C3186B"/>
    <w:multiLevelType w:val="hybridMultilevel"/>
    <w:tmpl w:val="D38E988A"/>
    <w:lvl w:ilvl="0" w:tplc="4009000F">
      <w:start w:val="1"/>
      <w:numFmt w:val="decimal"/>
      <w:lvlText w:val="%1."/>
      <w:lvlJc w:val="left"/>
      <w:pPr>
        <w:ind w:left="1145" w:hanging="360"/>
      </w:pPr>
    </w:lvl>
    <w:lvl w:ilvl="1" w:tplc="40090019" w:tentative="1">
      <w:start w:val="1"/>
      <w:numFmt w:val="lowerLetter"/>
      <w:lvlText w:val="%2."/>
      <w:lvlJc w:val="left"/>
      <w:pPr>
        <w:ind w:left="1865" w:hanging="360"/>
      </w:pPr>
    </w:lvl>
    <w:lvl w:ilvl="2" w:tplc="4009001B" w:tentative="1">
      <w:start w:val="1"/>
      <w:numFmt w:val="lowerRoman"/>
      <w:lvlText w:val="%3."/>
      <w:lvlJc w:val="right"/>
      <w:pPr>
        <w:ind w:left="2585" w:hanging="180"/>
      </w:pPr>
    </w:lvl>
    <w:lvl w:ilvl="3" w:tplc="4009000F" w:tentative="1">
      <w:start w:val="1"/>
      <w:numFmt w:val="decimal"/>
      <w:lvlText w:val="%4."/>
      <w:lvlJc w:val="left"/>
      <w:pPr>
        <w:ind w:left="3305" w:hanging="360"/>
      </w:pPr>
    </w:lvl>
    <w:lvl w:ilvl="4" w:tplc="40090019" w:tentative="1">
      <w:start w:val="1"/>
      <w:numFmt w:val="lowerLetter"/>
      <w:lvlText w:val="%5."/>
      <w:lvlJc w:val="left"/>
      <w:pPr>
        <w:ind w:left="4025" w:hanging="360"/>
      </w:pPr>
    </w:lvl>
    <w:lvl w:ilvl="5" w:tplc="4009001B" w:tentative="1">
      <w:start w:val="1"/>
      <w:numFmt w:val="lowerRoman"/>
      <w:lvlText w:val="%6."/>
      <w:lvlJc w:val="right"/>
      <w:pPr>
        <w:ind w:left="4745" w:hanging="180"/>
      </w:pPr>
    </w:lvl>
    <w:lvl w:ilvl="6" w:tplc="4009000F" w:tentative="1">
      <w:start w:val="1"/>
      <w:numFmt w:val="decimal"/>
      <w:lvlText w:val="%7."/>
      <w:lvlJc w:val="left"/>
      <w:pPr>
        <w:ind w:left="5465" w:hanging="360"/>
      </w:pPr>
    </w:lvl>
    <w:lvl w:ilvl="7" w:tplc="40090019" w:tentative="1">
      <w:start w:val="1"/>
      <w:numFmt w:val="lowerLetter"/>
      <w:lvlText w:val="%8."/>
      <w:lvlJc w:val="left"/>
      <w:pPr>
        <w:ind w:left="6185" w:hanging="360"/>
      </w:pPr>
    </w:lvl>
    <w:lvl w:ilvl="8" w:tplc="40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>
    <w:nsid w:val="494F27F5"/>
    <w:multiLevelType w:val="hybridMultilevel"/>
    <w:tmpl w:val="1D74574E"/>
    <w:lvl w:ilvl="0" w:tplc="AEF6A27A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A234D1"/>
    <w:multiLevelType w:val="hybridMultilevel"/>
    <w:tmpl w:val="AE6CE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D122CE"/>
    <w:multiLevelType w:val="hybridMultilevel"/>
    <w:tmpl w:val="8E0E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E44DC"/>
    <w:multiLevelType w:val="hybridMultilevel"/>
    <w:tmpl w:val="AF12C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07CC4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6F41F0"/>
    <w:multiLevelType w:val="hybridMultilevel"/>
    <w:tmpl w:val="AAEA7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BF3CE9"/>
    <w:multiLevelType w:val="hybridMultilevel"/>
    <w:tmpl w:val="6428C274"/>
    <w:lvl w:ilvl="0" w:tplc="FB104366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0">
    <w:nsid w:val="53C567CE"/>
    <w:multiLevelType w:val="hybridMultilevel"/>
    <w:tmpl w:val="483E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D31608"/>
    <w:multiLevelType w:val="hybridMultilevel"/>
    <w:tmpl w:val="DB90AA30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>
    <w:nsid w:val="57202348"/>
    <w:multiLevelType w:val="hybridMultilevel"/>
    <w:tmpl w:val="43628FF8"/>
    <w:lvl w:ilvl="0" w:tplc="0010C9B8">
      <w:start w:val="1"/>
      <w:numFmt w:val="bullet"/>
      <w:lvlText w:val=""/>
      <w:lvlJc w:val="left"/>
      <w:pPr>
        <w:ind w:left="-146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</w:abstractNum>
  <w:abstractNum w:abstractNumId="23">
    <w:nsid w:val="58BE3560"/>
    <w:multiLevelType w:val="hybridMultilevel"/>
    <w:tmpl w:val="ADFE8F18"/>
    <w:lvl w:ilvl="0" w:tplc="040C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>
    <w:nsid w:val="5B157A29"/>
    <w:multiLevelType w:val="hybridMultilevel"/>
    <w:tmpl w:val="C48E1F72"/>
    <w:lvl w:ilvl="0" w:tplc="083899C0">
      <w:start w:val="1"/>
      <w:numFmt w:val="bullet"/>
      <w:lvlText w:val=""/>
      <w:lvlJc w:val="left"/>
      <w:pPr>
        <w:ind w:left="765" w:hanging="425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5">
    <w:nsid w:val="60696F49"/>
    <w:multiLevelType w:val="hybridMultilevel"/>
    <w:tmpl w:val="5802BC58"/>
    <w:lvl w:ilvl="0" w:tplc="ABD47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DD0050"/>
    <w:multiLevelType w:val="hybridMultilevel"/>
    <w:tmpl w:val="3EB8A09C"/>
    <w:lvl w:ilvl="0" w:tplc="DCC2B514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3D06D8"/>
    <w:multiLevelType w:val="hybridMultilevel"/>
    <w:tmpl w:val="7188D49A"/>
    <w:lvl w:ilvl="0" w:tplc="3172626A">
      <w:start w:val="1"/>
      <w:numFmt w:val="bullet"/>
      <w:lvlText w:val="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7237768"/>
    <w:multiLevelType w:val="hybridMultilevel"/>
    <w:tmpl w:val="3BF8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A874D2"/>
    <w:multiLevelType w:val="hybridMultilevel"/>
    <w:tmpl w:val="E69A25E8"/>
    <w:lvl w:ilvl="0" w:tplc="4009000B">
      <w:start w:val="1"/>
      <w:numFmt w:val="bullet"/>
      <w:lvlText w:val=""/>
      <w:lvlJc w:val="left"/>
      <w:pPr>
        <w:ind w:left="123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30">
    <w:nsid w:val="6CEA22E5"/>
    <w:multiLevelType w:val="hybridMultilevel"/>
    <w:tmpl w:val="2A6E1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601003"/>
    <w:multiLevelType w:val="hybridMultilevel"/>
    <w:tmpl w:val="CC62438C"/>
    <w:lvl w:ilvl="0" w:tplc="6644BC42">
      <w:start w:val="1"/>
      <w:numFmt w:val="bullet"/>
      <w:lvlText w:val=""/>
      <w:lvlJc w:val="left"/>
      <w:pPr>
        <w:ind w:left="737" w:hanging="397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29" w:hanging="360"/>
      </w:pPr>
      <w:rPr>
        <w:rFonts w:ascii="Wingdings" w:hAnsi="Wingdings" w:hint="default"/>
      </w:rPr>
    </w:lvl>
  </w:abstractNum>
  <w:abstractNum w:abstractNumId="32">
    <w:nsid w:val="701C2A5C"/>
    <w:multiLevelType w:val="hybridMultilevel"/>
    <w:tmpl w:val="7ACC561C"/>
    <w:lvl w:ilvl="0" w:tplc="328EDE0E">
      <w:start w:val="1"/>
      <w:numFmt w:val="bullet"/>
      <w:lvlText w:val=""/>
      <w:lvlJc w:val="left"/>
      <w:pPr>
        <w:ind w:left="425" w:hanging="425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EC1ED9"/>
    <w:multiLevelType w:val="hybridMultilevel"/>
    <w:tmpl w:val="2FFE79C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4">
    <w:nsid w:val="7F204D9B"/>
    <w:multiLevelType w:val="hybridMultilevel"/>
    <w:tmpl w:val="0B540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33"/>
  </w:num>
  <w:num w:numId="4">
    <w:abstractNumId w:val="31"/>
  </w:num>
  <w:num w:numId="5">
    <w:abstractNumId w:val="19"/>
  </w:num>
  <w:num w:numId="6">
    <w:abstractNumId w:val="12"/>
  </w:num>
  <w:num w:numId="7">
    <w:abstractNumId w:val="17"/>
  </w:num>
  <w:num w:numId="8">
    <w:abstractNumId w:val="6"/>
  </w:num>
  <w:num w:numId="9">
    <w:abstractNumId w:val="2"/>
  </w:num>
  <w:num w:numId="10">
    <w:abstractNumId w:val="26"/>
  </w:num>
  <w:num w:numId="11">
    <w:abstractNumId w:val="8"/>
  </w:num>
  <w:num w:numId="12">
    <w:abstractNumId w:val="29"/>
  </w:num>
  <w:num w:numId="13">
    <w:abstractNumId w:val="20"/>
  </w:num>
  <w:num w:numId="14">
    <w:abstractNumId w:val="11"/>
  </w:num>
  <w:num w:numId="15">
    <w:abstractNumId w:val="5"/>
  </w:num>
  <w:num w:numId="16">
    <w:abstractNumId w:val="21"/>
  </w:num>
  <w:num w:numId="17">
    <w:abstractNumId w:val="13"/>
  </w:num>
  <w:num w:numId="18">
    <w:abstractNumId w:val="22"/>
  </w:num>
  <w:num w:numId="19">
    <w:abstractNumId w:val="18"/>
  </w:num>
  <w:num w:numId="20">
    <w:abstractNumId w:val="32"/>
  </w:num>
  <w:num w:numId="21">
    <w:abstractNumId w:val="7"/>
  </w:num>
  <w:num w:numId="22">
    <w:abstractNumId w:val="14"/>
  </w:num>
  <w:num w:numId="23">
    <w:abstractNumId w:val="10"/>
  </w:num>
  <w:num w:numId="24">
    <w:abstractNumId w:val="16"/>
  </w:num>
  <w:num w:numId="25">
    <w:abstractNumId w:val="30"/>
  </w:num>
  <w:num w:numId="26">
    <w:abstractNumId w:val="23"/>
  </w:num>
  <w:num w:numId="27">
    <w:abstractNumId w:val="25"/>
  </w:num>
  <w:num w:numId="28">
    <w:abstractNumId w:val="9"/>
  </w:num>
  <w:num w:numId="29">
    <w:abstractNumId w:val="27"/>
  </w:num>
  <w:num w:numId="30">
    <w:abstractNumId w:val="34"/>
  </w:num>
  <w:num w:numId="31">
    <w:abstractNumId w:val="3"/>
  </w:num>
  <w:num w:numId="32">
    <w:abstractNumId w:val="0"/>
  </w:num>
  <w:num w:numId="33">
    <w:abstractNumId w:val="15"/>
  </w:num>
  <w:num w:numId="34">
    <w:abstractNumId w:val="4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8193">
      <o:colormru v:ext="edit" colors="#3941b7,#39a5b7,#418ab3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1AF"/>
    <w:rsid w:val="00002F21"/>
    <w:rsid w:val="00002F27"/>
    <w:rsid w:val="00003204"/>
    <w:rsid w:val="000065BB"/>
    <w:rsid w:val="0000775A"/>
    <w:rsid w:val="00010FEB"/>
    <w:rsid w:val="00021E25"/>
    <w:rsid w:val="00031154"/>
    <w:rsid w:val="00040B61"/>
    <w:rsid w:val="00052A2A"/>
    <w:rsid w:val="000634F3"/>
    <w:rsid w:val="000763DA"/>
    <w:rsid w:val="00083592"/>
    <w:rsid w:val="00084FAE"/>
    <w:rsid w:val="000B6BDE"/>
    <w:rsid w:val="000B7CF0"/>
    <w:rsid w:val="000C1EE7"/>
    <w:rsid w:val="000C2F79"/>
    <w:rsid w:val="000C6BA3"/>
    <w:rsid w:val="000F38AF"/>
    <w:rsid w:val="000F6B96"/>
    <w:rsid w:val="001025E8"/>
    <w:rsid w:val="00107000"/>
    <w:rsid w:val="001105E2"/>
    <w:rsid w:val="00123B77"/>
    <w:rsid w:val="0013121A"/>
    <w:rsid w:val="00134055"/>
    <w:rsid w:val="001373A3"/>
    <w:rsid w:val="00140913"/>
    <w:rsid w:val="001449A4"/>
    <w:rsid w:val="00146D79"/>
    <w:rsid w:val="00157758"/>
    <w:rsid w:val="001620CC"/>
    <w:rsid w:val="0016520B"/>
    <w:rsid w:val="0016637D"/>
    <w:rsid w:val="00170264"/>
    <w:rsid w:val="001742E7"/>
    <w:rsid w:val="001A2F3C"/>
    <w:rsid w:val="001B3FFF"/>
    <w:rsid w:val="001D6E04"/>
    <w:rsid w:val="001D74C7"/>
    <w:rsid w:val="001E4F1C"/>
    <w:rsid w:val="001F064C"/>
    <w:rsid w:val="001F4D4A"/>
    <w:rsid w:val="0020224E"/>
    <w:rsid w:val="00203771"/>
    <w:rsid w:val="00205AF5"/>
    <w:rsid w:val="00211BAC"/>
    <w:rsid w:val="002223B2"/>
    <w:rsid w:val="002233CB"/>
    <w:rsid w:val="00227FDD"/>
    <w:rsid w:val="00234876"/>
    <w:rsid w:val="00237FDE"/>
    <w:rsid w:val="00240883"/>
    <w:rsid w:val="0024748D"/>
    <w:rsid w:val="0025216B"/>
    <w:rsid w:val="0025761B"/>
    <w:rsid w:val="00266899"/>
    <w:rsid w:val="002739E6"/>
    <w:rsid w:val="0027588B"/>
    <w:rsid w:val="0028184B"/>
    <w:rsid w:val="002860EE"/>
    <w:rsid w:val="00287A99"/>
    <w:rsid w:val="002A0EE7"/>
    <w:rsid w:val="002A2A95"/>
    <w:rsid w:val="002B1EF1"/>
    <w:rsid w:val="002B4752"/>
    <w:rsid w:val="002B6192"/>
    <w:rsid w:val="002C45E9"/>
    <w:rsid w:val="002D0941"/>
    <w:rsid w:val="002D63B5"/>
    <w:rsid w:val="002E08AC"/>
    <w:rsid w:val="002E0918"/>
    <w:rsid w:val="002E23C1"/>
    <w:rsid w:val="002E4BFA"/>
    <w:rsid w:val="002E52E9"/>
    <w:rsid w:val="002F7168"/>
    <w:rsid w:val="002F7B9D"/>
    <w:rsid w:val="00302943"/>
    <w:rsid w:val="00305568"/>
    <w:rsid w:val="003073FF"/>
    <w:rsid w:val="00324642"/>
    <w:rsid w:val="00327E5C"/>
    <w:rsid w:val="003321B0"/>
    <w:rsid w:val="00353707"/>
    <w:rsid w:val="00356BF3"/>
    <w:rsid w:val="00374CE7"/>
    <w:rsid w:val="00374FF6"/>
    <w:rsid w:val="00380DD9"/>
    <w:rsid w:val="0039377F"/>
    <w:rsid w:val="00396935"/>
    <w:rsid w:val="003A4E59"/>
    <w:rsid w:val="003A5115"/>
    <w:rsid w:val="003A7FCE"/>
    <w:rsid w:val="003B2587"/>
    <w:rsid w:val="003D111C"/>
    <w:rsid w:val="003D11D9"/>
    <w:rsid w:val="003D310D"/>
    <w:rsid w:val="003D4DF1"/>
    <w:rsid w:val="003E084F"/>
    <w:rsid w:val="003F4AAA"/>
    <w:rsid w:val="003F4BD9"/>
    <w:rsid w:val="003F543B"/>
    <w:rsid w:val="004078CE"/>
    <w:rsid w:val="004130DF"/>
    <w:rsid w:val="00413557"/>
    <w:rsid w:val="00426032"/>
    <w:rsid w:val="004327BD"/>
    <w:rsid w:val="00442CD2"/>
    <w:rsid w:val="00445D7B"/>
    <w:rsid w:val="0044603C"/>
    <w:rsid w:val="004545DB"/>
    <w:rsid w:val="00456801"/>
    <w:rsid w:val="0047355E"/>
    <w:rsid w:val="00475CB8"/>
    <w:rsid w:val="00475E15"/>
    <w:rsid w:val="00481D54"/>
    <w:rsid w:val="0049254D"/>
    <w:rsid w:val="00493E0E"/>
    <w:rsid w:val="004941E1"/>
    <w:rsid w:val="004A7444"/>
    <w:rsid w:val="004A7A22"/>
    <w:rsid w:val="004B2983"/>
    <w:rsid w:val="004B2B34"/>
    <w:rsid w:val="004B590C"/>
    <w:rsid w:val="004C39B5"/>
    <w:rsid w:val="004C6214"/>
    <w:rsid w:val="004D0193"/>
    <w:rsid w:val="004D5EFF"/>
    <w:rsid w:val="004F4AFE"/>
    <w:rsid w:val="00517FEA"/>
    <w:rsid w:val="00542A35"/>
    <w:rsid w:val="00547D04"/>
    <w:rsid w:val="00552FF2"/>
    <w:rsid w:val="00555C53"/>
    <w:rsid w:val="00563379"/>
    <w:rsid w:val="00582BF7"/>
    <w:rsid w:val="005A51F0"/>
    <w:rsid w:val="005B540D"/>
    <w:rsid w:val="005C0748"/>
    <w:rsid w:val="005C1B07"/>
    <w:rsid w:val="005C1EA6"/>
    <w:rsid w:val="005C340E"/>
    <w:rsid w:val="005C7C15"/>
    <w:rsid w:val="005D2955"/>
    <w:rsid w:val="005E3510"/>
    <w:rsid w:val="00607527"/>
    <w:rsid w:val="00615034"/>
    <w:rsid w:val="00624BD0"/>
    <w:rsid w:val="006343DB"/>
    <w:rsid w:val="00640123"/>
    <w:rsid w:val="00640A5F"/>
    <w:rsid w:val="0064601A"/>
    <w:rsid w:val="00664BB3"/>
    <w:rsid w:val="00666C26"/>
    <w:rsid w:val="006719A1"/>
    <w:rsid w:val="00676FF2"/>
    <w:rsid w:val="00680AE3"/>
    <w:rsid w:val="0068230F"/>
    <w:rsid w:val="00684075"/>
    <w:rsid w:val="006913D0"/>
    <w:rsid w:val="006920C8"/>
    <w:rsid w:val="00692E3E"/>
    <w:rsid w:val="0069786D"/>
    <w:rsid w:val="006A3A4F"/>
    <w:rsid w:val="006B5B6D"/>
    <w:rsid w:val="006B6470"/>
    <w:rsid w:val="006C538C"/>
    <w:rsid w:val="006D37AA"/>
    <w:rsid w:val="006F7C51"/>
    <w:rsid w:val="00700587"/>
    <w:rsid w:val="00703140"/>
    <w:rsid w:val="007104BE"/>
    <w:rsid w:val="0071215C"/>
    <w:rsid w:val="00712E92"/>
    <w:rsid w:val="00717EC2"/>
    <w:rsid w:val="00722B64"/>
    <w:rsid w:val="00724441"/>
    <w:rsid w:val="00724678"/>
    <w:rsid w:val="00726F27"/>
    <w:rsid w:val="0073329F"/>
    <w:rsid w:val="00734EBA"/>
    <w:rsid w:val="0073555C"/>
    <w:rsid w:val="0074437D"/>
    <w:rsid w:val="00750D58"/>
    <w:rsid w:val="007521D3"/>
    <w:rsid w:val="00760B7B"/>
    <w:rsid w:val="007612DF"/>
    <w:rsid w:val="0076604F"/>
    <w:rsid w:val="00770957"/>
    <w:rsid w:val="00770E9B"/>
    <w:rsid w:val="007714B4"/>
    <w:rsid w:val="00773807"/>
    <w:rsid w:val="00783180"/>
    <w:rsid w:val="0078372A"/>
    <w:rsid w:val="007840E0"/>
    <w:rsid w:val="0078687B"/>
    <w:rsid w:val="00790AD4"/>
    <w:rsid w:val="00792CCE"/>
    <w:rsid w:val="00793962"/>
    <w:rsid w:val="007A0517"/>
    <w:rsid w:val="007A108C"/>
    <w:rsid w:val="007A270B"/>
    <w:rsid w:val="007C575B"/>
    <w:rsid w:val="007D3C1D"/>
    <w:rsid w:val="007D5DA1"/>
    <w:rsid w:val="007F16BB"/>
    <w:rsid w:val="007F1A64"/>
    <w:rsid w:val="007F4211"/>
    <w:rsid w:val="0080201E"/>
    <w:rsid w:val="00805339"/>
    <w:rsid w:val="008057AF"/>
    <w:rsid w:val="00805D46"/>
    <w:rsid w:val="008066E3"/>
    <w:rsid w:val="00813263"/>
    <w:rsid w:val="0082589D"/>
    <w:rsid w:val="00831084"/>
    <w:rsid w:val="00833207"/>
    <w:rsid w:val="00835C15"/>
    <w:rsid w:val="008375DC"/>
    <w:rsid w:val="00865CA6"/>
    <w:rsid w:val="00880302"/>
    <w:rsid w:val="0088553B"/>
    <w:rsid w:val="00890134"/>
    <w:rsid w:val="00894232"/>
    <w:rsid w:val="008B0270"/>
    <w:rsid w:val="008B3BE3"/>
    <w:rsid w:val="008C04E4"/>
    <w:rsid w:val="008C66D1"/>
    <w:rsid w:val="008E5EA6"/>
    <w:rsid w:val="009020C3"/>
    <w:rsid w:val="009031D5"/>
    <w:rsid w:val="00915601"/>
    <w:rsid w:val="00922A5D"/>
    <w:rsid w:val="00927A5B"/>
    <w:rsid w:val="00933ED5"/>
    <w:rsid w:val="009354C8"/>
    <w:rsid w:val="00940163"/>
    <w:rsid w:val="00941409"/>
    <w:rsid w:val="00944A17"/>
    <w:rsid w:val="0094788E"/>
    <w:rsid w:val="00947AA5"/>
    <w:rsid w:val="009517DC"/>
    <w:rsid w:val="009519AE"/>
    <w:rsid w:val="0096353E"/>
    <w:rsid w:val="00994885"/>
    <w:rsid w:val="00994E20"/>
    <w:rsid w:val="009A5FB6"/>
    <w:rsid w:val="009C5071"/>
    <w:rsid w:val="009D1959"/>
    <w:rsid w:val="009D62D5"/>
    <w:rsid w:val="009E2532"/>
    <w:rsid w:val="009E49B8"/>
    <w:rsid w:val="009F5AC9"/>
    <w:rsid w:val="00A06511"/>
    <w:rsid w:val="00A238B2"/>
    <w:rsid w:val="00A26C5C"/>
    <w:rsid w:val="00A34DE2"/>
    <w:rsid w:val="00A3510E"/>
    <w:rsid w:val="00A3668E"/>
    <w:rsid w:val="00A40D8B"/>
    <w:rsid w:val="00A42687"/>
    <w:rsid w:val="00A54A69"/>
    <w:rsid w:val="00A54BB5"/>
    <w:rsid w:val="00A63C4E"/>
    <w:rsid w:val="00A6684A"/>
    <w:rsid w:val="00A763E0"/>
    <w:rsid w:val="00A900C0"/>
    <w:rsid w:val="00A9353C"/>
    <w:rsid w:val="00AA01F3"/>
    <w:rsid w:val="00AB2FB5"/>
    <w:rsid w:val="00AC7D1C"/>
    <w:rsid w:val="00AD4D4D"/>
    <w:rsid w:val="00AE23C5"/>
    <w:rsid w:val="00AE4F43"/>
    <w:rsid w:val="00AE694E"/>
    <w:rsid w:val="00AF013D"/>
    <w:rsid w:val="00AF5334"/>
    <w:rsid w:val="00AF7F62"/>
    <w:rsid w:val="00B13DC2"/>
    <w:rsid w:val="00B15E32"/>
    <w:rsid w:val="00B16EF6"/>
    <w:rsid w:val="00B2027B"/>
    <w:rsid w:val="00B20769"/>
    <w:rsid w:val="00B3598C"/>
    <w:rsid w:val="00B45C94"/>
    <w:rsid w:val="00B63BFE"/>
    <w:rsid w:val="00B72F66"/>
    <w:rsid w:val="00B7354E"/>
    <w:rsid w:val="00B8131A"/>
    <w:rsid w:val="00B83E20"/>
    <w:rsid w:val="00B86BD2"/>
    <w:rsid w:val="00B93106"/>
    <w:rsid w:val="00B948AF"/>
    <w:rsid w:val="00BA645D"/>
    <w:rsid w:val="00BA7C76"/>
    <w:rsid w:val="00BB2F71"/>
    <w:rsid w:val="00BB516E"/>
    <w:rsid w:val="00BC3AB8"/>
    <w:rsid w:val="00BC7D99"/>
    <w:rsid w:val="00BD2463"/>
    <w:rsid w:val="00BD2CBF"/>
    <w:rsid w:val="00BD41E9"/>
    <w:rsid w:val="00BE2720"/>
    <w:rsid w:val="00BE31E8"/>
    <w:rsid w:val="00BE3EDC"/>
    <w:rsid w:val="00BE5035"/>
    <w:rsid w:val="00C00340"/>
    <w:rsid w:val="00C02879"/>
    <w:rsid w:val="00C20ED6"/>
    <w:rsid w:val="00C221AD"/>
    <w:rsid w:val="00C227BE"/>
    <w:rsid w:val="00C34805"/>
    <w:rsid w:val="00C36DB6"/>
    <w:rsid w:val="00C4105A"/>
    <w:rsid w:val="00C42035"/>
    <w:rsid w:val="00C462CE"/>
    <w:rsid w:val="00C50C10"/>
    <w:rsid w:val="00C50F99"/>
    <w:rsid w:val="00C5144E"/>
    <w:rsid w:val="00C62BB6"/>
    <w:rsid w:val="00C63A45"/>
    <w:rsid w:val="00C643B9"/>
    <w:rsid w:val="00C720A1"/>
    <w:rsid w:val="00C721A0"/>
    <w:rsid w:val="00C739D8"/>
    <w:rsid w:val="00C74949"/>
    <w:rsid w:val="00C75F78"/>
    <w:rsid w:val="00C85132"/>
    <w:rsid w:val="00C90DA4"/>
    <w:rsid w:val="00CA54E9"/>
    <w:rsid w:val="00CA6D57"/>
    <w:rsid w:val="00CA7FD2"/>
    <w:rsid w:val="00CC23EE"/>
    <w:rsid w:val="00CC4D52"/>
    <w:rsid w:val="00CC6BDA"/>
    <w:rsid w:val="00CD2AD1"/>
    <w:rsid w:val="00CD3463"/>
    <w:rsid w:val="00CE1007"/>
    <w:rsid w:val="00CE138A"/>
    <w:rsid w:val="00CE1D40"/>
    <w:rsid w:val="00CE4228"/>
    <w:rsid w:val="00CE6CD0"/>
    <w:rsid w:val="00D0374A"/>
    <w:rsid w:val="00D158AA"/>
    <w:rsid w:val="00D1783E"/>
    <w:rsid w:val="00D32899"/>
    <w:rsid w:val="00D35710"/>
    <w:rsid w:val="00D401AF"/>
    <w:rsid w:val="00D470F0"/>
    <w:rsid w:val="00D52523"/>
    <w:rsid w:val="00D61EEA"/>
    <w:rsid w:val="00D6571E"/>
    <w:rsid w:val="00D9357F"/>
    <w:rsid w:val="00D96464"/>
    <w:rsid w:val="00DB0B86"/>
    <w:rsid w:val="00DB3C07"/>
    <w:rsid w:val="00DC223E"/>
    <w:rsid w:val="00DC47A1"/>
    <w:rsid w:val="00DC6E15"/>
    <w:rsid w:val="00DD0708"/>
    <w:rsid w:val="00DD43D0"/>
    <w:rsid w:val="00DD55F4"/>
    <w:rsid w:val="00DD63B4"/>
    <w:rsid w:val="00DE142A"/>
    <w:rsid w:val="00DE2A89"/>
    <w:rsid w:val="00DF0E34"/>
    <w:rsid w:val="00DF2F66"/>
    <w:rsid w:val="00DF4E26"/>
    <w:rsid w:val="00E00F5C"/>
    <w:rsid w:val="00E071BD"/>
    <w:rsid w:val="00E12FEB"/>
    <w:rsid w:val="00E31AC3"/>
    <w:rsid w:val="00E3436B"/>
    <w:rsid w:val="00E4180C"/>
    <w:rsid w:val="00E5478A"/>
    <w:rsid w:val="00E54909"/>
    <w:rsid w:val="00E5688D"/>
    <w:rsid w:val="00E56D12"/>
    <w:rsid w:val="00E6221B"/>
    <w:rsid w:val="00E66100"/>
    <w:rsid w:val="00E75F4C"/>
    <w:rsid w:val="00E81CFF"/>
    <w:rsid w:val="00E83FDD"/>
    <w:rsid w:val="00E87D9F"/>
    <w:rsid w:val="00E90141"/>
    <w:rsid w:val="00E9198A"/>
    <w:rsid w:val="00EA0949"/>
    <w:rsid w:val="00EB0ABF"/>
    <w:rsid w:val="00EB171A"/>
    <w:rsid w:val="00EB318E"/>
    <w:rsid w:val="00EB4DA8"/>
    <w:rsid w:val="00EC08DE"/>
    <w:rsid w:val="00EC1A2E"/>
    <w:rsid w:val="00EC4A99"/>
    <w:rsid w:val="00ED4DCD"/>
    <w:rsid w:val="00ED6F50"/>
    <w:rsid w:val="00EE61F0"/>
    <w:rsid w:val="00EF1DCF"/>
    <w:rsid w:val="00EF20D0"/>
    <w:rsid w:val="00F01AA7"/>
    <w:rsid w:val="00F30F57"/>
    <w:rsid w:val="00F33A5B"/>
    <w:rsid w:val="00F40542"/>
    <w:rsid w:val="00F413BC"/>
    <w:rsid w:val="00F42FA1"/>
    <w:rsid w:val="00F441BC"/>
    <w:rsid w:val="00F6233E"/>
    <w:rsid w:val="00F70E26"/>
    <w:rsid w:val="00F831E7"/>
    <w:rsid w:val="00F8465A"/>
    <w:rsid w:val="00F8704E"/>
    <w:rsid w:val="00F97866"/>
    <w:rsid w:val="00FA1389"/>
    <w:rsid w:val="00FA4763"/>
    <w:rsid w:val="00FA7DA0"/>
    <w:rsid w:val="00FA7F16"/>
    <w:rsid w:val="00FC0551"/>
    <w:rsid w:val="00FC3050"/>
    <w:rsid w:val="00FD0E62"/>
    <w:rsid w:val="00FD22CE"/>
    <w:rsid w:val="00FE1F83"/>
    <w:rsid w:val="00FE223A"/>
    <w:rsid w:val="00FE234C"/>
    <w:rsid w:val="00FE4E6E"/>
    <w:rsid w:val="00FE7AC4"/>
    <w:rsid w:val="00FF31C5"/>
    <w:rsid w:val="00FF3A4D"/>
    <w:rsid w:val="00FF42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o:colormru v:ext="edit" colors="#3941b7,#39a5b7,#418ab3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1"/>
    <w:lsdException w:name="heading 4" w:uiPriority="18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2"/>
    <w:lsdException w:name="caption" w:uiPriority="35" w:qFormat="1"/>
    <w:lsdException w:name="Title" w:semiHidden="0" w:uiPriority="2" w:unhideWhenUsed="0" w:qFormat="1"/>
    <w:lsdException w:name="Closing" w:uiPriority="8"/>
    <w:lsdException w:name="Signature" w:uiPriority="8"/>
    <w:lsdException w:name="Default Paragraph Font" w:uiPriority="1"/>
    <w:lsdException w:name="Body Text" w:uiPriority="0"/>
    <w:lsdException w:name="Subtitle" w:uiPriority="11" w:qFormat="1"/>
    <w:lsdException w:name="Salutation" w:uiPriority="8"/>
    <w:lsdException w:name="Date" w:uiPriority="8"/>
    <w:lsdException w:name="Strong" w:semiHidden="0" w:uiPriority="9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E9B"/>
    <w:rPr>
      <w:kern w:val="20"/>
    </w:rPr>
  </w:style>
  <w:style w:type="paragraph" w:styleId="Heading1">
    <w:name w:val="heading 1"/>
    <w:basedOn w:val="Normal"/>
    <w:next w:val="Normal"/>
    <w:unhideWhenUsed/>
    <w:qFormat/>
    <w:rsid w:val="00770E9B"/>
    <w:pPr>
      <w:jc w:val="right"/>
      <w:outlineLvl w:val="0"/>
    </w:pPr>
    <w:rPr>
      <w:rFonts w:asciiTheme="majorHAnsi" w:eastAsiaTheme="majorEastAsia" w:hAnsiTheme="majorHAnsi" w:cstheme="majorBidi"/>
      <w:caps/>
      <w:color w:val="418AB3" w:themeColor="accent1"/>
      <w:sz w:val="21"/>
      <w:szCs w:val="21"/>
    </w:rPr>
  </w:style>
  <w:style w:type="paragraph" w:styleId="Heading2">
    <w:name w:val="heading 2"/>
    <w:basedOn w:val="Normal"/>
    <w:next w:val="Normal"/>
    <w:unhideWhenUsed/>
    <w:qFormat/>
    <w:rsid w:val="00770E9B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770E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70E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rsid w:val="00770E9B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sid w:val="00770E9B"/>
    <w:rPr>
      <w:kern w:val="20"/>
    </w:rPr>
  </w:style>
  <w:style w:type="paragraph" w:customStyle="1" w:styleId="ResumeText">
    <w:name w:val="Resume Text"/>
    <w:basedOn w:val="Normal"/>
    <w:qFormat/>
    <w:rsid w:val="00770E9B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770E9B"/>
    <w:rPr>
      <w:color w:val="808080"/>
    </w:rPr>
  </w:style>
  <w:style w:type="table" w:styleId="TableGrid">
    <w:name w:val="Table Grid"/>
    <w:basedOn w:val="TableNormal"/>
    <w:uiPriority w:val="59"/>
    <w:rsid w:val="00770E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70E9B"/>
    <w:rPr>
      <w:rFonts w:asciiTheme="majorHAnsi" w:eastAsiaTheme="majorEastAsia" w:hAnsiTheme="majorHAnsi" w:cstheme="majorBidi"/>
      <w:b/>
      <w:bCs/>
      <w:color w:val="418AB3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9B"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9B"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9B"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9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9B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9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770E9B"/>
    <w:tblPr>
      <w:tblInd w:w="0" w:type="dxa"/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770E9B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770E9B"/>
    <w:rPr>
      <w:color w:val="418AB3" w:themeColor="accent1"/>
    </w:rPr>
  </w:style>
  <w:style w:type="paragraph" w:customStyle="1" w:styleId="ContactInfo">
    <w:name w:val="Contact Info"/>
    <w:basedOn w:val="Normal"/>
    <w:qFormat/>
    <w:rsid w:val="00770E9B"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770E9B"/>
    <w:pPr>
      <w:pBdr>
        <w:top w:val="single" w:sz="4" w:space="4" w:color="418AB3" w:themeColor="accent1"/>
        <w:left w:val="single" w:sz="4" w:space="6" w:color="418AB3" w:themeColor="accent1"/>
        <w:bottom w:val="single" w:sz="4" w:space="4" w:color="418AB3" w:themeColor="accent1"/>
        <w:right w:val="single" w:sz="4" w:space="6" w:color="418AB3" w:themeColor="accent1"/>
      </w:pBdr>
      <w:shd w:val="clear" w:color="auto" w:fill="418AB3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0E9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E9B"/>
    <w:rPr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54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542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DC47A1"/>
    <w:pPr>
      <w:spacing w:before="0" w:after="200" w:line="276" w:lineRule="auto"/>
      <w:ind w:left="720"/>
      <w:contextualSpacing/>
      <w:jc w:val="both"/>
    </w:pPr>
    <w:rPr>
      <w:rFonts w:ascii="Calibri" w:eastAsia="Times New Roman" w:hAnsi="Calibri" w:cs="Times New Roman"/>
      <w:color w:val="auto"/>
      <w:kern w:val="0"/>
      <w:sz w:val="22"/>
      <w:szCs w:val="22"/>
      <w:lang w:eastAsia="en-US" w:bidi="en-US"/>
    </w:rPr>
  </w:style>
  <w:style w:type="paragraph" w:styleId="NoSpacing">
    <w:name w:val="No Spacing"/>
    <w:link w:val="NoSpacingChar"/>
    <w:uiPriority w:val="1"/>
    <w:qFormat/>
    <w:rsid w:val="00E071BD"/>
    <w:pPr>
      <w:spacing w:before="0" w:after="0" w:line="240" w:lineRule="auto"/>
    </w:pPr>
    <w:rPr>
      <w:color w:val="auto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71BD"/>
    <w:rPr>
      <w:color w:val="auto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2"/>
    <w:qFormat/>
    <w:rsid w:val="00DB3C07"/>
    <w:pPr>
      <w:pBdr>
        <w:bottom w:val="single" w:sz="12" w:space="4" w:color="418AB3" w:themeColor="accent1"/>
      </w:pBdr>
      <w:spacing w:before="0" w:after="120" w:line="240" w:lineRule="auto"/>
      <w:contextualSpacing/>
    </w:pPr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DB3C07"/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customStyle="1" w:styleId="BodyTextChar">
    <w:name w:val="Body Text Char"/>
    <w:link w:val="BodyText"/>
    <w:rsid w:val="00305568"/>
    <w:rPr>
      <w:rFonts w:ascii="Calibri" w:eastAsia="Times New Roman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rsid w:val="00305568"/>
    <w:pPr>
      <w:spacing w:before="0" w:after="120" w:line="276" w:lineRule="auto"/>
    </w:pPr>
    <w:rPr>
      <w:rFonts w:ascii="Calibri" w:eastAsia="Times New Roman" w:hAnsi="Calibri" w:cs="Times New Roman"/>
      <w:kern w:val="0"/>
      <w:sz w:val="22"/>
      <w:szCs w:val="22"/>
    </w:rPr>
  </w:style>
  <w:style w:type="character" w:customStyle="1" w:styleId="BodyTextChar1">
    <w:name w:val="Body Text Char1"/>
    <w:basedOn w:val="DefaultParagraphFont"/>
    <w:uiPriority w:val="99"/>
    <w:semiHidden/>
    <w:rsid w:val="00305568"/>
    <w:rPr>
      <w:kern w:val="20"/>
    </w:rPr>
  </w:style>
  <w:style w:type="character" w:styleId="Hyperlink">
    <w:name w:val="Hyperlink"/>
    <w:basedOn w:val="DefaultParagraphFont"/>
    <w:uiPriority w:val="99"/>
    <w:unhideWhenUsed/>
    <w:rsid w:val="00DD0708"/>
    <w:rPr>
      <w:color w:val="F59E0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1"/>
    <w:lsdException w:name="heading 4" w:uiPriority="18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2"/>
    <w:lsdException w:name="caption" w:uiPriority="35" w:qFormat="1"/>
    <w:lsdException w:name="Title" w:semiHidden="0" w:uiPriority="2" w:unhideWhenUsed="0" w:qFormat="1"/>
    <w:lsdException w:name="Closing" w:uiPriority="8"/>
    <w:lsdException w:name="Signature" w:uiPriority="8"/>
    <w:lsdException w:name="Default Paragraph Font" w:uiPriority="1"/>
    <w:lsdException w:name="Body Text" w:uiPriority="0"/>
    <w:lsdException w:name="Subtitle" w:uiPriority="11" w:qFormat="1"/>
    <w:lsdException w:name="Salutation" w:uiPriority="8"/>
    <w:lsdException w:name="Date" w:uiPriority="8"/>
    <w:lsdException w:name="Strong" w:semiHidden="0" w:uiPriority="9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E9B"/>
    <w:rPr>
      <w:kern w:val="20"/>
    </w:rPr>
  </w:style>
  <w:style w:type="paragraph" w:styleId="Heading1">
    <w:name w:val="heading 1"/>
    <w:basedOn w:val="Normal"/>
    <w:next w:val="Normal"/>
    <w:unhideWhenUsed/>
    <w:qFormat/>
    <w:rsid w:val="00770E9B"/>
    <w:pPr>
      <w:jc w:val="right"/>
      <w:outlineLvl w:val="0"/>
    </w:pPr>
    <w:rPr>
      <w:rFonts w:asciiTheme="majorHAnsi" w:eastAsiaTheme="majorEastAsia" w:hAnsiTheme="majorHAnsi" w:cstheme="majorBidi"/>
      <w:caps/>
      <w:color w:val="418AB3" w:themeColor="accent1"/>
      <w:sz w:val="21"/>
      <w:szCs w:val="21"/>
    </w:rPr>
  </w:style>
  <w:style w:type="paragraph" w:styleId="Heading2">
    <w:name w:val="heading 2"/>
    <w:basedOn w:val="Normal"/>
    <w:next w:val="Normal"/>
    <w:unhideWhenUsed/>
    <w:qFormat/>
    <w:rsid w:val="00770E9B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770E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70E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rsid w:val="00770E9B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sid w:val="00770E9B"/>
    <w:rPr>
      <w:kern w:val="20"/>
    </w:rPr>
  </w:style>
  <w:style w:type="paragraph" w:customStyle="1" w:styleId="ResumeText">
    <w:name w:val="Resume Text"/>
    <w:basedOn w:val="Normal"/>
    <w:qFormat/>
    <w:rsid w:val="00770E9B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770E9B"/>
    <w:rPr>
      <w:color w:val="808080"/>
    </w:rPr>
  </w:style>
  <w:style w:type="table" w:styleId="TableGrid">
    <w:name w:val="Table Grid"/>
    <w:basedOn w:val="TableNormal"/>
    <w:uiPriority w:val="59"/>
    <w:rsid w:val="00770E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70E9B"/>
    <w:rPr>
      <w:rFonts w:asciiTheme="majorHAnsi" w:eastAsiaTheme="majorEastAsia" w:hAnsiTheme="majorHAnsi" w:cstheme="majorBidi"/>
      <w:b/>
      <w:bCs/>
      <w:color w:val="418AB3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9B"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9B"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9B"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9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9B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9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770E9B"/>
    <w:tblPr>
      <w:tblInd w:w="0" w:type="dxa"/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770E9B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770E9B"/>
    <w:rPr>
      <w:color w:val="418AB3" w:themeColor="accent1"/>
    </w:rPr>
  </w:style>
  <w:style w:type="paragraph" w:customStyle="1" w:styleId="ContactInfo">
    <w:name w:val="Contact Info"/>
    <w:basedOn w:val="Normal"/>
    <w:qFormat/>
    <w:rsid w:val="00770E9B"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770E9B"/>
    <w:pPr>
      <w:pBdr>
        <w:top w:val="single" w:sz="4" w:space="4" w:color="418AB3" w:themeColor="accent1"/>
        <w:left w:val="single" w:sz="4" w:space="6" w:color="418AB3" w:themeColor="accent1"/>
        <w:bottom w:val="single" w:sz="4" w:space="4" w:color="418AB3" w:themeColor="accent1"/>
        <w:right w:val="single" w:sz="4" w:space="6" w:color="418AB3" w:themeColor="accent1"/>
      </w:pBdr>
      <w:shd w:val="clear" w:color="auto" w:fill="418AB3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0E9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E9B"/>
    <w:rPr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54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542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DC47A1"/>
    <w:pPr>
      <w:spacing w:before="0" w:after="200" w:line="276" w:lineRule="auto"/>
      <w:ind w:left="720"/>
      <w:contextualSpacing/>
      <w:jc w:val="both"/>
    </w:pPr>
    <w:rPr>
      <w:rFonts w:ascii="Calibri" w:eastAsia="Times New Roman" w:hAnsi="Calibri" w:cs="Times New Roman"/>
      <w:color w:val="auto"/>
      <w:kern w:val="0"/>
      <w:sz w:val="22"/>
      <w:szCs w:val="22"/>
      <w:lang w:eastAsia="en-US" w:bidi="en-US"/>
    </w:rPr>
  </w:style>
  <w:style w:type="paragraph" w:styleId="NoSpacing">
    <w:name w:val="No Spacing"/>
    <w:link w:val="NoSpacingChar"/>
    <w:uiPriority w:val="1"/>
    <w:qFormat/>
    <w:rsid w:val="00E071BD"/>
    <w:pPr>
      <w:spacing w:before="0" w:after="0" w:line="240" w:lineRule="auto"/>
    </w:pPr>
    <w:rPr>
      <w:color w:val="auto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71BD"/>
    <w:rPr>
      <w:color w:val="auto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2"/>
    <w:qFormat/>
    <w:rsid w:val="00DB3C07"/>
    <w:pPr>
      <w:pBdr>
        <w:bottom w:val="single" w:sz="12" w:space="4" w:color="418AB3" w:themeColor="accent1"/>
      </w:pBdr>
      <w:spacing w:before="0" w:after="120" w:line="240" w:lineRule="auto"/>
      <w:contextualSpacing/>
    </w:pPr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DB3C07"/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customStyle="1" w:styleId="BodyTextChar">
    <w:name w:val="Body Text Char"/>
    <w:link w:val="BodyText"/>
    <w:rsid w:val="00305568"/>
    <w:rPr>
      <w:rFonts w:ascii="Calibri" w:eastAsia="Times New Roman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rsid w:val="00305568"/>
    <w:pPr>
      <w:spacing w:before="0" w:after="120" w:line="276" w:lineRule="auto"/>
    </w:pPr>
    <w:rPr>
      <w:rFonts w:ascii="Calibri" w:eastAsia="Times New Roman" w:hAnsi="Calibri" w:cs="Times New Roman"/>
      <w:kern w:val="0"/>
      <w:sz w:val="22"/>
      <w:szCs w:val="22"/>
    </w:rPr>
  </w:style>
  <w:style w:type="character" w:customStyle="1" w:styleId="BodyTextChar1">
    <w:name w:val="Body Text Char1"/>
    <w:basedOn w:val="DefaultParagraphFont"/>
    <w:uiPriority w:val="99"/>
    <w:semiHidden/>
    <w:rsid w:val="00305568"/>
    <w:rPr>
      <w:kern w:val="20"/>
    </w:rPr>
  </w:style>
  <w:style w:type="character" w:styleId="Hyperlink">
    <w:name w:val="Hyperlink"/>
    <w:basedOn w:val="DefaultParagraphFont"/>
    <w:uiPriority w:val="99"/>
    <w:unhideWhenUsed/>
    <w:rsid w:val="00DD0708"/>
    <w:rPr>
      <w:color w:val="F59E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4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mailto:arunps91@gmail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S103463069.dotx" TargetMode="External"/></Relationship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KANISSERIL HOUSE, PALLICKAL N.M (P.O),                                                                                           KAYAMKULAM, ALAPUZHA DIST, KERALA, INDIA                                                                                                        PIN:690503</CompanyAddress>
  <CompanyPhone>                                                                                                                                                                  +91-9809890025, 0479-233-0414</CompanyPhone>
  <CompanyFax/>
  <CompanyEmail>arunps91@gmail.com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F725E2-5EB5-4963-AD57-B1E2DB38A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F1A57F-3778-4C8C-A029-FF26341C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TS103463069</Template>
  <TotalTime>3478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Sivanandan</dc:creator>
  <cp:lastModifiedBy>Arun Sivanandan</cp:lastModifiedBy>
  <cp:revision>249</cp:revision>
  <cp:lastPrinted>2016-06-15T04:53:00Z</cp:lastPrinted>
  <dcterms:created xsi:type="dcterms:W3CDTF">2016-03-18T12:40:00Z</dcterms:created>
  <dcterms:modified xsi:type="dcterms:W3CDTF">2016-06-30T05:34:00Z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TC034630699991</vt:lpwstr>
  </property>
</Properties>
</file>