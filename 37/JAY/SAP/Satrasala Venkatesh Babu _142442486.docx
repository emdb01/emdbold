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22D" w:rsidRDefault="0006222D" w:rsidP="00EA3E2B">
      <w:pPr>
        <w:pStyle w:val="Heading4"/>
        <w:jc w:val="center"/>
        <w:rPr>
          <w:rFonts w:ascii="Calibri" w:hAnsi="Calibri" w:cs="Calibri"/>
          <w:b w:val="0"/>
          <w:bCs/>
          <w:sz w:val="24"/>
          <w:lang w:val="nb-NO"/>
        </w:rPr>
      </w:pPr>
    </w:p>
    <w:p w:rsidR="009609FD" w:rsidRPr="009609FD" w:rsidRDefault="009609FD" w:rsidP="009609FD">
      <w:pPr>
        <w:rPr>
          <w:lang w:val="nb-NO"/>
        </w:rPr>
      </w:pPr>
    </w:p>
    <w:p w:rsidR="00EA3E2B" w:rsidRPr="00B91C3D" w:rsidRDefault="00EA3E2B" w:rsidP="005D174B">
      <w:pPr>
        <w:pStyle w:val="Heading4"/>
        <w:rPr>
          <w:rFonts w:ascii="Calibri" w:hAnsi="Calibri" w:cs="Calibri"/>
          <w:bCs/>
          <w:i w:val="0"/>
          <w:sz w:val="24"/>
          <w:lang w:val="nb-NO"/>
        </w:rPr>
      </w:pPr>
      <w:r w:rsidRPr="006F543D">
        <w:rPr>
          <w:rFonts w:ascii="Calibri" w:hAnsi="Calibri" w:cs="Calibri"/>
          <w:b w:val="0"/>
          <w:bCs/>
          <w:sz w:val="24"/>
          <w:lang w:val="nb-NO"/>
        </w:rPr>
        <w:tab/>
      </w:r>
      <w:r w:rsidRPr="006F543D">
        <w:rPr>
          <w:rFonts w:ascii="Calibri" w:hAnsi="Calibri" w:cs="Calibri"/>
          <w:b w:val="0"/>
          <w:bCs/>
          <w:sz w:val="24"/>
          <w:lang w:val="nb-NO"/>
        </w:rPr>
        <w:tab/>
      </w:r>
      <w:r w:rsidR="005D174B">
        <w:rPr>
          <w:rFonts w:ascii="Calibri" w:hAnsi="Calibri" w:cs="Calibri"/>
          <w:b w:val="0"/>
          <w:bCs/>
          <w:sz w:val="24"/>
          <w:lang w:val="nb-NO"/>
        </w:rPr>
        <w:t xml:space="preserve">                  </w:t>
      </w:r>
      <w:r w:rsidR="004F7CC9" w:rsidRPr="00B91C3D">
        <w:rPr>
          <w:rFonts w:ascii="Calibri" w:hAnsi="Calibri" w:cs="Calibri"/>
          <w:bCs/>
          <w:i w:val="0"/>
          <w:sz w:val="26"/>
          <w:szCs w:val="26"/>
          <w:lang w:val="nb-NO"/>
        </w:rPr>
        <w:t>SAP FICO CONSULTANT</w:t>
      </w:r>
      <w:r w:rsidR="004F7CC9" w:rsidRPr="006F543D">
        <w:rPr>
          <w:rFonts w:ascii="Calibri" w:hAnsi="Calibri" w:cs="Calibri"/>
          <w:b w:val="0"/>
          <w:bCs/>
          <w:sz w:val="24"/>
          <w:lang w:val="nb-NO"/>
        </w:rPr>
        <w:tab/>
      </w:r>
      <w:r w:rsidR="005E25DF" w:rsidRPr="006F543D">
        <w:rPr>
          <w:rFonts w:ascii="Calibri" w:hAnsi="Calibri" w:cs="Calibri"/>
          <w:b w:val="0"/>
          <w:bCs/>
          <w:sz w:val="24"/>
          <w:lang w:val="nb-NO"/>
        </w:rPr>
        <w:tab/>
      </w:r>
      <w:r w:rsidRPr="006F543D">
        <w:rPr>
          <w:rFonts w:ascii="Calibri" w:hAnsi="Calibri" w:cs="Calibri"/>
          <w:b w:val="0"/>
          <w:bCs/>
          <w:sz w:val="24"/>
          <w:lang w:val="nb-NO"/>
        </w:rPr>
        <w:tab/>
      </w:r>
      <w:r w:rsidRPr="006F543D">
        <w:rPr>
          <w:rFonts w:ascii="Calibri" w:hAnsi="Calibri" w:cs="Calibri"/>
          <w:b w:val="0"/>
          <w:bCs/>
          <w:sz w:val="24"/>
          <w:lang w:val="nb-NO"/>
        </w:rPr>
        <w:tab/>
      </w:r>
      <w:r w:rsidRPr="006F543D">
        <w:rPr>
          <w:rFonts w:ascii="Calibri" w:hAnsi="Calibri" w:cs="Calibri"/>
          <w:b w:val="0"/>
          <w:bCs/>
          <w:sz w:val="24"/>
          <w:lang w:val="nb-NO"/>
        </w:rPr>
        <w:tab/>
      </w:r>
      <w:r w:rsidRPr="006F543D">
        <w:rPr>
          <w:rFonts w:ascii="Calibri" w:hAnsi="Calibri" w:cs="Calibri"/>
          <w:b w:val="0"/>
          <w:bCs/>
          <w:sz w:val="24"/>
          <w:lang w:val="nb-NO"/>
        </w:rPr>
        <w:tab/>
      </w:r>
      <w:r w:rsidRPr="006F543D">
        <w:rPr>
          <w:rFonts w:ascii="Calibri" w:hAnsi="Calibri" w:cs="Calibri"/>
          <w:b w:val="0"/>
          <w:bCs/>
          <w:sz w:val="24"/>
          <w:lang w:val="nb-NO"/>
        </w:rPr>
        <w:tab/>
      </w:r>
      <w:r w:rsidRPr="006F543D">
        <w:rPr>
          <w:rFonts w:ascii="Calibri" w:hAnsi="Calibri" w:cs="Calibri"/>
          <w:b w:val="0"/>
          <w:bCs/>
          <w:sz w:val="24"/>
          <w:lang w:val="nb-NO"/>
        </w:rPr>
        <w:tab/>
      </w:r>
      <w:r w:rsidRPr="006F543D">
        <w:rPr>
          <w:rFonts w:ascii="Calibri" w:hAnsi="Calibri" w:cs="Calibri"/>
          <w:b w:val="0"/>
          <w:bCs/>
          <w:sz w:val="24"/>
          <w:lang w:val="nb-NO"/>
        </w:rPr>
        <w:tab/>
      </w:r>
      <w:r w:rsidR="005D174B">
        <w:rPr>
          <w:rFonts w:ascii="Calibri" w:hAnsi="Calibri" w:cs="Calibri"/>
          <w:b w:val="0"/>
          <w:bCs/>
          <w:sz w:val="24"/>
          <w:lang w:val="nb-NO"/>
        </w:rPr>
        <w:t xml:space="preserve">                                                                            </w:t>
      </w:r>
      <w:r w:rsidR="00EB1193" w:rsidRPr="00B91C3D">
        <w:rPr>
          <w:rFonts w:ascii="Calibri" w:hAnsi="Calibri" w:cs="Calibri"/>
          <w:bCs/>
          <w:i w:val="0"/>
          <w:sz w:val="24"/>
          <w:lang w:val="nb-NO"/>
        </w:rPr>
        <w:t>Satrasala</w:t>
      </w:r>
      <w:r w:rsidR="0072383B" w:rsidRPr="00B91C3D">
        <w:rPr>
          <w:rFonts w:ascii="Calibri" w:hAnsi="Calibri" w:cs="Calibri"/>
          <w:bCs/>
          <w:i w:val="0"/>
          <w:sz w:val="24"/>
          <w:lang w:val="nb-NO"/>
        </w:rPr>
        <w:t>Venkatesh</w:t>
      </w:r>
      <w:r w:rsidR="00822C37">
        <w:rPr>
          <w:rFonts w:ascii="Calibri" w:hAnsi="Calibri" w:cs="Calibri"/>
          <w:bCs/>
          <w:i w:val="0"/>
          <w:sz w:val="24"/>
          <w:lang w:val="nb-NO"/>
        </w:rPr>
        <w:t xml:space="preserve"> Babu</w:t>
      </w:r>
    </w:p>
    <w:p w:rsidR="00646A5C" w:rsidRPr="00B91C3D" w:rsidRDefault="00EA3E2B" w:rsidP="00EA3E2B">
      <w:pPr>
        <w:pStyle w:val="Heading4"/>
        <w:jc w:val="center"/>
        <w:rPr>
          <w:rFonts w:ascii="Calibri" w:hAnsi="Calibri" w:cs="Calibri"/>
          <w:bCs/>
          <w:i w:val="0"/>
          <w:sz w:val="24"/>
          <w:lang w:val="nb-NO"/>
        </w:rPr>
      </w:pPr>
      <w:r w:rsidRPr="00B91C3D">
        <w:rPr>
          <w:rFonts w:ascii="Calibri" w:hAnsi="Calibri" w:cs="Calibri"/>
          <w:bCs/>
          <w:i w:val="0"/>
          <w:sz w:val="24"/>
          <w:lang w:val="nb-NO"/>
        </w:rPr>
        <w:tab/>
      </w:r>
      <w:r w:rsidRPr="00B91C3D">
        <w:rPr>
          <w:rFonts w:ascii="Calibri" w:hAnsi="Calibri" w:cs="Calibri"/>
          <w:bCs/>
          <w:i w:val="0"/>
          <w:sz w:val="24"/>
          <w:lang w:val="nb-NO"/>
        </w:rPr>
        <w:tab/>
      </w:r>
      <w:r w:rsidRPr="00B91C3D">
        <w:rPr>
          <w:rFonts w:ascii="Calibri" w:hAnsi="Calibri" w:cs="Calibri"/>
          <w:bCs/>
          <w:i w:val="0"/>
          <w:sz w:val="24"/>
          <w:lang w:val="nb-NO"/>
        </w:rPr>
        <w:tab/>
      </w:r>
      <w:r w:rsidRPr="00B91C3D">
        <w:rPr>
          <w:rFonts w:ascii="Calibri" w:hAnsi="Calibri" w:cs="Calibri"/>
          <w:bCs/>
          <w:i w:val="0"/>
          <w:sz w:val="24"/>
          <w:lang w:val="nb-NO"/>
        </w:rPr>
        <w:tab/>
      </w:r>
      <w:r w:rsidRPr="00B91C3D">
        <w:rPr>
          <w:rFonts w:ascii="Calibri" w:hAnsi="Calibri" w:cs="Calibri"/>
          <w:bCs/>
          <w:i w:val="0"/>
          <w:sz w:val="24"/>
          <w:lang w:val="nb-NO"/>
        </w:rPr>
        <w:tab/>
      </w:r>
      <w:r w:rsidRPr="00B91C3D">
        <w:rPr>
          <w:rFonts w:ascii="Calibri" w:hAnsi="Calibri" w:cs="Calibri"/>
          <w:bCs/>
          <w:i w:val="0"/>
          <w:sz w:val="24"/>
          <w:lang w:val="nb-NO"/>
        </w:rPr>
        <w:tab/>
      </w:r>
      <w:r w:rsidRPr="00B91C3D">
        <w:rPr>
          <w:rFonts w:ascii="Calibri" w:hAnsi="Calibri" w:cs="Calibri"/>
          <w:bCs/>
          <w:i w:val="0"/>
          <w:sz w:val="24"/>
          <w:lang w:val="nb-NO"/>
        </w:rPr>
        <w:tab/>
      </w:r>
      <w:r w:rsidRPr="00B91C3D">
        <w:rPr>
          <w:rFonts w:ascii="Calibri" w:hAnsi="Calibri" w:cs="Calibri"/>
          <w:bCs/>
          <w:i w:val="0"/>
          <w:sz w:val="24"/>
          <w:lang w:val="nb-NO"/>
        </w:rPr>
        <w:tab/>
      </w:r>
      <w:r w:rsidR="00EB1193" w:rsidRPr="00B91C3D">
        <w:rPr>
          <w:rFonts w:ascii="Calibri" w:hAnsi="Calibri" w:cs="Calibri"/>
          <w:bCs/>
          <w:i w:val="0"/>
          <w:sz w:val="24"/>
          <w:lang w:val="nb-NO"/>
        </w:rPr>
        <w:t>Satrasala.fico</w:t>
      </w:r>
      <w:r w:rsidR="004F7CC9" w:rsidRPr="00B91C3D">
        <w:rPr>
          <w:rFonts w:ascii="Calibri" w:hAnsi="Calibri" w:cs="Calibri"/>
          <w:bCs/>
          <w:i w:val="0"/>
          <w:sz w:val="24"/>
          <w:lang w:val="nb-NO"/>
        </w:rPr>
        <w:t>@gmail.com</w:t>
      </w:r>
    </w:p>
    <w:p w:rsidR="00EA3E2B" w:rsidRPr="006F543D" w:rsidRDefault="00EA3E2B" w:rsidP="00EA3E2B">
      <w:pPr>
        <w:rPr>
          <w:rFonts w:ascii="Calibri" w:hAnsi="Calibri"/>
          <w:sz w:val="24"/>
          <w:lang w:val="nb-NO"/>
        </w:rPr>
      </w:pPr>
      <w:r w:rsidRPr="00B91C3D">
        <w:rPr>
          <w:rFonts w:ascii="Calibri" w:hAnsi="Calibri"/>
          <w:b/>
          <w:sz w:val="24"/>
          <w:lang w:val="nb-NO"/>
        </w:rPr>
        <w:tab/>
      </w:r>
      <w:r w:rsidRPr="00B91C3D">
        <w:rPr>
          <w:rFonts w:ascii="Calibri" w:hAnsi="Calibri"/>
          <w:b/>
          <w:sz w:val="24"/>
          <w:lang w:val="nb-NO"/>
        </w:rPr>
        <w:tab/>
      </w:r>
      <w:r w:rsidRPr="00B91C3D">
        <w:rPr>
          <w:rFonts w:ascii="Calibri" w:hAnsi="Calibri"/>
          <w:b/>
          <w:sz w:val="24"/>
          <w:lang w:val="nb-NO"/>
        </w:rPr>
        <w:tab/>
      </w:r>
      <w:r w:rsidRPr="00B91C3D">
        <w:rPr>
          <w:rFonts w:ascii="Calibri" w:hAnsi="Calibri"/>
          <w:b/>
          <w:sz w:val="24"/>
          <w:lang w:val="nb-NO"/>
        </w:rPr>
        <w:tab/>
      </w:r>
      <w:r w:rsidRPr="00B91C3D">
        <w:rPr>
          <w:rFonts w:ascii="Calibri" w:hAnsi="Calibri"/>
          <w:b/>
          <w:sz w:val="24"/>
          <w:lang w:val="nb-NO"/>
        </w:rPr>
        <w:tab/>
      </w:r>
      <w:r w:rsidRPr="00B91C3D">
        <w:rPr>
          <w:rFonts w:ascii="Calibri" w:hAnsi="Calibri"/>
          <w:b/>
          <w:sz w:val="24"/>
          <w:lang w:val="nb-NO"/>
        </w:rPr>
        <w:tab/>
      </w:r>
      <w:r w:rsidRPr="00B91C3D">
        <w:rPr>
          <w:rFonts w:ascii="Calibri" w:hAnsi="Calibri"/>
          <w:b/>
          <w:sz w:val="24"/>
          <w:lang w:val="nb-NO"/>
        </w:rPr>
        <w:tab/>
      </w:r>
      <w:r w:rsidR="00EB1193" w:rsidRPr="00B91C3D">
        <w:rPr>
          <w:rFonts w:ascii="Calibri" w:hAnsi="Calibri"/>
          <w:b/>
          <w:sz w:val="24"/>
          <w:lang w:val="nb-NO"/>
        </w:rPr>
        <w:t xml:space="preserve">                        Mob : +919916663345</w:t>
      </w:r>
    </w:p>
    <w:p w:rsidR="006A0CF6" w:rsidRPr="006F543D" w:rsidRDefault="006A0CF6" w:rsidP="00F373D9">
      <w:pPr>
        <w:ind w:right="2761"/>
        <w:rPr>
          <w:rFonts w:ascii="Calibri" w:hAnsi="Calibri" w:cs="Calibri"/>
          <w:b/>
          <w:sz w:val="24"/>
          <w:lang w:val="fr-FR"/>
        </w:rPr>
      </w:pPr>
    </w:p>
    <w:tbl>
      <w:tblPr>
        <w:tblW w:w="10406" w:type="dxa"/>
        <w:tblInd w:w="-743" w:type="dxa"/>
        <w:tblBorders>
          <w:top w:val="single" w:sz="4" w:space="0" w:color="auto"/>
        </w:tblBorders>
        <w:tblLook w:val="0000"/>
      </w:tblPr>
      <w:tblGrid>
        <w:gridCol w:w="10406"/>
      </w:tblGrid>
      <w:tr w:rsidR="006A0CF6" w:rsidRPr="006F543D" w:rsidTr="002855AC">
        <w:trPr>
          <w:trHeight w:val="70"/>
        </w:trPr>
        <w:tc>
          <w:tcPr>
            <w:tcW w:w="10406" w:type="dxa"/>
          </w:tcPr>
          <w:p w:rsidR="006A0CF6" w:rsidRPr="006F543D" w:rsidRDefault="006A0CF6" w:rsidP="00C2085E">
            <w:pPr>
              <w:rPr>
                <w:rFonts w:ascii="Calibri" w:hAnsi="Calibri" w:cs="Calibri"/>
                <w:b/>
                <w:color w:val="0070C0"/>
                <w:sz w:val="24"/>
                <w:lang w:val="fr-FR"/>
              </w:rPr>
            </w:pPr>
          </w:p>
        </w:tc>
      </w:tr>
      <w:tr w:rsidR="007079C0" w:rsidRPr="006F543D" w:rsidTr="000A402C">
        <w:trPr>
          <w:trHeight w:val="100"/>
        </w:trPr>
        <w:tc>
          <w:tcPr>
            <w:tcW w:w="10406" w:type="dxa"/>
          </w:tcPr>
          <w:p w:rsidR="00201580" w:rsidRPr="006F543D" w:rsidRDefault="0072383B" w:rsidP="00201580">
            <w:pPr>
              <w:rPr>
                <w:rFonts w:ascii="Calibri" w:hAnsi="Calibri" w:cs="Calibri"/>
                <w:b/>
                <w:bCs/>
                <w:color w:val="000000" w:themeColor="text1"/>
                <w:sz w:val="28"/>
                <w:szCs w:val="28"/>
                <w:u w:val="single"/>
              </w:rPr>
            </w:pPr>
            <w:r w:rsidRPr="006F543D">
              <w:rPr>
                <w:rFonts w:ascii="Calibri" w:hAnsi="Calibri" w:cs="Calibri"/>
                <w:b/>
                <w:bCs/>
                <w:color w:val="000000" w:themeColor="text1"/>
                <w:sz w:val="28"/>
                <w:szCs w:val="28"/>
                <w:u w:val="single"/>
              </w:rPr>
              <w:t>Professional Summary</w:t>
            </w:r>
            <w:r w:rsidR="00201580" w:rsidRPr="006F543D">
              <w:rPr>
                <w:rFonts w:ascii="Calibri" w:hAnsi="Calibri" w:cs="Calibri"/>
                <w:b/>
                <w:bCs/>
                <w:color w:val="000000" w:themeColor="text1"/>
                <w:sz w:val="28"/>
                <w:szCs w:val="28"/>
                <w:u w:val="single"/>
              </w:rPr>
              <w:t>:</w:t>
            </w:r>
          </w:p>
          <w:p w:rsidR="00201580" w:rsidRPr="006F543D" w:rsidRDefault="00201580" w:rsidP="00201580">
            <w:pPr>
              <w:rPr>
                <w:rFonts w:ascii="Calibri" w:hAnsi="Calibri" w:cs="Calibri"/>
                <w:b/>
                <w:bCs/>
                <w:sz w:val="24"/>
                <w:u w:val="single"/>
              </w:rPr>
            </w:pPr>
          </w:p>
          <w:p w:rsidR="00201580" w:rsidRPr="006F543D" w:rsidRDefault="007F6783" w:rsidP="00EC2D9F">
            <w:pPr>
              <w:pStyle w:val="ListParagraph"/>
              <w:numPr>
                <w:ilvl w:val="0"/>
                <w:numId w:val="32"/>
              </w:numPr>
              <w:jc w:val="both"/>
              <w:rPr>
                <w:rFonts w:cs="Calibri"/>
                <w:b/>
                <w:sz w:val="24"/>
                <w:szCs w:val="24"/>
              </w:rPr>
            </w:pPr>
            <w:r w:rsidRPr="006F543D">
              <w:rPr>
                <w:rFonts w:cs="Calibri"/>
                <w:sz w:val="24"/>
                <w:szCs w:val="24"/>
              </w:rPr>
              <w:t xml:space="preserve">Total work experience is </w:t>
            </w:r>
            <w:r w:rsidR="008E62F2" w:rsidRPr="006F543D">
              <w:rPr>
                <w:rFonts w:cs="Calibri"/>
                <w:sz w:val="24"/>
                <w:szCs w:val="24"/>
              </w:rPr>
              <w:t>around 3</w:t>
            </w:r>
            <w:r w:rsidR="00163E6D">
              <w:rPr>
                <w:rFonts w:cs="Calibri"/>
                <w:sz w:val="24"/>
                <w:szCs w:val="24"/>
              </w:rPr>
              <w:t xml:space="preserve">.7 </w:t>
            </w:r>
            <w:r w:rsidR="00201580" w:rsidRPr="006F543D">
              <w:rPr>
                <w:rFonts w:cs="Calibri"/>
                <w:sz w:val="24"/>
                <w:szCs w:val="24"/>
              </w:rPr>
              <w:t>years in SAP FI Implementation</w:t>
            </w:r>
            <w:r w:rsidR="00F42292" w:rsidRPr="006F543D">
              <w:rPr>
                <w:rFonts w:cs="Calibri"/>
                <w:sz w:val="24"/>
                <w:szCs w:val="24"/>
              </w:rPr>
              <w:t xml:space="preserve"> and </w:t>
            </w:r>
            <w:r w:rsidR="00201580" w:rsidRPr="006F543D">
              <w:rPr>
                <w:rFonts w:cs="Calibri"/>
                <w:sz w:val="24"/>
                <w:szCs w:val="24"/>
              </w:rPr>
              <w:t>Support</w:t>
            </w:r>
            <w:r w:rsidR="00201580" w:rsidRPr="006F543D">
              <w:rPr>
                <w:rFonts w:cs="Calibri"/>
                <w:b/>
                <w:sz w:val="24"/>
                <w:szCs w:val="24"/>
              </w:rPr>
              <w:t xml:space="preserve">. </w:t>
            </w:r>
          </w:p>
          <w:p w:rsidR="001D6E60" w:rsidRPr="006F543D" w:rsidRDefault="00201580" w:rsidP="00EC2D9F">
            <w:pPr>
              <w:pStyle w:val="ListParagraph"/>
              <w:numPr>
                <w:ilvl w:val="0"/>
                <w:numId w:val="32"/>
              </w:numPr>
              <w:jc w:val="both"/>
              <w:rPr>
                <w:rFonts w:cs="Calibri"/>
                <w:sz w:val="24"/>
                <w:szCs w:val="24"/>
              </w:rPr>
            </w:pPr>
            <w:r w:rsidRPr="006F543D">
              <w:rPr>
                <w:rFonts w:cs="Calibri"/>
                <w:sz w:val="24"/>
                <w:szCs w:val="24"/>
              </w:rPr>
              <w:t>Currently working in Bangalore as a SAP functional consultant</w:t>
            </w:r>
          </w:p>
          <w:p w:rsidR="00201580" w:rsidRPr="006F543D" w:rsidRDefault="001D6E60" w:rsidP="00EC2D9F">
            <w:pPr>
              <w:pStyle w:val="ListParagraph"/>
              <w:numPr>
                <w:ilvl w:val="0"/>
                <w:numId w:val="32"/>
              </w:numPr>
              <w:jc w:val="both"/>
              <w:rPr>
                <w:rFonts w:cs="Calibri"/>
                <w:sz w:val="24"/>
                <w:szCs w:val="24"/>
              </w:rPr>
            </w:pPr>
            <w:r w:rsidRPr="006F543D">
              <w:rPr>
                <w:rFonts w:cs="Calibri"/>
                <w:sz w:val="24"/>
                <w:szCs w:val="24"/>
              </w:rPr>
              <w:t>Having exposure to configuration and support in the are</w:t>
            </w:r>
            <w:r w:rsidR="00CD2872" w:rsidRPr="006F543D">
              <w:rPr>
                <w:rFonts w:cs="Calibri"/>
                <w:sz w:val="24"/>
                <w:szCs w:val="24"/>
              </w:rPr>
              <w:t xml:space="preserve">as of FI-GL, </w:t>
            </w:r>
            <w:r w:rsidR="00CB4AD0" w:rsidRPr="006F543D">
              <w:rPr>
                <w:rFonts w:cs="Calibri"/>
                <w:sz w:val="24"/>
                <w:szCs w:val="24"/>
              </w:rPr>
              <w:t>FI-AR,FI-AP,FI-AA a</w:t>
            </w:r>
            <w:r w:rsidRPr="006F543D">
              <w:rPr>
                <w:rFonts w:cs="Calibri"/>
                <w:sz w:val="24"/>
                <w:szCs w:val="24"/>
              </w:rPr>
              <w:t>nd integration of FI with other modules MM,SD and controlling.</w:t>
            </w:r>
          </w:p>
          <w:p w:rsidR="001D6E60" w:rsidRPr="006F543D" w:rsidRDefault="0001353D" w:rsidP="00EC2D9F">
            <w:pPr>
              <w:pStyle w:val="ListParagraph"/>
              <w:numPr>
                <w:ilvl w:val="0"/>
                <w:numId w:val="32"/>
              </w:numPr>
              <w:jc w:val="both"/>
              <w:rPr>
                <w:rFonts w:cs="Calibri"/>
                <w:sz w:val="24"/>
                <w:szCs w:val="24"/>
              </w:rPr>
            </w:pPr>
            <w:r w:rsidRPr="006F543D">
              <w:rPr>
                <w:rFonts w:cs="Calibri"/>
                <w:sz w:val="24"/>
                <w:szCs w:val="24"/>
              </w:rPr>
              <w:t>Knowledge in</w:t>
            </w:r>
            <w:r w:rsidR="001D6E60" w:rsidRPr="006F543D">
              <w:rPr>
                <w:rFonts w:cs="Calibri"/>
                <w:sz w:val="24"/>
                <w:szCs w:val="24"/>
              </w:rPr>
              <w:t xml:space="preserve"> CO sub module</w:t>
            </w:r>
            <w:r w:rsidR="00CD2872" w:rsidRPr="006F543D">
              <w:rPr>
                <w:rFonts w:cs="Calibri"/>
                <w:sz w:val="24"/>
                <w:szCs w:val="24"/>
              </w:rPr>
              <w:t xml:space="preserve">s Cost element accounting, </w:t>
            </w:r>
            <w:r w:rsidR="001D6E60" w:rsidRPr="006F543D">
              <w:rPr>
                <w:rFonts w:cs="Calibri"/>
                <w:sz w:val="24"/>
                <w:szCs w:val="24"/>
              </w:rPr>
              <w:t>Cos</w:t>
            </w:r>
            <w:r w:rsidR="007F6783" w:rsidRPr="006F543D">
              <w:rPr>
                <w:rFonts w:cs="Calibri"/>
                <w:sz w:val="24"/>
                <w:szCs w:val="24"/>
              </w:rPr>
              <w:t>t Center Accounting,</w:t>
            </w:r>
            <w:r w:rsidR="007C2640" w:rsidRPr="006F543D">
              <w:rPr>
                <w:rFonts w:cs="Calibri"/>
                <w:sz w:val="24"/>
                <w:szCs w:val="24"/>
              </w:rPr>
              <w:t xml:space="preserve"> I</w:t>
            </w:r>
            <w:r w:rsidR="001D6E60" w:rsidRPr="006F543D">
              <w:rPr>
                <w:rFonts w:cs="Calibri"/>
                <w:sz w:val="24"/>
                <w:szCs w:val="24"/>
              </w:rPr>
              <w:t>nternal order</w:t>
            </w:r>
            <w:r w:rsidR="0072383B" w:rsidRPr="006F543D">
              <w:rPr>
                <w:rFonts w:cs="Calibri"/>
                <w:sz w:val="24"/>
                <w:szCs w:val="24"/>
              </w:rPr>
              <w:t>, Profit center accounting.</w:t>
            </w:r>
          </w:p>
          <w:p w:rsidR="0072383B" w:rsidRPr="006F543D" w:rsidRDefault="0072383B" w:rsidP="00EC2D9F">
            <w:pPr>
              <w:pStyle w:val="ListParagraph"/>
              <w:numPr>
                <w:ilvl w:val="0"/>
                <w:numId w:val="32"/>
              </w:numPr>
              <w:jc w:val="both"/>
              <w:rPr>
                <w:rFonts w:cs="Calibri"/>
                <w:sz w:val="24"/>
                <w:szCs w:val="24"/>
              </w:rPr>
            </w:pPr>
            <w:r w:rsidRPr="006F543D">
              <w:rPr>
                <w:rFonts w:cs="Calibri"/>
                <w:sz w:val="24"/>
                <w:szCs w:val="24"/>
              </w:rPr>
              <w:t>Basic knowledge on COPA (Profitability analysis).</w:t>
            </w:r>
          </w:p>
          <w:p w:rsidR="00235F13" w:rsidRPr="006F543D" w:rsidRDefault="00201580" w:rsidP="00EC2D9F">
            <w:pPr>
              <w:pStyle w:val="ListParagraph"/>
              <w:numPr>
                <w:ilvl w:val="0"/>
                <w:numId w:val="32"/>
              </w:numPr>
              <w:jc w:val="both"/>
              <w:rPr>
                <w:rFonts w:cs="Calibri"/>
                <w:b/>
                <w:sz w:val="24"/>
                <w:szCs w:val="24"/>
              </w:rPr>
            </w:pPr>
            <w:r w:rsidRPr="006F543D">
              <w:rPr>
                <w:rFonts w:cs="Calibri"/>
                <w:sz w:val="24"/>
                <w:szCs w:val="24"/>
              </w:rPr>
              <w:t>Good inter-personal skills, strong analytical ability and problem-solving capabilities.</w:t>
            </w:r>
          </w:p>
          <w:p w:rsidR="00235F13" w:rsidRPr="006F543D" w:rsidRDefault="00235F13" w:rsidP="00EC2D9F">
            <w:pPr>
              <w:pStyle w:val="ListParagraph"/>
              <w:numPr>
                <w:ilvl w:val="0"/>
                <w:numId w:val="32"/>
              </w:numPr>
              <w:jc w:val="both"/>
              <w:rPr>
                <w:rFonts w:cs="Calibri"/>
                <w:b/>
                <w:sz w:val="24"/>
                <w:szCs w:val="24"/>
              </w:rPr>
            </w:pPr>
            <w:r w:rsidRPr="006F543D">
              <w:rPr>
                <w:rFonts w:cs="Calibri"/>
                <w:sz w:val="24"/>
                <w:szCs w:val="24"/>
              </w:rPr>
              <w:t xml:space="preserve">Good exposure in </w:t>
            </w:r>
            <w:r w:rsidRPr="006F543D">
              <w:rPr>
                <w:rFonts w:cs="Calibri"/>
                <w:bCs/>
                <w:sz w:val="24"/>
                <w:szCs w:val="24"/>
              </w:rPr>
              <w:t>New General ledger Accounting</w:t>
            </w:r>
          </w:p>
          <w:p w:rsidR="00201580" w:rsidRPr="006F543D" w:rsidRDefault="00201580" w:rsidP="00EC2D9F">
            <w:pPr>
              <w:pStyle w:val="ListParagraph"/>
              <w:numPr>
                <w:ilvl w:val="0"/>
                <w:numId w:val="32"/>
              </w:numPr>
              <w:jc w:val="both"/>
              <w:rPr>
                <w:rFonts w:cs="Calibri"/>
                <w:b/>
                <w:sz w:val="24"/>
                <w:szCs w:val="24"/>
              </w:rPr>
            </w:pPr>
            <w:r w:rsidRPr="006F543D">
              <w:rPr>
                <w:rFonts w:cs="Calibri"/>
                <w:sz w:val="24"/>
                <w:szCs w:val="24"/>
              </w:rPr>
              <w:t>Ability to make timely and sound decisions based on logical assumptions, factual information or strong intuition.</w:t>
            </w:r>
          </w:p>
          <w:p w:rsidR="00201580" w:rsidRPr="006F543D" w:rsidRDefault="00201580" w:rsidP="00EC2D9F">
            <w:pPr>
              <w:pStyle w:val="ListParagraph"/>
              <w:numPr>
                <w:ilvl w:val="0"/>
                <w:numId w:val="32"/>
              </w:numPr>
              <w:jc w:val="both"/>
              <w:rPr>
                <w:rFonts w:cs="Calibri"/>
                <w:b/>
                <w:sz w:val="24"/>
                <w:szCs w:val="24"/>
              </w:rPr>
            </w:pPr>
            <w:r w:rsidRPr="006F543D">
              <w:rPr>
                <w:rFonts w:cs="Calibri"/>
                <w:sz w:val="24"/>
                <w:szCs w:val="24"/>
              </w:rPr>
              <w:t xml:space="preserve">Organized knowledge transfer to client personnel and process owners besides excellent communication to my own managers. </w:t>
            </w:r>
          </w:p>
          <w:p w:rsidR="00201580" w:rsidRPr="006F543D" w:rsidRDefault="00201580" w:rsidP="00EC2D9F">
            <w:pPr>
              <w:pStyle w:val="ListParagraph"/>
              <w:numPr>
                <w:ilvl w:val="0"/>
                <w:numId w:val="32"/>
              </w:numPr>
              <w:jc w:val="both"/>
              <w:rPr>
                <w:rFonts w:cs="Calibri"/>
                <w:sz w:val="24"/>
                <w:szCs w:val="24"/>
              </w:rPr>
            </w:pPr>
            <w:r w:rsidRPr="006F543D">
              <w:rPr>
                <w:rFonts w:cs="Calibri"/>
                <w:sz w:val="24"/>
                <w:szCs w:val="24"/>
              </w:rPr>
              <w:t>Has an excellent track record with good analytical, interpersonal &amp; presentation skills.</w:t>
            </w:r>
          </w:p>
          <w:p w:rsidR="007079C0" w:rsidRPr="006F543D" w:rsidRDefault="007079C0" w:rsidP="00C2085E">
            <w:pPr>
              <w:rPr>
                <w:rFonts w:ascii="Calibri" w:hAnsi="Calibri" w:cs="Calibri"/>
                <w:b/>
                <w:color w:val="0070C0"/>
                <w:sz w:val="24"/>
                <w:lang w:val="fr-FR"/>
              </w:rPr>
            </w:pPr>
          </w:p>
        </w:tc>
      </w:tr>
    </w:tbl>
    <w:p w:rsidR="00570AFE" w:rsidRPr="006F543D" w:rsidRDefault="0049668B" w:rsidP="00EC2D9F">
      <w:pPr>
        <w:jc w:val="both"/>
        <w:rPr>
          <w:rFonts w:ascii="Calibri" w:hAnsi="Calibri" w:cs="Calibri"/>
          <w:b/>
          <w:sz w:val="24"/>
        </w:rPr>
      </w:pPr>
      <w:r w:rsidRPr="006F543D">
        <w:rPr>
          <w:rFonts w:ascii="Calibri" w:hAnsi="Calibri" w:cs="Calibri"/>
          <w:b/>
          <w:sz w:val="28"/>
          <w:szCs w:val="28"/>
          <w:u w:val="single"/>
        </w:rPr>
        <w:t>J</w:t>
      </w:r>
      <w:r w:rsidR="0027188C" w:rsidRPr="006F543D">
        <w:rPr>
          <w:rFonts w:ascii="Calibri" w:hAnsi="Calibri" w:cs="Calibri"/>
          <w:b/>
          <w:sz w:val="28"/>
          <w:szCs w:val="28"/>
          <w:u w:val="single"/>
        </w:rPr>
        <w:t>ob P</w:t>
      </w:r>
      <w:r w:rsidR="00241DAC" w:rsidRPr="006F543D">
        <w:rPr>
          <w:rFonts w:ascii="Calibri" w:hAnsi="Calibri" w:cs="Calibri"/>
          <w:b/>
          <w:sz w:val="28"/>
          <w:szCs w:val="28"/>
          <w:u w:val="single"/>
        </w:rPr>
        <w:t>rofile</w:t>
      </w:r>
      <w:r w:rsidR="00241DAC" w:rsidRPr="006F543D">
        <w:rPr>
          <w:rFonts w:ascii="Calibri" w:hAnsi="Calibri" w:cs="Calibri"/>
          <w:b/>
          <w:sz w:val="24"/>
        </w:rPr>
        <w:t>:</w:t>
      </w:r>
    </w:p>
    <w:p w:rsidR="00B64F66" w:rsidRPr="006F543D" w:rsidRDefault="00B64F66" w:rsidP="00BA0427">
      <w:pPr>
        <w:pStyle w:val="ListParagraph"/>
        <w:rPr>
          <w:rFonts w:cs="Calibri"/>
          <w:sz w:val="24"/>
          <w:szCs w:val="24"/>
          <w:u w:val="single"/>
        </w:rPr>
      </w:pPr>
    </w:p>
    <w:p w:rsidR="00570AFE" w:rsidRPr="00163E6D" w:rsidRDefault="005C6805" w:rsidP="009E4403">
      <w:pPr>
        <w:pStyle w:val="ListParagraph"/>
        <w:numPr>
          <w:ilvl w:val="0"/>
          <w:numId w:val="33"/>
        </w:numPr>
        <w:rPr>
          <w:rFonts w:cs="Calibri"/>
          <w:sz w:val="24"/>
          <w:szCs w:val="24"/>
          <w:u w:val="single"/>
        </w:rPr>
      </w:pPr>
      <w:r>
        <w:rPr>
          <w:rFonts w:cs="Calibri"/>
          <w:sz w:val="24"/>
          <w:szCs w:val="24"/>
        </w:rPr>
        <w:t>Working</w:t>
      </w:r>
      <w:r w:rsidR="00BA0427" w:rsidRPr="006F543D">
        <w:rPr>
          <w:rFonts w:cs="Calibri"/>
          <w:sz w:val="24"/>
          <w:szCs w:val="24"/>
        </w:rPr>
        <w:t xml:space="preserve">  in</w:t>
      </w:r>
      <w:r w:rsidR="00C920FC">
        <w:rPr>
          <w:rFonts w:cs="Calibri"/>
          <w:sz w:val="24"/>
          <w:szCs w:val="24"/>
        </w:rPr>
        <w:t xml:space="preserve"> </w:t>
      </w:r>
      <w:r w:rsidRPr="00B01FDD">
        <w:rPr>
          <w:rFonts w:cs="Calibri"/>
          <w:b/>
          <w:sz w:val="24"/>
          <w:szCs w:val="24"/>
        </w:rPr>
        <w:t>TCS</w:t>
      </w:r>
      <w:r w:rsidR="00BA0427" w:rsidRPr="006F543D">
        <w:rPr>
          <w:rFonts w:cs="Calibri"/>
          <w:sz w:val="24"/>
          <w:szCs w:val="24"/>
        </w:rPr>
        <w:t xml:space="preserve"> , Ban</w:t>
      </w:r>
      <w:r w:rsidR="00A35853" w:rsidRPr="006F543D">
        <w:rPr>
          <w:rFonts w:cs="Calibri"/>
          <w:sz w:val="24"/>
          <w:szCs w:val="24"/>
        </w:rPr>
        <w:t>galore</w:t>
      </w:r>
      <w:r w:rsidR="00C920FC">
        <w:rPr>
          <w:rFonts w:cs="Calibri"/>
          <w:sz w:val="24"/>
          <w:szCs w:val="24"/>
        </w:rPr>
        <w:t xml:space="preserve"> </w:t>
      </w:r>
      <w:r>
        <w:rPr>
          <w:rFonts w:cs="Calibri"/>
          <w:sz w:val="24"/>
          <w:szCs w:val="24"/>
        </w:rPr>
        <w:t>as a Functional consultant</w:t>
      </w:r>
      <w:r w:rsidR="00BA0427" w:rsidRPr="006F543D">
        <w:rPr>
          <w:rFonts w:cs="Calibri"/>
          <w:sz w:val="24"/>
          <w:szCs w:val="24"/>
        </w:rPr>
        <w:t xml:space="preserve"> from </w:t>
      </w:r>
      <w:r w:rsidR="00163E6D">
        <w:rPr>
          <w:rFonts w:cs="Calibri"/>
          <w:sz w:val="24"/>
          <w:szCs w:val="24"/>
        </w:rPr>
        <w:t>Feb-2015</w:t>
      </w:r>
      <w:r w:rsidR="0044486F" w:rsidRPr="006F543D">
        <w:rPr>
          <w:rFonts w:cs="Calibri"/>
          <w:sz w:val="24"/>
          <w:szCs w:val="24"/>
        </w:rPr>
        <w:t xml:space="preserve"> to </w:t>
      </w:r>
      <w:r>
        <w:rPr>
          <w:rFonts w:cs="Calibri"/>
          <w:sz w:val="24"/>
          <w:szCs w:val="24"/>
        </w:rPr>
        <w:t>t</w:t>
      </w:r>
      <w:r w:rsidR="00163E6D">
        <w:rPr>
          <w:rFonts w:cs="Calibri"/>
          <w:sz w:val="24"/>
          <w:szCs w:val="24"/>
        </w:rPr>
        <w:t>ill date</w:t>
      </w:r>
      <w:r w:rsidR="00A35853" w:rsidRPr="006F543D">
        <w:rPr>
          <w:rFonts w:cs="Calibri"/>
          <w:sz w:val="24"/>
          <w:szCs w:val="24"/>
        </w:rPr>
        <w:t>.</w:t>
      </w:r>
    </w:p>
    <w:p w:rsidR="00163E6D" w:rsidRPr="006F543D" w:rsidRDefault="005C6805" w:rsidP="00163E6D">
      <w:pPr>
        <w:pStyle w:val="ListParagraph"/>
        <w:numPr>
          <w:ilvl w:val="0"/>
          <w:numId w:val="33"/>
        </w:numPr>
        <w:rPr>
          <w:rFonts w:cs="Calibri"/>
          <w:sz w:val="24"/>
          <w:szCs w:val="24"/>
        </w:rPr>
      </w:pPr>
      <w:r>
        <w:rPr>
          <w:rFonts w:cs="Calibri"/>
          <w:sz w:val="24"/>
          <w:szCs w:val="24"/>
        </w:rPr>
        <w:t>Worked</w:t>
      </w:r>
      <w:r w:rsidR="00163E6D" w:rsidRPr="006F543D">
        <w:rPr>
          <w:rFonts w:cs="Calibri"/>
          <w:sz w:val="24"/>
          <w:szCs w:val="24"/>
        </w:rPr>
        <w:t xml:space="preserve">  in</w:t>
      </w:r>
      <w:r w:rsidR="005D174B">
        <w:rPr>
          <w:rFonts w:cs="Calibri"/>
          <w:sz w:val="24"/>
          <w:szCs w:val="24"/>
        </w:rPr>
        <w:t xml:space="preserve"> </w:t>
      </w:r>
      <w:r w:rsidR="00163E6D" w:rsidRPr="00B01FDD">
        <w:rPr>
          <w:rFonts w:cs="Calibri"/>
          <w:b/>
          <w:color w:val="000000"/>
          <w:sz w:val="24"/>
          <w:szCs w:val="24"/>
        </w:rPr>
        <w:t>UnisoftIndia</w:t>
      </w:r>
      <w:r w:rsidR="00163E6D" w:rsidRPr="00B01FDD">
        <w:rPr>
          <w:rFonts w:cs="Calibri"/>
          <w:b/>
          <w:sz w:val="24"/>
          <w:szCs w:val="24"/>
        </w:rPr>
        <w:t>Pvt L</w:t>
      </w:r>
      <w:r w:rsidRPr="00B01FDD">
        <w:rPr>
          <w:rFonts w:cs="Calibri"/>
          <w:b/>
          <w:sz w:val="24"/>
          <w:szCs w:val="24"/>
        </w:rPr>
        <w:t>td</w:t>
      </w:r>
      <w:r>
        <w:rPr>
          <w:rFonts w:cs="Calibri"/>
          <w:sz w:val="24"/>
          <w:szCs w:val="24"/>
        </w:rPr>
        <w:t xml:space="preserve"> , Bangalore  f</w:t>
      </w:r>
      <w:r w:rsidR="00163E6D">
        <w:rPr>
          <w:rFonts w:cs="Calibri"/>
          <w:sz w:val="24"/>
          <w:szCs w:val="24"/>
        </w:rPr>
        <w:t>romNov-20</w:t>
      </w:r>
      <w:r>
        <w:rPr>
          <w:rFonts w:cs="Calibri"/>
          <w:sz w:val="24"/>
          <w:szCs w:val="24"/>
        </w:rPr>
        <w:t>12 to Dec-2014</w:t>
      </w:r>
      <w:r w:rsidR="00163E6D" w:rsidRPr="006F543D">
        <w:rPr>
          <w:rFonts w:cs="Calibri"/>
          <w:sz w:val="24"/>
          <w:szCs w:val="24"/>
        </w:rPr>
        <w:t>.</w:t>
      </w:r>
    </w:p>
    <w:p w:rsidR="00163E6D" w:rsidRPr="006F543D" w:rsidRDefault="00163E6D" w:rsidP="00163E6D">
      <w:pPr>
        <w:pStyle w:val="ListParagraph"/>
        <w:ind w:left="1080"/>
        <w:rPr>
          <w:rFonts w:cs="Calibri"/>
          <w:sz w:val="24"/>
          <w:szCs w:val="24"/>
          <w:u w:val="single"/>
        </w:rPr>
      </w:pPr>
    </w:p>
    <w:p w:rsidR="00DD3BC2" w:rsidRPr="00352E7E" w:rsidRDefault="00E63979" w:rsidP="00DD3BC2">
      <w:pPr>
        <w:widowControl/>
        <w:tabs>
          <w:tab w:val="right" w:pos="8966"/>
        </w:tabs>
        <w:spacing w:line="240" w:lineRule="atLeast"/>
        <w:jc w:val="both"/>
        <w:rPr>
          <w:rFonts w:ascii="Calibri" w:hAnsi="Calibri" w:cs="Calibri"/>
          <w:b/>
          <w:sz w:val="26"/>
          <w:szCs w:val="26"/>
          <w:u w:val="single"/>
        </w:rPr>
      </w:pPr>
      <w:r w:rsidRPr="00352E7E">
        <w:rPr>
          <w:rFonts w:ascii="Calibri" w:hAnsi="Calibri" w:cs="Calibri"/>
          <w:b/>
          <w:sz w:val="26"/>
          <w:szCs w:val="26"/>
          <w:u w:val="single"/>
        </w:rPr>
        <w:t xml:space="preserve">ACADEMIC </w:t>
      </w:r>
      <w:r w:rsidR="00DD3BC2" w:rsidRPr="00352E7E">
        <w:rPr>
          <w:rFonts w:ascii="Calibri" w:hAnsi="Calibri" w:cs="Calibri"/>
          <w:b/>
          <w:sz w:val="26"/>
          <w:szCs w:val="26"/>
          <w:u w:val="single"/>
        </w:rPr>
        <w:t>QUALIFICATION:</w:t>
      </w:r>
    </w:p>
    <w:p w:rsidR="00DD3BC2" w:rsidRPr="006F543D" w:rsidRDefault="00DD3BC2" w:rsidP="00DD3BC2">
      <w:pPr>
        <w:widowControl/>
        <w:tabs>
          <w:tab w:val="right" w:pos="8966"/>
        </w:tabs>
        <w:spacing w:line="240" w:lineRule="atLeast"/>
        <w:jc w:val="both"/>
        <w:rPr>
          <w:rFonts w:ascii="Calibri" w:hAnsi="Calibri" w:cs="Calibri"/>
          <w:sz w:val="24"/>
        </w:rPr>
      </w:pPr>
    </w:p>
    <w:p w:rsidR="002B637B" w:rsidRPr="006F543D" w:rsidRDefault="002B637B" w:rsidP="002B637B">
      <w:pPr>
        <w:tabs>
          <w:tab w:val="left" w:pos="7080"/>
          <w:tab w:val="left" w:pos="7200"/>
          <w:tab w:val="left" w:pos="8400"/>
        </w:tabs>
        <w:spacing w:line="276" w:lineRule="auto"/>
        <w:rPr>
          <w:rFonts w:ascii="Calibri" w:eastAsia="Calibri" w:hAnsi="Calibri" w:cs="Calibri"/>
          <w:sz w:val="24"/>
        </w:rPr>
      </w:pPr>
      <w:r w:rsidRPr="006F543D">
        <w:rPr>
          <w:rFonts w:ascii="Calibri" w:eastAsia="Calibri" w:hAnsi="Calibri" w:cs="Calibri"/>
          <w:sz w:val="24"/>
        </w:rPr>
        <w:t xml:space="preserve">       I  Completed my B.Com Computers from S.K University.</w:t>
      </w:r>
    </w:p>
    <w:p w:rsidR="002E5638" w:rsidRPr="006F543D" w:rsidRDefault="002E5638" w:rsidP="00DD3BC2">
      <w:pPr>
        <w:widowControl/>
        <w:tabs>
          <w:tab w:val="right" w:pos="8966"/>
        </w:tabs>
        <w:spacing w:line="240" w:lineRule="atLeast"/>
        <w:jc w:val="both"/>
        <w:rPr>
          <w:rFonts w:ascii="Calibri" w:hAnsi="Calibri" w:cs="Calibri"/>
          <w:sz w:val="24"/>
        </w:rPr>
      </w:pPr>
    </w:p>
    <w:p w:rsidR="00A22ED1" w:rsidRPr="00830EBF" w:rsidRDefault="00E51DCA" w:rsidP="00DD3BC2">
      <w:pPr>
        <w:widowControl/>
        <w:tabs>
          <w:tab w:val="right" w:pos="8966"/>
        </w:tabs>
        <w:spacing w:line="240" w:lineRule="atLeast"/>
        <w:jc w:val="both"/>
        <w:rPr>
          <w:rFonts w:ascii="Calibri" w:hAnsi="Calibri" w:cs="Calibri"/>
          <w:b/>
          <w:sz w:val="24"/>
          <w:u w:val="single"/>
        </w:rPr>
      </w:pPr>
      <w:r w:rsidRPr="00830EBF">
        <w:rPr>
          <w:rFonts w:ascii="Calibri" w:hAnsi="Calibri" w:cs="Calibri"/>
          <w:b/>
          <w:sz w:val="24"/>
          <w:u w:val="single"/>
        </w:rPr>
        <w:t xml:space="preserve">PROFESSIONAL SAP EXPERIENCE: </w:t>
      </w:r>
    </w:p>
    <w:p w:rsidR="003F49F6" w:rsidRPr="006F543D" w:rsidRDefault="003F49F6" w:rsidP="00DF5D0F">
      <w:pPr>
        <w:ind w:right="-288"/>
        <w:jc w:val="both"/>
        <w:rPr>
          <w:rFonts w:ascii="Calibri" w:hAnsi="Calibri" w:cs="Calibri"/>
          <w:b/>
          <w:sz w:val="24"/>
          <w:u w:val="single"/>
        </w:rPr>
      </w:pPr>
    </w:p>
    <w:p w:rsidR="00DF5D0F" w:rsidRPr="00A24AD3" w:rsidRDefault="00DF5D0F" w:rsidP="00DF5D0F">
      <w:pPr>
        <w:ind w:right="-288"/>
        <w:jc w:val="both"/>
        <w:rPr>
          <w:rFonts w:ascii="Calibri" w:hAnsi="Calibri" w:cs="Calibri"/>
          <w:b/>
          <w:sz w:val="26"/>
          <w:szCs w:val="26"/>
          <w:u w:val="single"/>
        </w:rPr>
      </w:pPr>
      <w:r w:rsidRPr="00A24AD3">
        <w:rPr>
          <w:rFonts w:ascii="Calibri" w:hAnsi="Calibri" w:cs="Calibri"/>
          <w:b/>
          <w:sz w:val="26"/>
          <w:szCs w:val="26"/>
          <w:u w:val="single"/>
        </w:rPr>
        <w:t xml:space="preserve">Project #1 </w:t>
      </w:r>
    </w:p>
    <w:p w:rsidR="00DF5D0F" w:rsidRPr="006F543D" w:rsidRDefault="00DF5D0F" w:rsidP="00DF5D0F">
      <w:pPr>
        <w:jc w:val="both"/>
        <w:rPr>
          <w:rFonts w:ascii="Calibri" w:hAnsi="Calibri" w:cs="Calibri"/>
          <w:b/>
          <w:spacing w:val="-3"/>
          <w:sz w:val="24"/>
        </w:rPr>
      </w:pPr>
    </w:p>
    <w:p w:rsidR="007F57BD" w:rsidRPr="002E5638" w:rsidRDefault="007F57BD" w:rsidP="007F57BD">
      <w:pPr>
        <w:spacing w:line="276" w:lineRule="auto"/>
        <w:rPr>
          <w:rFonts w:ascii="Calibri" w:hAnsi="Calibri" w:cs="Calibri"/>
          <w:b/>
          <w:sz w:val="24"/>
        </w:rPr>
      </w:pPr>
      <w:r w:rsidRPr="002E5638">
        <w:rPr>
          <w:rFonts w:ascii="Calibri" w:hAnsi="Calibri" w:cs="Calibri"/>
          <w:b/>
          <w:sz w:val="24"/>
        </w:rPr>
        <w:t>Client</w:t>
      </w:r>
      <w:r w:rsidRPr="002E5638">
        <w:rPr>
          <w:rFonts w:ascii="Calibri" w:hAnsi="Calibri" w:cs="Calibri"/>
          <w:b/>
          <w:sz w:val="24"/>
        </w:rPr>
        <w:tab/>
      </w:r>
      <w:r w:rsidRPr="002E5638">
        <w:rPr>
          <w:rFonts w:ascii="Calibri" w:hAnsi="Calibri" w:cs="Calibri"/>
          <w:b/>
          <w:sz w:val="24"/>
        </w:rPr>
        <w:tab/>
      </w:r>
      <w:r w:rsidRPr="006F543D">
        <w:rPr>
          <w:rFonts w:ascii="Calibri" w:hAnsi="Calibri" w:cs="Calibri"/>
          <w:sz w:val="24"/>
        </w:rPr>
        <w:tab/>
        <w:t>:</w:t>
      </w:r>
      <w:r w:rsidR="005D174B">
        <w:rPr>
          <w:rFonts w:ascii="Calibri" w:hAnsi="Calibri" w:cs="Calibri"/>
          <w:b/>
          <w:sz w:val="24"/>
        </w:rPr>
        <w:t xml:space="preserve"> </w:t>
      </w:r>
      <w:r>
        <w:rPr>
          <w:rFonts w:ascii="Calibri" w:hAnsi="Calibri" w:cs="Calibri"/>
          <w:b/>
          <w:sz w:val="24"/>
        </w:rPr>
        <w:t>Armstrong</w:t>
      </w:r>
    </w:p>
    <w:p w:rsidR="007F57BD" w:rsidRPr="006F543D" w:rsidRDefault="007F57BD" w:rsidP="007F57BD">
      <w:pPr>
        <w:spacing w:line="276" w:lineRule="auto"/>
        <w:rPr>
          <w:rFonts w:ascii="Calibri" w:hAnsi="Calibri" w:cs="Calibri"/>
          <w:sz w:val="24"/>
        </w:rPr>
      </w:pPr>
      <w:r w:rsidRPr="002E5638">
        <w:rPr>
          <w:rFonts w:ascii="Calibri" w:hAnsi="Calibri" w:cs="Calibri"/>
          <w:b/>
          <w:sz w:val="24"/>
        </w:rPr>
        <w:t>Project</w:t>
      </w:r>
      <w:r w:rsidRPr="002E5638">
        <w:rPr>
          <w:rFonts w:ascii="Calibri" w:hAnsi="Calibri" w:cs="Calibri"/>
          <w:b/>
          <w:sz w:val="24"/>
        </w:rPr>
        <w:tab/>
      </w:r>
      <w:r w:rsidRPr="002E5638">
        <w:rPr>
          <w:rFonts w:ascii="Calibri" w:hAnsi="Calibri" w:cs="Calibri"/>
          <w:b/>
          <w:sz w:val="24"/>
        </w:rPr>
        <w:tab/>
      </w:r>
      <w:r w:rsidRPr="002E5638">
        <w:rPr>
          <w:rFonts w:ascii="Calibri" w:hAnsi="Calibri" w:cs="Calibri"/>
          <w:b/>
          <w:sz w:val="24"/>
        </w:rPr>
        <w:tab/>
        <w:t>:</w:t>
      </w:r>
      <w:r w:rsidR="005D174B">
        <w:rPr>
          <w:rFonts w:ascii="Calibri" w:hAnsi="Calibri" w:cs="Calibri"/>
          <w:b/>
          <w:sz w:val="24"/>
        </w:rPr>
        <w:t xml:space="preserve"> </w:t>
      </w:r>
      <w:r>
        <w:rPr>
          <w:rFonts w:ascii="Calibri" w:hAnsi="Calibri" w:cs="Calibri"/>
          <w:sz w:val="24"/>
        </w:rPr>
        <w:t>Support</w:t>
      </w:r>
    </w:p>
    <w:p w:rsidR="007F57BD" w:rsidRPr="006F543D" w:rsidRDefault="007F57BD" w:rsidP="007F57BD">
      <w:pPr>
        <w:spacing w:line="276" w:lineRule="auto"/>
        <w:rPr>
          <w:rFonts w:ascii="Calibri" w:hAnsi="Calibri" w:cs="Calibri"/>
          <w:sz w:val="24"/>
        </w:rPr>
      </w:pPr>
      <w:r w:rsidRPr="002E5638">
        <w:rPr>
          <w:rFonts w:ascii="Calibri" w:hAnsi="Calibri" w:cs="Calibri"/>
          <w:b/>
          <w:sz w:val="24"/>
        </w:rPr>
        <w:t>Designation</w:t>
      </w:r>
      <w:r w:rsidRPr="006F543D">
        <w:rPr>
          <w:rFonts w:ascii="Calibri" w:hAnsi="Calibri" w:cs="Calibri"/>
          <w:sz w:val="24"/>
        </w:rPr>
        <w:tab/>
      </w:r>
      <w:r w:rsidRPr="006F543D">
        <w:rPr>
          <w:rFonts w:ascii="Calibri" w:hAnsi="Calibri" w:cs="Calibri"/>
          <w:sz w:val="24"/>
        </w:rPr>
        <w:tab/>
        <w:t>:</w:t>
      </w:r>
      <w:r w:rsidR="005D174B">
        <w:rPr>
          <w:rFonts w:ascii="Calibri" w:hAnsi="Calibri" w:cs="Calibri"/>
          <w:sz w:val="24"/>
        </w:rPr>
        <w:t xml:space="preserve"> </w:t>
      </w:r>
      <w:r>
        <w:rPr>
          <w:rFonts w:ascii="Calibri" w:hAnsi="Calibri" w:cs="Calibri"/>
          <w:sz w:val="24"/>
        </w:rPr>
        <w:t>FI Consultant</w:t>
      </w:r>
    </w:p>
    <w:p w:rsidR="007F57BD" w:rsidRPr="006F543D" w:rsidRDefault="007F57BD" w:rsidP="007F57BD">
      <w:pPr>
        <w:spacing w:line="276" w:lineRule="auto"/>
        <w:jc w:val="both"/>
        <w:rPr>
          <w:rFonts w:ascii="Calibri" w:hAnsi="Calibri" w:cs="Calibri"/>
          <w:sz w:val="24"/>
        </w:rPr>
      </w:pPr>
      <w:bookmarkStart w:id="0" w:name="_GoBack"/>
      <w:r w:rsidRPr="002E5638">
        <w:rPr>
          <w:rFonts w:ascii="Calibri" w:hAnsi="Calibri" w:cs="Calibri"/>
          <w:b/>
          <w:sz w:val="24"/>
        </w:rPr>
        <w:t xml:space="preserve">Duration </w:t>
      </w:r>
      <w:r>
        <w:rPr>
          <w:rFonts w:ascii="Calibri" w:hAnsi="Calibri" w:cs="Calibri"/>
          <w:sz w:val="24"/>
        </w:rPr>
        <w:tab/>
      </w:r>
      <w:r>
        <w:rPr>
          <w:rFonts w:ascii="Calibri" w:hAnsi="Calibri" w:cs="Calibri"/>
          <w:sz w:val="24"/>
        </w:rPr>
        <w:tab/>
      </w:r>
      <w:r w:rsidR="005D174B">
        <w:rPr>
          <w:rFonts w:ascii="Calibri" w:hAnsi="Calibri" w:cs="Calibri"/>
          <w:sz w:val="24"/>
        </w:rPr>
        <w:t xml:space="preserve">: </w:t>
      </w:r>
      <w:r>
        <w:rPr>
          <w:rFonts w:ascii="Calibri" w:hAnsi="Calibri" w:cs="Calibri"/>
          <w:sz w:val="24"/>
        </w:rPr>
        <w:t>Feb-2015 to Till the date.</w:t>
      </w:r>
    </w:p>
    <w:bookmarkEnd w:id="0"/>
    <w:p w:rsidR="00DF5D0F" w:rsidRDefault="00DF5D0F" w:rsidP="00DF5D0F">
      <w:pPr>
        <w:pStyle w:val="Header"/>
        <w:tabs>
          <w:tab w:val="left" w:pos="2760"/>
        </w:tabs>
        <w:rPr>
          <w:rStyle w:val="Strong"/>
          <w:rFonts w:ascii="Calibri" w:hAnsi="Calibri" w:cs="Calibri"/>
          <w:b w:val="0"/>
          <w:sz w:val="24"/>
        </w:rPr>
      </w:pPr>
    </w:p>
    <w:p w:rsidR="0007787F" w:rsidRDefault="0007787F" w:rsidP="00DF5D0F">
      <w:pPr>
        <w:pStyle w:val="Header"/>
        <w:tabs>
          <w:tab w:val="left" w:pos="2760"/>
        </w:tabs>
        <w:rPr>
          <w:rStyle w:val="Strong"/>
          <w:rFonts w:ascii="Calibri" w:hAnsi="Calibri" w:cs="Calibri"/>
          <w:b w:val="0"/>
          <w:sz w:val="24"/>
        </w:rPr>
      </w:pPr>
    </w:p>
    <w:p w:rsidR="003371A1" w:rsidRPr="006F543D" w:rsidRDefault="003371A1" w:rsidP="00DF5D0F">
      <w:pPr>
        <w:pStyle w:val="Header"/>
        <w:tabs>
          <w:tab w:val="left" w:pos="2760"/>
        </w:tabs>
        <w:rPr>
          <w:rStyle w:val="Strong"/>
          <w:rFonts w:ascii="Calibri" w:hAnsi="Calibri" w:cs="Calibri"/>
          <w:b w:val="0"/>
          <w:sz w:val="24"/>
        </w:rPr>
      </w:pPr>
    </w:p>
    <w:p w:rsidR="00A73674" w:rsidRPr="007F57BD" w:rsidRDefault="00A73674" w:rsidP="00A73674">
      <w:pPr>
        <w:jc w:val="both"/>
        <w:rPr>
          <w:rStyle w:val="style11"/>
          <w:rFonts w:ascii="Calibri" w:hAnsi="Calibri" w:cs="Calibri"/>
          <w:b/>
          <w:sz w:val="26"/>
          <w:szCs w:val="26"/>
          <w:u w:val="single"/>
        </w:rPr>
      </w:pPr>
      <w:r w:rsidRPr="008F0CFD">
        <w:rPr>
          <w:rStyle w:val="style11"/>
          <w:rFonts w:ascii="Calibri" w:hAnsi="Calibri" w:cs="Calibri"/>
          <w:b/>
          <w:sz w:val="26"/>
          <w:szCs w:val="26"/>
          <w:u w:val="single"/>
        </w:rPr>
        <w:lastRenderedPageBreak/>
        <w:t xml:space="preserve">Responsibilities: </w:t>
      </w:r>
    </w:p>
    <w:p w:rsidR="00B826AD" w:rsidRDefault="007F57BD" w:rsidP="002E5638">
      <w:pPr>
        <w:widowControl/>
        <w:numPr>
          <w:ilvl w:val="0"/>
          <w:numId w:val="31"/>
        </w:numPr>
        <w:tabs>
          <w:tab w:val="left" w:pos="0"/>
        </w:tabs>
        <w:autoSpaceDE/>
        <w:autoSpaceDN/>
        <w:adjustRightInd/>
        <w:spacing w:before="120" w:after="120" w:line="276" w:lineRule="auto"/>
        <w:jc w:val="both"/>
        <w:rPr>
          <w:rFonts w:ascii="Calibri" w:hAnsi="Calibri"/>
          <w:sz w:val="24"/>
        </w:rPr>
      </w:pPr>
      <w:r>
        <w:rPr>
          <w:rFonts w:ascii="Calibri" w:hAnsi="Calibri"/>
          <w:sz w:val="24"/>
        </w:rPr>
        <w:t xml:space="preserve">Resolving the day-to-day </w:t>
      </w:r>
      <w:r w:rsidR="00BF07A1" w:rsidRPr="006F543D">
        <w:rPr>
          <w:rFonts w:ascii="Calibri" w:hAnsi="Calibri"/>
          <w:sz w:val="24"/>
        </w:rPr>
        <w:t>problems of the user</w:t>
      </w:r>
      <w:r w:rsidR="0091240C" w:rsidRPr="006F543D">
        <w:rPr>
          <w:rFonts w:ascii="Calibri" w:hAnsi="Calibri"/>
          <w:sz w:val="24"/>
        </w:rPr>
        <w:t>s</w:t>
      </w:r>
      <w:r w:rsidR="00BF07A1" w:rsidRPr="006F543D">
        <w:rPr>
          <w:rFonts w:ascii="Calibri" w:hAnsi="Calibri"/>
          <w:sz w:val="24"/>
        </w:rPr>
        <w:t>, customer satisfaction as a top priority</w:t>
      </w:r>
      <w:r w:rsidR="00A73674" w:rsidRPr="006F543D">
        <w:rPr>
          <w:rFonts w:ascii="Calibri" w:hAnsi="Calibri"/>
          <w:sz w:val="24"/>
        </w:rPr>
        <w:t>.</w:t>
      </w:r>
    </w:p>
    <w:p w:rsidR="00B826AD" w:rsidRDefault="00BF07A1" w:rsidP="002E5638">
      <w:pPr>
        <w:widowControl/>
        <w:numPr>
          <w:ilvl w:val="0"/>
          <w:numId w:val="31"/>
        </w:numPr>
        <w:tabs>
          <w:tab w:val="left" w:pos="0"/>
        </w:tabs>
        <w:autoSpaceDE/>
        <w:autoSpaceDN/>
        <w:adjustRightInd/>
        <w:spacing w:before="120" w:after="120" w:line="276" w:lineRule="auto"/>
        <w:jc w:val="both"/>
        <w:rPr>
          <w:rFonts w:ascii="Calibri" w:hAnsi="Calibri"/>
          <w:sz w:val="24"/>
        </w:rPr>
      </w:pPr>
      <w:r w:rsidRPr="00B826AD">
        <w:rPr>
          <w:rFonts w:ascii="Calibri" w:hAnsi="Calibri" w:cs="Calibri"/>
          <w:sz w:val="24"/>
        </w:rPr>
        <w:t>Provided production support &amp; maintenance of SAP issues.</w:t>
      </w:r>
    </w:p>
    <w:p w:rsidR="00B826AD" w:rsidRPr="00B826AD" w:rsidRDefault="008D6901" w:rsidP="002E5638">
      <w:pPr>
        <w:widowControl/>
        <w:numPr>
          <w:ilvl w:val="0"/>
          <w:numId w:val="31"/>
        </w:numPr>
        <w:tabs>
          <w:tab w:val="left" w:pos="0"/>
        </w:tabs>
        <w:autoSpaceDE/>
        <w:autoSpaceDN/>
        <w:adjustRightInd/>
        <w:spacing w:before="120" w:after="120" w:line="276" w:lineRule="auto"/>
        <w:jc w:val="both"/>
        <w:rPr>
          <w:rFonts w:ascii="Calibri" w:hAnsi="Calibri"/>
          <w:sz w:val="24"/>
        </w:rPr>
      </w:pPr>
      <w:r w:rsidRPr="00B826AD">
        <w:rPr>
          <w:rFonts w:cs="Calibri"/>
          <w:sz w:val="24"/>
        </w:rPr>
        <w:t>Responsible for General Ledger Accounting, Accounts Receivables and Accounts payable and Asset Accounting.</w:t>
      </w:r>
    </w:p>
    <w:p w:rsidR="00B826AD" w:rsidRPr="00B826AD" w:rsidRDefault="00DF178C" w:rsidP="002E5638">
      <w:pPr>
        <w:pStyle w:val="ListParagraph"/>
        <w:numPr>
          <w:ilvl w:val="0"/>
          <w:numId w:val="31"/>
        </w:numPr>
        <w:jc w:val="both"/>
        <w:rPr>
          <w:rFonts w:cs="Calibri"/>
          <w:sz w:val="24"/>
          <w:szCs w:val="24"/>
        </w:rPr>
      </w:pPr>
      <w:r w:rsidRPr="00B826AD">
        <w:rPr>
          <w:sz w:val="24"/>
          <w:szCs w:val="24"/>
        </w:rPr>
        <w:t>Configure the new activities to the existing system as on when required.</w:t>
      </w:r>
    </w:p>
    <w:p w:rsidR="00B826AD" w:rsidRPr="00B826AD" w:rsidRDefault="00DF178C" w:rsidP="002E5638">
      <w:pPr>
        <w:pStyle w:val="ListParagraph"/>
        <w:numPr>
          <w:ilvl w:val="0"/>
          <w:numId w:val="31"/>
        </w:numPr>
        <w:jc w:val="both"/>
        <w:rPr>
          <w:rFonts w:cs="Calibri"/>
          <w:sz w:val="24"/>
          <w:szCs w:val="24"/>
        </w:rPr>
      </w:pPr>
      <w:r w:rsidRPr="00B826AD">
        <w:rPr>
          <w:sz w:val="24"/>
          <w:szCs w:val="24"/>
        </w:rPr>
        <w:t>Keep maintain documentation for all the changes done the system.</w:t>
      </w:r>
    </w:p>
    <w:p w:rsidR="00B826AD" w:rsidRPr="00B826AD" w:rsidRDefault="00B826AD" w:rsidP="002E5638">
      <w:pPr>
        <w:pStyle w:val="ListParagraph"/>
        <w:numPr>
          <w:ilvl w:val="0"/>
          <w:numId w:val="31"/>
        </w:numPr>
        <w:jc w:val="both"/>
        <w:rPr>
          <w:rFonts w:cs="Calibri"/>
          <w:sz w:val="24"/>
          <w:szCs w:val="24"/>
        </w:rPr>
      </w:pPr>
      <w:r w:rsidRPr="00B826AD">
        <w:rPr>
          <w:sz w:val="24"/>
        </w:rPr>
        <w:t>S</w:t>
      </w:r>
      <w:r w:rsidR="003C0AC6" w:rsidRPr="00B826AD">
        <w:rPr>
          <w:sz w:val="24"/>
          <w:szCs w:val="24"/>
        </w:rPr>
        <w:t>upport on M</w:t>
      </w:r>
      <w:r w:rsidR="00A73674" w:rsidRPr="00B826AD">
        <w:rPr>
          <w:sz w:val="24"/>
          <w:szCs w:val="24"/>
        </w:rPr>
        <w:t>onth end and year end closing activities.</w:t>
      </w:r>
    </w:p>
    <w:p w:rsidR="00BF07A1" w:rsidRPr="00B826AD" w:rsidRDefault="00BF07A1" w:rsidP="002E5638">
      <w:pPr>
        <w:pStyle w:val="ListParagraph"/>
        <w:numPr>
          <w:ilvl w:val="0"/>
          <w:numId w:val="31"/>
        </w:numPr>
        <w:jc w:val="both"/>
        <w:rPr>
          <w:rFonts w:cs="Calibri"/>
          <w:sz w:val="24"/>
          <w:szCs w:val="24"/>
        </w:rPr>
      </w:pPr>
      <w:r w:rsidRPr="00B826AD">
        <w:rPr>
          <w:rFonts w:cs="Calibri"/>
          <w:bCs/>
          <w:sz w:val="24"/>
          <w:szCs w:val="24"/>
        </w:rPr>
        <w:t>Closing operation include extending of number ranges.</w:t>
      </w:r>
    </w:p>
    <w:p w:rsidR="00734209" w:rsidRPr="006F543D" w:rsidRDefault="00734209" w:rsidP="002E5638">
      <w:pPr>
        <w:pStyle w:val="ListParagraph"/>
        <w:numPr>
          <w:ilvl w:val="0"/>
          <w:numId w:val="31"/>
        </w:numPr>
        <w:jc w:val="both"/>
        <w:rPr>
          <w:rFonts w:cs="Calibri"/>
          <w:sz w:val="24"/>
          <w:szCs w:val="24"/>
        </w:rPr>
      </w:pPr>
      <w:r w:rsidRPr="006F543D">
        <w:rPr>
          <w:rFonts w:cs="Calibri"/>
          <w:sz w:val="24"/>
          <w:szCs w:val="24"/>
        </w:rPr>
        <w:t>Configured settings for Automatic payment program &amp; payment terms.</w:t>
      </w:r>
    </w:p>
    <w:p w:rsidR="00734209" w:rsidRPr="006F543D" w:rsidRDefault="00734209" w:rsidP="002E5638">
      <w:pPr>
        <w:pStyle w:val="ListParagraph"/>
        <w:numPr>
          <w:ilvl w:val="0"/>
          <w:numId w:val="31"/>
        </w:numPr>
        <w:jc w:val="both"/>
        <w:rPr>
          <w:rFonts w:cs="Calibri"/>
          <w:sz w:val="24"/>
          <w:szCs w:val="24"/>
        </w:rPr>
      </w:pPr>
      <w:r w:rsidRPr="006F543D">
        <w:rPr>
          <w:rFonts w:cs="Calibri"/>
          <w:sz w:val="24"/>
          <w:szCs w:val="24"/>
        </w:rPr>
        <w:t>Created settings for Dunning notices.</w:t>
      </w:r>
    </w:p>
    <w:p w:rsidR="008340A2" w:rsidRPr="002E5638" w:rsidRDefault="00BF07A1" w:rsidP="002E5638">
      <w:pPr>
        <w:pStyle w:val="ListParagraph"/>
        <w:numPr>
          <w:ilvl w:val="0"/>
          <w:numId w:val="31"/>
        </w:numPr>
        <w:jc w:val="both"/>
        <w:rPr>
          <w:rFonts w:cs="Calibri"/>
          <w:sz w:val="24"/>
          <w:szCs w:val="24"/>
        </w:rPr>
      </w:pPr>
      <w:r w:rsidRPr="006F543D">
        <w:rPr>
          <w:rFonts w:cs="Calibri"/>
          <w:sz w:val="24"/>
          <w:szCs w:val="24"/>
        </w:rPr>
        <w:t>Involved in weekly team meeting and prepare MOM reports.</w:t>
      </w:r>
    </w:p>
    <w:p w:rsidR="00E80637" w:rsidRPr="006F543D" w:rsidRDefault="00DC5B1C" w:rsidP="00E302DA">
      <w:pPr>
        <w:spacing w:line="276" w:lineRule="auto"/>
        <w:jc w:val="both"/>
        <w:rPr>
          <w:rFonts w:ascii="Calibri" w:hAnsi="Calibri" w:cs="Calibri"/>
          <w:spacing w:val="-3"/>
          <w:sz w:val="24"/>
        </w:rPr>
      </w:pPr>
      <w:r w:rsidRPr="008340A2">
        <w:rPr>
          <w:rFonts w:ascii="Calibri" w:hAnsi="Calibri" w:cs="Calibri"/>
          <w:b/>
          <w:sz w:val="26"/>
          <w:szCs w:val="26"/>
          <w:u w:val="single"/>
        </w:rPr>
        <w:t>Project: 2</w:t>
      </w:r>
    </w:p>
    <w:p w:rsidR="00E80637" w:rsidRPr="002E5638" w:rsidRDefault="00151C7C" w:rsidP="00E80637">
      <w:pPr>
        <w:spacing w:line="276" w:lineRule="auto"/>
        <w:rPr>
          <w:rFonts w:ascii="Calibri" w:hAnsi="Calibri" w:cs="Calibri"/>
          <w:b/>
          <w:sz w:val="24"/>
        </w:rPr>
      </w:pPr>
      <w:r w:rsidRPr="002E5638">
        <w:rPr>
          <w:rFonts w:ascii="Calibri" w:hAnsi="Calibri" w:cs="Calibri"/>
          <w:b/>
          <w:sz w:val="24"/>
        </w:rPr>
        <w:t>Client</w:t>
      </w:r>
      <w:r w:rsidRPr="002E5638">
        <w:rPr>
          <w:rFonts w:ascii="Calibri" w:hAnsi="Calibri" w:cs="Calibri"/>
          <w:b/>
          <w:sz w:val="24"/>
        </w:rPr>
        <w:tab/>
      </w:r>
      <w:r w:rsidRPr="002E5638">
        <w:rPr>
          <w:rFonts w:ascii="Calibri" w:hAnsi="Calibri" w:cs="Calibri"/>
          <w:b/>
          <w:sz w:val="24"/>
        </w:rPr>
        <w:tab/>
      </w:r>
      <w:r w:rsidRPr="006F543D">
        <w:rPr>
          <w:rFonts w:ascii="Calibri" w:hAnsi="Calibri" w:cs="Calibri"/>
          <w:sz w:val="24"/>
        </w:rPr>
        <w:tab/>
        <w:t>:</w:t>
      </w:r>
      <w:r w:rsidR="0090764E">
        <w:rPr>
          <w:rFonts w:ascii="Calibri" w:hAnsi="Calibri" w:cs="Calibri"/>
          <w:b/>
          <w:sz w:val="24"/>
        </w:rPr>
        <w:t xml:space="preserve"> VST industries</w:t>
      </w:r>
    </w:p>
    <w:p w:rsidR="00E80637" w:rsidRPr="006F543D" w:rsidRDefault="00E80637" w:rsidP="00E80637">
      <w:pPr>
        <w:spacing w:line="276" w:lineRule="auto"/>
        <w:rPr>
          <w:rFonts w:ascii="Calibri" w:hAnsi="Calibri" w:cs="Calibri"/>
          <w:sz w:val="24"/>
        </w:rPr>
      </w:pPr>
      <w:r w:rsidRPr="002E5638">
        <w:rPr>
          <w:rFonts w:ascii="Calibri" w:hAnsi="Calibri" w:cs="Calibri"/>
          <w:b/>
          <w:sz w:val="24"/>
        </w:rPr>
        <w:t>Project</w:t>
      </w:r>
      <w:r w:rsidRPr="002E5638">
        <w:rPr>
          <w:rFonts w:ascii="Calibri" w:hAnsi="Calibri" w:cs="Calibri"/>
          <w:b/>
          <w:sz w:val="24"/>
        </w:rPr>
        <w:tab/>
      </w:r>
      <w:r w:rsidRPr="002E5638">
        <w:rPr>
          <w:rFonts w:ascii="Calibri" w:hAnsi="Calibri" w:cs="Calibri"/>
          <w:b/>
          <w:sz w:val="24"/>
        </w:rPr>
        <w:tab/>
      </w:r>
      <w:r w:rsidRPr="002E5638">
        <w:rPr>
          <w:rFonts w:ascii="Calibri" w:hAnsi="Calibri" w:cs="Calibri"/>
          <w:b/>
          <w:sz w:val="24"/>
        </w:rPr>
        <w:tab/>
        <w:t>:</w:t>
      </w:r>
      <w:r w:rsidR="005D174B">
        <w:rPr>
          <w:rFonts w:ascii="Calibri" w:hAnsi="Calibri" w:cs="Calibri"/>
          <w:b/>
          <w:sz w:val="24"/>
        </w:rPr>
        <w:t xml:space="preserve"> </w:t>
      </w:r>
      <w:r w:rsidRPr="006F543D">
        <w:rPr>
          <w:rFonts w:ascii="Calibri" w:hAnsi="Calibri" w:cs="Calibri"/>
          <w:sz w:val="24"/>
        </w:rPr>
        <w:t>Impleme</w:t>
      </w:r>
      <w:r w:rsidR="00777BB7" w:rsidRPr="006F543D">
        <w:rPr>
          <w:rFonts w:ascii="Calibri" w:hAnsi="Calibri" w:cs="Calibri"/>
          <w:sz w:val="24"/>
        </w:rPr>
        <w:t xml:space="preserve">ntation </w:t>
      </w:r>
    </w:p>
    <w:p w:rsidR="00E80637" w:rsidRPr="006F543D" w:rsidRDefault="00E80637" w:rsidP="00E80637">
      <w:pPr>
        <w:spacing w:line="276" w:lineRule="auto"/>
        <w:rPr>
          <w:rFonts w:ascii="Calibri" w:hAnsi="Calibri" w:cs="Calibri"/>
          <w:sz w:val="24"/>
        </w:rPr>
      </w:pPr>
      <w:r w:rsidRPr="002E5638">
        <w:rPr>
          <w:rFonts w:ascii="Calibri" w:hAnsi="Calibri" w:cs="Calibri"/>
          <w:b/>
          <w:sz w:val="24"/>
        </w:rPr>
        <w:t>Designati</w:t>
      </w:r>
      <w:r w:rsidR="00151C7C" w:rsidRPr="002E5638">
        <w:rPr>
          <w:rFonts w:ascii="Calibri" w:hAnsi="Calibri" w:cs="Calibri"/>
          <w:b/>
          <w:sz w:val="24"/>
        </w:rPr>
        <w:t>on</w:t>
      </w:r>
      <w:r w:rsidR="00151C7C" w:rsidRPr="006F543D">
        <w:rPr>
          <w:rFonts w:ascii="Calibri" w:hAnsi="Calibri" w:cs="Calibri"/>
          <w:sz w:val="24"/>
        </w:rPr>
        <w:tab/>
      </w:r>
      <w:r w:rsidR="00151C7C" w:rsidRPr="006F543D">
        <w:rPr>
          <w:rFonts w:ascii="Calibri" w:hAnsi="Calibri" w:cs="Calibri"/>
          <w:sz w:val="24"/>
        </w:rPr>
        <w:tab/>
        <w:t>: Associate con</w:t>
      </w:r>
      <w:r w:rsidR="0043689A" w:rsidRPr="006F543D">
        <w:rPr>
          <w:rFonts w:ascii="Calibri" w:hAnsi="Calibri" w:cs="Calibri"/>
          <w:sz w:val="24"/>
        </w:rPr>
        <w:t>sultant</w:t>
      </w:r>
    </w:p>
    <w:p w:rsidR="00E80637" w:rsidRPr="006F543D" w:rsidRDefault="006B6067" w:rsidP="00E80637">
      <w:pPr>
        <w:spacing w:line="276" w:lineRule="auto"/>
        <w:jc w:val="both"/>
        <w:rPr>
          <w:rFonts w:ascii="Calibri" w:hAnsi="Calibri" w:cs="Calibri"/>
          <w:sz w:val="24"/>
        </w:rPr>
      </w:pPr>
      <w:r w:rsidRPr="002E5638">
        <w:rPr>
          <w:rFonts w:ascii="Calibri" w:hAnsi="Calibri" w:cs="Calibri"/>
          <w:b/>
          <w:sz w:val="24"/>
        </w:rPr>
        <w:t xml:space="preserve">Duration </w:t>
      </w:r>
      <w:r w:rsidRPr="006F543D">
        <w:rPr>
          <w:rFonts w:ascii="Calibri" w:hAnsi="Calibri" w:cs="Calibri"/>
          <w:sz w:val="24"/>
        </w:rPr>
        <w:tab/>
      </w:r>
      <w:r w:rsidRPr="006F543D">
        <w:rPr>
          <w:rFonts w:ascii="Calibri" w:hAnsi="Calibri" w:cs="Calibri"/>
          <w:sz w:val="24"/>
        </w:rPr>
        <w:tab/>
        <w:t>: Jan</w:t>
      </w:r>
      <w:r w:rsidR="001567F4" w:rsidRPr="006F543D">
        <w:rPr>
          <w:rFonts w:ascii="Calibri" w:hAnsi="Calibri" w:cs="Calibri"/>
          <w:sz w:val="24"/>
        </w:rPr>
        <w:t xml:space="preserve"> 2014 to Dec 2014</w:t>
      </w:r>
    </w:p>
    <w:p w:rsidR="00E80637" w:rsidRPr="006F543D" w:rsidRDefault="00E80637" w:rsidP="00E80637">
      <w:pPr>
        <w:spacing w:line="276" w:lineRule="auto"/>
        <w:jc w:val="both"/>
        <w:rPr>
          <w:rFonts w:ascii="Calibri" w:hAnsi="Calibri" w:cs="Calibri"/>
          <w:sz w:val="24"/>
        </w:rPr>
      </w:pPr>
    </w:p>
    <w:p w:rsidR="00C9699A" w:rsidRPr="006F543D" w:rsidRDefault="00C9699A" w:rsidP="00DF62C8">
      <w:pPr>
        <w:tabs>
          <w:tab w:val="left" w:pos="360"/>
        </w:tabs>
        <w:jc w:val="both"/>
        <w:rPr>
          <w:rFonts w:ascii="Calibri" w:hAnsi="Calibri" w:cs="Calibri"/>
          <w:b/>
          <w:sz w:val="24"/>
        </w:rPr>
      </w:pPr>
    </w:p>
    <w:p w:rsidR="003B089E" w:rsidRPr="006F543D" w:rsidRDefault="003B089E" w:rsidP="003B089E">
      <w:pPr>
        <w:jc w:val="both"/>
        <w:rPr>
          <w:rFonts w:ascii="Calibri" w:hAnsi="Calibri" w:cs="Calibri"/>
          <w:b/>
          <w:sz w:val="24"/>
          <w:u w:val="single"/>
        </w:rPr>
      </w:pPr>
      <w:r w:rsidRPr="006F543D">
        <w:rPr>
          <w:rFonts w:ascii="Calibri" w:hAnsi="Calibri" w:cs="Calibri"/>
          <w:b/>
          <w:sz w:val="24"/>
          <w:u w:val="single"/>
        </w:rPr>
        <w:t xml:space="preserve">Roles &amp; Responsibilities: </w:t>
      </w:r>
    </w:p>
    <w:p w:rsidR="00734209" w:rsidRPr="006F543D" w:rsidRDefault="0021289A"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 xml:space="preserve">Understanding Client's Business process </w:t>
      </w:r>
      <w:r w:rsidR="00734209" w:rsidRPr="006F543D">
        <w:rPr>
          <w:rFonts w:ascii="Calibri" w:hAnsi="Calibri" w:cs="Calibri"/>
          <w:sz w:val="24"/>
          <w:lang w:val="en-IN"/>
        </w:rPr>
        <w:t>and actively involved in SAP-FI/CO Implementation.</w:t>
      </w:r>
    </w:p>
    <w:p w:rsidR="00734209"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Structuring the Organization as per Client Requirement.</w:t>
      </w:r>
    </w:p>
    <w:p w:rsidR="00734209"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General Ledger (FI-GL) taking care for uploading master data and configuring the pre-requisites which includes Creation of Chart of Accounts, Account groups, Retained earnings accounts, etc.</w:t>
      </w:r>
    </w:p>
    <w:p w:rsidR="00734209"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 xml:space="preserve">Accounts Receivable (FI-AR), and Accounts Payable (FI-AP) master data uploading and maintaining the prerequisites such as creation of account groups, number </w:t>
      </w:r>
      <w:r w:rsidR="006C5E48" w:rsidRPr="006F543D">
        <w:rPr>
          <w:rFonts w:ascii="Calibri" w:hAnsi="Calibri" w:cs="Calibri"/>
          <w:sz w:val="24"/>
          <w:lang w:val="en-IN"/>
        </w:rPr>
        <w:t>ranges and Tolerance limits</w:t>
      </w:r>
      <w:r w:rsidRPr="006F543D">
        <w:rPr>
          <w:rFonts w:ascii="Calibri" w:hAnsi="Calibri" w:cs="Calibri"/>
          <w:sz w:val="24"/>
          <w:lang w:val="en-IN"/>
        </w:rPr>
        <w:t xml:space="preserve"> etc.</w:t>
      </w:r>
    </w:p>
    <w:p w:rsidR="00734209"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Configuration of AA (FI-AA).– Creating Legacy Assets and maintaining the prerequisites such as Chart of Depreciation, account determination, screen layouts, asset classes, defining depreciation key separately for book depreciation and Tax depreciation, asset master record and sub assets, acquisition, Creating Legacy Assets, Period  end Closing.</w:t>
      </w:r>
    </w:p>
    <w:p w:rsidR="00734209"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Integration with SD and MM modules.</w:t>
      </w:r>
    </w:p>
    <w:p w:rsidR="00734209"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 xml:space="preserve">Configuration of Controlling area(CO) , Maintaining CO version, Maintaining  number ranges </w:t>
      </w:r>
      <w:r w:rsidR="0021289A" w:rsidRPr="006F543D">
        <w:rPr>
          <w:rFonts w:ascii="Calibri" w:hAnsi="Calibri" w:cs="Calibri"/>
          <w:sz w:val="24"/>
          <w:lang w:val="en-IN"/>
        </w:rPr>
        <w:t xml:space="preserve">for </w:t>
      </w:r>
      <w:r w:rsidRPr="006F543D">
        <w:rPr>
          <w:rFonts w:ascii="Calibri" w:hAnsi="Calibri" w:cs="Calibri"/>
          <w:sz w:val="24"/>
          <w:lang w:val="en-IN"/>
        </w:rPr>
        <w:t>actual transactions in CO and Defining prim</w:t>
      </w:r>
      <w:r w:rsidR="007F57BD">
        <w:rPr>
          <w:rFonts w:ascii="Calibri" w:hAnsi="Calibri" w:cs="Calibri"/>
          <w:sz w:val="24"/>
          <w:lang w:val="en-IN"/>
        </w:rPr>
        <w:t>ary and secondary Cost Elements.</w:t>
      </w:r>
    </w:p>
    <w:p w:rsidR="00734209"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lastRenderedPageBreak/>
        <w:t xml:space="preserve">Creation of Cost </w:t>
      </w:r>
      <w:r w:rsidR="005D174B" w:rsidRPr="006F543D">
        <w:rPr>
          <w:rFonts w:ascii="Calibri" w:hAnsi="Calibri" w:cs="Calibri"/>
          <w:sz w:val="24"/>
          <w:lang w:val="en-IN"/>
        </w:rPr>
        <w:t>Centre</w:t>
      </w:r>
      <w:r w:rsidRPr="006F543D">
        <w:rPr>
          <w:rFonts w:ascii="Calibri" w:hAnsi="Calibri" w:cs="Calibri"/>
          <w:sz w:val="24"/>
          <w:lang w:val="en-IN"/>
        </w:rPr>
        <w:t xml:space="preserve"> Groups and cost </w:t>
      </w:r>
      <w:r w:rsidR="005D174B" w:rsidRPr="006F543D">
        <w:rPr>
          <w:rFonts w:ascii="Calibri" w:hAnsi="Calibri" w:cs="Calibri"/>
          <w:sz w:val="24"/>
          <w:lang w:val="en-IN"/>
        </w:rPr>
        <w:t>centres</w:t>
      </w:r>
      <w:r w:rsidRPr="006F543D">
        <w:rPr>
          <w:rFonts w:ascii="Calibri" w:hAnsi="Calibri" w:cs="Calibri"/>
          <w:sz w:val="24"/>
          <w:lang w:val="en-IN"/>
        </w:rPr>
        <w:t xml:space="preserve"> (CO-CCA), Defining different Activity types and Statistical key figures, Settings for Allocation of costs among cost objects with different methods like Assessments, distributions and reposting.  </w:t>
      </w:r>
    </w:p>
    <w:p w:rsidR="006C5E48"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Creation of allocation stru</w:t>
      </w:r>
      <w:r w:rsidR="006C5E48" w:rsidRPr="006F543D">
        <w:rPr>
          <w:rFonts w:ascii="Calibri" w:hAnsi="Calibri" w:cs="Calibri"/>
          <w:sz w:val="24"/>
          <w:lang w:val="en-IN"/>
        </w:rPr>
        <w:t>ctures and settlement profiles.</w:t>
      </w:r>
    </w:p>
    <w:p w:rsidR="00734209" w:rsidRPr="006F543D" w:rsidRDefault="005D174B" w:rsidP="00734209">
      <w:pPr>
        <w:widowControl/>
        <w:numPr>
          <w:ilvl w:val="0"/>
          <w:numId w:val="29"/>
        </w:numPr>
        <w:autoSpaceDE/>
        <w:autoSpaceDN/>
        <w:adjustRightInd/>
        <w:spacing w:before="120" w:after="120"/>
        <w:jc w:val="both"/>
        <w:rPr>
          <w:rFonts w:ascii="Calibri" w:hAnsi="Calibri" w:cs="Calibri"/>
          <w:sz w:val="24"/>
        </w:rPr>
      </w:pPr>
      <w:r>
        <w:rPr>
          <w:rFonts w:ascii="Calibri" w:hAnsi="Calibri" w:cs="Calibri"/>
          <w:sz w:val="24"/>
          <w:lang w:val="en-IN"/>
        </w:rPr>
        <w:t xml:space="preserve">Involved in New GL </w:t>
      </w:r>
      <w:r w:rsidR="00734209" w:rsidRPr="006F543D">
        <w:rPr>
          <w:rFonts w:ascii="Calibri" w:hAnsi="Calibri" w:cs="Calibri"/>
          <w:sz w:val="24"/>
          <w:lang w:val="en-IN"/>
        </w:rPr>
        <w:t>accounting  Parallel ledgers, Document splitting and online reconciliation between CO to FI.</w:t>
      </w:r>
    </w:p>
    <w:p w:rsidR="00734209" w:rsidRPr="006F543D" w:rsidRDefault="00734209" w:rsidP="00734209">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rPr>
        <w:t xml:space="preserve">Involved in Testing activities like unit testing, integration </w:t>
      </w:r>
      <w:r w:rsidR="005D174B" w:rsidRPr="006F543D">
        <w:rPr>
          <w:rFonts w:ascii="Calibri" w:hAnsi="Calibri" w:cs="Calibri"/>
          <w:sz w:val="24"/>
        </w:rPr>
        <w:t>testing Regression</w:t>
      </w:r>
      <w:r w:rsidRPr="006F543D">
        <w:rPr>
          <w:rFonts w:ascii="Calibri" w:hAnsi="Calibri" w:cs="Calibri"/>
          <w:sz w:val="24"/>
        </w:rPr>
        <w:t xml:space="preserve"> testing</w:t>
      </w:r>
    </w:p>
    <w:p w:rsidR="002E5638" w:rsidRPr="00577F3F" w:rsidRDefault="00734209" w:rsidP="007F57BD">
      <w:pPr>
        <w:widowControl/>
        <w:numPr>
          <w:ilvl w:val="0"/>
          <w:numId w:val="29"/>
        </w:numPr>
        <w:autoSpaceDE/>
        <w:autoSpaceDN/>
        <w:adjustRightInd/>
        <w:spacing w:before="120" w:after="120"/>
        <w:jc w:val="both"/>
        <w:rPr>
          <w:rFonts w:ascii="Calibri" w:hAnsi="Calibri" w:cs="Calibri"/>
          <w:sz w:val="24"/>
        </w:rPr>
      </w:pPr>
      <w:r w:rsidRPr="006F543D">
        <w:rPr>
          <w:rFonts w:ascii="Calibri" w:hAnsi="Calibri" w:cs="Calibri"/>
          <w:sz w:val="24"/>
          <w:lang w:val="en-IN"/>
        </w:rPr>
        <w:t>Imparting Training to the End Users.</w:t>
      </w:r>
    </w:p>
    <w:p w:rsidR="00577F3F" w:rsidRPr="007F57BD" w:rsidRDefault="00577F3F" w:rsidP="00577F3F">
      <w:pPr>
        <w:widowControl/>
        <w:autoSpaceDE/>
        <w:autoSpaceDN/>
        <w:adjustRightInd/>
        <w:spacing w:before="120" w:after="120"/>
        <w:ind w:left="720"/>
        <w:jc w:val="both"/>
        <w:rPr>
          <w:rFonts w:ascii="Calibri" w:hAnsi="Calibri" w:cs="Calibri"/>
          <w:sz w:val="24"/>
        </w:rPr>
      </w:pPr>
    </w:p>
    <w:p w:rsidR="008C1C0A" w:rsidRDefault="00B47699" w:rsidP="007F57BD">
      <w:pPr>
        <w:ind w:right="-288"/>
        <w:jc w:val="both"/>
        <w:rPr>
          <w:rFonts w:ascii="Calibri" w:hAnsi="Calibri" w:cs="Calibri"/>
          <w:b/>
          <w:sz w:val="24"/>
          <w:u w:val="single"/>
        </w:rPr>
      </w:pPr>
      <w:r>
        <w:rPr>
          <w:rFonts w:ascii="Calibri" w:hAnsi="Calibri" w:cs="Calibri"/>
          <w:b/>
          <w:sz w:val="24"/>
          <w:u w:val="single"/>
        </w:rPr>
        <w:t>Project # 3</w:t>
      </w:r>
    </w:p>
    <w:p w:rsidR="00577F3F" w:rsidRPr="007F57BD" w:rsidRDefault="00577F3F" w:rsidP="007F57BD">
      <w:pPr>
        <w:ind w:right="-288"/>
        <w:jc w:val="both"/>
        <w:rPr>
          <w:rFonts w:ascii="Calibri" w:hAnsi="Calibri" w:cs="Calibri"/>
          <w:b/>
          <w:sz w:val="24"/>
          <w:u w:val="single"/>
        </w:rPr>
      </w:pPr>
    </w:p>
    <w:p w:rsidR="007F57BD" w:rsidRPr="002E5638" w:rsidRDefault="007F57BD" w:rsidP="007F57BD">
      <w:pPr>
        <w:spacing w:line="276" w:lineRule="auto"/>
        <w:rPr>
          <w:rFonts w:ascii="Calibri" w:hAnsi="Calibri" w:cs="Calibri"/>
          <w:b/>
          <w:sz w:val="24"/>
        </w:rPr>
      </w:pPr>
      <w:r w:rsidRPr="002E5638">
        <w:rPr>
          <w:rFonts w:ascii="Calibri" w:hAnsi="Calibri" w:cs="Calibri"/>
          <w:b/>
          <w:sz w:val="24"/>
        </w:rPr>
        <w:t>Client</w:t>
      </w:r>
      <w:r w:rsidRPr="002E5638">
        <w:rPr>
          <w:rFonts w:ascii="Calibri" w:hAnsi="Calibri" w:cs="Calibri"/>
          <w:b/>
          <w:sz w:val="24"/>
        </w:rPr>
        <w:tab/>
      </w:r>
      <w:r w:rsidRPr="002E5638">
        <w:rPr>
          <w:rFonts w:ascii="Calibri" w:hAnsi="Calibri" w:cs="Calibri"/>
          <w:b/>
          <w:sz w:val="24"/>
        </w:rPr>
        <w:tab/>
      </w:r>
      <w:r w:rsidRPr="006F543D">
        <w:rPr>
          <w:rFonts w:ascii="Calibri" w:hAnsi="Calibri" w:cs="Calibri"/>
          <w:sz w:val="24"/>
        </w:rPr>
        <w:tab/>
        <w:t>:</w:t>
      </w:r>
      <w:r w:rsidR="005D174B">
        <w:rPr>
          <w:rFonts w:ascii="Calibri" w:hAnsi="Calibri" w:cs="Calibri"/>
          <w:sz w:val="24"/>
        </w:rPr>
        <w:t xml:space="preserve"> </w:t>
      </w:r>
      <w:r>
        <w:rPr>
          <w:rFonts w:ascii="Calibri" w:hAnsi="Calibri" w:cs="Calibri"/>
          <w:b/>
          <w:sz w:val="24"/>
        </w:rPr>
        <w:t>Caterpillar</w:t>
      </w:r>
    </w:p>
    <w:p w:rsidR="007F57BD" w:rsidRPr="006F543D" w:rsidRDefault="007F57BD" w:rsidP="007F57BD">
      <w:pPr>
        <w:spacing w:line="276" w:lineRule="auto"/>
        <w:rPr>
          <w:rFonts w:ascii="Calibri" w:hAnsi="Calibri" w:cs="Calibri"/>
          <w:sz w:val="24"/>
        </w:rPr>
      </w:pPr>
      <w:r w:rsidRPr="002E5638">
        <w:rPr>
          <w:rFonts w:ascii="Calibri" w:hAnsi="Calibri" w:cs="Calibri"/>
          <w:b/>
          <w:sz w:val="24"/>
        </w:rPr>
        <w:t>Project</w:t>
      </w:r>
      <w:r w:rsidRPr="002E5638">
        <w:rPr>
          <w:rFonts w:ascii="Calibri" w:hAnsi="Calibri" w:cs="Calibri"/>
          <w:b/>
          <w:sz w:val="24"/>
        </w:rPr>
        <w:tab/>
      </w:r>
      <w:r w:rsidRPr="002E5638">
        <w:rPr>
          <w:rFonts w:ascii="Calibri" w:hAnsi="Calibri" w:cs="Calibri"/>
          <w:b/>
          <w:sz w:val="24"/>
        </w:rPr>
        <w:tab/>
      </w:r>
      <w:r w:rsidRPr="002E5638">
        <w:rPr>
          <w:rFonts w:ascii="Calibri" w:hAnsi="Calibri" w:cs="Calibri"/>
          <w:b/>
          <w:sz w:val="24"/>
        </w:rPr>
        <w:tab/>
        <w:t>:</w:t>
      </w:r>
      <w:r>
        <w:rPr>
          <w:rFonts w:ascii="Calibri" w:hAnsi="Calibri" w:cs="Calibri"/>
          <w:sz w:val="24"/>
        </w:rPr>
        <w:t xml:space="preserve"> Support</w:t>
      </w:r>
    </w:p>
    <w:p w:rsidR="007F57BD" w:rsidRPr="006F543D" w:rsidRDefault="007F57BD" w:rsidP="007F57BD">
      <w:pPr>
        <w:spacing w:line="276" w:lineRule="auto"/>
        <w:rPr>
          <w:rFonts w:ascii="Calibri" w:hAnsi="Calibri" w:cs="Calibri"/>
          <w:sz w:val="24"/>
        </w:rPr>
      </w:pPr>
      <w:r w:rsidRPr="002E5638">
        <w:rPr>
          <w:rFonts w:ascii="Calibri" w:hAnsi="Calibri" w:cs="Calibri"/>
          <w:b/>
          <w:sz w:val="24"/>
        </w:rPr>
        <w:t>Designation</w:t>
      </w:r>
      <w:r w:rsidRPr="006F543D">
        <w:rPr>
          <w:rFonts w:ascii="Calibri" w:hAnsi="Calibri" w:cs="Calibri"/>
          <w:sz w:val="24"/>
        </w:rPr>
        <w:tab/>
      </w:r>
      <w:r w:rsidRPr="006F543D">
        <w:rPr>
          <w:rFonts w:ascii="Calibri" w:hAnsi="Calibri" w:cs="Calibri"/>
          <w:sz w:val="24"/>
        </w:rPr>
        <w:tab/>
        <w:t>: Associate consultant</w:t>
      </w:r>
    </w:p>
    <w:p w:rsidR="007F57BD" w:rsidRDefault="007F57BD" w:rsidP="007F57BD">
      <w:pPr>
        <w:spacing w:line="276" w:lineRule="auto"/>
        <w:jc w:val="both"/>
        <w:rPr>
          <w:rFonts w:ascii="Calibri" w:hAnsi="Calibri" w:cs="Calibri"/>
          <w:sz w:val="24"/>
        </w:rPr>
      </w:pPr>
      <w:r w:rsidRPr="002E5638">
        <w:rPr>
          <w:rFonts w:ascii="Calibri" w:hAnsi="Calibri" w:cs="Calibri"/>
          <w:b/>
          <w:sz w:val="24"/>
        </w:rPr>
        <w:t xml:space="preserve">Duration </w:t>
      </w:r>
      <w:r>
        <w:rPr>
          <w:rFonts w:ascii="Calibri" w:hAnsi="Calibri" w:cs="Calibri"/>
          <w:sz w:val="24"/>
        </w:rPr>
        <w:tab/>
      </w:r>
      <w:r>
        <w:rPr>
          <w:rFonts w:ascii="Calibri" w:hAnsi="Calibri" w:cs="Calibri"/>
          <w:sz w:val="24"/>
        </w:rPr>
        <w:tab/>
        <w:t>: Nov-2012 to Dec-2013</w:t>
      </w:r>
    </w:p>
    <w:p w:rsidR="00577F3F" w:rsidRPr="006F543D" w:rsidRDefault="00577F3F" w:rsidP="007F57BD">
      <w:pPr>
        <w:spacing w:line="276" w:lineRule="auto"/>
        <w:jc w:val="both"/>
        <w:rPr>
          <w:rFonts w:ascii="Calibri" w:hAnsi="Calibri" w:cs="Calibri"/>
          <w:sz w:val="24"/>
        </w:rPr>
      </w:pPr>
    </w:p>
    <w:p w:rsidR="000A5CCB" w:rsidRPr="006F543D" w:rsidRDefault="000A5CCB" w:rsidP="000A5CCB">
      <w:pPr>
        <w:jc w:val="both"/>
        <w:rPr>
          <w:rStyle w:val="style11"/>
          <w:rFonts w:ascii="Calibri" w:hAnsi="Calibri" w:cs="Calibri"/>
          <w:b/>
          <w:u w:val="single"/>
        </w:rPr>
      </w:pPr>
      <w:r w:rsidRPr="006F543D">
        <w:rPr>
          <w:rStyle w:val="style11"/>
          <w:rFonts w:ascii="Calibri" w:hAnsi="Calibri" w:cs="Calibri"/>
          <w:b/>
          <w:u w:val="single"/>
        </w:rPr>
        <w:t xml:space="preserve">Responsibilities: </w:t>
      </w:r>
    </w:p>
    <w:p w:rsidR="00541015" w:rsidRPr="006F543D" w:rsidRDefault="00541015" w:rsidP="000A5CCB">
      <w:pPr>
        <w:jc w:val="both"/>
        <w:rPr>
          <w:rStyle w:val="style11"/>
          <w:rFonts w:ascii="Calibri" w:hAnsi="Calibri" w:cs="Calibri"/>
          <w:b/>
          <w:u w:val="single"/>
        </w:rPr>
      </w:pPr>
    </w:p>
    <w:p w:rsidR="00FC7A43" w:rsidRPr="006F543D" w:rsidRDefault="00FC7A43" w:rsidP="003E3047">
      <w:pPr>
        <w:pStyle w:val="ListParagraph"/>
        <w:numPr>
          <w:ilvl w:val="0"/>
          <w:numId w:val="34"/>
        </w:numPr>
        <w:tabs>
          <w:tab w:val="num" w:pos="502"/>
        </w:tabs>
        <w:rPr>
          <w:rFonts w:cs="Calibri"/>
          <w:bCs/>
          <w:sz w:val="24"/>
          <w:szCs w:val="24"/>
        </w:rPr>
      </w:pPr>
      <w:r w:rsidRPr="006F543D">
        <w:rPr>
          <w:rFonts w:cs="Calibri"/>
          <w:bCs/>
          <w:sz w:val="24"/>
          <w:szCs w:val="24"/>
        </w:rPr>
        <w:t>Solving of maintenance Issues in the area of General ledger and Accounts payable.</w:t>
      </w:r>
    </w:p>
    <w:p w:rsidR="00FC7A43" w:rsidRPr="006F543D" w:rsidRDefault="00FC7A43" w:rsidP="003E3047">
      <w:pPr>
        <w:pStyle w:val="ListParagraph"/>
        <w:numPr>
          <w:ilvl w:val="0"/>
          <w:numId w:val="34"/>
        </w:numPr>
        <w:tabs>
          <w:tab w:val="num" w:pos="502"/>
        </w:tabs>
        <w:rPr>
          <w:rFonts w:cs="Calibri"/>
          <w:bCs/>
          <w:sz w:val="24"/>
          <w:szCs w:val="24"/>
        </w:rPr>
      </w:pPr>
      <w:r w:rsidRPr="006F543D">
        <w:rPr>
          <w:rFonts w:cs="Calibri"/>
          <w:bCs/>
          <w:sz w:val="24"/>
          <w:szCs w:val="24"/>
        </w:rPr>
        <w:t>Resolved User issues on timely basis.</w:t>
      </w:r>
    </w:p>
    <w:p w:rsidR="000C1418" w:rsidRPr="006F543D" w:rsidRDefault="000C1418" w:rsidP="003E3047">
      <w:pPr>
        <w:pStyle w:val="ListParagraph"/>
        <w:numPr>
          <w:ilvl w:val="0"/>
          <w:numId w:val="34"/>
        </w:numPr>
        <w:tabs>
          <w:tab w:val="num" w:pos="502"/>
        </w:tabs>
        <w:rPr>
          <w:rFonts w:cs="Calibri"/>
          <w:bCs/>
          <w:sz w:val="24"/>
          <w:szCs w:val="24"/>
        </w:rPr>
      </w:pPr>
      <w:r w:rsidRPr="006F543D">
        <w:rPr>
          <w:rFonts w:cs="Calibri"/>
          <w:bCs/>
          <w:sz w:val="24"/>
          <w:szCs w:val="24"/>
        </w:rPr>
        <w:t xml:space="preserve">Interacting with End </w:t>
      </w:r>
      <w:r w:rsidR="007F57BD" w:rsidRPr="006F543D">
        <w:rPr>
          <w:rFonts w:cs="Calibri"/>
          <w:bCs/>
          <w:sz w:val="24"/>
          <w:szCs w:val="24"/>
        </w:rPr>
        <w:t>users (if</w:t>
      </w:r>
      <w:r w:rsidRPr="006F543D">
        <w:rPr>
          <w:rFonts w:cs="Calibri"/>
          <w:bCs/>
          <w:sz w:val="24"/>
          <w:szCs w:val="24"/>
        </w:rPr>
        <w:t xml:space="preserve"> required) for more information through Phones/mails for requirement gathering.</w:t>
      </w:r>
    </w:p>
    <w:p w:rsidR="006150C7" w:rsidRPr="006F543D" w:rsidRDefault="006150C7" w:rsidP="003E3047">
      <w:pPr>
        <w:pStyle w:val="ListParagraph"/>
        <w:numPr>
          <w:ilvl w:val="0"/>
          <w:numId w:val="34"/>
        </w:numPr>
        <w:tabs>
          <w:tab w:val="left" w:pos="0"/>
        </w:tabs>
        <w:spacing w:before="120" w:after="120"/>
        <w:rPr>
          <w:sz w:val="24"/>
          <w:szCs w:val="24"/>
        </w:rPr>
      </w:pPr>
      <w:r w:rsidRPr="006F543D">
        <w:rPr>
          <w:sz w:val="24"/>
          <w:szCs w:val="24"/>
        </w:rPr>
        <w:t>Proactively participated in discussing critical issues with other functional consultants for timely resolution</w:t>
      </w:r>
    </w:p>
    <w:p w:rsidR="00FC7A43" w:rsidRPr="006F543D" w:rsidRDefault="00FC7A43" w:rsidP="003E3047">
      <w:pPr>
        <w:pStyle w:val="ListParagraph"/>
        <w:numPr>
          <w:ilvl w:val="0"/>
          <w:numId w:val="34"/>
        </w:numPr>
        <w:tabs>
          <w:tab w:val="left" w:pos="0"/>
        </w:tabs>
        <w:spacing w:before="120" w:after="120"/>
        <w:rPr>
          <w:sz w:val="24"/>
          <w:szCs w:val="24"/>
        </w:rPr>
      </w:pPr>
      <w:r w:rsidRPr="006F543D">
        <w:rPr>
          <w:sz w:val="24"/>
          <w:szCs w:val="24"/>
        </w:rPr>
        <w:t>Provide Process Improvement suggestions.</w:t>
      </w:r>
    </w:p>
    <w:p w:rsidR="00FC7A43" w:rsidRPr="006F543D" w:rsidRDefault="00FC7A43" w:rsidP="003E3047">
      <w:pPr>
        <w:pStyle w:val="ListParagraph"/>
        <w:numPr>
          <w:ilvl w:val="0"/>
          <w:numId w:val="34"/>
        </w:numPr>
        <w:tabs>
          <w:tab w:val="left" w:pos="0"/>
        </w:tabs>
        <w:spacing w:before="120" w:after="120"/>
        <w:rPr>
          <w:sz w:val="24"/>
          <w:szCs w:val="24"/>
        </w:rPr>
      </w:pPr>
      <w:r w:rsidRPr="006F543D">
        <w:rPr>
          <w:sz w:val="24"/>
          <w:szCs w:val="24"/>
        </w:rPr>
        <w:t xml:space="preserve">Creation and maintenance of </w:t>
      </w:r>
      <w:r w:rsidR="00A35853" w:rsidRPr="006F543D">
        <w:rPr>
          <w:sz w:val="24"/>
          <w:szCs w:val="24"/>
        </w:rPr>
        <w:t>Tax codes</w:t>
      </w:r>
      <w:r w:rsidRPr="006F543D">
        <w:rPr>
          <w:sz w:val="24"/>
          <w:szCs w:val="24"/>
        </w:rPr>
        <w:t xml:space="preserve"> in the condition </w:t>
      </w:r>
      <w:r w:rsidR="007F57BD" w:rsidRPr="006F543D">
        <w:rPr>
          <w:sz w:val="24"/>
          <w:szCs w:val="24"/>
        </w:rPr>
        <w:t>record.</w:t>
      </w:r>
    </w:p>
    <w:p w:rsidR="00067A1C" w:rsidRPr="00213932" w:rsidRDefault="00FC7A43" w:rsidP="00213932">
      <w:pPr>
        <w:pStyle w:val="ListParagraph"/>
        <w:numPr>
          <w:ilvl w:val="0"/>
          <w:numId w:val="34"/>
        </w:numPr>
        <w:tabs>
          <w:tab w:val="left" w:pos="0"/>
        </w:tabs>
        <w:spacing w:before="120" w:after="120"/>
        <w:rPr>
          <w:sz w:val="24"/>
          <w:szCs w:val="24"/>
        </w:rPr>
      </w:pPr>
      <w:r w:rsidRPr="006F543D">
        <w:rPr>
          <w:sz w:val="24"/>
          <w:szCs w:val="24"/>
        </w:rPr>
        <w:t>Involved in preparation of documentation and End user manual</w:t>
      </w:r>
      <w:r w:rsidR="00213932">
        <w:rPr>
          <w:sz w:val="24"/>
          <w:szCs w:val="24"/>
        </w:rPr>
        <w:t>.</w:t>
      </w:r>
    </w:p>
    <w:sectPr w:rsidR="00067A1C" w:rsidRPr="00213932" w:rsidSect="002855AC">
      <w:headerReference w:type="default" r:id="rId8"/>
      <w:footerReference w:type="even" r:id="rId9"/>
      <w:footerReference w:type="default" r:id="rId10"/>
      <w:footerReference w:type="first" r:id="rId11"/>
      <w:pgSz w:w="11909" w:h="16834" w:code="9"/>
      <w:pgMar w:top="630" w:right="1440" w:bottom="1440" w:left="1440" w:header="540" w:footer="850" w:gutter="0"/>
      <w:pgBorders w:offsetFrom="page">
        <w:top w:val="single" w:sz="4" w:space="24" w:color="auto"/>
        <w:left w:val="single" w:sz="4" w:space="24" w:color="auto"/>
        <w:bottom w:val="single" w:sz="4" w:space="24" w:color="auto"/>
        <w:right w:val="single" w:sz="4" w:space="24" w:color="auto"/>
      </w:pgBorders>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1625" w:rsidRPr="00437CA8" w:rsidRDefault="006A1625">
      <w:pPr>
        <w:rPr>
          <w:sz w:val="19"/>
          <w:szCs w:val="19"/>
        </w:rPr>
      </w:pPr>
      <w:r w:rsidRPr="00437CA8">
        <w:rPr>
          <w:sz w:val="19"/>
          <w:szCs w:val="19"/>
        </w:rPr>
        <w:separator/>
      </w:r>
    </w:p>
  </w:endnote>
  <w:endnote w:type="continuationSeparator" w:id="1">
    <w:p w:rsidR="006A1625" w:rsidRPr="00437CA8" w:rsidRDefault="006A1625">
      <w:pPr>
        <w:rPr>
          <w:sz w:val="19"/>
          <w:szCs w:val="19"/>
        </w:rPr>
      </w:pPr>
      <w:r w:rsidRPr="00437CA8">
        <w:rPr>
          <w:sz w:val="19"/>
          <w:szCs w:val="19"/>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notTrueType/>
    <w:pitch w:val="variable"/>
    <w:sig w:usb0="01000001" w:usb1="00000000" w:usb2="00000000" w:usb3="00000000" w:csb0="0001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6498" w:rsidRPr="00437CA8" w:rsidRDefault="00CC5527" w:rsidP="00792EE1">
    <w:pPr>
      <w:pStyle w:val="Footer"/>
      <w:framePr w:wrap="around" w:vAnchor="text" w:hAnchor="margin" w:xAlign="right" w:y="1"/>
      <w:rPr>
        <w:rStyle w:val="PageNumber"/>
        <w:sz w:val="15"/>
        <w:szCs w:val="15"/>
      </w:rPr>
    </w:pPr>
    <w:r w:rsidRPr="00437CA8">
      <w:rPr>
        <w:rStyle w:val="PageNumber"/>
        <w:sz w:val="15"/>
        <w:szCs w:val="15"/>
      </w:rPr>
      <w:fldChar w:fldCharType="begin"/>
    </w:r>
    <w:r w:rsidR="00866498" w:rsidRPr="00437CA8">
      <w:rPr>
        <w:rStyle w:val="PageNumber"/>
        <w:sz w:val="15"/>
        <w:szCs w:val="15"/>
      </w:rPr>
      <w:instrText xml:space="preserve">PAGE  </w:instrText>
    </w:r>
    <w:r w:rsidRPr="00437CA8">
      <w:rPr>
        <w:rStyle w:val="PageNumber"/>
        <w:sz w:val="15"/>
        <w:szCs w:val="15"/>
      </w:rPr>
      <w:fldChar w:fldCharType="end"/>
    </w:r>
  </w:p>
  <w:p w:rsidR="00866498" w:rsidRPr="00437CA8" w:rsidRDefault="00866498" w:rsidP="00792EE1">
    <w:pPr>
      <w:pStyle w:val="Footer"/>
      <w:ind w:right="360"/>
      <w:rPr>
        <w:sz w:val="15"/>
        <w:szCs w:val="15"/>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6498" w:rsidRPr="00437CA8" w:rsidRDefault="00CC5527" w:rsidP="004A0127">
    <w:pPr>
      <w:pStyle w:val="Footer"/>
      <w:framePr w:wrap="around" w:vAnchor="text" w:hAnchor="margin" w:xAlign="right" w:y="1"/>
      <w:jc w:val="both"/>
      <w:rPr>
        <w:rStyle w:val="PageNumber"/>
        <w:sz w:val="15"/>
        <w:szCs w:val="15"/>
      </w:rPr>
    </w:pPr>
    <w:r w:rsidRPr="00437CA8">
      <w:rPr>
        <w:rStyle w:val="PageNumber"/>
        <w:sz w:val="15"/>
        <w:szCs w:val="15"/>
      </w:rPr>
      <w:fldChar w:fldCharType="begin"/>
    </w:r>
    <w:r w:rsidR="00866498" w:rsidRPr="00437CA8">
      <w:rPr>
        <w:rStyle w:val="PageNumber"/>
        <w:sz w:val="15"/>
        <w:szCs w:val="15"/>
      </w:rPr>
      <w:instrText xml:space="preserve">PAGE  </w:instrText>
    </w:r>
    <w:r w:rsidRPr="00437CA8">
      <w:rPr>
        <w:rStyle w:val="PageNumber"/>
        <w:sz w:val="15"/>
        <w:szCs w:val="15"/>
      </w:rPr>
      <w:fldChar w:fldCharType="separate"/>
    </w:r>
    <w:r w:rsidR="0090764E">
      <w:rPr>
        <w:rStyle w:val="PageNumber"/>
        <w:noProof/>
        <w:sz w:val="15"/>
        <w:szCs w:val="15"/>
      </w:rPr>
      <w:t>2</w:t>
    </w:r>
    <w:r w:rsidRPr="00437CA8">
      <w:rPr>
        <w:rStyle w:val="PageNumber"/>
        <w:sz w:val="15"/>
        <w:szCs w:val="15"/>
      </w:rPr>
      <w:fldChar w:fldCharType="end"/>
    </w:r>
  </w:p>
  <w:p w:rsidR="00866498" w:rsidRPr="00437CA8" w:rsidRDefault="00866498" w:rsidP="00B115E1">
    <w:pPr>
      <w:pStyle w:val="Footer"/>
      <w:ind w:right="360"/>
      <w:jc w:val="both"/>
      <w:rPr>
        <w:sz w:val="15"/>
        <w:szCs w:val="15"/>
      </w:rPr>
    </w:pPr>
  </w:p>
  <w:p w:rsidR="00866498" w:rsidRPr="00437CA8" w:rsidRDefault="00866498" w:rsidP="00B115E1">
    <w:pPr>
      <w:pStyle w:val="Footer"/>
      <w:ind w:right="360"/>
      <w:jc w:val="both"/>
      <w:rPr>
        <w:sz w:val="15"/>
        <w:szCs w:val="15"/>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6498" w:rsidRPr="00437CA8" w:rsidRDefault="00866498" w:rsidP="00A22ED1">
    <w:pPr>
      <w:pStyle w:val="Footer"/>
      <w:rPr>
        <w:sz w:val="15"/>
        <w:szCs w:val="15"/>
      </w:rPr>
    </w:pPr>
    <w:r w:rsidRPr="00437CA8">
      <w:rPr>
        <w:sz w:val="15"/>
        <w:szCs w:val="15"/>
      </w:rPr>
      <w:tab/>
    </w:r>
    <w:r w:rsidRPr="00437CA8">
      <w:rPr>
        <w:sz w:val="15"/>
        <w:szCs w:val="15"/>
      </w:rPr>
      <w:tab/>
      <w:t>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1625" w:rsidRPr="00437CA8" w:rsidRDefault="006A1625">
      <w:pPr>
        <w:rPr>
          <w:sz w:val="19"/>
          <w:szCs w:val="19"/>
        </w:rPr>
      </w:pPr>
      <w:r w:rsidRPr="00437CA8">
        <w:rPr>
          <w:sz w:val="19"/>
          <w:szCs w:val="19"/>
        </w:rPr>
        <w:separator/>
      </w:r>
    </w:p>
  </w:footnote>
  <w:footnote w:type="continuationSeparator" w:id="1">
    <w:p w:rsidR="006A1625" w:rsidRPr="00437CA8" w:rsidRDefault="006A1625">
      <w:pPr>
        <w:rPr>
          <w:sz w:val="19"/>
          <w:szCs w:val="19"/>
        </w:rPr>
      </w:pPr>
      <w:r w:rsidRPr="00437CA8">
        <w:rPr>
          <w:sz w:val="19"/>
          <w:szCs w:val="19"/>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6498" w:rsidRPr="00793764" w:rsidRDefault="00866498" w:rsidP="008126F7">
    <w:pPr>
      <w:jc w:val="both"/>
      <w:rPr>
        <w:rFonts w:ascii="Arial" w:hAnsi="Arial" w:cs="Arial"/>
        <w:b/>
        <w:color w:val="003693"/>
        <w:lang w:val="pt-B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9A80F7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A2C76D1"/>
    <w:multiLevelType w:val="hybridMultilevel"/>
    <w:tmpl w:val="0CF2FE8E"/>
    <w:lvl w:ilvl="0" w:tplc="0409000D">
      <w:start w:val="1"/>
      <w:numFmt w:val="bullet"/>
      <w:lvlText w:val=""/>
      <w:lvlJc w:val="left"/>
      <w:pPr>
        <w:ind w:left="1755" w:hanging="360"/>
      </w:pPr>
      <w:rPr>
        <w:rFonts w:ascii="Wingdings" w:hAnsi="Wingdings"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2">
    <w:nsid w:val="0B074A78"/>
    <w:multiLevelType w:val="hybridMultilevel"/>
    <w:tmpl w:val="2E6AFA78"/>
    <w:lvl w:ilvl="0" w:tplc="BA5E2AFA">
      <w:start w:val="1"/>
      <w:numFmt w:val="bullet"/>
      <w:pStyle w:val="AnswerBullet2"/>
      <w:lvlText w:val=""/>
      <w:lvlJc w:val="left"/>
      <w:pPr>
        <w:tabs>
          <w:tab w:val="num" w:pos="360"/>
        </w:tabs>
        <w:ind w:left="360" w:hanging="360"/>
      </w:pPr>
      <w:rPr>
        <w:rFonts w:ascii="Wingdings" w:hAnsi="Wingdings" w:hint="default"/>
        <w:color w:val="003893"/>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0DA072A3"/>
    <w:multiLevelType w:val="hybridMultilevel"/>
    <w:tmpl w:val="3F52933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401214A"/>
    <w:multiLevelType w:val="hybridMultilevel"/>
    <w:tmpl w:val="71FEB0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2D74869"/>
    <w:multiLevelType w:val="hybridMultilevel"/>
    <w:tmpl w:val="9D5EB56C"/>
    <w:lvl w:ilvl="0" w:tplc="7A5455E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45297B"/>
    <w:multiLevelType w:val="hybridMultilevel"/>
    <w:tmpl w:val="004E2BD4"/>
    <w:lvl w:ilvl="0" w:tplc="E3A49A50">
      <w:start w:val="1"/>
      <w:numFmt w:val="bullet"/>
      <w:lvlText w:val=""/>
      <w:lvlJc w:val="left"/>
      <w:pPr>
        <w:ind w:left="630" w:hanging="360"/>
      </w:pPr>
      <w:rPr>
        <w:rFonts w:ascii="Symbol" w:hAnsi="Symbol" w:hint="default"/>
        <w:color w:val="aut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nsid w:val="26856A97"/>
    <w:multiLevelType w:val="hybridMultilevel"/>
    <w:tmpl w:val="CB60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E82669"/>
    <w:multiLevelType w:val="hybridMultilevel"/>
    <w:tmpl w:val="63A8C074"/>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nsid w:val="28696DF8"/>
    <w:multiLevelType w:val="hybridMultilevel"/>
    <w:tmpl w:val="A2922838"/>
    <w:lvl w:ilvl="0" w:tplc="0409000B">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D65C21"/>
    <w:multiLevelType w:val="hybridMultilevel"/>
    <w:tmpl w:val="A282CCF6"/>
    <w:lvl w:ilvl="0" w:tplc="B95448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3B4E8A"/>
    <w:multiLevelType w:val="multilevel"/>
    <w:tmpl w:val="090EC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8A4DBA"/>
    <w:multiLevelType w:val="hybridMultilevel"/>
    <w:tmpl w:val="09C8983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nsid w:val="2F1E3E5E"/>
    <w:multiLevelType w:val="hybridMultilevel"/>
    <w:tmpl w:val="BEA44A0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4DD351B"/>
    <w:multiLevelType w:val="hybridMultilevel"/>
    <w:tmpl w:val="40AA480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nsid w:val="41C3072C"/>
    <w:multiLevelType w:val="hybridMultilevel"/>
    <w:tmpl w:val="9ECA1B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3E60A1F"/>
    <w:multiLevelType w:val="singleLevel"/>
    <w:tmpl w:val="43E60A1F"/>
    <w:lvl w:ilvl="0">
      <w:start w:val="1"/>
      <w:numFmt w:val="bullet"/>
      <w:lvlText w:val=""/>
      <w:lvlJc w:val="left"/>
      <w:pPr>
        <w:tabs>
          <w:tab w:val="left" w:pos="360"/>
        </w:tabs>
        <w:ind w:left="360" w:hanging="360"/>
      </w:pPr>
      <w:rPr>
        <w:rFonts w:ascii="Symbol" w:hAnsi="Symbol" w:hint="default"/>
        <w:lang w:val="en-US"/>
      </w:rPr>
    </w:lvl>
  </w:abstractNum>
  <w:abstractNum w:abstractNumId="17">
    <w:nsid w:val="43E60A20"/>
    <w:multiLevelType w:val="singleLevel"/>
    <w:tmpl w:val="43E60A20"/>
    <w:lvl w:ilvl="0">
      <w:start w:val="1"/>
      <w:numFmt w:val="bullet"/>
      <w:lvlText w:val=""/>
      <w:lvlJc w:val="left"/>
      <w:pPr>
        <w:tabs>
          <w:tab w:val="left" w:pos="720"/>
        </w:tabs>
        <w:ind w:left="720" w:hanging="360"/>
      </w:pPr>
      <w:rPr>
        <w:rFonts w:ascii="Symbol" w:hAnsi="Symbol" w:hint="default"/>
        <w:lang w:val="en-US"/>
      </w:rPr>
    </w:lvl>
  </w:abstractNum>
  <w:abstractNum w:abstractNumId="18">
    <w:nsid w:val="43E60A21"/>
    <w:multiLevelType w:val="singleLevel"/>
    <w:tmpl w:val="43E60A21"/>
    <w:lvl w:ilvl="0">
      <w:start w:val="1"/>
      <w:numFmt w:val="bullet"/>
      <w:lvlText w:val=""/>
      <w:lvlJc w:val="left"/>
      <w:pPr>
        <w:tabs>
          <w:tab w:val="left" w:pos="720"/>
        </w:tabs>
        <w:ind w:left="720" w:hanging="360"/>
      </w:pPr>
      <w:rPr>
        <w:rFonts w:ascii="Symbol" w:hAnsi="Symbol" w:hint="default"/>
        <w:lang w:val="en-US"/>
      </w:rPr>
    </w:lvl>
  </w:abstractNum>
  <w:abstractNum w:abstractNumId="19">
    <w:nsid w:val="43E60A24"/>
    <w:multiLevelType w:val="singleLevel"/>
    <w:tmpl w:val="43E60A24"/>
    <w:lvl w:ilvl="0">
      <w:start w:val="1"/>
      <w:numFmt w:val="bullet"/>
      <w:lvlText w:val=""/>
      <w:lvlJc w:val="left"/>
      <w:pPr>
        <w:tabs>
          <w:tab w:val="left" w:pos="720"/>
        </w:tabs>
        <w:ind w:left="720" w:hanging="360"/>
      </w:pPr>
      <w:rPr>
        <w:rFonts w:ascii="Symbol" w:hAnsi="Symbol" w:hint="default"/>
        <w:lang w:val="en-US"/>
      </w:rPr>
    </w:lvl>
  </w:abstractNum>
  <w:abstractNum w:abstractNumId="20">
    <w:nsid w:val="4CBB6799"/>
    <w:multiLevelType w:val="hybridMultilevel"/>
    <w:tmpl w:val="5B5414B2"/>
    <w:lvl w:ilvl="0" w:tplc="04090001">
      <w:start w:val="1"/>
      <w:numFmt w:val="bullet"/>
      <w:lvlText w:val=""/>
      <w:lvlJc w:val="left"/>
      <w:pPr>
        <w:tabs>
          <w:tab w:val="num" w:pos="502"/>
        </w:tabs>
        <w:ind w:left="502"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69964A0"/>
    <w:multiLevelType w:val="multilevel"/>
    <w:tmpl w:val="CDAA947E"/>
    <w:lvl w:ilvl="0">
      <w:start w:val="1"/>
      <w:numFmt w:val="bullet"/>
      <w:pStyle w:val="Bullet-2"/>
      <w:lvlText w:val=""/>
      <w:lvlJc w:val="left"/>
      <w:pPr>
        <w:tabs>
          <w:tab w:val="num" w:pos="720"/>
        </w:tabs>
        <w:ind w:left="720" w:hanging="360"/>
      </w:pPr>
      <w:rPr>
        <w:rFonts w:ascii="Wingdings" w:hAnsi="Wingdings" w:hint="default"/>
        <w:sz w:val="16"/>
      </w:rPr>
    </w:lvl>
    <w:lvl w:ilvl="1">
      <w:start w:val="1"/>
      <w:numFmt w:val="bullet"/>
      <w:lvlText w:val="☺"/>
      <w:lvlJc w:val="left"/>
      <w:pPr>
        <w:tabs>
          <w:tab w:val="num" w:pos="1800"/>
        </w:tabs>
        <w:ind w:left="1800" w:hanging="360"/>
      </w:pPr>
      <w:rPr>
        <w:rFonts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2">
    <w:nsid w:val="59D21E14"/>
    <w:multiLevelType w:val="hybridMultilevel"/>
    <w:tmpl w:val="0C30E61C"/>
    <w:lvl w:ilvl="0" w:tplc="04090001">
      <w:start w:val="1"/>
      <w:numFmt w:val="bullet"/>
      <w:lvlText w:val=""/>
      <w:lvlJc w:val="left"/>
      <w:pPr>
        <w:tabs>
          <w:tab w:val="num" w:pos="885"/>
        </w:tabs>
        <w:ind w:left="885" w:hanging="360"/>
      </w:pPr>
      <w:rPr>
        <w:rFonts w:ascii="Symbol" w:hAnsi="Symbol" w:hint="default"/>
      </w:rPr>
    </w:lvl>
    <w:lvl w:ilvl="1" w:tplc="04090003" w:tentative="1">
      <w:start w:val="1"/>
      <w:numFmt w:val="bullet"/>
      <w:lvlText w:val="o"/>
      <w:lvlJc w:val="left"/>
      <w:pPr>
        <w:tabs>
          <w:tab w:val="num" w:pos="1605"/>
        </w:tabs>
        <w:ind w:left="1605" w:hanging="360"/>
      </w:pPr>
      <w:rPr>
        <w:rFonts w:ascii="Courier New" w:hAnsi="Courier New" w:cs="Courier New" w:hint="default"/>
      </w:rPr>
    </w:lvl>
    <w:lvl w:ilvl="2" w:tplc="04090005" w:tentative="1">
      <w:start w:val="1"/>
      <w:numFmt w:val="bullet"/>
      <w:lvlText w:val=""/>
      <w:lvlJc w:val="left"/>
      <w:pPr>
        <w:tabs>
          <w:tab w:val="num" w:pos="2325"/>
        </w:tabs>
        <w:ind w:left="2325" w:hanging="360"/>
      </w:pPr>
      <w:rPr>
        <w:rFonts w:ascii="Wingdings" w:hAnsi="Wingdings" w:hint="default"/>
      </w:rPr>
    </w:lvl>
    <w:lvl w:ilvl="3" w:tplc="04090001" w:tentative="1">
      <w:start w:val="1"/>
      <w:numFmt w:val="bullet"/>
      <w:lvlText w:val=""/>
      <w:lvlJc w:val="left"/>
      <w:pPr>
        <w:tabs>
          <w:tab w:val="num" w:pos="3045"/>
        </w:tabs>
        <w:ind w:left="3045" w:hanging="360"/>
      </w:pPr>
      <w:rPr>
        <w:rFonts w:ascii="Symbol" w:hAnsi="Symbol" w:hint="default"/>
      </w:rPr>
    </w:lvl>
    <w:lvl w:ilvl="4" w:tplc="04090003" w:tentative="1">
      <w:start w:val="1"/>
      <w:numFmt w:val="bullet"/>
      <w:lvlText w:val="o"/>
      <w:lvlJc w:val="left"/>
      <w:pPr>
        <w:tabs>
          <w:tab w:val="num" w:pos="3765"/>
        </w:tabs>
        <w:ind w:left="3765" w:hanging="360"/>
      </w:pPr>
      <w:rPr>
        <w:rFonts w:ascii="Courier New" w:hAnsi="Courier New" w:cs="Courier New" w:hint="default"/>
      </w:rPr>
    </w:lvl>
    <w:lvl w:ilvl="5" w:tplc="04090005" w:tentative="1">
      <w:start w:val="1"/>
      <w:numFmt w:val="bullet"/>
      <w:lvlText w:val=""/>
      <w:lvlJc w:val="left"/>
      <w:pPr>
        <w:tabs>
          <w:tab w:val="num" w:pos="4485"/>
        </w:tabs>
        <w:ind w:left="4485" w:hanging="360"/>
      </w:pPr>
      <w:rPr>
        <w:rFonts w:ascii="Wingdings" w:hAnsi="Wingdings" w:hint="default"/>
      </w:rPr>
    </w:lvl>
    <w:lvl w:ilvl="6" w:tplc="04090001" w:tentative="1">
      <w:start w:val="1"/>
      <w:numFmt w:val="bullet"/>
      <w:lvlText w:val=""/>
      <w:lvlJc w:val="left"/>
      <w:pPr>
        <w:tabs>
          <w:tab w:val="num" w:pos="5205"/>
        </w:tabs>
        <w:ind w:left="5205" w:hanging="360"/>
      </w:pPr>
      <w:rPr>
        <w:rFonts w:ascii="Symbol" w:hAnsi="Symbol" w:hint="default"/>
      </w:rPr>
    </w:lvl>
    <w:lvl w:ilvl="7" w:tplc="04090003" w:tentative="1">
      <w:start w:val="1"/>
      <w:numFmt w:val="bullet"/>
      <w:lvlText w:val="o"/>
      <w:lvlJc w:val="left"/>
      <w:pPr>
        <w:tabs>
          <w:tab w:val="num" w:pos="5925"/>
        </w:tabs>
        <w:ind w:left="5925" w:hanging="360"/>
      </w:pPr>
      <w:rPr>
        <w:rFonts w:ascii="Courier New" w:hAnsi="Courier New" w:cs="Courier New" w:hint="default"/>
      </w:rPr>
    </w:lvl>
    <w:lvl w:ilvl="8" w:tplc="04090005" w:tentative="1">
      <w:start w:val="1"/>
      <w:numFmt w:val="bullet"/>
      <w:lvlText w:val=""/>
      <w:lvlJc w:val="left"/>
      <w:pPr>
        <w:tabs>
          <w:tab w:val="num" w:pos="6645"/>
        </w:tabs>
        <w:ind w:left="6645" w:hanging="360"/>
      </w:pPr>
      <w:rPr>
        <w:rFonts w:ascii="Wingdings" w:hAnsi="Wingdings" w:hint="default"/>
      </w:rPr>
    </w:lvl>
  </w:abstractNum>
  <w:abstractNum w:abstractNumId="23">
    <w:nsid w:val="5B230F4B"/>
    <w:multiLevelType w:val="hybridMultilevel"/>
    <w:tmpl w:val="88466826"/>
    <w:lvl w:ilvl="0" w:tplc="9118EC22">
      <w:start w:val="1"/>
      <w:numFmt w:val="bullet"/>
      <w:pStyle w:val="CVbullet"/>
      <w:lvlText w:val=""/>
      <w:lvlJc w:val="left"/>
      <w:pPr>
        <w:tabs>
          <w:tab w:val="num" w:pos="360"/>
        </w:tabs>
        <w:ind w:left="360" w:hanging="360"/>
      </w:pPr>
      <w:rPr>
        <w:rFonts w:ascii="Symbol" w:hAnsi="Symbol" w:hint="default"/>
        <w:color w:val="111987"/>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nsid w:val="5C2718ED"/>
    <w:multiLevelType w:val="hybridMultilevel"/>
    <w:tmpl w:val="210AC786"/>
    <w:lvl w:ilvl="0" w:tplc="72E05E66">
      <w:start w:val="1"/>
      <w:numFmt w:val="bullet"/>
      <w:lvlText w:val=""/>
      <w:lvlJc w:val="left"/>
      <w:pPr>
        <w:tabs>
          <w:tab w:val="num" w:pos="720"/>
        </w:tabs>
        <w:ind w:left="720" w:hanging="360"/>
      </w:pPr>
      <w:rPr>
        <w:rFonts w:ascii="Symbol" w:hAnsi="Symbol" w:hint="default"/>
        <w:color w:val="auto"/>
      </w:rPr>
    </w:lvl>
    <w:lvl w:ilvl="1" w:tplc="72E05E66">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F82565E"/>
    <w:multiLevelType w:val="hybridMultilevel"/>
    <w:tmpl w:val="FA482550"/>
    <w:lvl w:ilvl="0" w:tplc="F924680A">
      <w:start w:val="1"/>
      <w:numFmt w:val="decimal"/>
      <w:pStyle w:val="NormalJustified"/>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3755635"/>
    <w:multiLevelType w:val="hybridMultilevel"/>
    <w:tmpl w:val="210AC786"/>
    <w:lvl w:ilvl="0" w:tplc="72E05E66">
      <w:start w:val="1"/>
      <w:numFmt w:val="bullet"/>
      <w:lvlText w:val=""/>
      <w:lvlJc w:val="left"/>
      <w:pPr>
        <w:tabs>
          <w:tab w:val="num" w:pos="720"/>
        </w:tabs>
        <w:ind w:left="720" w:hanging="360"/>
      </w:pPr>
      <w:rPr>
        <w:rFonts w:ascii="Symbol" w:hAnsi="Symbol" w:hint="default"/>
        <w:color w:val="auto"/>
      </w:rPr>
    </w:lvl>
    <w:lvl w:ilvl="1" w:tplc="72E05E66">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4B25F62"/>
    <w:multiLevelType w:val="hybridMultilevel"/>
    <w:tmpl w:val="F2FC54B0"/>
    <w:lvl w:ilvl="0" w:tplc="A85C45A0">
      <w:start w:val="1"/>
      <w:numFmt w:val="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9AC47B2"/>
    <w:multiLevelType w:val="hybridMultilevel"/>
    <w:tmpl w:val="AA228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427E71"/>
    <w:multiLevelType w:val="hybridMultilevel"/>
    <w:tmpl w:val="210AC786"/>
    <w:lvl w:ilvl="0" w:tplc="72E05E66">
      <w:start w:val="1"/>
      <w:numFmt w:val="bullet"/>
      <w:lvlText w:val=""/>
      <w:lvlJc w:val="left"/>
      <w:pPr>
        <w:tabs>
          <w:tab w:val="num" w:pos="720"/>
        </w:tabs>
        <w:ind w:left="720" w:hanging="360"/>
      </w:pPr>
      <w:rPr>
        <w:rFonts w:ascii="Symbol" w:hAnsi="Symbol" w:hint="default"/>
        <w:color w:val="auto"/>
      </w:rPr>
    </w:lvl>
    <w:lvl w:ilvl="1" w:tplc="72E05E66">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4B63986"/>
    <w:multiLevelType w:val="hybridMultilevel"/>
    <w:tmpl w:val="934C6628"/>
    <w:lvl w:ilvl="0" w:tplc="7A3CBAAA">
      <w:start w:val="1"/>
      <w:numFmt w:val="bullet"/>
      <w:lvlText w:val=""/>
      <w:lvlJc w:val="left"/>
      <w:pPr>
        <w:ind w:left="630" w:hanging="360"/>
      </w:pPr>
      <w:rPr>
        <w:rFonts w:ascii="Symbol" w:hAnsi="Symbol" w:hint="default"/>
        <w:color w:val="aut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nsid w:val="771064E7"/>
    <w:multiLevelType w:val="hybridMultilevel"/>
    <w:tmpl w:val="754C4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2E3E5D"/>
    <w:multiLevelType w:val="hybridMultilevel"/>
    <w:tmpl w:val="7FB232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C11909"/>
    <w:multiLevelType w:val="hybridMultilevel"/>
    <w:tmpl w:val="B06817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23"/>
  </w:num>
  <w:num w:numId="4">
    <w:abstractNumId w:val="16"/>
  </w:num>
  <w:num w:numId="5">
    <w:abstractNumId w:val="17"/>
  </w:num>
  <w:num w:numId="6">
    <w:abstractNumId w:val="18"/>
  </w:num>
  <w:num w:numId="7">
    <w:abstractNumId w:val="22"/>
  </w:num>
  <w:num w:numId="8">
    <w:abstractNumId w:val="19"/>
  </w:num>
  <w:num w:numId="9">
    <w:abstractNumId w:val="33"/>
  </w:num>
  <w:num w:numId="10">
    <w:abstractNumId w:val="25"/>
  </w:num>
  <w:num w:numId="11">
    <w:abstractNumId w:val="21"/>
  </w:num>
  <w:num w:numId="12">
    <w:abstractNumId w:val="15"/>
  </w:num>
  <w:num w:numId="13">
    <w:abstractNumId w:val="30"/>
  </w:num>
  <w:num w:numId="14">
    <w:abstractNumId w:val="6"/>
  </w:num>
  <w:num w:numId="15">
    <w:abstractNumId w:val="28"/>
  </w:num>
  <w:num w:numId="16">
    <w:abstractNumId w:val="10"/>
  </w:num>
  <w:num w:numId="17">
    <w:abstractNumId w:val="5"/>
  </w:num>
  <w:num w:numId="18">
    <w:abstractNumId w:val="14"/>
  </w:num>
  <w:num w:numId="19">
    <w:abstractNumId w:val="7"/>
  </w:num>
  <w:num w:numId="20">
    <w:abstractNumId w:val="8"/>
  </w:num>
  <w:num w:numId="21">
    <w:abstractNumId w:val="12"/>
  </w:num>
  <w:num w:numId="22">
    <w:abstractNumId w:val="20"/>
  </w:num>
  <w:num w:numId="23">
    <w:abstractNumId w:val="24"/>
  </w:num>
  <w:num w:numId="24">
    <w:abstractNumId w:val="26"/>
  </w:num>
  <w:num w:numId="25">
    <w:abstractNumId w:val="29"/>
  </w:num>
  <w:num w:numId="26">
    <w:abstractNumId w:val="27"/>
  </w:num>
  <w:num w:numId="27">
    <w:abstractNumId w:val="4"/>
  </w:num>
  <w:num w:numId="28">
    <w:abstractNumId w:val="1"/>
  </w:num>
  <w:num w:numId="29">
    <w:abstractNumId w:val="11"/>
  </w:num>
  <w:num w:numId="30">
    <w:abstractNumId w:val="9"/>
  </w:num>
  <w:num w:numId="31">
    <w:abstractNumId w:val="13"/>
  </w:num>
  <w:num w:numId="32">
    <w:abstractNumId w:val="31"/>
  </w:num>
  <w:num w:numId="33">
    <w:abstractNumId w:val="3"/>
  </w:num>
  <w:num w:numId="34">
    <w:abstractNumId w:val="32"/>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intFractionalCharacterWidth/>
  <w:activeWritingStyle w:appName="MSWord" w:lang="en-GB" w:vendorID="8" w:dllVersion="513" w:checkStyle="1"/>
  <w:activeWritingStyle w:appName="MSWord" w:lang="en-US" w:vendorID="8" w:dllVersion="513" w:checkStyle="1"/>
  <w:attachedTemplate r:id="rId1"/>
  <w:stylePaneFormatFilter w:val="1F01"/>
  <w:defaultTabStop w:val="709"/>
  <w:doNotHyphenateCaps/>
  <w:drawingGridHorizontalSpacing w:val="100"/>
  <w:displayHorizontalDrawingGridEvery w:val="0"/>
  <w:displayVerticalDrawingGridEvery w:val="0"/>
  <w:doNotShadeFormData/>
  <w:noPunctuationKerning/>
  <w:characterSpacingControl w:val="doNotCompress"/>
  <w:hdrShapeDefaults>
    <o:shapedefaults v:ext="edit" spidmax="14338">
      <o:colormru v:ext="edit" colors="#007d7d,#ff8200,#007f82,#066,#f90,#ff8c32"/>
    </o:shapedefaults>
  </w:hdrShapeDefaults>
  <w:footnotePr>
    <w:footnote w:id="0"/>
    <w:footnote w:id="1"/>
  </w:footnotePr>
  <w:endnotePr>
    <w:endnote w:id="0"/>
    <w:endnote w:id="1"/>
  </w:endnotePr>
  <w:compat/>
  <w:rsids>
    <w:rsidRoot w:val="00103CB2"/>
    <w:rsid w:val="00000846"/>
    <w:rsid w:val="00002FF4"/>
    <w:rsid w:val="00005CC4"/>
    <w:rsid w:val="00007923"/>
    <w:rsid w:val="00007AF2"/>
    <w:rsid w:val="00011AE8"/>
    <w:rsid w:val="0001258C"/>
    <w:rsid w:val="0001353D"/>
    <w:rsid w:val="00014462"/>
    <w:rsid w:val="000151EF"/>
    <w:rsid w:val="00015B74"/>
    <w:rsid w:val="0001656F"/>
    <w:rsid w:val="00016FFD"/>
    <w:rsid w:val="00020D30"/>
    <w:rsid w:val="00021784"/>
    <w:rsid w:val="00022447"/>
    <w:rsid w:val="000276D0"/>
    <w:rsid w:val="000302F1"/>
    <w:rsid w:val="00031B9A"/>
    <w:rsid w:val="00032539"/>
    <w:rsid w:val="000338DA"/>
    <w:rsid w:val="000339AD"/>
    <w:rsid w:val="0003607E"/>
    <w:rsid w:val="000360F4"/>
    <w:rsid w:val="00036A61"/>
    <w:rsid w:val="00036E18"/>
    <w:rsid w:val="00037D38"/>
    <w:rsid w:val="000401A8"/>
    <w:rsid w:val="0004034D"/>
    <w:rsid w:val="00041C39"/>
    <w:rsid w:val="00041E64"/>
    <w:rsid w:val="00042482"/>
    <w:rsid w:val="00044BE5"/>
    <w:rsid w:val="00045578"/>
    <w:rsid w:val="00045A89"/>
    <w:rsid w:val="000525A2"/>
    <w:rsid w:val="00052902"/>
    <w:rsid w:val="00055418"/>
    <w:rsid w:val="000579F2"/>
    <w:rsid w:val="00060B63"/>
    <w:rsid w:val="00060E98"/>
    <w:rsid w:val="000610B7"/>
    <w:rsid w:val="0006222D"/>
    <w:rsid w:val="000626EC"/>
    <w:rsid w:val="00063A95"/>
    <w:rsid w:val="000643E8"/>
    <w:rsid w:val="00064E5D"/>
    <w:rsid w:val="0006523B"/>
    <w:rsid w:val="00066DD0"/>
    <w:rsid w:val="000676E1"/>
    <w:rsid w:val="00067A1C"/>
    <w:rsid w:val="000707B6"/>
    <w:rsid w:val="00073313"/>
    <w:rsid w:val="000737B8"/>
    <w:rsid w:val="0007787F"/>
    <w:rsid w:val="000814B1"/>
    <w:rsid w:val="00081D88"/>
    <w:rsid w:val="00082E61"/>
    <w:rsid w:val="00082EA1"/>
    <w:rsid w:val="00083B91"/>
    <w:rsid w:val="00084054"/>
    <w:rsid w:val="00084E22"/>
    <w:rsid w:val="00085B77"/>
    <w:rsid w:val="00086141"/>
    <w:rsid w:val="0008633D"/>
    <w:rsid w:val="00086DDE"/>
    <w:rsid w:val="00091DFC"/>
    <w:rsid w:val="00092E0F"/>
    <w:rsid w:val="000933A3"/>
    <w:rsid w:val="00095957"/>
    <w:rsid w:val="000A0A15"/>
    <w:rsid w:val="000A402C"/>
    <w:rsid w:val="000A49A2"/>
    <w:rsid w:val="000A53EA"/>
    <w:rsid w:val="000A5CCB"/>
    <w:rsid w:val="000A655F"/>
    <w:rsid w:val="000A7288"/>
    <w:rsid w:val="000A72B6"/>
    <w:rsid w:val="000B0681"/>
    <w:rsid w:val="000B1D7E"/>
    <w:rsid w:val="000B40D2"/>
    <w:rsid w:val="000B4FC6"/>
    <w:rsid w:val="000B5ABE"/>
    <w:rsid w:val="000B5E20"/>
    <w:rsid w:val="000B5EA9"/>
    <w:rsid w:val="000B6457"/>
    <w:rsid w:val="000B67CD"/>
    <w:rsid w:val="000B7E2F"/>
    <w:rsid w:val="000B7ED1"/>
    <w:rsid w:val="000C1418"/>
    <w:rsid w:val="000C3530"/>
    <w:rsid w:val="000C358E"/>
    <w:rsid w:val="000C3C05"/>
    <w:rsid w:val="000C4F7C"/>
    <w:rsid w:val="000C5F97"/>
    <w:rsid w:val="000C635F"/>
    <w:rsid w:val="000D060D"/>
    <w:rsid w:val="000D0ED8"/>
    <w:rsid w:val="000D27DD"/>
    <w:rsid w:val="000D7EDB"/>
    <w:rsid w:val="000E01A5"/>
    <w:rsid w:val="000E0298"/>
    <w:rsid w:val="000E11FA"/>
    <w:rsid w:val="000E1F77"/>
    <w:rsid w:val="000E2621"/>
    <w:rsid w:val="000E4BC1"/>
    <w:rsid w:val="000E4BFB"/>
    <w:rsid w:val="000E4DD8"/>
    <w:rsid w:val="000E4DEA"/>
    <w:rsid w:val="000E7B2B"/>
    <w:rsid w:val="000F0520"/>
    <w:rsid w:val="000F1849"/>
    <w:rsid w:val="000F2A2F"/>
    <w:rsid w:val="000F4143"/>
    <w:rsid w:val="000F6510"/>
    <w:rsid w:val="000F6607"/>
    <w:rsid w:val="000F71CC"/>
    <w:rsid w:val="00100D20"/>
    <w:rsid w:val="0010192D"/>
    <w:rsid w:val="00101E3D"/>
    <w:rsid w:val="00102081"/>
    <w:rsid w:val="00103CB2"/>
    <w:rsid w:val="00104841"/>
    <w:rsid w:val="00107182"/>
    <w:rsid w:val="0010727D"/>
    <w:rsid w:val="00107297"/>
    <w:rsid w:val="00110C82"/>
    <w:rsid w:val="00111FFE"/>
    <w:rsid w:val="0011299E"/>
    <w:rsid w:val="001134E0"/>
    <w:rsid w:val="00113FE3"/>
    <w:rsid w:val="00114040"/>
    <w:rsid w:val="00114D10"/>
    <w:rsid w:val="00116ACB"/>
    <w:rsid w:val="00122837"/>
    <w:rsid w:val="0012523F"/>
    <w:rsid w:val="00127C78"/>
    <w:rsid w:val="0013135A"/>
    <w:rsid w:val="0013150F"/>
    <w:rsid w:val="0013308A"/>
    <w:rsid w:val="00134E64"/>
    <w:rsid w:val="00135ECC"/>
    <w:rsid w:val="00135FB9"/>
    <w:rsid w:val="001361E7"/>
    <w:rsid w:val="0013627C"/>
    <w:rsid w:val="00137DC3"/>
    <w:rsid w:val="00140AD7"/>
    <w:rsid w:val="00143280"/>
    <w:rsid w:val="00147F24"/>
    <w:rsid w:val="00151761"/>
    <w:rsid w:val="00151C7C"/>
    <w:rsid w:val="001522B7"/>
    <w:rsid w:val="00152326"/>
    <w:rsid w:val="00152C99"/>
    <w:rsid w:val="00155716"/>
    <w:rsid w:val="001567F4"/>
    <w:rsid w:val="00156C2E"/>
    <w:rsid w:val="00156C9F"/>
    <w:rsid w:val="00163E6D"/>
    <w:rsid w:val="001646E2"/>
    <w:rsid w:val="001652D0"/>
    <w:rsid w:val="00165B83"/>
    <w:rsid w:val="00167AB1"/>
    <w:rsid w:val="00170C35"/>
    <w:rsid w:val="00171B15"/>
    <w:rsid w:val="00174A71"/>
    <w:rsid w:val="00174D23"/>
    <w:rsid w:val="00174DEA"/>
    <w:rsid w:val="00175665"/>
    <w:rsid w:val="00175745"/>
    <w:rsid w:val="00177727"/>
    <w:rsid w:val="00181817"/>
    <w:rsid w:val="001831E7"/>
    <w:rsid w:val="001833A4"/>
    <w:rsid w:val="00183819"/>
    <w:rsid w:val="00184232"/>
    <w:rsid w:val="00184347"/>
    <w:rsid w:val="0018439B"/>
    <w:rsid w:val="001848C6"/>
    <w:rsid w:val="001856FE"/>
    <w:rsid w:val="00187652"/>
    <w:rsid w:val="001911E8"/>
    <w:rsid w:val="00193173"/>
    <w:rsid w:val="00194BD8"/>
    <w:rsid w:val="00195255"/>
    <w:rsid w:val="0019620C"/>
    <w:rsid w:val="00196332"/>
    <w:rsid w:val="001A078F"/>
    <w:rsid w:val="001A1035"/>
    <w:rsid w:val="001A2391"/>
    <w:rsid w:val="001A2826"/>
    <w:rsid w:val="001B01D4"/>
    <w:rsid w:val="001B0606"/>
    <w:rsid w:val="001B08F9"/>
    <w:rsid w:val="001B149B"/>
    <w:rsid w:val="001B1CE7"/>
    <w:rsid w:val="001B26DE"/>
    <w:rsid w:val="001B29C8"/>
    <w:rsid w:val="001B4224"/>
    <w:rsid w:val="001B425F"/>
    <w:rsid w:val="001B79A7"/>
    <w:rsid w:val="001C02DB"/>
    <w:rsid w:val="001C7595"/>
    <w:rsid w:val="001C76D2"/>
    <w:rsid w:val="001C7D3E"/>
    <w:rsid w:val="001C7EC9"/>
    <w:rsid w:val="001D1B46"/>
    <w:rsid w:val="001D3BA1"/>
    <w:rsid w:val="001D5750"/>
    <w:rsid w:val="001D6E60"/>
    <w:rsid w:val="001E08F0"/>
    <w:rsid w:val="001E36C0"/>
    <w:rsid w:val="001E37E3"/>
    <w:rsid w:val="001E5E0D"/>
    <w:rsid w:val="001E703D"/>
    <w:rsid w:val="001F0B32"/>
    <w:rsid w:val="001F1675"/>
    <w:rsid w:val="001F5A1F"/>
    <w:rsid w:val="001F5F01"/>
    <w:rsid w:val="0020071C"/>
    <w:rsid w:val="00201580"/>
    <w:rsid w:val="00203435"/>
    <w:rsid w:val="0020456A"/>
    <w:rsid w:val="00205237"/>
    <w:rsid w:val="002061DB"/>
    <w:rsid w:val="002102FE"/>
    <w:rsid w:val="00210F54"/>
    <w:rsid w:val="002118F1"/>
    <w:rsid w:val="00211EFC"/>
    <w:rsid w:val="0021277E"/>
    <w:rsid w:val="0021289A"/>
    <w:rsid w:val="00213322"/>
    <w:rsid w:val="0021372C"/>
    <w:rsid w:val="00213932"/>
    <w:rsid w:val="00213C0C"/>
    <w:rsid w:val="002141AD"/>
    <w:rsid w:val="0021442D"/>
    <w:rsid w:val="00214825"/>
    <w:rsid w:val="002165CB"/>
    <w:rsid w:val="00216AD5"/>
    <w:rsid w:val="00216BFF"/>
    <w:rsid w:val="0021780B"/>
    <w:rsid w:val="002205AF"/>
    <w:rsid w:val="002206F2"/>
    <w:rsid w:val="00221326"/>
    <w:rsid w:val="00221B43"/>
    <w:rsid w:val="00222035"/>
    <w:rsid w:val="00222311"/>
    <w:rsid w:val="0022473F"/>
    <w:rsid w:val="00224DDE"/>
    <w:rsid w:val="002261D4"/>
    <w:rsid w:val="00226B2B"/>
    <w:rsid w:val="00232FA0"/>
    <w:rsid w:val="00233344"/>
    <w:rsid w:val="002342EA"/>
    <w:rsid w:val="00234BB0"/>
    <w:rsid w:val="00234E18"/>
    <w:rsid w:val="00235520"/>
    <w:rsid w:val="00235F13"/>
    <w:rsid w:val="002369A0"/>
    <w:rsid w:val="002373B0"/>
    <w:rsid w:val="00241121"/>
    <w:rsid w:val="00241D3F"/>
    <w:rsid w:val="00241DAC"/>
    <w:rsid w:val="00241E73"/>
    <w:rsid w:val="0024337B"/>
    <w:rsid w:val="00243E42"/>
    <w:rsid w:val="00246785"/>
    <w:rsid w:val="002504FB"/>
    <w:rsid w:val="0025097C"/>
    <w:rsid w:val="00252D92"/>
    <w:rsid w:val="002533F4"/>
    <w:rsid w:val="002538E9"/>
    <w:rsid w:val="00253AC9"/>
    <w:rsid w:val="0025405F"/>
    <w:rsid w:val="00254D42"/>
    <w:rsid w:val="00256BB1"/>
    <w:rsid w:val="00257087"/>
    <w:rsid w:val="002575D0"/>
    <w:rsid w:val="00261934"/>
    <w:rsid w:val="00261B8D"/>
    <w:rsid w:val="00263B37"/>
    <w:rsid w:val="00265082"/>
    <w:rsid w:val="002657B0"/>
    <w:rsid w:val="00267461"/>
    <w:rsid w:val="002678FC"/>
    <w:rsid w:val="00270330"/>
    <w:rsid w:val="0027079F"/>
    <w:rsid w:val="0027188C"/>
    <w:rsid w:val="00273DED"/>
    <w:rsid w:val="00274AFB"/>
    <w:rsid w:val="002750DD"/>
    <w:rsid w:val="002765A4"/>
    <w:rsid w:val="00276DFC"/>
    <w:rsid w:val="00276FFB"/>
    <w:rsid w:val="00280F58"/>
    <w:rsid w:val="00284CA2"/>
    <w:rsid w:val="002855AC"/>
    <w:rsid w:val="00286308"/>
    <w:rsid w:val="002871E7"/>
    <w:rsid w:val="002877C5"/>
    <w:rsid w:val="002917A9"/>
    <w:rsid w:val="00293BB0"/>
    <w:rsid w:val="0029465F"/>
    <w:rsid w:val="00296132"/>
    <w:rsid w:val="00296680"/>
    <w:rsid w:val="00296978"/>
    <w:rsid w:val="00297076"/>
    <w:rsid w:val="002972ED"/>
    <w:rsid w:val="002A23AB"/>
    <w:rsid w:val="002A29BF"/>
    <w:rsid w:val="002A30C2"/>
    <w:rsid w:val="002A395D"/>
    <w:rsid w:val="002B2596"/>
    <w:rsid w:val="002B26E2"/>
    <w:rsid w:val="002B3A22"/>
    <w:rsid w:val="002B3E33"/>
    <w:rsid w:val="002B47FF"/>
    <w:rsid w:val="002B5C79"/>
    <w:rsid w:val="002B606E"/>
    <w:rsid w:val="002B637B"/>
    <w:rsid w:val="002B7AA4"/>
    <w:rsid w:val="002C02E6"/>
    <w:rsid w:val="002C20C9"/>
    <w:rsid w:val="002C45CD"/>
    <w:rsid w:val="002C5BC5"/>
    <w:rsid w:val="002C6777"/>
    <w:rsid w:val="002C739A"/>
    <w:rsid w:val="002C7DA8"/>
    <w:rsid w:val="002D0101"/>
    <w:rsid w:val="002D27B0"/>
    <w:rsid w:val="002D34F5"/>
    <w:rsid w:val="002D37EA"/>
    <w:rsid w:val="002E00D1"/>
    <w:rsid w:val="002E1A79"/>
    <w:rsid w:val="002E3A33"/>
    <w:rsid w:val="002E5638"/>
    <w:rsid w:val="002E5826"/>
    <w:rsid w:val="002E5DB5"/>
    <w:rsid w:val="002E60F1"/>
    <w:rsid w:val="002E7427"/>
    <w:rsid w:val="002E7E84"/>
    <w:rsid w:val="002F11F6"/>
    <w:rsid w:val="002F2121"/>
    <w:rsid w:val="002F3CA1"/>
    <w:rsid w:val="002F529C"/>
    <w:rsid w:val="002F6020"/>
    <w:rsid w:val="003009B6"/>
    <w:rsid w:val="00300AE4"/>
    <w:rsid w:val="00301406"/>
    <w:rsid w:val="003032BA"/>
    <w:rsid w:val="00303F02"/>
    <w:rsid w:val="003051C1"/>
    <w:rsid w:val="0030643F"/>
    <w:rsid w:val="00306B7F"/>
    <w:rsid w:val="00307E23"/>
    <w:rsid w:val="00312C09"/>
    <w:rsid w:val="00313DFE"/>
    <w:rsid w:val="00315E6D"/>
    <w:rsid w:val="00317766"/>
    <w:rsid w:val="00321AF4"/>
    <w:rsid w:val="00321E7A"/>
    <w:rsid w:val="00322A26"/>
    <w:rsid w:val="00322DE4"/>
    <w:rsid w:val="00323A52"/>
    <w:rsid w:val="003247B2"/>
    <w:rsid w:val="00327609"/>
    <w:rsid w:val="00327F03"/>
    <w:rsid w:val="00332A11"/>
    <w:rsid w:val="00333251"/>
    <w:rsid w:val="00333A48"/>
    <w:rsid w:val="00333CC7"/>
    <w:rsid w:val="003340E6"/>
    <w:rsid w:val="0033485C"/>
    <w:rsid w:val="00336286"/>
    <w:rsid w:val="003369E9"/>
    <w:rsid w:val="003371A1"/>
    <w:rsid w:val="00337B12"/>
    <w:rsid w:val="0034007B"/>
    <w:rsid w:val="00340E11"/>
    <w:rsid w:val="00342755"/>
    <w:rsid w:val="00345779"/>
    <w:rsid w:val="00345A10"/>
    <w:rsid w:val="00345AD6"/>
    <w:rsid w:val="003465C4"/>
    <w:rsid w:val="0034782B"/>
    <w:rsid w:val="003510B8"/>
    <w:rsid w:val="00351891"/>
    <w:rsid w:val="00351D4E"/>
    <w:rsid w:val="00352E7E"/>
    <w:rsid w:val="00352FAE"/>
    <w:rsid w:val="0035471D"/>
    <w:rsid w:val="00356D35"/>
    <w:rsid w:val="00360F18"/>
    <w:rsid w:val="0036138B"/>
    <w:rsid w:val="003619BA"/>
    <w:rsid w:val="00361D16"/>
    <w:rsid w:val="00363F50"/>
    <w:rsid w:val="0036421B"/>
    <w:rsid w:val="0036488B"/>
    <w:rsid w:val="00364996"/>
    <w:rsid w:val="00365262"/>
    <w:rsid w:val="00365AB1"/>
    <w:rsid w:val="00365DCD"/>
    <w:rsid w:val="00372015"/>
    <w:rsid w:val="00372EAB"/>
    <w:rsid w:val="00375AA1"/>
    <w:rsid w:val="003769B6"/>
    <w:rsid w:val="00376D3C"/>
    <w:rsid w:val="003774F3"/>
    <w:rsid w:val="003775AD"/>
    <w:rsid w:val="00380011"/>
    <w:rsid w:val="003805CE"/>
    <w:rsid w:val="00381666"/>
    <w:rsid w:val="00384C0D"/>
    <w:rsid w:val="003866CF"/>
    <w:rsid w:val="00386A17"/>
    <w:rsid w:val="0039109A"/>
    <w:rsid w:val="003917C0"/>
    <w:rsid w:val="003927EC"/>
    <w:rsid w:val="0039390F"/>
    <w:rsid w:val="003953C1"/>
    <w:rsid w:val="0039542B"/>
    <w:rsid w:val="00395FC8"/>
    <w:rsid w:val="003A0091"/>
    <w:rsid w:val="003A0B16"/>
    <w:rsid w:val="003A1BC5"/>
    <w:rsid w:val="003A2175"/>
    <w:rsid w:val="003A2D74"/>
    <w:rsid w:val="003A3147"/>
    <w:rsid w:val="003A347E"/>
    <w:rsid w:val="003A3EE3"/>
    <w:rsid w:val="003A4B6D"/>
    <w:rsid w:val="003A7B35"/>
    <w:rsid w:val="003B089E"/>
    <w:rsid w:val="003B3F21"/>
    <w:rsid w:val="003B697B"/>
    <w:rsid w:val="003C0AC6"/>
    <w:rsid w:val="003C18D4"/>
    <w:rsid w:val="003C2E24"/>
    <w:rsid w:val="003C3086"/>
    <w:rsid w:val="003C6020"/>
    <w:rsid w:val="003C606B"/>
    <w:rsid w:val="003D007E"/>
    <w:rsid w:val="003D1A2C"/>
    <w:rsid w:val="003D263D"/>
    <w:rsid w:val="003D2B55"/>
    <w:rsid w:val="003D3EF6"/>
    <w:rsid w:val="003D491F"/>
    <w:rsid w:val="003D6608"/>
    <w:rsid w:val="003D69CA"/>
    <w:rsid w:val="003D7171"/>
    <w:rsid w:val="003E1CB8"/>
    <w:rsid w:val="003E1F78"/>
    <w:rsid w:val="003E291C"/>
    <w:rsid w:val="003E3047"/>
    <w:rsid w:val="003E31B5"/>
    <w:rsid w:val="003E4843"/>
    <w:rsid w:val="003E5B43"/>
    <w:rsid w:val="003E5B73"/>
    <w:rsid w:val="003E7482"/>
    <w:rsid w:val="003F16AE"/>
    <w:rsid w:val="003F322F"/>
    <w:rsid w:val="003F3962"/>
    <w:rsid w:val="003F3CAB"/>
    <w:rsid w:val="003F3EFE"/>
    <w:rsid w:val="003F49F6"/>
    <w:rsid w:val="003F55B3"/>
    <w:rsid w:val="004016AB"/>
    <w:rsid w:val="0040190F"/>
    <w:rsid w:val="004043B9"/>
    <w:rsid w:val="00404FAB"/>
    <w:rsid w:val="00405660"/>
    <w:rsid w:val="00412562"/>
    <w:rsid w:val="00413042"/>
    <w:rsid w:val="00415D8C"/>
    <w:rsid w:val="00420812"/>
    <w:rsid w:val="00420DEB"/>
    <w:rsid w:val="00423A80"/>
    <w:rsid w:val="004278B7"/>
    <w:rsid w:val="00427918"/>
    <w:rsid w:val="00431503"/>
    <w:rsid w:val="00432A3A"/>
    <w:rsid w:val="00433E18"/>
    <w:rsid w:val="0043445F"/>
    <w:rsid w:val="00434753"/>
    <w:rsid w:val="00435425"/>
    <w:rsid w:val="00435B05"/>
    <w:rsid w:val="0043689A"/>
    <w:rsid w:val="00437CA8"/>
    <w:rsid w:val="00437E32"/>
    <w:rsid w:val="00441248"/>
    <w:rsid w:val="004420FA"/>
    <w:rsid w:val="00442691"/>
    <w:rsid w:val="00443297"/>
    <w:rsid w:val="0044486F"/>
    <w:rsid w:val="00444B74"/>
    <w:rsid w:val="0044657B"/>
    <w:rsid w:val="00446F68"/>
    <w:rsid w:val="00447DB2"/>
    <w:rsid w:val="00450C50"/>
    <w:rsid w:val="00453DDC"/>
    <w:rsid w:val="0045471A"/>
    <w:rsid w:val="00461032"/>
    <w:rsid w:val="00461AA1"/>
    <w:rsid w:val="00463639"/>
    <w:rsid w:val="00463EBB"/>
    <w:rsid w:val="00465FDF"/>
    <w:rsid w:val="00466868"/>
    <w:rsid w:val="00467424"/>
    <w:rsid w:val="004677D9"/>
    <w:rsid w:val="00471457"/>
    <w:rsid w:val="00471678"/>
    <w:rsid w:val="004719AA"/>
    <w:rsid w:val="00472776"/>
    <w:rsid w:val="00473732"/>
    <w:rsid w:val="00473774"/>
    <w:rsid w:val="00477D50"/>
    <w:rsid w:val="00480114"/>
    <w:rsid w:val="00480ED1"/>
    <w:rsid w:val="0048181C"/>
    <w:rsid w:val="0048188F"/>
    <w:rsid w:val="004823D2"/>
    <w:rsid w:val="00482D6B"/>
    <w:rsid w:val="0048329B"/>
    <w:rsid w:val="00483C5A"/>
    <w:rsid w:val="00484913"/>
    <w:rsid w:val="0049342F"/>
    <w:rsid w:val="00494142"/>
    <w:rsid w:val="00494A1C"/>
    <w:rsid w:val="00495385"/>
    <w:rsid w:val="00495715"/>
    <w:rsid w:val="00495BD9"/>
    <w:rsid w:val="0049627C"/>
    <w:rsid w:val="00496406"/>
    <w:rsid w:val="0049668B"/>
    <w:rsid w:val="004A0127"/>
    <w:rsid w:val="004A3784"/>
    <w:rsid w:val="004A3A1F"/>
    <w:rsid w:val="004A3FED"/>
    <w:rsid w:val="004A47D7"/>
    <w:rsid w:val="004A4FE9"/>
    <w:rsid w:val="004A52EF"/>
    <w:rsid w:val="004A6481"/>
    <w:rsid w:val="004A64F0"/>
    <w:rsid w:val="004A7C6F"/>
    <w:rsid w:val="004B119B"/>
    <w:rsid w:val="004B1365"/>
    <w:rsid w:val="004B300C"/>
    <w:rsid w:val="004B4AE8"/>
    <w:rsid w:val="004B554C"/>
    <w:rsid w:val="004B58A1"/>
    <w:rsid w:val="004B6447"/>
    <w:rsid w:val="004B7C12"/>
    <w:rsid w:val="004C1FC0"/>
    <w:rsid w:val="004C285A"/>
    <w:rsid w:val="004C46E7"/>
    <w:rsid w:val="004C62FF"/>
    <w:rsid w:val="004C712F"/>
    <w:rsid w:val="004C7A76"/>
    <w:rsid w:val="004D008E"/>
    <w:rsid w:val="004D114F"/>
    <w:rsid w:val="004D22F4"/>
    <w:rsid w:val="004D272F"/>
    <w:rsid w:val="004D6BD9"/>
    <w:rsid w:val="004E0806"/>
    <w:rsid w:val="004E08E1"/>
    <w:rsid w:val="004E10B6"/>
    <w:rsid w:val="004E126D"/>
    <w:rsid w:val="004E3930"/>
    <w:rsid w:val="004E3DE9"/>
    <w:rsid w:val="004E4028"/>
    <w:rsid w:val="004E46A5"/>
    <w:rsid w:val="004E476F"/>
    <w:rsid w:val="004E492B"/>
    <w:rsid w:val="004E4DAE"/>
    <w:rsid w:val="004F0072"/>
    <w:rsid w:val="004F197D"/>
    <w:rsid w:val="004F19EE"/>
    <w:rsid w:val="004F3615"/>
    <w:rsid w:val="004F3F93"/>
    <w:rsid w:val="004F4CCD"/>
    <w:rsid w:val="004F53B4"/>
    <w:rsid w:val="004F58CB"/>
    <w:rsid w:val="004F721B"/>
    <w:rsid w:val="004F7CC9"/>
    <w:rsid w:val="004F7EE4"/>
    <w:rsid w:val="00500FFB"/>
    <w:rsid w:val="00501814"/>
    <w:rsid w:val="00506BCE"/>
    <w:rsid w:val="0051088E"/>
    <w:rsid w:val="00511AEF"/>
    <w:rsid w:val="00514B49"/>
    <w:rsid w:val="00516326"/>
    <w:rsid w:val="005169C2"/>
    <w:rsid w:val="00516D0A"/>
    <w:rsid w:val="00516F4C"/>
    <w:rsid w:val="005217F4"/>
    <w:rsid w:val="00521813"/>
    <w:rsid w:val="00523024"/>
    <w:rsid w:val="00525E23"/>
    <w:rsid w:val="00526223"/>
    <w:rsid w:val="00526A3F"/>
    <w:rsid w:val="00530006"/>
    <w:rsid w:val="00530048"/>
    <w:rsid w:val="00531282"/>
    <w:rsid w:val="00531414"/>
    <w:rsid w:val="00532D8D"/>
    <w:rsid w:val="005349EE"/>
    <w:rsid w:val="00537C7F"/>
    <w:rsid w:val="0054003F"/>
    <w:rsid w:val="00540160"/>
    <w:rsid w:val="00540687"/>
    <w:rsid w:val="00540EE2"/>
    <w:rsid w:val="00541015"/>
    <w:rsid w:val="00541C17"/>
    <w:rsid w:val="00541CEE"/>
    <w:rsid w:val="00543A20"/>
    <w:rsid w:val="00543E73"/>
    <w:rsid w:val="00544119"/>
    <w:rsid w:val="005444F2"/>
    <w:rsid w:val="0054514C"/>
    <w:rsid w:val="0055166B"/>
    <w:rsid w:val="00552614"/>
    <w:rsid w:val="00552B63"/>
    <w:rsid w:val="00553127"/>
    <w:rsid w:val="0056036B"/>
    <w:rsid w:val="0056053D"/>
    <w:rsid w:val="00560914"/>
    <w:rsid w:val="00560D3D"/>
    <w:rsid w:val="005613A9"/>
    <w:rsid w:val="00561A2E"/>
    <w:rsid w:val="00562CEF"/>
    <w:rsid w:val="00565356"/>
    <w:rsid w:val="00567C0B"/>
    <w:rsid w:val="00570AFE"/>
    <w:rsid w:val="00570E6C"/>
    <w:rsid w:val="0057228F"/>
    <w:rsid w:val="00573078"/>
    <w:rsid w:val="0057662D"/>
    <w:rsid w:val="00577F3F"/>
    <w:rsid w:val="00581A71"/>
    <w:rsid w:val="00581D42"/>
    <w:rsid w:val="0058222D"/>
    <w:rsid w:val="00584D45"/>
    <w:rsid w:val="0058742D"/>
    <w:rsid w:val="005902DF"/>
    <w:rsid w:val="00591B41"/>
    <w:rsid w:val="00591FFE"/>
    <w:rsid w:val="0059386E"/>
    <w:rsid w:val="005955F8"/>
    <w:rsid w:val="0059735D"/>
    <w:rsid w:val="005A1844"/>
    <w:rsid w:val="005A2623"/>
    <w:rsid w:val="005A2C24"/>
    <w:rsid w:val="005A2D00"/>
    <w:rsid w:val="005A6110"/>
    <w:rsid w:val="005A7C4F"/>
    <w:rsid w:val="005B49F4"/>
    <w:rsid w:val="005B62F4"/>
    <w:rsid w:val="005B6479"/>
    <w:rsid w:val="005C124A"/>
    <w:rsid w:val="005C2A6D"/>
    <w:rsid w:val="005C4567"/>
    <w:rsid w:val="005C5479"/>
    <w:rsid w:val="005C645C"/>
    <w:rsid w:val="005C66CE"/>
    <w:rsid w:val="005C6805"/>
    <w:rsid w:val="005D04C9"/>
    <w:rsid w:val="005D174B"/>
    <w:rsid w:val="005D1909"/>
    <w:rsid w:val="005D191F"/>
    <w:rsid w:val="005D4468"/>
    <w:rsid w:val="005D638A"/>
    <w:rsid w:val="005D6D3B"/>
    <w:rsid w:val="005D75B7"/>
    <w:rsid w:val="005D7841"/>
    <w:rsid w:val="005E25DF"/>
    <w:rsid w:val="005F1570"/>
    <w:rsid w:val="005F6459"/>
    <w:rsid w:val="005F660B"/>
    <w:rsid w:val="005F72AC"/>
    <w:rsid w:val="005F7C5F"/>
    <w:rsid w:val="005F7CD8"/>
    <w:rsid w:val="00600829"/>
    <w:rsid w:val="00600A66"/>
    <w:rsid w:val="00601156"/>
    <w:rsid w:val="00602CAD"/>
    <w:rsid w:val="00603551"/>
    <w:rsid w:val="0060696F"/>
    <w:rsid w:val="006078EC"/>
    <w:rsid w:val="006079B6"/>
    <w:rsid w:val="00607C3A"/>
    <w:rsid w:val="00610CCD"/>
    <w:rsid w:val="00610EA5"/>
    <w:rsid w:val="006150C7"/>
    <w:rsid w:val="0061531F"/>
    <w:rsid w:val="00616C48"/>
    <w:rsid w:val="00620EF9"/>
    <w:rsid w:val="00621A60"/>
    <w:rsid w:val="00624E61"/>
    <w:rsid w:val="00624F10"/>
    <w:rsid w:val="00625361"/>
    <w:rsid w:val="00625FC6"/>
    <w:rsid w:val="00626C32"/>
    <w:rsid w:val="00626C97"/>
    <w:rsid w:val="0062750F"/>
    <w:rsid w:val="00627B50"/>
    <w:rsid w:val="00630C5E"/>
    <w:rsid w:val="00630FDC"/>
    <w:rsid w:val="00631064"/>
    <w:rsid w:val="006313DD"/>
    <w:rsid w:val="0063174F"/>
    <w:rsid w:val="00632309"/>
    <w:rsid w:val="00637068"/>
    <w:rsid w:val="006401B8"/>
    <w:rsid w:val="0064191D"/>
    <w:rsid w:val="00641926"/>
    <w:rsid w:val="00644002"/>
    <w:rsid w:val="0064464B"/>
    <w:rsid w:val="00646A5C"/>
    <w:rsid w:val="00647339"/>
    <w:rsid w:val="00653F00"/>
    <w:rsid w:val="00654647"/>
    <w:rsid w:val="00656A24"/>
    <w:rsid w:val="00657A79"/>
    <w:rsid w:val="00660A5E"/>
    <w:rsid w:val="00661780"/>
    <w:rsid w:val="00661840"/>
    <w:rsid w:val="00661A7A"/>
    <w:rsid w:val="00661DA2"/>
    <w:rsid w:val="00661E36"/>
    <w:rsid w:val="006641C3"/>
    <w:rsid w:val="006643E6"/>
    <w:rsid w:val="00664917"/>
    <w:rsid w:val="00664FE3"/>
    <w:rsid w:val="006651CE"/>
    <w:rsid w:val="00665830"/>
    <w:rsid w:val="00666667"/>
    <w:rsid w:val="00667191"/>
    <w:rsid w:val="00671218"/>
    <w:rsid w:val="00671431"/>
    <w:rsid w:val="006765C8"/>
    <w:rsid w:val="00676912"/>
    <w:rsid w:val="00676E7D"/>
    <w:rsid w:val="0067772C"/>
    <w:rsid w:val="00677AF3"/>
    <w:rsid w:val="00680524"/>
    <w:rsid w:val="00681677"/>
    <w:rsid w:val="00681BE6"/>
    <w:rsid w:val="00682A97"/>
    <w:rsid w:val="00683891"/>
    <w:rsid w:val="00686FA8"/>
    <w:rsid w:val="006904AD"/>
    <w:rsid w:val="00690DC5"/>
    <w:rsid w:val="00691C29"/>
    <w:rsid w:val="006926B7"/>
    <w:rsid w:val="00693361"/>
    <w:rsid w:val="006963D3"/>
    <w:rsid w:val="00696A60"/>
    <w:rsid w:val="0069773A"/>
    <w:rsid w:val="006A0CF6"/>
    <w:rsid w:val="006A0E64"/>
    <w:rsid w:val="006A1625"/>
    <w:rsid w:val="006A1748"/>
    <w:rsid w:val="006A59BC"/>
    <w:rsid w:val="006A6319"/>
    <w:rsid w:val="006A7971"/>
    <w:rsid w:val="006B13C1"/>
    <w:rsid w:val="006B5BCF"/>
    <w:rsid w:val="006B5E67"/>
    <w:rsid w:val="006B6067"/>
    <w:rsid w:val="006C0368"/>
    <w:rsid w:val="006C4088"/>
    <w:rsid w:val="006C49E5"/>
    <w:rsid w:val="006C4D87"/>
    <w:rsid w:val="006C5E48"/>
    <w:rsid w:val="006C622E"/>
    <w:rsid w:val="006D0942"/>
    <w:rsid w:val="006D0EF8"/>
    <w:rsid w:val="006D23A6"/>
    <w:rsid w:val="006D243C"/>
    <w:rsid w:val="006D27D0"/>
    <w:rsid w:val="006D2DD2"/>
    <w:rsid w:val="006D3598"/>
    <w:rsid w:val="006D366F"/>
    <w:rsid w:val="006D4C6A"/>
    <w:rsid w:val="006D6B35"/>
    <w:rsid w:val="006D7049"/>
    <w:rsid w:val="006D74F0"/>
    <w:rsid w:val="006E0829"/>
    <w:rsid w:val="006E16B3"/>
    <w:rsid w:val="006E25A9"/>
    <w:rsid w:val="006E2941"/>
    <w:rsid w:val="006E2E81"/>
    <w:rsid w:val="006E36AB"/>
    <w:rsid w:val="006E60E3"/>
    <w:rsid w:val="006E627C"/>
    <w:rsid w:val="006E6A1D"/>
    <w:rsid w:val="006E6ED6"/>
    <w:rsid w:val="006F26EA"/>
    <w:rsid w:val="006F2EA8"/>
    <w:rsid w:val="006F3317"/>
    <w:rsid w:val="006F3EF8"/>
    <w:rsid w:val="006F543D"/>
    <w:rsid w:val="006F600B"/>
    <w:rsid w:val="006F69CD"/>
    <w:rsid w:val="006F72D2"/>
    <w:rsid w:val="006F7E86"/>
    <w:rsid w:val="0070217A"/>
    <w:rsid w:val="00702E1D"/>
    <w:rsid w:val="00704F9F"/>
    <w:rsid w:val="00705310"/>
    <w:rsid w:val="00705E68"/>
    <w:rsid w:val="00706A10"/>
    <w:rsid w:val="00706F1A"/>
    <w:rsid w:val="00707955"/>
    <w:rsid w:val="007079B0"/>
    <w:rsid w:val="007079C0"/>
    <w:rsid w:val="00710161"/>
    <w:rsid w:val="007101B5"/>
    <w:rsid w:val="00710625"/>
    <w:rsid w:val="00711543"/>
    <w:rsid w:val="00713FC8"/>
    <w:rsid w:val="00714B1F"/>
    <w:rsid w:val="0071634F"/>
    <w:rsid w:val="00717505"/>
    <w:rsid w:val="00717600"/>
    <w:rsid w:val="00720CAE"/>
    <w:rsid w:val="007235EA"/>
    <w:rsid w:val="0072383B"/>
    <w:rsid w:val="00726098"/>
    <w:rsid w:val="00727D4B"/>
    <w:rsid w:val="0073029F"/>
    <w:rsid w:val="00730552"/>
    <w:rsid w:val="00734209"/>
    <w:rsid w:val="00734215"/>
    <w:rsid w:val="007350F7"/>
    <w:rsid w:val="007369AF"/>
    <w:rsid w:val="007372E7"/>
    <w:rsid w:val="0073733F"/>
    <w:rsid w:val="00737DC2"/>
    <w:rsid w:val="00742735"/>
    <w:rsid w:val="0074517A"/>
    <w:rsid w:val="00746220"/>
    <w:rsid w:val="007478EC"/>
    <w:rsid w:val="0075021A"/>
    <w:rsid w:val="007505BC"/>
    <w:rsid w:val="007519CC"/>
    <w:rsid w:val="00751A57"/>
    <w:rsid w:val="00752F42"/>
    <w:rsid w:val="007549BA"/>
    <w:rsid w:val="0075582A"/>
    <w:rsid w:val="00757D31"/>
    <w:rsid w:val="00762809"/>
    <w:rsid w:val="00763BBF"/>
    <w:rsid w:val="00764349"/>
    <w:rsid w:val="0076491D"/>
    <w:rsid w:val="00765CDA"/>
    <w:rsid w:val="00767B72"/>
    <w:rsid w:val="00770029"/>
    <w:rsid w:val="0077210E"/>
    <w:rsid w:val="00773151"/>
    <w:rsid w:val="00773E13"/>
    <w:rsid w:val="00774491"/>
    <w:rsid w:val="00774907"/>
    <w:rsid w:val="00774A3C"/>
    <w:rsid w:val="00775615"/>
    <w:rsid w:val="00776091"/>
    <w:rsid w:val="00776533"/>
    <w:rsid w:val="00776550"/>
    <w:rsid w:val="00776BEE"/>
    <w:rsid w:val="00776E61"/>
    <w:rsid w:val="00777BB7"/>
    <w:rsid w:val="0078155F"/>
    <w:rsid w:val="00781987"/>
    <w:rsid w:val="0078404B"/>
    <w:rsid w:val="0078425A"/>
    <w:rsid w:val="00786A04"/>
    <w:rsid w:val="00787490"/>
    <w:rsid w:val="00790366"/>
    <w:rsid w:val="00790E08"/>
    <w:rsid w:val="00791F53"/>
    <w:rsid w:val="0079261E"/>
    <w:rsid w:val="00792EE1"/>
    <w:rsid w:val="00793764"/>
    <w:rsid w:val="00796CAD"/>
    <w:rsid w:val="007974C4"/>
    <w:rsid w:val="00797AA7"/>
    <w:rsid w:val="00797B24"/>
    <w:rsid w:val="00797F2B"/>
    <w:rsid w:val="007A17B2"/>
    <w:rsid w:val="007A250D"/>
    <w:rsid w:val="007A4611"/>
    <w:rsid w:val="007A6782"/>
    <w:rsid w:val="007A6850"/>
    <w:rsid w:val="007A7580"/>
    <w:rsid w:val="007B190A"/>
    <w:rsid w:val="007B1C36"/>
    <w:rsid w:val="007B1CE9"/>
    <w:rsid w:val="007B209B"/>
    <w:rsid w:val="007B21A7"/>
    <w:rsid w:val="007B247D"/>
    <w:rsid w:val="007B5254"/>
    <w:rsid w:val="007B56B2"/>
    <w:rsid w:val="007C2640"/>
    <w:rsid w:val="007C3426"/>
    <w:rsid w:val="007C5C64"/>
    <w:rsid w:val="007C78E0"/>
    <w:rsid w:val="007D1342"/>
    <w:rsid w:val="007D20D5"/>
    <w:rsid w:val="007D2A86"/>
    <w:rsid w:val="007D4717"/>
    <w:rsid w:val="007D480B"/>
    <w:rsid w:val="007D48B1"/>
    <w:rsid w:val="007D4BC4"/>
    <w:rsid w:val="007D61C5"/>
    <w:rsid w:val="007D6863"/>
    <w:rsid w:val="007D7821"/>
    <w:rsid w:val="007D7AF1"/>
    <w:rsid w:val="007D7C54"/>
    <w:rsid w:val="007E08D8"/>
    <w:rsid w:val="007E24AC"/>
    <w:rsid w:val="007E2AC3"/>
    <w:rsid w:val="007E38BA"/>
    <w:rsid w:val="007E4E4D"/>
    <w:rsid w:val="007E5C4D"/>
    <w:rsid w:val="007E71C1"/>
    <w:rsid w:val="007E79DB"/>
    <w:rsid w:val="007E7B52"/>
    <w:rsid w:val="007F0B25"/>
    <w:rsid w:val="007F0E69"/>
    <w:rsid w:val="007F17AA"/>
    <w:rsid w:val="007F1E9C"/>
    <w:rsid w:val="007F2E18"/>
    <w:rsid w:val="007F2F1C"/>
    <w:rsid w:val="007F57BD"/>
    <w:rsid w:val="007F61CC"/>
    <w:rsid w:val="007F6589"/>
    <w:rsid w:val="007F6783"/>
    <w:rsid w:val="007F72E0"/>
    <w:rsid w:val="00801F89"/>
    <w:rsid w:val="00806AEC"/>
    <w:rsid w:val="00807869"/>
    <w:rsid w:val="0080793C"/>
    <w:rsid w:val="00811288"/>
    <w:rsid w:val="008126F7"/>
    <w:rsid w:val="00813C97"/>
    <w:rsid w:val="008147BD"/>
    <w:rsid w:val="00814B61"/>
    <w:rsid w:val="00815298"/>
    <w:rsid w:val="008155D8"/>
    <w:rsid w:val="00815E10"/>
    <w:rsid w:val="00817D31"/>
    <w:rsid w:val="008200C0"/>
    <w:rsid w:val="00820188"/>
    <w:rsid w:val="00820AEE"/>
    <w:rsid w:val="00821C7A"/>
    <w:rsid w:val="00822C37"/>
    <w:rsid w:val="00823550"/>
    <w:rsid w:val="00824173"/>
    <w:rsid w:val="00826158"/>
    <w:rsid w:val="00826953"/>
    <w:rsid w:val="00830EBF"/>
    <w:rsid w:val="008340A2"/>
    <w:rsid w:val="00834DA7"/>
    <w:rsid w:val="00837132"/>
    <w:rsid w:val="008374E6"/>
    <w:rsid w:val="00840E84"/>
    <w:rsid w:val="00841C87"/>
    <w:rsid w:val="00842427"/>
    <w:rsid w:val="008431FC"/>
    <w:rsid w:val="00843CD7"/>
    <w:rsid w:val="0084401A"/>
    <w:rsid w:val="00845905"/>
    <w:rsid w:val="00846045"/>
    <w:rsid w:val="00846067"/>
    <w:rsid w:val="00846309"/>
    <w:rsid w:val="00847716"/>
    <w:rsid w:val="00847770"/>
    <w:rsid w:val="00851E9D"/>
    <w:rsid w:val="008528D4"/>
    <w:rsid w:val="00853AF1"/>
    <w:rsid w:val="00854FBC"/>
    <w:rsid w:val="00855365"/>
    <w:rsid w:val="0085604E"/>
    <w:rsid w:val="008578EA"/>
    <w:rsid w:val="00860CC3"/>
    <w:rsid w:val="008612A9"/>
    <w:rsid w:val="00861B77"/>
    <w:rsid w:val="0086404E"/>
    <w:rsid w:val="008651F1"/>
    <w:rsid w:val="00866498"/>
    <w:rsid w:val="00867388"/>
    <w:rsid w:val="00872549"/>
    <w:rsid w:val="008751BA"/>
    <w:rsid w:val="008757EF"/>
    <w:rsid w:val="00877542"/>
    <w:rsid w:val="008775E4"/>
    <w:rsid w:val="008813B1"/>
    <w:rsid w:val="008845A7"/>
    <w:rsid w:val="00884AF8"/>
    <w:rsid w:val="00884DC3"/>
    <w:rsid w:val="008862EE"/>
    <w:rsid w:val="00886475"/>
    <w:rsid w:val="00886FF1"/>
    <w:rsid w:val="00890794"/>
    <w:rsid w:val="008933A9"/>
    <w:rsid w:val="008945D5"/>
    <w:rsid w:val="008A014C"/>
    <w:rsid w:val="008A109E"/>
    <w:rsid w:val="008A60E9"/>
    <w:rsid w:val="008B0312"/>
    <w:rsid w:val="008B0B48"/>
    <w:rsid w:val="008B1222"/>
    <w:rsid w:val="008B1B9C"/>
    <w:rsid w:val="008B3426"/>
    <w:rsid w:val="008B64B6"/>
    <w:rsid w:val="008B6588"/>
    <w:rsid w:val="008B6BC2"/>
    <w:rsid w:val="008C068A"/>
    <w:rsid w:val="008C0E53"/>
    <w:rsid w:val="008C114E"/>
    <w:rsid w:val="008C1C0A"/>
    <w:rsid w:val="008C2EE4"/>
    <w:rsid w:val="008C339C"/>
    <w:rsid w:val="008C37BF"/>
    <w:rsid w:val="008C600C"/>
    <w:rsid w:val="008C65A3"/>
    <w:rsid w:val="008D10F3"/>
    <w:rsid w:val="008D3FC0"/>
    <w:rsid w:val="008D46B1"/>
    <w:rsid w:val="008D5B09"/>
    <w:rsid w:val="008D65D5"/>
    <w:rsid w:val="008D6901"/>
    <w:rsid w:val="008D7E6A"/>
    <w:rsid w:val="008E0660"/>
    <w:rsid w:val="008E08FA"/>
    <w:rsid w:val="008E1E31"/>
    <w:rsid w:val="008E36E5"/>
    <w:rsid w:val="008E412B"/>
    <w:rsid w:val="008E42F9"/>
    <w:rsid w:val="008E5CD9"/>
    <w:rsid w:val="008E62F2"/>
    <w:rsid w:val="008E7324"/>
    <w:rsid w:val="008F0780"/>
    <w:rsid w:val="008F0CFD"/>
    <w:rsid w:val="008F12B3"/>
    <w:rsid w:val="008F20A8"/>
    <w:rsid w:val="008F4037"/>
    <w:rsid w:val="008F46AC"/>
    <w:rsid w:val="008F5D77"/>
    <w:rsid w:val="008F5E3C"/>
    <w:rsid w:val="00902008"/>
    <w:rsid w:val="00903338"/>
    <w:rsid w:val="00903C80"/>
    <w:rsid w:val="00904FAB"/>
    <w:rsid w:val="0090523A"/>
    <w:rsid w:val="0090691B"/>
    <w:rsid w:val="0090764E"/>
    <w:rsid w:val="00907C46"/>
    <w:rsid w:val="00910333"/>
    <w:rsid w:val="009113A0"/>
    <w:rsid w:val="0091203F"/>
    <w:rsid w:val="0091240C"/>
    <w:rsid w:val="00912B62"/>
    <w:rsid w:val="00914217"/>
    <w:rsid w:val="009143A1"/>
    <w:rsid w:val="00914651"/>
    <w:rsid w:val="009160FB"/>
    <w:rsid w:val="009166D4"/>
    <w:rsid w:val="00916F8D"/>
    <w:rsid w:val="00920461"/>
    <w:rsid w:val="00921F52"/>
    <w:rsid w:val="00922B2F"/>
    <w:rsid w:val="00923658"/>
    <w:rsid w:val="00923A12"/>
    <w:rsid w:val="009256B9"/>
    <w:rsid w:val="0092574B"/>
    <w:rsid w:val="00925A59"/>
    <w:rsid w:val="00925B85"/>
    <w:rsid w:val="00926DE2"/>
    <w:rsid w:val="00931A47"/>
    <w:rsid w:val="00931F70"/>
    <w:rsid w:val="00932836"/>
    <w:rsid w:val="00933475"/>
    <w:rsid w:val="00934450"/>
    <w:rsid w:val="00936FF9"/>
    <w:rsid w:val="009403F3"/>
    <w:rsid w:val="00940DF4"/>
    <w:rsid w:val="00941B0F"/>
    <w:rsid w:val="009427C7"/>
    <w:rsid w:val="00942905"/>
    <w:rsid w:val="0094353A"/>
    <w:rsid w:val="00943B0E"/>
    <w:rsid w:val="00943E88"/>
    <w:rsid w:val="00945AE1"/>
    <w:rsid w:val="0094782C"/>
    <w:rsid w:val="00951157"/>
    <w:rsid w:val="009513D7"/>
    <w:rsid w:val="00952521"/>
    <w:rsid w:val="009535E9"/>
    <w:rsid w:val="009546CD"/>
    <w:rsid w:val="009553B4"/>
    <w:rsid w:val="009571A3"/>
    <w:rsid w:val="009609FD"/>
    <w:rsid w:val="00963DE0"/>
    <w:rsid w:val="00964B2C"/>
    <w:rsid w:val="00964C17"/>
    <w:rsid w:val="00964C1C"/>
    <w:rsid w:val="00964F88"/>
    <w:rsid w:val="00965342"/>
    <w:rsid w:val="009653FD"/>
    <w:rsid w:val="00966407"/>
    <w:rsid w:val="00967C7E"/>
    <w:rsid w:val="00970612"/>
    <w:rsid w:val="00971DA1"/>
    <w:rsid w:val="00971E05"/>
    <w:rsid w:val="009737FA"/>
    <w:rsid w:val="00977B37"/>
    <w:rsid w:val="009802C7"/>
    <w:rsid w:val="009808CA"/>
    <w:rsid w:val="00980D5E"/>
    <w:rsid w:val="009817E5"/>
    <w:rsid w:val="0098218D"/>
    <w:rsid w:val="00982B10"/>
    <w:rsid w:val="00983750"/>
    <w:rsid w:val="0098610E"/>
    <w:rsid w:val="00986BFB"/>
    <w:rsid w:val="00986E17"/>
    <w:rsid w:val="00987777"/>
    <w:rsid w:val="0099048C"/>
    <w:rsid w:val="0099254A"/>
    <w:rsid w:val="00993110"/>
    <w:rsid w:val="0099314D"/>
    <w:rsid w:val="00994B15"/>
    <w:rsid w:val="0099617E"/>
    <w:rsid w:val="00996CDC"/>
    <w:rsid w:val="009A0E49"/>
    <w:rsid w:val="009A1BDD"/>
    <w:rsid w:val="009A28AF"/>
    <w:rsid w:val="009A2D8C"/>
    <w:rsid w:val="009A694B"/>
    <w:rsid w:val="009B22DE"/>
    <w:rsid w:val="009B3E0A"/>
    <w:rsid w:val="009B6DA3"/>
    <w:rsid w:val="009B6E2D"/>
    <w:rsid w:val="009C2CDA"/>
    <w:rsid w:val="009C692C"/>
    <w:rsid w:val="009C6EDF"/>
    <w:rsid w:val="009D0177"/>
    <w:rsid w:val="009D03A8"/>
    <w:rsid w:val="009D1523"/>
    <w:rsid w:val="009D196A"/>
    <w:rsid w:val="009D2395"/>
    <w:rsid w:val="009D2A6F"/>
    <w:rsid w:val="009D3967"/>
    <w:rsid w:val="009D45AE"/>
    <w:rsid w:val="009D6852"/>
    <w:rsid w:val="009D6C51"/>
    <w:rsid w:val="009D7C17"/>
    <w:rsid w:val="009E0FCA"/>
    <w:rsid w:val="009E23FA"/>
    <w:rsid w:val="009E4403"/>
    <w:rsid w:val="009E5836"/>
    <w:rsid w:val="009E5A6E"/>
    <w:rsid w:val="009E5DD7"/>
    <w:rsid w:val="009F01A0"/>
    <w:rsid w:val="009F0C28"/>
    <w:rsid w:val="009F2444"/>
    <w:rsid w:val="009F294B"/>
    <w:rsid w:val="009F3DB9"/>
    <w:rsid w:val="009F3DCA"/>
    <w:rsid w:val="009F45C0"/>
    <w:rsid w:val="009F586A"/>
    <w:rsid w:val="009F5F30"/>
    <w:rsid w:val="009F72FF"/>
    <w:rsid w:val="009F7BE5"/>
    <w:rsid w:val="00A01716"/>
    <w:rsid w:val="00A028E4"/>
    <w:rsid w:val="00A04093"/>
    <w:rsid w:val="00A05AB7"/>
    <w:rsid w:val="00A060DF"/>
    <w:rsid w:val="00A06422"/>
    <w:rsid w:val="00A07DF1"/>
    <w:rsid w:val="00A103E1"/>
    <w:rsid w:val="00A10F01"/>
    <w:rsid w:val="00A11785"/>
    <w:rsid w:val="00A117B6"/>
    <w:rsid w:val="00A12060"/>
    <w:rsid w:val="00A14947"/>
    <w:rsid w:val="00A14A44"/>
    <w:rsid w:val="00A14B73"/>
    <w:rsid w:val="00A15459"/>
    <w:rsid w:val="00A16B43"/>
    <w:rsid w:val="00A20610"/>
    <w:rsid w:val="00A20A5E"/>
    <w:rsid w:val="00A21525"/>
    <w:rsid w:val="00A225FD"/>
    <w:rsid w:val="00A22E14"/>
    <w:rsid w:val="00A22ED1"/>
    <w:rsid w:val="00A23FC0"/>
    <w:rsid w:val="00A24AD3"/>
    <w:rsid w:val="00A2542D"/>
    <w:rsid w:val="00A25BD2"/>
    <w:rsid w:val="00A25D37"/>
    <w:rsid w:val="00A263FB"/>
    <w:rsid w:val="00A26963"/>
    <w:rsid w:val="00A26AB5"/>
    <w:rsid w:val="00A27BC8"/>
    <w:rsid w:val="00A306ED"/>
    <w:rsid w:val="00A330DF"/>
    <w:rsid w:val="00A3398E"/>
    <w:rsid w:val="00A35853"/>
    <w:rsid w:val="00A3595F"/>
    <w:rsid w:val="00A36973"/>
    <w:rsid w:val="00A36B04"/>
    <w:rsid w:val="00A40F23"/>
    <w:rsid w:val="00A41473"/>
    <w:rsid w:val="00A41C3E"/>
    <w:rsid w:val="00A422F6"/>
    <w:rsid w:val="00A441DE"/>
    <w:rsid w:val="00A4525E"/>
    <w:rsid w:val="00A507B4"/>
    <w:rsid w:val="00A5171A"/>
    <w:rsid w:val="00A51D5C"/>
    <w:rsid w:val="00A536AC"/>
    <w:rsid w:val="00A53B84"/>
    <w:rsid w:val="00A542CF"/>
    <w:rsid w:val="00A55797"/>
    <w:rsid w:val="00A55B8C"/>
    <w:rsid w:val="00A56C9C"/>
    <w:rsid w:val="00A573A7"/>
    <w:rsid w:val="00A6347C"/>
    <w:rsid w:val="00A63EF6"/>
    <w:rsid w:val="00A649A9"/>
    <w:rsid w:val="00A650EE"/>
    <w:rsid w:val="00A665A0"/>
    <w:rsid w:val="00A67594"/>
    <w:rsid w:val="00A678A6"/>
    <w:rsid w:val="00A67FEE"/>
    <w:rsid w:val="00A7126A"/>
    <w:rsid w:val="00A715BF"/>
    <w:rsid w:val="00A722EE"/>
    <w:rsid w:val="00A722F4"/>
    <w:rsid w:val="00A73674"/>
    <w:rsid w:val="00A73795"/>
    <w:rsid w:val="00A73BBA"/>
    <w:rsid w:val="00A73F93"/>
    <w:rsid w:val="00A743F4"/>
    <w:rsid w:val="00A74D4D"/>
    <w:rsid w:val="00A759CE"/>
    <w:rsid w:val="00A76CD5"/>
    <w:rsid w:val="00A76FB6"/>
    <w:rsid w:val="00A80ABF"/>
    <w:rsid w:val="00A80F7C"/>
    <w:rsid w:val="00A85D95"/>
    <w:rsid w:val="00A86907"/>
    <w:rsid w:val="00A87CDB"/>
    <w:rsid w:val="00A87E6D"/>
    <w:rsid w:val="00A913CA"/>
    <w:rsid w:val="00A924A5"/>
    <w:rsid w:val="00A92DDF"/>
    <w:rsid w:val="00A94193"/>
    <w:rsid w:val="00A94500"/>
    <w:rsid w:val="00A9496F"/>
    <w:rsid w:val="00A95BF0"/>
    <w:rsid w:val="00A95CBE"/>
    <w:rsid w:val="00A97F8F"/>
    <w:rsid w:val="00AA06E0"/>
    <w:rsid w:val="00AA0E10"/>
    <w:rsid w:val="00AA3A3F"/>
    <w:rsid w:val="00AA4871"/>
    <w:rsid w:val="00AA613C"/>
    <w:rsid w:val="00AA666F"/>
    <w:rsid w:val="00AA74F1"/>
    <w:rsid w:val="00AA7F59"/>
    <w:rsid w:val="00AB01F4"/>
    <w:rsid w:val="00AB02BB"/>
    <w:rsid w:val="00AB1752"/>
    <w:rsid w:val="00AB1F8E"/>
    <w:rsid w:val="00AB2781"/>
    <w:rsid w:val="00AB3DAC"/>
    <w:rsid w:val="00AB4EE9"/>
    <w:rsid w:val="00AB57B3"/>
    <w:rsid w:val="00AB76D5"/>
    <w:rsid w:val="00AB797E"/>
    <w:rsid w:val="00AC1473"/>
    <w:rsid w:val="00AC14A8"/>
    <w:rsid w:val="00AC22C5"/>
    <w:rsid w:val="00AC2CDE"/>
    <w:rsid w:val="00AC5085"/>
    <w:rsid w:val="00AC6615"/>
    <w:rsid w:val="00AC673E"/>
    <w:rsid w:val="00AC69E6"/>
    <w:rsid w:val="00AC795B"/>
    <w:rsid w:val="00AD00C0"/>
    <w:rsid w:val="00AD0E3F"/>
    <w:rsid w:val="00AD0FE4"/>
    <w:rsid w:val="00AD10BD"/>
    <w:rsid w:val="00AD152D"/>
    <w:rsid w:val="00AD1A5B"/>
    <w:rsid w:val="00AD2363"/>
    <w:rsid w:val="00AD2FC5"/>
    <w:rsid w:val="00AD3029"/>
    <w:rsid w:val="00AD60C9"/>
    <w:rsid w:val="00AD67FD"/>
    <w:rsid w:val="00AD788C"/>
    <w:rsid w:val="00AE0CA3"/>
    <w:rsid w:val="00AE2FE6"/>
    <w:rsid w:val="00AE394A"/>
    <w:rsid w:val="00AE448A"/>
    <w:rsid w:val="00AE48AC"/>
    <w:rsid w:val="00AE5FE9"/>
    <w:rsid w:val="00AE690B"/>
    <w:rsid w:val="00AE754B"/>
    <w:rsid w:val="00AF0978"/>
    <w:rsid w:val="00AF0C83"/>
    <w:rsid w:val="00AF2F47"/>
    <w:rsid w:val="00AF4DCF"/>
    <w:rsid w:val="00AF6721"/>
    <w:rsid w:val="00B008E2"/>
    <w:rsid w:val="00B00D78"/>
    <w:rsid w:val="00B01FDD"/>
    <w:rsid w:val="00B03590"/>
    <w:rsid w:val="00B04196"/>
    <w:rsid w:val="00B046E9"/>
    <w:rsid w:val="00B0652A"/>
    <w:rsid w:val="00B0699D"/>
    <w:rsid w:val="00B06D2E"/>
    <w:rsid w:val="00B0705E"/>
    <w:rsid w:val="00B1046B"/>
    <w:rsid w:val="00B10BC6"/>
    <w:rsid w:val="00B110F0"/>
    <w:rsid w:val="00B115E1"/>
    <w:rsid w:val="00B11C08"/>
    <w:rsid w:val="00B120F2"/>
    <w:rsid w:val="00B12EAC"/>
    <w:rsid w:val="00B1525E"/>
    <w:rsid w:val="00B152A4"/>
    <w:rsid w:val="00B158DF"/>
    <w:rsid w:val="00B15E1B"/>
    <w:rsid w:val="00B16405"/>
    <w:rsid w:val="00B178F5"/>
    <w:rsid w:val="00B2208F"/>
    <w:rsid w:val="00B2461A"/>
    <w:rsid w:val="00B26504"/>
    <w:rsid w:val="00B26C55"/>
    <w:rsid w:val="00B27717"/>
    <w:rsid w:val="00B3006B"/>
    <w:rsid w:val="00B301BA"/>
    <w:rsid w:val="00B30C78"/>
    <w:rsid w:val="00B31C51"/>
    <w:rsid w:val="00B321E9"/>
    <w:rsid w:val="00B3341D"/>
    <w:rsid w:val="00B37010"/>
    <w:rsid w:val="00B37343"/>
    <w:rsid w:val="00B40000"/>
    <w:rsid w:val="00B41072"/>
    <w:rsid w:val="00B445D6"/>
    <w:rsid w:val="00B460BF"/>
    <w:rsid w:val="00B4724F"/>
    <w:rsid w:val="00B47699"/>
    <w:rsid w:val="00B47948"/>
    <w:rsid w:val="00B50F46"/>
    <w:rsid w:val="00B51D43"/>
    <w:rsid w:val="00B51D94"/>
    <w:rsid w:val="00B545FA"/>
    <w:rsid w:val="00B5496F"/>
    <w:rsid w:val="00B553B5"/>
    <w:rsid w:val="00B55B5B"/>
    <w:rsid w:val="00B568D9"/>
    <w:rsid w:val="00B56A74"/>
    <w:rsid w:val="00B5739E"/>
    <w:rsid w:val="00B61D02"/>
    <w:rsid w:val="00B63215"/>
    <w:rsid w:val="00B6468F"/>
    <w:rsid w:val="00B64F66"/>
    <w:rsid w:val="00B6631C"/>
    <w:rsid w:val="00B73D4E"/>
    <w:rsid w:val="00B75165"/>
    <w:rsid w:val="00B758A0"/>
    <w:rsid w:val="00B75B82"/>
    <w:rsid w:val="00B80673"/>
    <w:rsid w:val="00B818B1"/>
    <w:rsid w:val="00B81DDB"/>
    <w:rsid w:val="00B826AD"/>
    <w:rsid w:val="00B836CF"/>
    <w:rsid w:val="00B83A1F"/>
    <w:rsid w:val="00B907D2"/>
    <w:rsid w:val="00B90A94"/>
    <w:rsid w:val="00B91C3D"/>
    <w:rsid w:val="00B95FDC"/>
    <w:rsid w:val="00BA0427"/>
    <w:rsid w:val="00BA04CA"/>
    <w:rsid w:val="00BA3254"/>
    <w:rsid w:val="00BA484C"/>
    <w:rsid w:val="00BA4912"/>
    <w:rsid w:val="00BA49E9"/>
    <w:rsid w:val="00BA69F9"/>
    <w:rsid w:val="00BB036E"/>
    <w:rsid w:val="00BB093F"/>
    <w:rsid w:val="00BB1420"/>
    <w:rsid w:val="00BB2119"/>
    <w:rsid w:val="00BB2D57"/>
    <w:rsid w:val="00BB74AC"/>
    <w:rsid w:val="00BC0C1C"/>
    <w:rsid w:val="00BC2082"/>
    <w:rsid w:val="00BC20F4"/>
    <w:rsid w:val="00BC2AE3"/>
    <w:rsid w:val="00BC41D2"/>
    <w:rsid w:val="00BD2A96"/>
    <w:rsid w:val="00BD46CC"/>
    <w:rsid w:val="00BD4AC1"/>
    <w:rsid w:val="00BD4F75"/>
    <w:rsid w:val="00BD674D"/>
    <w:rsid w:val="00BD6981"/>
    <w:rsid w:val="00BD6BC1"/>
    <w:rsid w:val="00BE170B"/>
    <w:rsid w:val="00BE30CF"/>
    <w:rsid w:val="00BE3242"/>
    <w:rsid w:val="00BE4589"/>
    <w:rsid w:val="00BE48D2"/>
    <w:rsid w:val="00BE5160"/>
    <w:rsid w:val="00BE7908"/>
    <w:rsid w:val="00BF07A1"/>
    <w:rsid w:val="00BF15E2"/>
    <w:rsid w:val="00BF1EAA"/>
    <w:rsid w:val="00BF3CAB"/>
    <w:rsid w:val="00BF3D08"/>
    <w:rsid w:val="00BF4E87"/>
    <w:rsid w:val="00BF68FE"/>
    <w:rsid w:val="00C01024"/>
    <w:rsid w:val="00C015E1"/>
    <w:rsid w:val="00C01C64"/>
    <w:rsid w:val="00C01DF3"/>
    <w:rsid w:val="00C022CD"/>
    <w:rsid w:val="00C030DA"/>
    <w:rsid w:val="00C03992"/>
    <w:rsid w:val="00C0405E"/>
    <w:rsid w:val="00C05453"/>
    <w:rsid w:val="00C05801"/>
    <w:rsid w:val="00C0748E"/>
    <w:rsid w:val="00C07B05"/>
    <w:rsid w:val="00C10CDD"/>
    <w:rsid w:val="00C11AE9"/>
    <w:rsid w:val="00C12AA0"/>
    <w:rsid w:val="00C12D59"/>
    <w:rsid w:val="00C13BEA"/>
    <w:rsid w:val="00C14424"/>
    <w:rsid w:val="00C15CA7"/>
    <w:rsid w:val="00C1657E"/>
    <w:rsid w:val="00C173D0"/>
    <w:rsid w:val="00C174A0"/>
    <w:rsid w:val="00C20273"/>
    <w:rsid w:val="00C2085E"/>
    <w:rsid w:val="00C20DDF"/>
    <w:rsid w:val="00C230EE"/>
    <w:rsid w:val="00C2424D"/>
    <w:rsid w:val="00C24F35"/>
    <w:rsid w:val="00C25C1F"/>
    <w:rsid w:val="00C2625C"/>
    <w:rsid w:val="00C266BB"/>
    <w:rsid w:val="00C26883"/>
    <w:rsid w:val="00C27B6C"/>
    <w:rsid w:val="00C31EAA"/>
    <w:rsid w:val="00C32665"/>
    <w:rsid w:val="00C33021"/>
    <w:rsid w:val="00C33187"/>
    <w:rsid w:val="00C33969"/>
    <w:rsid w:val="00C34350"/>
    <w:rsid w:val="00C35C80"/>
    <w:rsid w:val="00C35CE2"/>
    <w:rsid w:val="00C35E41"/>
    <w:rsid w:val="00C36041"/>
    <w:rsid w:val="00C36048"/>
    <w:rsid w:val="00C36B49"/>
    <w:rsid w:val="00C36E71"/>
    <w:rsid w:val="00C40C52"/>
    <w:rsid w:val="00C43433"/>
    <w:rsid w:val="00C43AC1"/>
    <w:rsid w:val="00C43BC6"/>
    <w:rsid w:val="00C45272"/>
    <w:rsid w:val="00C455F5"/>
    <w:rsid w:val="00C45912"/>
    <w:rsid w:val="00C461AE"/>
    <w:rsid w:val="00C53E34"/>
    <w:rsid w:val="00C557A2"/>
    <w:rsid w:val="00C55B54"/>
    <w:rsid w:val="00C56840"/>
    <w:rsid w:val="00C57571"/>
    <w:rsid w:val="00C57A44"/>
    <w:rsid w:val="00C606AE"/>
    <w:rsid w:val="00C61848"/>
    <w:rsid w:val="00C61B6E"/>
    <w:rsid w:val="00C62869"/>
    <w:rsid w:val="00C62D51"/>
    <w:rsid w:val="00C63147"/>
    <w:rsid w:val="00C64150"/>
    <w:rsid w:val="00C6671A"/>
    <w:rsid w:val="00C676C7"/>
    <w:rsid w:val="00C67D3C"/>
    <w:rsid w:val="00C72972"/>
    <w:rsid w:val="00C72A14"/>
    <w:rsid w:val="00C7362F"/>
    <w:rsid w:val="00C75326"/>
    <w:rsid w:val="00C753DB"/>
    <w:rsid w:val="00C82723"/>
    <w:rsid w:val="00C8304D"/>
    <w:rsid w:val="00C8332A"/>
    <w:rsid w:val="00C83A2C"/>
    <w:rsid w:val="00C873AC"/>
    <w:rsid w:val="00C87589"/>
    <w:rsid w:val="00C87C3A"/>
    <w:rsid w:val="00C915ED"/>
    <w:rsid w:val="00C920E3"/>
    <w:rsid w:val="00C920FC"/>
    <w:rsid w:val="00C92C9B"/>
    <w:rsid w:val="00C959B7"/>
    <w:rsid w:val="00C964E7"/>
    <w:rsid w:val="00C9699A"/>
    <w:rsid w:val="00C97063"/>
    <w:rsid w:val="00C97330"/>
    <w:rsid w:val="00CA00DE"/>
    <w:rsid w:val="00CA059B"/>
    <w:rsid w:val="00CA30CD"/>
    <w:rsid w:val="00CA31EB"/>
    <w:rsid w:val="00CA460F"/>
    <w:rsid w:val="00CA46CA"/>
    <w:rsid w:val="00CB1B68"/>
    <w:rsid w:val="00CB1C1A"/>
    <w:rsid w:val="00CB27BE"/>
    <w:rsid w:val="00CB4AD0"/>
    <w:rsid w:val="00CB51EC"/>
    <w:rsid w:val="00CB624E"/>
    <w:rsid w:val="00CB6636"/>
    <w:rsid w:val="00CB7E18"/>
    <w:rsid w:val="00CC3E7B"/>
    <w:rsid w:val="00CC5527"/>
    <w:rsid w:val="00CC5702"/>
    <w:rsid w:val="00CC58EF"/>
    <w:rsid w:val="00CC6EDB"/>
    <w:rsid w:val="00CC716E"/>
    <w:rsid w:val="00CD12A2"/>
    <w:rsid w:val="00CD1D23"/>
    <w:rsid w:val="00CD2872"/>
    <w:rsid w:val="00CD291F"/>
    <w:rsid w:val="00CD45D2"/>
    <w:rsid w:val="00CE0567"/>
    <w:rsid w:val="00CE354A"/>
    <w:rsid w:val="00CE41AD"/>
    <w:rsid w:val="00CE5EF8"/>
    <w:rsid w:val="00CE6589"/>
    <w:rsid w:val="00CE7FCC"/>
    <w:rsid w:val="00CF0AA0"/>
    <w:rsid w:val="00CF15F4"/>
    <w:rsid w:val="00CF184F"/>
    <w:rsid w:val="00CF1C26"/>
    <w:rsid w:val="00CF2FCB"/>
    <w:rsid w:val="00CF32C5"/>
    <w:rsid w:val="00CF7139"/>
    <w:rsid w:val="00D00B68"/>
    <w:rsid w:val="00D01CDE"/>
    <w:rsid w:val="00D02F36"/>
    <w:rsid w:val="00D037BB"/>
    <w:rsid w:val="00D0441F"/>
    <w:rsid w:val="00D06139"/>
    <w:rsid w:val="00D065A9"/>
    <w:rsid w:val="00D06668"/>
    <w:rsid w:val="00D10318"/>
    <w:rsid w:val="00D107E7"/>
    <w:rsid w:val="00D119AA"/>
    <w:rsid w:val="00D11EDF"/>
    <w:rsid w:val="00D126D2"/>
    <w:rsid w:val="00D15A23"/>
    <w:rsid w:val="00D16C55"/>
    <w:rsid w:val="00D16EE8"/>
    <w:rsid w:val="00D170E6"/>
    <w:rsid w:val="00D1723D"/>
    <w:rsid w:val="00D2256E"/>
    <w:rsid w:val="00D24390"/>
    <w:rsid w:val="00D246F7"/>
    <w:rsid w:val="00D2583C"/>
    <w:rsid w:val="00D258BE"/>
    <w:rsid w:val="00D26358"/>
    <w:rsid w:val="00D26981"/>
    <w:rsid w:val="00D26CB1"/>
    <w:rsid w:val="00D304A3"/>
    <w:rsid w:val="00D31021"/>
    <w:rsid w:val="00D31386"/>
    <w:rsid w:val="00D31AF1"/>
    <w:rsid w:val="00D32878"/>
    <w:rsid w:val="00D32C87"/>
    <w:rsid w:val="00D330FD"/>
    <w:rsid w:val="00D34888"/>
    <w:rsid w:val="00D34A8C"/>
    <w:rsid w:val="00D350DC"/>
    <w:rsid w:val="00D35C33"/>
    <w:rsid w:val="00D37869"/>
    <w:rsid w:val="00D403DF"/>
    <w:rsid w:val="00D411C7"/>
    <w:rsid w:val="00D43446"/>
    <w:rsid w:val="00D45F16"/>
    <w:rsid w:val="00D47CB4"/>
    <w:rsid w:val="00D514B1"/>
    <w:rsid w:val="00D529F4"/>
    <w:rsid w:val="00D53876"/>
    <w:rsid w:val="00D53EA6"/>
    <w:rsid w:val="00D54F16"/>
    <w:rsid w:val="00D55FBC"/>
    <w:rsid w:val="00D56577"/>
    <w:rsid w:val="00D56D3E"/>
    <w:rsid w:val="00D56E71"/>
    <w:rsid w:val="00D57630"/>
    <w:rsid w:val="00D57CD5"/>
    <w:rsid w:val="00D61E9E"/>
    <w:rsid w:val="00D62C9F"/>
    <w:rsid w:val="00D634C6"/>
    <w:rsid w:val="00D6367D"/>
    <w:rsid w:val="00D656C9"/>
    <w:rsid w:val="00D6630F"/>
    <w:rsid w:val="00D67A3F"/>
    <w:rsid w:val="00D707B3"/>
    <w:rsid w:val="00D71A77"/>
    <w:rsid w:val="00D85097"/>
    <w:rsid w:val="00D85A8E"/>
    <w:rsid w:val="00D85D59"/>
    <w:rsid w:val="00D873B4"/>
    <w:rsid w:val="00D90A35"/>
    <w:rsid w:val="00D90D08"/>
    <w:rsid w:val="00D925CB"/>
    <w:rsid w:val="00D9374F"/>
    <w:rsid w:val="00D94186"/>
    <w:rsid w:val="00D95821"/>
    <w:rsid w:val="00D97C13"/>
    <w:rsid w:val="00D97D0B"/>
    <w:rsid w:val="00DA172F"/>
    <w:rsid w:val="00DA19CD"/>
    <w:rsid w:val="00DA1AA4"/>
    <w:rsid w:val="00DA3F78"/>
    <w:rsid w:val="00DA4EF9"/>
    <w:rsid w:val="00DA5665"/>
    <w:rsid w:val="00DA7719"/>
    <w:rsid w:val="00DA7AA7"/>
    <w:rsid w:val="00DA7E8A"/>
    <w:rsid w:val="00DB07CA"/>
    <w:rsid w:val="00DB1271"/>
    <w:rsid w:val="00DB271A"/>
    <w:rsid w:val="00DB2876"/>
    <w:rsid w:val="00DB35D3"/>
    <w:rsid w:val="00DB55D1"/>
    <w:rsid w:val="00DB6CB2"/>
    <w:rsid w:val="00DB726F"/>
    <w:rsid w:val="00DB7AD9"/>
    <w:rsid w:val="00DC0C3A"/>
    <w:rsid w:val="00DC1312"/>
    <w:rsid w:val="00DC29B3"/>
    <w:rsid w:val="00DC5B1C"/>
    <w:rsid w:val="00DC6653"/>
    <w:rsid w:val="00DC6737"/>
    <w:rsid w:val="00DC7AFF"/>
    <w:rsid w:val="00DC7D73"/>
    <w:rsid w:val="00DD15AA"/>
    <w:rsid w:val="00DD1CB1"/>
    <w:rsid w:val="00DD3BC2"/>
    <w:rsid w:val="00DD472C"/>
    <w:rsid w:val="00DD679F"/>
    <w:rsid w:val="00DD7D8A"/>
    <w:rsid w:val="00DE3A88"/>
    <w:rsid w:val="00DE43CC"/>
    <w:rsid w:val="00DE4A88"/>
    <w:rsid w:val="00DE572E"/>
    <w:rsid w:val="00DE5FB2"/>
    <w:rsid w:val="00DE69AE"/>
    <w:rsid w:val="00DE7250"/>
    <w:rsid w:val="00DF178C"/>
    <w:rsid w:val="00DF25CF"/>
    <w:rsid w:val="00DF399C"/>
    <w:rsid w:val="00DF3C0A"/>
    <w:rsid w:val="00DF3DD3"/>
    <w:rsid w:val="00DF55BA"/>
    <w:rsid w:val="00DF5B68"/>
    <w:rsid w:val="00DF5D0F"/>
    <w:rsid w:val="00DF600B"/>
    <w:rsid w:val="00DF62C8"/>
    <w:rsid w:val="00DF6DAD"/>
    <w:rsid w:val="00DF6E88"/>
    <w:rsid w:val="00E03D09"/>
    <w:rsid w:val="00E04E16"/>
    <w:rsid w:val="00E04E8E"/>
    <w:rsid w:val="00E053FC"/>
    <w:rsid w:val="00E060B9"/>
    <w:rsid w:val="00E06D66"/>
    <w:rsid w:val="00E07BC5"/>
    <w:rsid w:val="00E111C5"/>
    <w:rsid w:val="00E1258B"/>
    <w:rsid w:val="00E1472F"/>
    <w:rsid w:val="00E14E24"/>
    <w:rsid w:val="00E16A8D"/>
    <w:rsid w:val="00E17ABB"/>
    <w:rsid w:val="00E204E9"/>
    <w:rsid w:val="00E216FB"/>
    <w:rsid w:val="00E22471"/>
    <w:rsid w:val="00E2247C"/>
    <w:rsid w:val="00E22726"/>
    <w:rsid w:val="00E27424"/>
    <w:rsid w:val="00E2779C"/>
    <w:rsid w:val="00E27846"/>
    <w:rsid w:val="00E302DA"/>
    <w:rsid w:val="00E332F2"/>
    <w:rsid w:val="00E34F59"/>
    <w:rsid w:val="00E352CA"/>
    <w:rsid w:val="00E354E7"/>
    <w:rsid w:val="00E356F0"/>
    <w:rsid w:val="00E4044F"/>
    <w:rsid w:val="00E42D3D"/>
    <w:rsid w:val="00E43513"/>
    <w:rsid w:val="00E44315"/>
    <w:rsid w:val="00E4483A"/>
    <w:rsid w:val="00E470D4"/>
    <w:rsid w:val="00E47A3F"/>
    <w:rsid w:val="00E50230"/>
    <w:rsid w:val="00E51DCA"/>
    <w:rsid w:val="00E520F9"/>
    <w:rsid w:val="00E52149"/>
    <w:rsid w:val="00E53550"/>
    <w:rsid w:val="00E54E03"/>
    <w:rsid w:val="00E553FE"/>
    <w:rsid w:val="00E60DA3"/>
    <w:rsid w:val="00E60FEF"/>
    <w:rsid w:val="00E6263C"/>
    <w:rsid w:val="00E632EC"/>
    <w:rsid w:val="00E63740"/>
    <w:rsid w:val="00E63979"/>
    <w:rsid w:val="00E63A02"/>
    <w:rsid w:val="00E71EDF"/>
    <w:rsid w:val="00E73818"/>
    <w:rsid w:val="00E75E22"/>
    <w:rsid w:val="00E75E5E"/>
    <w:rsid w:val="00E77349"/>
    <w:rsid w:val="00E77E2A"/>
    <w:rsid w:val="00E80228"/>
    <w:rsid w:val="00E80637"/>
    <w:rsid w:val="00E80A50"/>
    <w:rsid w:val="00E81277"/>
    <w:rsid w:val="00E81B25"/>
    <w:rsid w:val="00E81C16"/>
    <w:rsid w:val="00E81DAC"/>
    <w:rsid w:val="00E8337D"/>
    <w:rsid w:val="00E84365"/>
    <w:rsid w:val="00E8614B"/>
    <w:rsid w:val="00E861EB"/>
    <w:rsid w:val="00E9026F"/>
    <w:rsid w:val="00E91891"/>
    <w:rsid w:val="00E91DDB"/>
    <w:rsid w:val="00E92CD1"/>
    <w:rsid w:val="00E93193"/>
    <w:rsid w:val="00E937C9"/>
    <w:rsid w:val="00E93832"/>
    <w:rsid w:val="00E93A2A"/>
    <w:rsid w:val="00E94C54"/>
    <w:rsid w:val="00E95613"/>
    <w:rsid w:val="00E96E0B"/>
    <w:rsid w:val="00E97F89"/>
    <w:rsid w:val="00EA0586"/>
    <w:rsid w:val="00EA13B8"/>
    <w:rsid w:val="00EA2176"/>
    <w:rsid w:val="00EA2938"/>
    <w:rsid w:val="00EA2FB8"/>
    <w:rsid w:val="00EA3E2B"/>
    <w:rsid w:val="00EA448F"/>
    <w:rsid w:val="00EA4974"/>
    <w:rsid w:val="00EA542D"/>
    <w:rsid w:val="00EA6D14"/>
    <w:rsid w:val="00EA6DC6"/>
    <w:rsid w:val="00EA74E2"/>
    <w:rsid w:val="00EB1193"/>
    <w:rsid w:val="00EB379E"/>
    <w:rsid w:val="00EB4257"/>
    <w:rsid w:val="00EB4884"/>
    <w:rsid w:val="00EB50D2"/>
    <w:rsid w:val="00EB591B"/>
    <w:rsid w:val="00EB6C03"/>
    <w:rsid w:val="00EB6FDE"/>
    <w:rsid w:val="00EC0B1D"/>
    <w:rsid w:val="00EC2D9F"/>
    <w:rsid w:val="00EC2FB2"/>
    <w:rsid w:val="00EC4D10"/>
    <w:rsid w:val="00EC4E8D"/>
    <w:rsid w:val="00EC50BE"/>
    <w:rsid w:val="00EC5528"/>
    <w:rsid w:val="00EC55FF"/>
    <w:rsid w:val="00EC6406"/>
    <w:rsid w:val="00EC6750"/>
    <w:rsid w:val="00EC7850"/>
    <w:rsid w:val="00ED1259"/>
    <w:rsid w:val="00ED1517"/>
    <w:rsid w:val="00ED1F9F"/>
    <w:rsid w:val="00ED33C1"/>
    <w:rsid w:val="00ED3BCE"/>
    <w:rsid w:val="00ED57DD"/>
    <w:rsid w:val="00ED5ED3"/>
    <w:rsid w:val="00ED6D70"/>
    <w:rsid w:val="00EE1363"/>
    <w:rsid w:val="00EE1D84"/>
    <w:rsid w:val="00EE26A2"/>
    <w:rsid w:val="00EE729E"/>
    <w:rsid w:val="00EF09C2"/>
    <w:rsid w:val="00EF09FE"/>
    <w:rsid w:val="00EF10E9"/>
    <w:rsid w:val="00EF13F6"/>
    <w:rsid w:val="00EF20B6"/>
    <w:rsid w:val="00EF37EB"/>
    <w:rsid w:val="00EF3A23"/>
    <w:rsid w:val="00EF43D2"/>
    <w:rsid w:val="00EF5B24"/>
    <w:rsid w:val="00EF677E"/>
    <w:rsid w:val="00F02883"/>
    <w:rsid w:val="00F02DBD"/>
    <w:rsid w:val="00F03051"/>
    <w:rsid w:val="00F04B41"/>
    <w:rsid w:val="00F04C78"/>
    <w:rsid w:val="00F055B9"/>
    <w:rsid w:val="00F06498"/>
    <w:rsid w:val="00F07CB1"/>
    <w:rsid w:val="00F10372"/>
    <w:rsid w:val="00F11346"/>
    <w:rsid w:val="00F11D47"/>
    <w:rsid w:val="00F12359"/>
    <w:rsid w:val="00F123D0"/>
    <w:rsid w:val="00F139BE"/>
    <w:rsid w:val="00F13B71"/>
    <w:rsid w:val="00F14A6D"/>
    <w:rsid w:val="00F1586C"/>
    <w:rsid w:val="00F15987"/>
    <w:rsid w:val="00F16A69"/>
    <w:rsid w:val="00F16CFA"/>
    <w:rsid w:val="00F1761C"/>
    <w:rsid w:val="00F17DCB"/>
    <w:rsid w:val="00F212C4"/>
    <w:rsid w:val="00F22292"/>
    <w:rsid w:val="00F24352"/>
    <w:rsid w:val="00F243BB"/>
    <w:rsid w:val="00F24E10"/>
    <w:rsid w:val="00F27668"/>
    <w:rsid w:val="00F31F0B"/>
    <w:rsid w:val="00F34DBA"/>
    <w:rsid w:val="00F362A9"/>
    <w:rsid w:val="00F364EF"/>
    <w:rsid w:val="00F368C0"/>
    <w:rsid w:val="00F371D7"/>
    <w:rsid w:val="00F373D9"/>
    <w:rsid w:val="00F41E4C"/>
    <w:rsid w:val="00F42292"/>
    <w:rsid w:val="00F45317"/>
    <w:rsid w:val="00F4587B"/>
    <w:rsid w:val="00F45C07"/>
    <w:rsid w:val="00F46625"/>
    <w:rsid w:val="00F47D62"/>
    <w:rsid w:val="00F507D9"/>
    <w:rsid w:val="00F516CC"/>
    <w:rsid w:val="00F53290"/>
    <w:rsid w:val="00F53501"/>
    <w:rsid w:val="00F54A10"/>
    <w:rsid w:val="00F5564D"/>
    <w:rsid w:val="00F556C6"/>
    <w:rsid w:val="00F55E4F"/>
    <w:rsid w:val="00F57354"/>
    <w:rsid w:val="00F57C7C"/>
    <w:rsid w:val="00F60936"/>
    <w:rsid w:val="00F60C72"/>
    <w:rsid w:val="00F61CE8"/>
    <w:rsid w:val="00F61E77"/>
    <w:rsid w:val="00F624AD"/>
    <w:rsid w:val="00F63100"/>
    <w:rsid w:val="00F6315B"/>
    <w:rsid w:val="00F6510E"/>
    <w:rsid w:val="00F6596E"/>
    <w:rsid w:val="00F66AEB"/>
    <w:rsid w:val="00F66F6F"/>
    <w:rsid w:val="00F70310"/>
    <w:rsid w:val="00F725C5"/>
    <w:rsid w:val="00F732F0"/>
    <w:rsid w:val="00F73308"/>
    <w:rsid w:val="00F73695"/>
    <w:rsid w:val="00F73BFF"/>
    <w:rsid w:val="00F74835"/>
    <w:rsid w:val="00F7633F"/>
    <w:rsid w:val="00F76600"/>
    <w:rsid w:val="00F80614"/>
    <w:rsid w:val="00F81B4D"/>
    <w:rsid w:val="00F82E5C"/>
    <w:rsid w:val="00F86112"/>
    <w:rsid w:val="00F879E0"/>
    <w:rsid w:val="00F87A4A"/>
    <w:rsid w:val="00F925DB"/>
    <w:rsid w:val="00F927C2"/>
    <w:rsid w:val="00F92877"/>
    <w:rsid w:val="00F92C0D"/>
    <w:rsid w:val="00F932F0"/>
    <w:rsid w:val="00F9368C"/>
    <w:rsid w:val="00F94A94"/>
    <w:rsid w:val="00F95FCE"/>
    <w:rsid w:val="00F963D8"/>
    <w:rsid w:val="00F96C9A"/>
    <w:rsid w:val="00F973A4"/>
    <w:rsid w:val="00F97761"/>
    <w:rsid w:val="00F97DAD"/>
    <w:rsid w:val="00FA08F8"/>
    <w:rsid w:val="00FA2042"/>
    <w:rsid w:val="00FA24A6"/>
    <w:rsid w:val="00FA2665"/>
    <w:rsid w:val="00FA3F62"/>
    <w:rsid w:val="00FA653E"/>
    <w:rsid w:val="00FA6BB4"/>
    <w:rsid w:val="00FB11F1"/>
    <w:rsid w:val="00FB1D4D"/>
    <w:rsid w:val="00FB233D"/>
    <w:rsid w:val="00FB2C5E"/>
    <w:rsid w:val="00FB35B1"/>
    <w:rsid w:val="00FB70B6"/>
    <w:rsid w:val="00FB76AB"/>
    <w:rsid w:val="00FC0943"/>
    <w:rsid w:val="00FC0E14"/>
    <w:rsid w:val="00FC1B87"/>
    <w:rsid w:val="00FC2D7F"/>
    <w:rsid w:val="00FC3D3D"/>
    <w:rsid w:val="00FC3FA9"/>
    <w:rsid w:val="00FC79A6"/>
    <w:rsid w:val="00FC7A43"/>
    <w:rsid w:val="00FD0016"/>
    <w:rsid w:val="00FD1B27"/>
    <w:rsid w:val="00FD4DD9"/>
    <w:rsid w:val="00FD5CA5"/>
    <w:rsid w:val="00FD5EE2"/>
    <w:rsid w:val="00FE0E15"/>
    <w:rsid w:val="00FE11A0"/>
    <w:rsid w:val="00FE1276"/>
    <w:rsid w:val="00FE2FD2"/>
    <w:rsid w:val="00FE5186"/>
    <w:rsid w:val="00FE77D4"/>
    <w:rsid w:val="00FF1332"/>
    <w:rsid w:val="00FF40F1"/>
    <w:rsid w:val="00FF71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colormru v:ext="edit" colors="#007d7d,#ff8200,#007f82,#066,#f90,#ff8c3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3E13"/>
    <w:pPr>
      <w:widowControl w:val="0"/>
      <w:autoSpaceDE w:val="0"/>
      <w:autoSpaceDN w:val="0"/>
      <w:adjustRightInd w:val="0"/>
    </w:pPr>
    <w:rPr>
      <w:rFonts w:ascii="Times New Roman" w:hAnsi="Times New Roman"/>
      <w:szCs w:val="24"/>
    </w:rPr>
  </w:style>
  <w:style w:type="paragraph" w:styleId="Heading1">
    <w:name w:val="heading 1"/>
    <w:basedOn w:val="Normal"/>
    <w:next w:val="Normal"/>
    <w:qFormat/>
    <w:rsid w:val="00790366"/>
    <w:pPr>
      <w:keepNext/>
      <w:spacing w:after="480"/>
      <w:outlineLvl w:val="0"/>
    </w:pPr>
    <w:rPr>
      <w:rFonts w:cs="Arial"/>
      <w:b/>
      <w:bCs/>
    </w:rPr>
  </w:style>
  <w:style w:type="paragraph" w:styleId="Heading2">
    <w:name w:val="heading 2"/>
    <w:basedOn w:val="Normal"/>
    <w:next w:val="Normal"/>
    <w:qFormat/>
    <w:rsid w:val="00532D8D"/>
    <w:pPr>
      <w:keepNext/>
      <w:tabs>
        <w:tab w:val="right" w:pos="9582"/>
      </w:tabs>
      <w:spacing w:before="480" w:after="200"/>
      <w:outlineLvl w:val="1"/>
    </w:pPr>
    <w:rPr>
      <w:b/>
      <w:color w:val="003693"/>
      <w:sz w:val="24"/>
    </w:rPr>
  </w:style>
  <w:style w:type="paragraph" w:styleId="Heading3">
    <w:name w:val="heading 3"/>
    <w:basedOn w:val="Normal"/>
    <w:next w:val="Normal"/>
    <w:qFormat/>
    <w:rsid w:val="000E4BFB"/>
    <w:pPr>
      <w:tabs>
        <w:tab w:val="right" w:pos="9582"/>
      </w:tabs>
      <w:spacing w:before="240" w:after="120"/>
      <w:outlineLvl w:val="2"/>
    </w:pPr>
    <w:rPr>
      <w:b/>
      <w:color w:val="003693"/>
    </w:rPr>
  </w:style>
  <w:style w:type="paragraph" w:styleId="Heading4">
    <w:name w:val="heading 4"/>
    <w:basedOn w:val="Normal"/>
    <w:next w:val="Normal"/>
    <w:qFormat/>
    <w:rsid w:val="007D61C5"/>
    <w:pPr>
      <w:keepNext/>
      <w:outlineLvl w:val="3"/>
    </w:pPr>
    <w:rPr>
      <w:b/>
      <w:i/>
    </w:rPr>
  </w:style>
  <w:style w:type="paragraph" w:styleId="Heading5">
    <w:name w:val="heading 5"/>
    <w:aliases w:val="Heading 5 Char"/>
    <w:basedOn w:val="Normal"/>
    <w:next w:val="Normal"/>
    <w:link w:val="Heading5Char1"/>
    <w:qFormat/>
    <w:rsid w:val="00532D8D"/>
    <w:pPr>
      <w:outlineLvl w:val="4"/>
    </w:pPr>
    <w:rPr>
      <w:rFonts w:ascii="Arial" w:hAnsi="Arial"/>
      <w:b/>
      <w:iCs/>
      <w:color w:val="003693"/>
      <w:szCs w:val="32"/>
      <w:lang w:val="en-GB"/>
    </w:rPr>
  </w:style>
  <w:style w:type="paragraph" w:styleId="Heading6">
    <w:name w:val="heading 6"/>
    <w:basedOn w:val="Normal"/>
    <w:next w:val="Normal"/>
    <w:qFormat/>
    <w:rsid w:val="002C7DA8"/>
    <w:pPr>
      <w:keepNext/>
      <w:outlineLvl w:val="5"/>
    </w:pPr>
  </w:style>
  <w:style w:type="paragraph" w:styleId="Heading7">
    <w:name w:val="heading 7"/>
    <w:basedOn w:val="Normal"/>
    <w:next w:val="Normal"/>
    <w:qFormat/>
    <w:rsid w:val="002C7DA8"/>
    <w:pPr>
      <w:keepNext/>
      <w:outlineLvl w:val="6"/>
    </w:pPr>
    <w:rPr>
      <w:b/>
      <w:sz w:val="24"/>
    </w:rPr>
  </w:style>
  <w:style w:type="paragraph" w:styleId="Heading8">
    <w:name w:val="heading 8"/>
    <w:basedOn w:val="Normal"/>
    <w:next w:val="Normal"/>
    <w:qFormat/>
    <w:rsid w:val="002C7DA8"/>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327609"/>
    <w:rPr>
      <w:rFonts w:ascii="Arial" w:hAnsi="Arial"/>
      <w:color w:val="auto"/>
      <w:sz w:val="20"/>
      <w:szCs w:val="20"/>
      <w:u w:val="single" w:color="000080"/>
    </w:rPr>
  </w:style>
  <w:style w:type="table" w:styleId="TableGrid">
    <w:name w:val="Table Grid"/>
    <w:basedOn w:val="TableNormal"/>
    <w:semiHidden/>
    <w:rsid w:val="007B247D"/>
    <w:pPr>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DD472C"/>
  </w:style>
  <w:style w:type="paragraph" w:customStyle="1" w:styleId="Bullets">
    <w:name w:val="Bullets"/>
    <w:basedOn w:val="Normal"/>
    <w:next w:val="Normal"/>
    <w:semiHidden/>
    <w:rsid w:val="00E354E7"/>
  </w:style>
  <w:style w:type="paragraph" w:styleId="NormalIndent">
    <w:name w:val="Normal Indent"/>
    <w:basedOn w:val="Normal"/>
    <w:next w:val="Normal"/>
    <w:semiHidden/>
    <w:rsid w:val="00E354E7"/>
  </w:style>
  <w:style w:type="paragraph" w:styleId="BodyText">
    <w:name w:val="Body Text"/>
    <w:basedOn w:val="Normal"/>
    <w:semiHidden/>
    <w:rsid w:val="00327609"/>
    <w:pPr>
      <w:spacing w:before="120" w:after="120" w:line="220" w:lineRule="atLeast"/>
      <w:jc w:val="both"/>
    </w:pPr>
  </w:style>
  <w:style w:type="paragraph" w:customStyle="1" w:styleId="Action">
    <w:name w:val="Action"/>
    <w:basedOn w:val="Normal"/>
    <w:semiHidden/>
    <w:rsid w:val="00D119AA"/>
    <w:pPr>
      <w:jc w:val="right"/>
    </w:pPr>
    <w:rPr>
      <w:sz w:val="18"/>
    </w:rPr>
  </w:style>
  <w:style w:type="paragraph" w:styleId="Footer">
    <w:name w:val="footer"/>
    <w:basedOn w:val="Header"/>
    <w:semiHidden/>
    <w:rsid w:val="0099048C"/>
    <w:pPr>
      <w:tabs>
        <w:tab w:val="center" w:pos="4791"/>
        <w:tab w:val="right" w:pos="9582"/>
      </w:tabs>
    </w:pPr>
    <w:rPr>
      <w:sz w:val="16"/>
    </w:rPr>
  </w:style>
  <w:style w:type="paragraph" w:styleId="BalloonText">
    <w:name w:val="Balloon Text"/>
    <w:basedOn w:val="Normal"/>
    <w:semiHidden/>
    <w:rsid w:val="00602CAD"/>
    <w:rPr>
      <w:rFonts w:ascii="Tahoma" w:hAnsi="Tahoma" w:cs="Tahoma"/>
      <w:sz w:val="16"/>
      <w:szCs w:val="16"/>
    </w:rPr>
  </w:style>
  <w:style w:type="paragraph" w:styleId="BodyText2">
    <w:name w:val="Body Text 2"/>
    <w:basedOn w:val="Normal"/>
    <w:rsid w:val="00A26963"/>
    <w:pPr>
      <w:spacing w:after="40"/>
      <w:outlineLvl w:val="0"/>
    </w:pPr>
  </w:style>
  <w:style w:type="paragraph" w:customStyle="1" w:styleId="AnswerBullet2">
    <w:name w:val="Answer Bullet 2"/>
    <w:basedOn w:val="Normal"/>
    <w:semiHidden/>
    <w:rsid w:val="0075582A"/>
    <w:pPr>
      <w:numPr>
        <w:numId w:val="2"/>
      </w:numPr>
    </w:pPr>
  </w:style>
  <w:style w:type="paragraph" w:customStyle="1" w:styleId="CVbullet">
    <w:name w:val="CV bullet"/>
    <w:basedOn w:val="ListBullet"/>
    <w:rsid w:val="00791F53"/>
    <w:pPr>
      <w:numPr>
        <w:numId w:val="3"/>
      </w:numPr>
      <w:spacing w:after="120"/>
    </w:pPr>
  </w:style>
  <w:style w:type="paragraph" w:customStyle="1" w:styleId="CVHeading2">
    <w:name w:val="CV Heading 2"/>
    <w:basedOn w:val="Normal"/>
    <w:rsid w:val="00791F53"/>
    <w:pPr>
      <w:keepNext/>
      <w:tabs>
        <w:tab w:val="right" w:pos="9582"/>
      </w:tabs>
      <w:spacing w:before="480" w:after="200"/>
    </w:pPr>
    <w:rPr>
      <w:b/>
      <w:color w:val="111987"/>
      <w:sz w:val="24"/>
    </w:rPr>
  </w:style>
  <w:style w:type="paragraph" w:styleId="ListBullet">
    <w:name w:val="List Bullet"/>
    <w:basedOn w:val="Normal"/>
    <w:autoRedefine/>
    <w:semiHidden/>
    <w:rsid w:val="0075582A"/>
    <w:pPr>
      <w:numPr>
        <w:numId w:val="1"/>
      </w:numPr>
    </w:pPr>
  </w:style>
  <w:style w:type="paragraph" w:customStyle="1" w:styleId="CVHeading3">
    <w:name w:val="CV Heading 3"/>
    <w:basedOn w:val="Normal"/>
    <w:rsid w:val="00791F53"/>
    <w:pPr>
      <w:keepNext/>
      <w:tabs>
        <w:tab w:val="right" w:pos="9582"/>
      </w:tabs>
      <w:spacing w:before="240" w:after="120"/>
    </w:pPr>
    <w:rPr>
      <w:b/>
      <w:color w:val="111987"/>
    </w:rPr>
  </w:style>
  <w:style w:type="paragraph" w:customStyle="1" w:styleId="CVHeading5">
    <w:name w:val="CV Heading 5"/>
    <w:basedOn w:val="Normal"/>
    <w:rsid w:val="00791F53"/>
    <w:rPr>
      <w:b/>
      <w:color w:val="111987"/>
    </w:rPr>
  </w:style>
  <w:style w:type="paragraph" w:customStyle="1" w:styleId="CVBodytext">
    <w:name w:val="CV Body text"/>
    <w:basedOn w:val="Normal"/>
    <w:rsid w:val="00D1723D"/>
    <w:pPr>
      <w:spacing w:after="120"/>
      <w:jc w:val="both"/>
    </w:pPr>
  </w:style>
  <w:style w:type="paragraph" w:customStyle="1" w:styleId="CVName">
    <w:name w:val="CV Name"/>
    <w:basedOn w:val="Normal"/>
    <w:next w:val="CVDate"/>
    <w:semiHidden/>
    <w:rsid w:val="00791F53"/>
    <w:pPr>
      <w:tabs>
        <w:tab w:val="center" w:pos="4792"/>
      </w:tabs>
      <w:spacing w:line="360" w:lineRule="auto"/>
      <w:outlineLvl w:val="0"/>
    </w:pPr>
    <w:rPr>
      <w:b/>
      <w:color w:val="111987"/>
      <w:kern w:val="28"/>
      <w:sz w:val="32"/>
      <w:szCs w:val="32"/>
    </w:rPr>
  </w:style>
  <w:style w:type="paragraph" w:customStyle="1" w:styleId="CVDate">
    <w:name w:val="CV Date"/>
    <w:basedOn w:val="Normal"/>
    <w:next w:val="CVHeading2"/>
    <w:semiHidden/>
    <w:rsid w:val="00791F53"/>
    <w:pPr>
      <w:tabs>
        <w:tab w:val="center" w:pos="4792"/>
      </w:tabs>
      <w:spacing w:line="360" w:lineRule="auto"/>
      <w:outlineLvl w:val="0"/>
    </w:pPr>
    <w:rPr>
      <w:b/>
      <w:color w:val="111987"/>
      <w:kern w:val="28"/>
      <w:sz w:val="24"/>
      <w:szCs w:val="32"/>
    </w:rPr>
  </w:style>
  <w:style w:type="paragraph" w:customStyle="1" w:styleId="CVTitle">
    <w:name w:val="CV Title"/>
    <w:basedOn w:val="CVDate"/>
    <w:next w:val="CVName"/>
    <w:semiHidden/>
    <w:rsid w:val="00791F53"/>
    <w:rPr>
      <w:sz w:val="32"/>
    </w:rPr>
  </w:style>
  <w:style w:type="character" w:customStyle="1" w:styleId="Heading5Char1">
    <w:name w:val="Heading 5 Char1"/>
    <w:aliases w:val="Heading 5 Char Char"/>
    <w:link w:val="Heading5"/>
    <w:rsid w:val="00773E13"/>
    <w:rPr>
      <w:rFonts w:ascii="Arial" w:hAnsi="Arial"/>
      <w:b/>
      <w:iCs/>
      <w:color w:val="003693"/>
      <w:szCs w:val="32"/>
      <w:lang w:val="en-GB" w:eastAsia="en-US" w:bidi="ar-SA"/>
    </w:rPr>
  </w:style>
  <w:style w:type="character" w:customStyle="1" w:styleId="style11">
    <w:name w:val="style11"/>
    <w:rsid w:val="0067772C"/>
    <w:rPr>
      <w:rFonts w:ascii="Arial" w:hAnsi="Arial" w:cs="Arial" w:hint="default"/>
      <w:sz w:val="24"/>
      <w:szCs w:val="24"/>
    </w:rPr>
  </w:style>
  <w:style w:type="paragraph" w:styleId="NormalWeb">
    <w:name w:val="Normal (Web)"/>
    <w:basedOn w:val="Normal"/>
    <w:rsid w:val="000B40D2"/>
    <w:pPr>
      <w:widowControl/>
      <w:autoSpaceDE/>
      <w:autoSpaceDN/>
      <w:adjustRightInd/>
      <w:spacing w:before="100" w:beforeAutospacing="1" w:after="100" w:afterAutospacing="1"/>
    </w:pPr>
    <w:rPr>
      <w:sz w:val="24"/>
    </w:rPr>
  </w:style>
  <w:style w:type="paragraph" w:styleId="CommentText">
    <w:name w:val="annotation text"/>
    <w:basedOn w:val="Normal"/>
    <w:semiHidden/>
    <w:rsid w:val="00543E73"/>
    <w:pPr>
      <w:widowControl/>
      <w:autoSpaceDE/>
      <w:autoSpaceDN/>
      <w:adjustRightInd/>
    </w:pPr>
    <w:rPr>
      <w:szCs w:val="20"/>
    </w:rPr>
  </w:style>
  <w:style w:type="paragraph" w:styleId="CommentSubject">
    <w:name w:val="annotation subject"/>
    <w:basedOn w:val="CommentText"/>
    <w:next w:val="CommentText"/>
    <w:semiHidden/>
    <w:rsid w:val="00543E73"/>
    <w:rPr>
      <w:b/>
      <w:bCs/>
    </w:rPr>
  </w:style>
  <w:style w:type="character" w:styleId="PageNumber">
    <w:name w:val="page number"/>
    <w:basedOn w:val="DefaultParagraphFont"/>
    <w:rsid w:val="00792EE1"/>
  </w:style>
  <w:style w:type="paragraph" w:styleId="HTMLPreformatted">
    <w:name w:val="HTML Preformatted"/>
    <w:basedOn w:val="Normal"/>
    <w:rsid w:val="009344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Courier New" w:hAnsi="Courier New" w:cs="Courier New"/>
      <w:szCs w:val="20"/>
    </w:rPr>
  </w:style>
  <w:style w:type="character" w:customStyle="1" w:styleId="Normal1">
    <w:name w:val="Normal1"/>
    <w:basedOn w:val="DefaultParagraphFont"/>
    <w:rsid w:val="00055418"/>
  </w:style>
  <w:style w:type="character" w:customStyle="1" w:styleId="abouttext2">
    <w:name w:val="abouttext2"/>
    <w:rsid w:val="000E7B2B"/>
    <w:rPr>
      <w:rFonts w:ascii="Verdana" w:hAnsi="Verdana" w:hint="default"/>
      <w:strike w:val="0"/>
      <w:dstrike w:val="0"/>
      <w:color w:val="045084"/>
      <w:sz w:val="19"/>
      <w:szCs w:val="19"/>
      <w:u w:val="none"/>
      <w:effect w:val="none"/>
    </w:rPr>
  </w:style>
  <w:style w:type="paragraph" w:styleId="Revision">
    <w:name w:val="Revision"/>
    <w:hidden/>
    <w:uiPriority w:val="99"/>
    <w:semiHidden/>
    <w:rsid w:val="00B06D2E"/>
    <w:rPr>
      <w:rFonts w:ascii="Times New Roman" w:hAnsi="Times New Roman"/>
      <w:szCs w:val="24"/>
    </w:rPr>
  </w:style>
  <w:style w:type="character" w:customStyle="1" w:styleId="apple-tab-span">
    <w:name w:val="apple-tab-span"/>
    <w:basedOn w:val="DefaultParagraphFont"/>
    <w:rsid w:val="00B75165"/>
  </w:style>
  <w:style w:type="character" w:customStyle="1" w:styleId="apple-style-span">
    <w:name w:val="apple-style-span"/>
    <w:basedOn w:val="DefaultParagraphFont"/>
    <w:rsid w:val="00CE5EF8"/>
  </w:style>
  <w:style w:type="paragraph" w:customStyle="1" w:styleId="NormalJustified">
    <w:name w:val="Normal + Justified"/>
    <w:basedOn w:val="Normal"/>
    <w:rsid w:val="00E42D3D"/>
    <w:pPr>
      <w:widowControl/>
      <w:numPr>
        <w:numId w:val="10"/>
      </w:numPr>
      <w:autoSpaceDE/>
      <w:autoSpaceDN/>
      <w:adjustRightInd/>
    </w:pPr>
    <w:rPr>
      <w:rFonts w:cs="Angsana New"/>
      <w:szCs w:val="20"/>
    </w:rPr>
  </w:style>
  <w:style w:type="paragraph" w:customStyle="1" w:styleId="Bullet-2">
    <w:name w:val="Bullet-2"/>
    <w:basedOn w:val="Normal"/>
    <w:rsid w:val="00CB1B68"/>
    <w:pPr>
      <w:widowControl/>
      <w:numPr>
        <w:numId w:val="11"/>
      </w:numPr>
      <w:autoSpaceDE/>
      <w:autoSpaceDN/>
      <w:adjustRightInd/>
    </w:pPr>
    <w:rPr>
      <w:rFonts w:ascii="Arial" w:hAnsi="Arial" w:cs="Angsana New"/>
      <w:sz w:val="18"/>
      <w:szCs w:val="20"/>
    </w:rPr>
  </w:style>
  <w:style w:type="paragraph" w:styleId="ListParagraph">
    <w:name w:val="List Paragraph"/>
    <w:basedOn w:val="Normal"/>
    <w:uiPriority w:val="34"/>
    <w:qFormat/>
    <w:rsid w:val="00570AFE"/>
    <w:pPr>
      <w:widowControl/>
      <w:autoSpaceDE/>
      <w:autoSpaceDN/>
      <w:adjustRightInd/>
      <w:spacing w:after="200" w:line="276" w:lineRule="auto"/>
      <w:ind w:left="720"/>
      <w:contextualSpacing/>
    </w:pPr>
    <w:rPr>
      <w:rFonts w:ascii="Calibri" w:hAnsi="Calibri"/>
      <w:sz w:val="22"/>
      <w:szCs w:val="22"/>
    </w:rPr>
  </w:style>
  <w:style w:type="paragraph" w:styleId="Title">
    <w:name w:val="Title"/>
    <w:basedOn w:val="Normal"/>
    <w:link w:val="TitleChar"/>
    <w:qFormat/>
    <w:rsid w:val="00541015"/>
    <w:pPr>
      <w:widowControl/>
      <w:autoSpaceDE/>
      <w:autoSpaceDN/>
      <w:adjustRightInd/>
      <w:jc w:val="center"/>
    </w:pPr>
    <w:rPr>
      <w:b/>
      <w:szCs w:val="20"/>
      <w:u w:val="single"/>
    </w:rPr>
  </w:style>
  <w:style w:type="character" w:customStyle="1" w:styleId="TitleChar">
    <w:name w:val="Title Char"/>
    <w:link w:val="Title"/>
    <w:rsid w:val="00541015"/>
    <w:rPr>
      <w:rFonts w:ascii="Times New Roman" w:hAnsi="Times New Roman"/>
      <w:b/>
      <w:u w:val="single"/>
    </w:rPr>
  </w:style>
  <w:style w:type="character" w:customStyle="1" w:styleId="HeaderChar">
    <w:name w:val="Header Char"/>
    <w:link w:val="Header"/>
    <w:rsid w:val="008C1C0A"/>
    <w:rPr>
      <w:rFonts w:ascii="Times New Roman" w:hAnsi="Times New Roman"/>
      <w:szCs w:val="24"/>
    </w:rPr>
  </w:style>
  <w:style w:type="character" w:styleId="Strong">
    <w:name w:val="Strong"/>
    <w:qFormat/>
    <w:rsid w:val="008C1C0A"/>
    <w:rPr>
      <w:b/>
      <w:bCs/>
    </w:rPr>
  </w:style>
  <w:style w:type="character" w:styleId="Emphasis">
    <w:name w:val="Emphasis"/>
    <w:basedOn w:val="DefaultParagraphFont"/>
    <w:qFormat/>
    <w:rsid w:val="00EA3E2B"/>
    <w:rPr>
      <w:i/>
      <w:iCs/>
    </w:rPr>
  </w:style>
  <w:style w:type="character" w:customStyle="1" w:styleId="style241">
    <w:name w:val="style241"/>
    <w:basedOn w:val="DefaultParagraphFont"/>
    <w:rsid w:val="0043689A"/>
    <w:rPr>
      <w:rFonts w:ascii="Verdana" w:hAnsi="Verdana" w:cs="Verdana"/>
      <w:sz w:val="14"/>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9206263">
      <w:bodyDiv w:val="1"/>
      <w:marLeft w:val="0"/>
      <w:marRight w:val="0"/>
      <w:marTop w:val="0"/>
      <w:marBottom w:val="0"/>
      <w:divBdr>
        <w:top w:val="none" w:sz="0" w:space="0" w:color="auto"/>
        <w:left w:val="none" w:sz="0" w:space="0" w:color="auto"/>
        <w:bottom w:val="none" w:sz="0" w:space="0" w:color="auto"/>
        <w:right w:val="none" w:sz="0" w:space="0" w:color="auto"/>
      </w:divBdr>
    </w:div>
    <w:div w:id="766123838">
      <w:bodyDiv w:val="1"/>
      <w:marLeft w:val="0"/>
      <w:marRight w:val="0"/>
      <w:marTop w:val="0"/>
      <w:marBottom w:val="0"/>
      <w:divBdr>
        <w:top w:val="none" w:sz="0" w:space="0" w:color="auto"/>
        <w:left w:val="none" w:sz="0" w:space="0" w:color="auto"/>
        <w:bottom w:val="none" w:sz="0" w:space="0" w:color="auto"/>
        <w:right w:val="none" w:sz="0" w:space="0" w:color="auto"/>
      </w:divBdr>
      <w:divsChild>
        <w:div w:id="982588112">
          <w:marLeft w:val="0"/>
          <w:marRight w:val="0"/>
          <w:marTop w:val="0"/>
          <w:marBottom w:val="0"/>
          <w:divBdr>
            <w:top w:val="none" w:sz="0" w:space="0" w:color="auto"/>
            <w:left w:val="none" w:sz="0" w:space="0" w:color="auto"/>
            <w:bottom w:val="none" w:sz="0" w:space="0" w:color="auto"/>
            <w:right w:val="none" w:sz="0" w:space="0" w:color="auto"/>
          </w:divBdr>
        </w:div>
      </w:divsChild>
    </w:div>
    <w:div w:id="1081368240">
      <w:bodyDiv w:val="1"/>
      <w:marLeft w:val="0"/>
      <w:marRight w:val="0"/>
      <w:marTop w:val="0"/>
      <w:marBottom w:val="0"/>
      <w:divBdr>
        <w:top w:val="none" w:sz="0" w:space="0" w:color="auto"/>
        <w:left w:val="none" w:sz="0" w:space="0" w:color="auto"/>
        <w:bottom w:val="none" w:sz="0" w:space="0" w:color="auto"/>
        <w:right w:val="none" w:sz="0" w:space="0" w:color="auto"/>
      </w:divBdr>
      <w:divsChild>
        <w:div w:id="1817411428">
          <w:marLeft w:val="0"/>
          <w:marRight w:val="0"/>
          <w:marTop w:val="0"/>
          <w:marBottom w:val="0"/>
          <w:divBdr>
            <w:top w:val="none" w:sz="0" w:space="0" w:color="auto"/>
            <w:left w:val="none" w:sz="0" w:space="0" w:color="auto"/>
            <w:bottom w:val="none" w:sz="0" w:space="0" w:color="auto"/>
            <w:right w:val="none" w:sz="0" w:space="0" w:color="auto"/>
          </w:divBdr>
          <w:divsChild>
            <w:div w:id="188224549">
              <w:marLeft w:val="0"/>
              <w:marRight w:val="0"/>
              <w:marTop w:val="0"/>
              <w:marBottom w:val="0"/>
              <w:divBdr>
                <w:top w:val="none" w:sz="0" w:space="0" w:color="auto"/>
                <w:left w:val="none" w:sz="0" w:space="0" w:color="auto"/>
                <w:bottom w:val="none" w:sz="0" w:space="0" w:color="auto"/>
                <w:right w:val="none" w:sz="0" w:space="0" w:color="auto"/>
              </w:divBdr>
            </w:div>
            <w:div w:id="204493340">
              <w:marLeft w:val="0"/>
              <w:marRight w:val="0"/>
              <w:marTop w:val="0"/>
              <w:marBottom w:val="0"/>
              <w:divBdr>
                <w:top w:val="none" w:sz="0" w:space="0" w:color="auto"/>
                <w:left w:val="none" w:sz="0" w:space="0" w:color="auto"/>
                <w:bottom w:val="none" w:sz="0" w:space="0" w:color="auto"/>
                <w:right w:val="none" w:sz="0" w:space="0" w:color="auto"/>
              </w:divBdr>
            </w:div>
            <w:div w:id="249892537">
              <w:marLeft w:val="0"/>
              <w:marRight w:val="0"/>
              <w:marTop w:val="0"/>
              <w:marBottom w:val="0"/>
              <w:divBdr>
                <w:top w:val="none" w:sz="0" w:space="0" w:color="auto"/>
                <w:left w:val="none" w:sz="0" w:space="0" w:color="auto"/>
                <w:bottom w:val="none" w:sz="0" w:space="0" w:color="auto"/>
                <w:right w:val="none" w:sz="0" w:space="0" w:color="auto"/>
              </w:divBdr>
            </w:div>
            <w:div w:id="456879096">
              <w:marLeft w:val="0"/>
              <w:marRight w:val="0"/>
              <w:marTop w:val="0"/>
              <w:marBottom w:val="0"/>
              <w:divBdr>
                <w:top w:val="none" w:sz="0" w:space="0" w:color="auto"/>
                <w:left w:val="none" w:sz="0" w:space="0" w:color="auto"/>
                <w:bottom w:val="none" w:sz="0" w:space="0" w:color="auto"/>
                <w:right w:val="none" w:sz="0" w:space="0" w:color="auto"/>
              </w:divBdr>
            </w:div>
            <w:div w:id="777257413">
              <w:marLeft w:val="0"/>
              <w:marRight w:val="0"/>
              <w:marTop w:val="0"/>
              <w:marBottom w:val="0"/>
              <w:divBdr>
                <w:top w:val="none" w:sz="0" w:space="0" w:color="auto"/>
                <w:left w:val="none" w:sz="0" w:space="0" w:color="auto"/>
                <w:bottom w:val="none" w:sz="0" w:space="0" w:color="auto"/>
                <w:right w:val="none" w:sz="0" w:space="0" w:color="auto"/>
              </w:divBdr>
            </w:div>
            <w:div w:id="1007289084">
              <w:marLeft w:val="0"/>
              <w:marRight w:val="0"/>
              <w:marTop w:val="0"/>
              <w:marBottom w:val="0"/>
              <w:divBdr>
                <w:top w:val="none" w:sz="0" w:space="0" w:color="auto"/>
                <w:left w:val="none" w:sz="0" w:space="0" w:color="auto"/>
                <w:bottom w:val="none" w:sz="0" w:space="0" w:color="auto"/>
                <w:right w:val="none" w:sz="0" w:space="0" w:color="auto"/>
              </w:divBdr>
            </w:div>
            <w:div w:id="1025906436">
              <w:marLeft w:val="0"/>
              <w:marRight w:val="0"/>
              <w:marTop w:val="0"/>
              <w:marBottom w:val="0"/>
              <w:divBdr>
                <w:top w:val="none" w:sz="0" w:space="0" w:color="auto"/>
                <w:left w:val="none" w:sz="0" w:space="0" w:color="auto"/>
                <w:bottom w:val="none" w:sz="0" w:space="0" w:color="auto"/>
                <w:right w:val="none" w:sz="0" w:space="0" w:color="auto"/>
              </w:divBdr>
            </w:div>
            <w:div w:id="1554273510">
              <w:marLeft w:val="0"/>
              <w:marRight w:val="0"/>
              <w:marTop w:val="0"/>
              <w:marBottom w:val="0"/>
              <w:divBdr>
                <w:top w:val="none" w:sz="0" w:space="0" w:color="auto"/>
                <w:left w:val="none" w:sz="0" w:space="0" w:color="auto"/>
                <w:bottom w:val="none" w:sz="0" w:space="0" w:color="auto"/>
                <w:right w:val="none" w:sz="0" w:space="0" w:color="auto"/>
              </w:divBdr>
            </w:div>
            <w:div w:id="1825734640">
              <w:marLeft w:val="0"/>
              <w:marRight w:val="0"/>
              <w:marTop w:val="0"/>
              <w:marBottom w:val="0"/>
              <w:divBdr>
                <w:top w:val="none" w:sz="0" w:space="0" w:color="auto"/>
                <w:left w:val="none" w:sz="0" w:space="0" w:color="auto"/>
                <w:bottom w:val="none" w:sz="0" w:space="0" w:color="auto"/>
                <w:right w:val="none" w:sz="0" w:space="0" w:color="auto"/>
              </w:divBdr>
            </w:div>
            <w:div w:id="1827935364">
              <w:marLeft w:val="0"/>
              <w:marRight w:val="0"/>
              <w:marTop w:val="0"/>
              <w:marBottom w:val="0"/>
              <w:divBdr>
                <w:top w:val="none" w:sz="0" w:space="0" w:color="auto"/>
                <w:left w:val="none" w:sz="0" w:space="0" w:color="auto"/>
                <w:bottom w:val="none" w:sz="0" w:space="0" w:color="auto"/>
                <w:right w:val="none" w:sz="0" w:space="0" w:color="auto"/>
              </w:divBdr>
            </w:div>
            <w:div w:id="19125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0529">
      <w:bodyDiv w:val="1"/>
      <w:marLeft w:val="0"/>
      <w:marRight w:val="0"/>
      <w:marTop w:val="0"/>
      <w:marBottom w:val="0"/>
      <w:divBdr>
        <w:top w:val="none" w:sz="0" w:space="0" w:color="auto"/>
        <w:left w:val="none" w:sz="0" w:space="0" w:color="auto"/>
        <w:bottom w:val="none" w:sz="0" w:space="0" w:color="auto"/>
        <w:right w:val="none" w:sz="0" w:space="0" w:color="auto"/>
      </w:divBdr>
    </w:div>
    <w:div w:id="1716662332">
      <w:bodyDiv w:val="1"/>
      <w:marLeft w:val="0"/>
      <w:marRight w:val="0"/>
      <w:marTop w:val="0"/>
      <w:marBottom w:val="0"/>
      <w:divBdr>
        <w:top w:val="none" w:sz="0" w:space="0" w:color="auto"/>
        <w:left w:val="none" w:sz="0" w:space="0" w:color="auto"/>
        <w:bottom w:val="none" w:sz="0" w:space="0" w:color="auto"/>
        <w:right w:val="none" w:sz="0" w:space="0" w:color="auto"/>
      </w:divBdr>
      <w:divsChild>
        <w:div w:id="837506110">
          <w:marLeft w:val="0"/>
          <w:marRight w:val="0"/>
          <w:marTop w:val="0"/>
          <w:marBottom w:val="0"/>
          <w:divBdr>
            <w:top w:val="none" w:sz="0" w:space="0" w:color="auto"/>
            <w:left w:val="none" w:sz="0" w:space="0" w:color="auto"/>
            <w:bottom w:val="none" w:sz="0" w:space="0" w:color="auto"/>
            <w:right w:val="none" w:sz="0" w:space="0" w:color="auto"/>
          </w:divBdr>
          <w:divsChild>
            <w:div w:id="179323030">
              <w:marLeft w:val="0"/>
              <w:marRight w:val="0"/>
              <w:marTop w:val="0"/>
              <w:marBottom w:val="0"/>
              <w:divBdr>
                <w:top w:val="none" w:sz="0" w:space="0" w:color="auto"/>
                <w:left w:val="none" w:sz="0" w:space="0" w:color="auto"/>
                <w:bottom w:val="none" w:sz="0" w:space="0" w:color="auto"/>
                <w:right w:val="none" w:sz="0" w:space="0" w:color="auto"/>
              </w:divBdr>
            </w:div>
            <w:div w:id="424426047">
              <w:marLeft w:val="0"/>
              <w:marRight w:val="0"/>
              <w:marTop w:val="0"/>
              <w:marBottom w:val="0"/>
              <w:divBdr>
                <w:top w:val="none" w:sz="0" w:space="0" w:color="auto"/>
                <w:left w:val="none" w:sz="0" w:space="0" w:color="auto"/>
                <w:bottom w:val="none" w:sz="0" w:space="0" w:color="auto"/>
                <w:right w:val="none" w:sz="0" w:space="0" w:color="auto"/>
              </w:divBdr>
            </w:div>
            <w:div w:id="714429484">
              <w:marLeft w:val="0"/>
              <w:marRight w:val="0"/>
              <w:marTop w:val="0"/>
              <w:marBottom w:val="0"/>
              <w:divBdr>
                <w:top w:val="none" w:sz="0" w:space="0" w:color="auto"/>
                <w:left w:val="none" w:sz="0" w:space="0" w:color="auto"/>
                <w:bottom w:val="none" w:sz="0" w:space="0" w:color="auto"/>
                <w:right w:val="none" w:sz="0" w:space="0" w:color="auto"/>
              </w:divBdr>
            </w:div>
            <w:div w:id="832720262">
              <w:marLeft w:val="0"/>
              <w:marRight w:val="0"/>
              <w:marTop w:val="0"/>
              <w:marBottom w:val="0"/>
              <w:divBdr>
                <w:top w:val="none" w:sz="0" w:space="0" w:color="auto"/>
                <w:left w:val="none" w:sz="0" w:space="0" w:color="auto"/>
                <w:bottom w:val="none" w:sz="0" w:space="0" w:color="auto"/>
                <w:right w:val="none" w:sz="0" w:space="0" w:color="auto"/>
              </w:divBdr>
            </w:div>
            <w:div w:id="952178275">
              <w:marLeft w:val="0"/>
              <w:marRight w:val="0"/>
              <w:marTop w:val="0"/>
              <w:marBottom w:val="0"/>
              <w:divBdr>
                <w:top w:val="none" w:sz="0" w:space="0" w:color="auto"/>
                <w:left w:val="none" w:sz="0" w:space="0" w:color="auto"/>
                <w:bottom w:val="none" w:sz="0" w:space="0" w:color="auto"/>
                <w:right w:val="none" w:sz="0" w:space="0" w:color="auto"/>
              </w:divBdr>
            </w:div>
            <w:div w:id="1268804662">
              <w:marLeft w:val="0"/>
              <w:marRight w:val="0"/>
              <w:marTop w:val="0"/>
              <w:marBottom w:val="0"/>
              <w:divBdr>
                <w:top w:val="none" w:sz="0" w:space="0" w:color="auto"/>
                <w:left w:val="none" w:sz="0" w:space="0" w:color="auto"/>
                <w:bottom w:val="none" w:sz="0" w:space="0" w:color="auto"/>
                <w:right w:val="none" w:sz="0" w:space="0" w:color="auto"/>
              </w:divBdr>
            </w:div>
            <w:div w:id="1560168963">
              <w:marLeft w:val="0"/>
              <w:marRight w:val="0"/>
              <w:marTop w:val="0"/>
              <w:marBottom w:val="0"/>
              <w:divBdr>
                <w:top w:val="none" w:sz="0" w:space="0" w:color="auto"/>
                <w:left w:val="none" w:sz="0" w:space="0" w:color="auto"/>
                <w:bottom w:val="none" w:sz="0" w:space="0" w:color="auto"/>
                <w:right w:val="none" w:sz="0" w:space="0" w:color="auto"/>
              </w:divBdr>
            </w:div>
            <w:div w:id="1561986071">
              <w:marLeft w:val="0"/>
              <w:marRight w:val="0"/>
              <w:marTop w:val="0"/>
              <w:marBottom w:val="0"/>
              <w:divBdr>
                <w:top w:val="none" w:sz="0" w:space="0" w:color="auto"/>
                <w:left w:val="none" w:sz="0" w:space="0" w:color="auto"/>
                <w:bottom w:val="none" w:sz="0" w:space="0" w:color="auto"/>
                <w:right w:val="none" w:sz="0" w:space="0" w:color="auto"/>
              </w:divBdr>
            </w:div>
            <w:div w:id="1679116801">
              <w:marLeft w:val="0"/>
              <w:marRight w:val="0"/>
              <w:marTop w:val="0"/>
              <w:marBottom w:val="0"/>
              <w:divBdr>
                <w:top w:val="none" w:sz="0" w:space="0" w:color="auto"/>
                <w:left w:val="none" w:sz="0" w:space="0" w:color="auto"/>
                <w:bottom w:val="none" w:sz="0" w:space="0" w:color="auto"/>
                <w:right w:val="none" w:sz="0" w:space="0" w:color="auto"/>
              </w:divBdr>
            </w:div>
            <w:div w:id="1763136344">
              <w:marLeft w:val="0"/>
              <w:marRight w:val="0"/>
              <w:marTop w:val="0"/>
              <w:marBottom w:val="0"/>
              <w:divBdr>
                <w:top w:val="none" w:sz="0" w:space="0" w:color="auto"/>
                <w:left w:val="none" w:sz="0" w:space="0" w:color="auto"/>
                <w:bottom w:val="none" w:sz="0" w:space="0" w:color="auto"/>
                <w:right w:val="none" w:sz="0" w:space="0" w:color="auto"/>
              </w:divBdr>
            </w:div>
            <w:div w:id="189091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B91B5-25F0-4CA5-97EA-E1358C891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CV.dot</Template>
  <TotalTime>1</TotalTime>
  <Pages>3</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vt:lpstr>
    </vt:vector>
  </TitlesOfParts>
  <Company>Steria</Company>
  <LinksUpToDate>false</LinksUpToDate>
  <CharactersWithSpaces>4708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xiwkep</dc:creator>
  <cp:lastModifiedBy>SAP1</cp:lastModifiedBy>
  <cp:revision>3</cp:revision>
  <cp:lastPrinted>2011-11-21T21:27:00Z</cp:lastPrinted>
  <dcterms:created xsi:type="dcterms:W3CDTF">2016-07-06T12:21:00Z</dcterms:created>
  <dcterms:modified xsi:type="dcterms:W3CDTF">2016-07-06T15:25:00Z</dcterms:modified>
</cp:coreProperties>
</file>