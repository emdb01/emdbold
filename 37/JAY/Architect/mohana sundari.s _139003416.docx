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736" w:rsidRDefault="00D85645" w:rsidP="00A56736">
      <w:pPr>
        <w:pStyle w:val="CVName"/>
        <w:rPr>
          <w:rFonts w:asciiTheme="minorHAnsi" w:hAnsiTheme="minorHAnsi"/>
        </w:rPr>
      </w:pPr>
      <w:r>
        <w:rPr>
          <w:rFonts w:asciiTheme="minorHAnsi" w:hAnsi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5804535</wp:posOffset>
                </wp:positionH>
                <wp:positionV relativeFrom="paragraph">
                  <wp:posOffset>-851535</wp:posOffset>
                </wp:positionV>
                <wp:extent cx="914400" cy="914400"/>
                <wp:effectExtent l="0" t="0" r="0" b="0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86AA8" id="Rectangle 2" o:spid="_x0000_s1026" style="position:absolute;margin-left:457.05pt;margin-top:-67.05pt;width:1in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" stroked="f"/>
            </w:pict>
          </mc:Fallback>
        </mc:AlternateContent>
      </w:r>
      <w:r w:rsidR="00746616">
        <w:rPr>
          <w:rFonts w:asciiTheme="minorHAnsi" w:hAnsiTheme="minorHAnsi"/>
        </w:rPr>
        <w:t>Mohana Sundari S</w:t>
      </w:r>
    </w:p>
    <w:p w:rsidR="00A56736" w:rsidRDefault="00746616" w:rsidP="00A56736">
      <w:pPr>
        <w:pStyle w:val="CVJobtitle"/>
        <w:rPr>
          <w:rFonts w:asciiTheme="minorHAnsi" w:hAnsiTheme="minorHAnsi"/>
        </w:rPr>
      </w:pPr>
      <w:r>
        <w:rPr>
          <w:rFonts w:asciiTheme="minorHAnsi" w:hAnsiTheme="minorHAnsi"/>
        </w:rPr>
        <w:t>Senior BIM Architect</w:t>
      </w:r>
    </w:p>
    <w:p w:rsidR="00A56736" w:rsidRDefault="00A56736" w:rsidP="00A56736">
      <w:pPr>
        <w:pStyle w:val="CVJobtitle"/>
        <w:rPr>
          <w:rFonts w:asciiTheme="minorHAnsi" w:hAnsiTheme="minorHAnsi"/>
        </w:rPr>
      </w:pPr>
      <w:r>
        <w:rPr>
          <w:rFonts w:asciiTheme="minorHAnsi" w:hAnsiTheme="minorHAnsi"/>
        </w:rPr>
        <w:t>Property</w:t>
      </w:r>
    </w:p>
    <w:tbl>
      <w:tblPr>
        <w:tblStyle w:val="AtkinsCV"/>
        <w:tblW w:w="5000" w:type="pct"/>
        <w:tblCellMar>
          <w:bottom w:w="0" w:type="dxa"/>
        </w:tblCellMar>
        <w:tblLook w:val="04A0" w:firstRow="1" w:lastRow="0" w:firstColumn="1" w:lastColumn="0" w:noHBand="0" w:noVBand="1"/>
      </w:tblPr>
      <w:tblGrid>
        <w:gridCol w:w="3166"/>
        <w:gridCol w:w="144"/>
        <w:gridCol w:w="3168"/>
        <w:gridCol w:w="144"/>
        <w:gridCol w:w="3131"/>
      </w:tblGrid>
      <w:tr w:rsidR="005E1B14" w:rsidRPr="00CC44BA" w:rsidTr="00CC4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119"/>
        </w:trPr>
        <w:tc>
          <w:tcPr>
            <w:tcW w:w="3321" w:type="pct"/>
            <w:gridSpan w:val="3"/>
          </w:tcPr>
          <w:p w:rsidR="005E1B14" w:rsidRPr="00CC44BA" w:rsidRDefault="004330B0" w:rsidP="00E539A2">
            <w:pPr>
              <w:pStyle w:val="CVName"/>
              <w:rPr>
                <w:rFonts w:asciiTheme="minorHAnsi" w:hAnsiTheme="minorHAnsi"/>
              </w:rPr>
            </w:pPr>
            <w:r w:rsidRPr="00CC44BA">
              <w:rPr>
                <w:rFonts w:asciiTheme="minorHAnsi" w:hAnsiTheme="minorHAnsi"/>
              </w:rPr>
              <w:fldChar w:fldCharType="begin"/>
            </w:r>
            <w:r w:rsidR="00313493" w:rsidRPr="00CC44BA">
              <w:rPr>
                <w:rFonts w:asciiTheme="minorHAnsi" w:hAnsiTheme="minorHAnsi"/>
              </w:rPr>
              <w:instrText xml:space="preserve"> DOC</w:instrText>
            </w:r>
            <w:r w:rsidR="004053BD" w:rsidRPr="00CC44BA">
              <w:rPr>
                <w:rFonts w:asciiTheme="minorHAnsi" w:hAnsiTheme="minorHAnsi"/>
              </w:rPr>
              <w:instrText>VARIABLE</w:instrText>
            </w:r>
            <w:r w:rsidR="00FF30EF" w:rsidRPr="00CC44BA">
              <w:rPr>
                <w:rFonts w:asciiTheme="minorHAnsi" w:hAnsiTheme="minorHAnsi"/>
              </w:rPr>
              <w:instrText xml:space="preserve"> "</w:instrText>
            </w:r>
            <w:r w:rsidR="00313493" w:rsidRPr="00CC44BA">
              <w:rPr>
                <w:rFonts w:asciiTheme="minorHAnsi" w:hAnsiTheme="minorHAnsi"/>
              </w:rPr>
              <w:instrText xml:space="preserve">DocName"  </w:instrText>
            </w:r>
            <w:r w:rsidRPr="00CC44BA">
              <w:rPr>
                <w:rFonts w:asciiTheme="minorHAnsi" w:hAnsiTheme="minorHAnsi"/>
              </w:rPr>
              <w:fldChar w:fldCharType="separate"/>
            </w:r>
            <w:r w:rsidR="00CC44BA" w:rsidRPr="00CC44BA">
              <w:rPr>
                <w:rFonts w:asciiTheme="minorHAnsi" w:hAnsiTheme="minorHAnsi"/>
              </w:rPr>
              <w:t xml:space="preserve"> </w:t>
            </w:r>
            <w:r w:rsidRPr="00CC44BA">
              <w:rPr>
                <w:rFonts w:asciiTheme="minorHAnsi" w:hAnsiTheme="minorHAnsi"/>
              </w:rPr>
              <w:fldChar w:fldCharType="end"/>
            </w:r>
          </w:p>
          <w:p w:rsidR="005E1B14" w:rsidRPr="00CC44BA" w:rsidRDefault="004330B0" w:rsidP="00E539A2">
            <w:pPr>
              <w:pStyle w:val="CVJobtitle"/>
              <w:rPr>
                <w:rFonts w:asciiTheme="minorHAnsi" w:hAnsiTheme="minorHAnsi"/>
              </w:rPr>
            </w:pPr>
            <w:r w:rsidRPr="00CC44BA">
              <w:rPr>
                <w:rFonts w:asciiTheme="minorHAnsi" w:hAnsiTheme="minorHAnsi"/>
              </w:rPr>
              <w:fldChar w:fldCharType="begin"/>
            </w:r>
            <w:r w:rsidR="00313493" w:rsidRPr="00CC44BA">
              <w:rPr>
                <w:rFonts w:asciiTheme="minorHAnsi" w:hAnsiTheme="minorHAnsi"/>
              </w:rPr>
              <w:instrText xml:space="preserve"> DOC</w:instrText>
            </w:r>
            <w:r w:rsidR="004053BD" w:rsidRPr="00CC44BA">
              <w:rPr>
                <w:rFonts w:asciiTheme="minorHAnsi" w:hAnsiTheme="minorHAnsi"/>
              </w:rPr>
              <w:instrText>VARIABLE</w:instrText>
            </w:r>
            <w:r w:rsidR="00FF30EF" w:rsidRPr="00CC44BA">
              <w:rPr>
                <w:rFonts w:asciiTheme="minorHAnsi" w:hAnsiTheme="minorHAnsi"/>
              </w:rPr>
              <w:instrText xml:space="preserve"> "</w:instrText>
            </w:r>
            <w:r w:rsidR="00313493" w:rsidRPr="00CC44BA">
              <w:rPr>
                <w:rFonts w:asciiTheme="minorHAnsi" w:hAnsiTheme="minorHAnsi"/>
              </w:rPr>
              <w:instrText xml:space="preserve">DocJobTitle"  </w:instrText>
            </w:r>
            <w:r w:rsidRPr="00CC44BA">
              <w:rPr>
                <w:rFonts w:asciiTheme="minorHAnsi" w:hAnsiTheme="minorHAnsi"/>
              </w:rPr>
              <w:fldChar w:fldCharType="separate"/>
            </w:r>
            <w:r w:rsidR="00CC44BA" w:rsidRPr="00CC44BA">
              <w:rPr>
                <w:rFonts w:asciiTheme="minorHAnsi" w:hAnsiTheme="minorHAnsi"/>
              </w:rPr>
              <w:t xml:space="preserve"> </w:t>
            </w:r>
            <w:r w:rsidRPr="00CC44BA">
              <w:rPr>
                <w:rFonts w:asciiTheme="minorHAnsi" w:hAnsiTheme="minorHAnsi"/>
              </w:rPr>
              <w:fldChar w:fldCharType="end"/>
            </w:r>
          </w:p>
          <w:p w:rsidR="005E1B14" w:rsidRPr="00CC44BA" w:rsidRDefault="004330B0" w:rsidP="004053BD">
            <w:pPr>
              <w:pStyle w:val="CVDepartment"/>
              <w:rPr>
                <w:rFonts w:asciiTheme="minorHAnsi" w:hAnsiTheme="minorHAnsi"/>
              </w:rPr>
            </w:pPr>
            <w:r w:rsidRPr="00CC44BA">
              <w:rPr>
                <w:rFonts w:asciiTheme="minorHAnsi" w:hAnsiTheme="minorHAnsi"/>
              </w:rPr>
              <w:fldChar w:fldCharType="begin"/>
            </w:r>
            <w:r w:rsidR="00313493" w:rsidRPr="00CC44BA">
              <w:rPr>
                <w:rFonts w:asciiTheme="minorHAnsi" w:hAnsiTheme="minorHAnsi"/>
              </w:rPr>
              <w:instrText xml:space="preserve"> DOC</w:instrText>
            </w:r>
            <w:r w:rsidR="004053BD" w:rsidRPr="00CC44BA">
              <w:rPr>
                <w:rFonts w:asciiTheme="minorHAnsi" w:hAnsiTheme="minorHAnsi"/>
              </w:rPr>
              <w:instrText>VARIABLE</w:instrText>
            </w:r>
            <w:r w:rsidR="00FF30EF" w:rsidRPr="00CC44BA">
              <w:rPr>
                <w:rFonts w:asciiTheme="minorHAnsi" w:hAnsiTheme="minorHAnsi"/>
              </w:rPr>
              <w:instrText xml:space="preserve"> "</w:instrText>
            </w:r>
            <w:r w:rsidR="00313493" w:rsidRPr="00CC44BA">
              <w:rPr>
                <w:rFonts w:asciiTheme="minorHAnsi" w:hAnsiTheme="minorHAnsi"/>
              </w:rPr>
              <w:instrText xml:space="preserve">DocDepartment"  </w:instrText>
            </w:r>
            <w:r w:rsidRPr="00CC44BA">
              <w:rPr>
                <w:rFonts w:asciiTheme="minorHAnsi" w:hAnsiTheme="minorHAnsi"/>
              </w:rPr>
              <w:fldChar w:fldCharType="separate"/>
            </w:r>
            <w:r w:rsidR="00CC44BA" w:rsidRPr="00CC44BA">
              <w:rPr>
                <w:rFonts w:asciiTheme="minorHAnsi" w:hAnsiTheme="minorHAnsi"/>
              </w:rPr>
              <w:t xml:space="preserve"> </w:t>
            </w:r>
            <w:r w:rsidRPr="00CC44BA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74" w:type="pct"/>
          </w:tcPr>
          <w:p w:rsidR="005E1B14" w:rsidRPr="00CC44BA" w:rsidRDefault="005E1B14" w:rsidP="0030757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05" w:type="pct"/>
            <w:tcBorders>
              <w:bottom w:val="none" w:sz="0" w:space="0" w:color="auto"/>
            </w:tcBorders>
          </w:tcPr>
          <w:p w:rsidR="005E1B14" w:rsidRPr="00CC44BA" w:rsidRDefault="00746616" w:rsidP="00CC44BA">
            <w:pPr>
              <w:jc w:val="right"/>
              <w:rPr>
                <w:rFonts w:asciiTheme="minorHAnsi" w:eastAsiaTheme="minorHAnsi" w:hAnsiTheme="minorHAnsi" w:cstheme="minorBidi"/>
              </w:rPr>
            </w:pPr>
            <w:bookmarkStart w:id="0" w:name="bookmarkPhoto"/>
            <w:r>
              <w:rPr>
                <w:rFonts w:asciiTheme="minorHAnsi" w:eastAsiaTheme="minorHAnsi" w:hAnsiTheme="minorHAnsi" w:cstheme="minorBidi"/>
                <w:noProof/>
                <w:lang w:val="en-IN" w:eastAsia="en-IN"/>
              </w:rPr>
              <w:drawing>
                <wp:inline distT="0" distB="0" distL="0" distR="0">
                  <wp:extent cx="1608455" cy="1610244"/>
                  <wp:effectExtent l="19050" t="0" r="0" b="0"/>
                  <wp:docPr id="1" name="Picture 1" descr="C:\Users\SUND9631\Downloads\Mohana PP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UND9631\Downloads\Mohana PP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t="16022" b="17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8455" cy="1610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523F0" w:rsidRPr="00CC44BA" w:rsidRDefault="001523F0" w:rsidP="001523F0">
            <w:pPr>
              <w:jc w:val="center"/>
              <w:rPr>
                <w:rFonts w:asciiTheme="minorHAnsi" w:eastAsiaTheme="minorHAnsi" w:hAnsiTheme="minorHAnsi" w:cstheme="minorBidi"/>
              </w:rPr>
            </w:pPr>
            <w:r w:rsidRPr="00CC44BA">
              <w:rPr>
                <w:rFonts w:asciiTheme="minorHAnsi" w:eastAsiaTheme="minorHAnsi" w:hAnsiTheme="minorHAnsi" w:cstheme="minorBidi"/>
              </w:rPr>
              <w:t>(Image should be square)</w:t>
            </w:r>
            <w:bookmarkEnd w:id="0"/>
          </w:p>
        </w:tc>
      </w:tr>
      <w:tr w:rsidR="00415287" w:rsidRPr="00CC44BA" w:rsidTr="00CC44BA">
        <w:trPr>
          <w:trHeight w:hRule="exact" w:val="171"/>
        </w:trPr>
        <w:tc>
          <w:tcPr>
            <w:tcW w:w="3321" w:type="pct"/>
            <w:gridSpan w:val="3"/>
          </w:tcPr>
          <w:p w:rsidR="00415287" w:rsidRPr="00CC44BA" w:rsidRDefault="00415287" w:rsidP="00E539A2">
            <w:pPr>
              <w:pStyle w:val="CVName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4" w:type="pct"/>
          </w:tcPr>
          <w:p w:rsidR="00415287" w:rsidRPr="00CC44BA" w:rsidRDefault="00415287" w:rsidP="0030757A">
            <w:pPr>
              <w:rPr>
                <w:rFonts w:asciiTheme="minorHAnsi" w:eastAsiaTheme="minorHAnsi" w:hAnsiTheme="minorHAnsi" w:cstheme="minorBidi"/>
                <w:sz w:val="16"/>
                <w:szCs w:val="16"/>
              </w:rPr>
            </w:pPr>
          </w:p>
        </w:tc>
        <w:tc>
          <w:tcPr>
            <w:tcW w:w="1605" w:type="pct"/>
            <w:vAlign w:val="center"/>
          </w:tcPr>
          <w:p w:rsidR="00415287" w:rsidRPr="00CC44BA" w:rsidRDefault="00415287" w:rsidP="001523F0">
            <w:pPr>
              <w:jc w:val="center"/>
              <w:rPr>
                <w:rFonts w:asciiTheme="minorHAnsi" w:eastAsiaTheme="minorHAnsi" w:hAnsiTheme="minorHAnsi" w:cstheme="minorBidi"/>
                <w:sz w:val="16"/>
                <w:szCs w:val="16"/>
              </w:rPr>
            </w:pPr>
          </w:p>
        </w:tc>
      </w:tr>
      <w:tr w:rsidR="001225AC" w:rsidRPr="00CC44BA" w:rsidTr="00733569">
        <w:trPr>
          <w:trHeight w:val="199"/>
        </w:trPr>
        <w:tc>
          <w:tcPr>
            <w:tcW w:w="1623" w:type="pct"/>
            <w:tcBorders>
              <w:bottom w:val="single" w:sz="4" w:space="0" w:color="394A58" w:themeColor="text2"/>
            </w:tcBorders>
            <w:vAlign w:val="bottom"/>
          </w:tcPr>
          <w:p w:rsidR="001225AC" w:rsidRPr="00CC44BA" w:rsidRDefault="001225AC" w:rsidP="00ED4263">
            <w:pPr>
              <w:pStyle w:val="CVHeadingtables"/>
              <w:rPr>
                <w:rFonts w:asciiTheme="minorHAnsi" w:hAnsiTheme="minorHAnsi"/>
              </w:rPr>
            </w:pPr>
            <w:r w:rsidRPr="00CC44BA">
              <w:rPr>
                <w:rFonts w:asciiTheme="minorHAnsi" w:hAnsiTheme="minorHAnsi"/>
              </w:rPr>
              <w:t>Profile</w:t>
            </w:r>
          </w:p>
        </w:tc>
        <w:tc>
          <w:tcPr>
            <w:tcW w:w="74" w:type="pct"/>
            <w:vMerge w:val="restart"/>
            <w:vAlign w:val="bottom"/>
          </w:tcPr>
          <w:p w:rsidR="001225AC" w:rsidRPr="00CC44BA" w:rsidRDefault="001225AC" w:rsidP="00ED4263">
            <w:pPr>
              <w:pStyle w:val="CVHeadingtables"/>
              <w:rPr>
                <w:rFonts w:asciiTheme="minorHAnsi" w:hAnsiTheme="minorHAnsi"/>
              </w:rPr>
            </w:pPr>
          </w:p>
        </w:tc>
        <w:tc>
          <w:tcPr>
            <w:tcW w:w="1624" w:type="pct"/>
            <w:tcBorders>
              <w:bottom w:val="single" w:sz="4" w:space="0" w:color="394A58" w:themeColor="text2"/>
            </w:tcBorders>
            <w:vAlign w:val="bottom"/>
          </w:tcPr>
          <w:p w:rsidR="001225AC" w:rsidRPr="00CC44BA" w:rsidRDefault="001225AC" w:rsidP="00ED4263">
            <w:pPr>
              <w:pStyle w:val="CVHeadingtables"/>
              <w:rPr>
                <w:rFonts w:asciiTheme="minorHAnsi" w:hAnsiTheme="minorHAnsi"/>
              </w:rPr>
            </w:pPr>
            <w:r w:rsidRPr="00CC44BA">
              <w:rPr>
                <w:rFonts w:asciiTheme="minorHAnsi" w:hAnsiTheme="minorHAnsi"/>
              </w:rPr>
              <w:t xml:space="preserve">Key </w:t>
            </w:r>
            <w:r w:rsidR="003246C6" w:rsidRPr="00CC44BA">
              <w:rPr>
                <w:rFonts w:asciiTheme="minorHAnsi" w:hAnsiTheme="minorHAnsi"/>
              </w:rPr>
              <w:t>e</w:t>
            </w:r>
            <w:r w:rsidRPr="00CC44BA">
              <w:rPr>
                <w:rFonts w:asciiTheme="minorHAnsi" w:hAnsiTheme="minorHAnsi"/>
              </w:rPr>
              <w:t>xperience</w:t>
            </w:r>
          </w:p>
        </w:tc>
        <w:tc>
          <w:tcPr>
            <w:tcW w:w="74" w:type="pct"/>
            <w:vMerge w:val="restart"/>
            <w:vAlign w:val="bottom"/>
          </w:tcPr>
          <w:p w:rsidR="001225AC" w:rsidRPr="00CC44BA" w:rsidRDefault="001225AC" w:rsidP="00ED4263">
            <w:pPr>
              <w:pStyle w:val="CVHeadingtables"/>
              <w:rPr>
                <w:rFonts w:asciiTheme="minorHAnsi" w:hAnsiTheme="minorHAnsi"/>
              </w:rPr>
            </w:pPr>
          </w:p>
        </w:tc>
        <w:tc>
          <w:tcPr>
            <w:tcW w:w="1605" w:type="pct"/>
            <w:tcBorders>
              <w:bottom w:val="single" w:sz="4" w:space="0" w:color="394A58" w:themeColor="text2"/>
            </w:tcBorders>
            <w:vAlign w:val="bottom"/>
          </w:tcPr>
          <w:p w:rsidR="001225AC" w:rsidRPr="00A56736" w:rsidRDefault="001225AC" w:rsidP="00ED4263">
            <w:pPr>
              <w:pStyle w:val="CVHeadingtables"/>
              <w:rPr>
                <w:rFonts w:asciiTheme="minorHAnsi" w:hAnsiTheme="minorHAnsi"/>
                <w:szCs w:val="18"/>
              </w:rPr>
            </w:pPr>
            <w:r w:rsidRPr="00A56736">
              <w:rPr>
                <w:rFonts w:asciiTheme="minorHAnsi" w:hAnsiTheme="minorHAnsi"/>
                <w:szCs w:val="18"/>
              </w:rPr>
              <w:t>Profession</w:t>
            </w:r>
          </w:p>
        </w:tc>
      </w:tr>
      <w:tr w:rsidR="00CC44BA" w:rsidRPr="00CC44BA" w:rsidTr="00733569">
        <w:tc>
          <w:tcPr>
            <w:tcW w:w="1623" w:type="pct"/>
            <w:vMerge w:val="restart"/>
            <w:tcBorders>
              <w:top w:val="single" w:sz="4" w:space="0" w:color="394A58" w:themeColor="text2"/>
            </w:tcBorders>
          </w:tcPr>
          <w:p w:rsidR="00CC44BA" w:rsidRPr="00A56736" w:rsidRDefault="00746616" w:rsidP="00746616">
            <w:pPr>
              <w:pStyle w:val="CVBodyText"/>
              <w:spacing w:before="0" w:after="0"/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Design Architect</w:t>
            </w:r>
            <w:r w:rsidRPr="00EE3815">
              <w:rPr>
                <w:rFonts w:asciiTheme="minorHAnsi" w:hAnsiTheme="minorHAnsi"/>
                <w:szCs w:val="18"/>
              </w:rPr>
              <w:t xml:space="preserve"> </w:t>
            </w:r>
            <w:r>
              <w:rPr>
                <w:rFonts w:asciiTheme="minorHAnsi" w:hAnsiTheme="minorHAnsi"/>
                <w:szCs w:val="18"/>
              </w:rPr>
              <w:t>a</w:t>
            </w:r>
            <w:r w:rsidR="00EE3815" w:rsidRPr="00EE3815">
              <w:rPr>
                <w:rFonts w:asciiTheme="minorHAnsi" w:hAnsiTheme="minorHAnsi"/>
                <w:szCs w:val="18"/>
              </w:rPr>
              <w:t>nd</w:t>
            </w:r>
            <w:r>
              <w:rPr>
                <w:rFonts w:asciiTheme="minorHAnsi" w:hAnsiTheme="minorHAnsi"/>
                <w:szCs w:val="18"/>
              </w:rPr>
              <w:t xml:space="preserve"> </w:t>
            </w:r>
            <w:r w:rsidRPr="00EE3815">
              <w:rPr>
                <w:rFonts w:asciiTheme="minorHAnsi" w:hAnsiTheme="minorHAnsi"/>
                <w:szCs w:val="18"/>
              </w:rPr>
              <w:t>BIM specialist</w:t>
            </w:r>
            <w:r w:rsidR="00EE3815">
              <w:rPr>
                <w:rFonts w:asciiTheme="minorHAnsi" w:hAnsiTheme="minorHAnsi"/>
                <w:szCs w:val="18"/>
              </w:rPr>
              <w:t xml:space="preserve">, with over </w:t>
            </w:r>
            <w:r w:rsidR="005F70F0">
              <w:rPr>
                <w:rFonts w:asciiTheme="minorHAnsi" w:hAnsiTheme="minorHAnsi"/>
                <w:szCs w:val="18"/>
              </w:rPr>
              <w:t>5</w:t>
            </w:r>
            <w:r w:rsidR="00EE3815">
              <w:rPr>
                <w:rFonts w:asciiTheme="minorHAnsi" w:hAnsiTheme="minorHAnsi"/>
                <w:szCs w:val="18"/>
              </w:rPr>
              <w:t xml:space="preserve"> years’ experience </w:t>
            </w:r>
            <w:r w:rsidR="00EE3815" w:rsidRPr="00EE3815">
              <w:rPr>
                <w:rFonts w:asciiTheme="minorHAnsi" w:hAnsiTheme="minorHAnsi"/>
                <w:szCs w:val="18"/>
              </w:rPr>
              <w:t xml:space="preserve">in </w:t>
            </w:r>
            <w:r w:rsidR="005F70F0">
              <w:rPr>
                <w:rFonts w:asciiTheme="minorHAnsi" w:hAnsiTheme="minorHAnsi"/>
                <w:szCs w:val="18"/>
              </w:rPr>
              <w:t>Architecture</w:t>
            </w:r>
            <w:r w:rsidR="00EE3815" w:rsidRPr="00EE3815">
              <w:rPr>
                <w:rFonts w:asciiTheme="minorHAnsi" w:hAnsiTheme="minorHAnsi"/>
                <w:szCs w:val="18"/>
              </w:rPr>
              <w:t xml:space="preserve"> and </w:t>
            </w:r>
            <w:r w:rsidR="005F70F0">
              <w:rPr>
                <w:rFonts w:asciiTheme="minorHAnsi" w:hAnsiTheme="minorHAnsi"/>
                <w:szCs w:val="18"/>
              </w:rPr>
              <w:t>Retail</w:t>
            </w:r>
            <w:r w:rsidR="00EE3815" w:rsidRPr="00EE3815">
              <w:rPr>
                <w:rFonts w:asciiTheme="minorHAnsi" w:hAnsiTheme="minorHAnsi"/>
                <w:szCs w:val="18"/>
              </w:rPr>
              <w:t xml:space="preserve"> industry. Hands-on experience in BIM implementation in </w:t>
            </w:r>
            <w:r w:rsidR="005F70F0">
              <w:rPr>
                <w:rFonts w:asciiTheme="minorHAnsi" w:hAnsiTheme="minorHAnsi"/>
                <w:szCs w:val="18"/>
              </w:rPr>
              <w:t>Architecture</w:t>
            </w:r>
            <w:r w:rsidR="00EE3815" w:rsidRPr="00EE3815">
              <w:rPr>
                <w:rFonts w:asciiTheme="minorHAnsi" w:hAnsiTheme="minorHAnsi"/>
                <w:szCs w:val="18"/>
              </w:rPr>
              <w:t xml:space="preserve"> field, with </w:t>
            </w:r>
            <w:r w:rsidR="005F70F0">
              <w:rPr>
                <w:rFonts w:asciiTheme="minorHAnsi" w:hAnsiTheme="minorHAnsi"/>
                <w:szCs w:val="18"/>
              </w:rPr>
              <w:t>good</w:t>
            </w:r>
            <w:r w:rsidR="00EE3815" w:rsidRPr="00EE3815">
              <w:rPr>
                <w:rFonts w:asciiTheme="minorHAnsi" w:hAnsiTheme="minorHAnsi"/>
                <w:szCs w:val="18"/>
              </w:rPr>
              <w:t xml:space="preserve"> knowledge and wide experience of global best practices. </w:t>
            </w:r>
            <w:r>
              <w:rPr>
                <w:rFonts w:asciiTheme="minorHAnsi" w:hAnsiTheme="minorHAnsi"/>
                <w:szCs w:val="18"/>
              </w:rPr>
              <w:t>Have good</w:t>
            </w:r>
            <w:r w:rsidR="00EE3815" w:rsidRPr="00EE3815">
              <w:rPr>
                <w:rFonts w:asciiTheme="minorHAnsi" w:hAnsiTheme="minorHAnsi"/>
                <w:szCs w:val="18"/>
              </w:rPr>
              <w:t xml:space="preserve"> knowledge of BIM processes, and </w:t>
            </w:r>
            <w:r w:rsidR="005F70F0">
              <w:rPr>
                <w:rFonts w:asciiTheme="minorHAnsi" w:hAnsiTheme="minorHAnsi"/>
                <w:szCs w:val="18"/>
              </w:rPr>
              <w:t>in UK and Thai Retail standards</w:t>
            </w:r>
            <w:r w:rsidR="00EE3815" w:rsidRPr="00EE3815">
              <w:rPr>
                <w:rFonts w:asciiTheme="minorHAnsi" w:hAnsiTheme="minorHAnsi"/>
                <w:szCs w:val="18"/>
              </w:rPr>
              <w:t>. Proven track record of successfully implementing BIM based R</w:t>
            </w:r>
            <w:r w:rsidR="005F70F0">
              <w:rPr>
                <w:rFonts w:asciiTheme="minorHAnsi" w:hAnsiTheme="minorHAnsi"/>
                <w:szCs w:val="18"/>
              </w:rPr>
              <w:t>etail</w:t>
            </w:r>
            <w:r w:rsidR="00EE3815" w:rsidRPr="00EE3815">
              <w:rPr>
                <w:rFonts w:asciiTheme="minorHAnsi" w:hAnsiTheme="minorHAnsi"/>
                <w:szCs w:val="18"/>
              </w:rPr>
              <w:t xml:space="preserve"> de</w:t>
            </w:r>
            <w:r w:rsidR="005F70F0">
              <w:rPr>
                <w:rFonts w:asciiTheme="minorHAnsi" w:hAnsiTheme="minorHAnsi"/>
                <w:szCs w:val="18"/>
              </w:rPr>
              <w:t>signing and detailing</w:t>
            </w:r>
            <w:r w:rsidR="00EE3815" w:rsidRPr="00EE3815">
              <w:rPr>
                <w:rFonts w:asciiTheme="minorHAnsi" w:hAnsiTheme="minorHAnsi"/>
                <w:szCs w:val="18"/>
              </w:rPr>
              <w:t xml:space="preserve">. </w:t>
            </w:r>
            <w:r w:rsidR="005F70F0">
              <w:rPr>
                <w:rFonts w:asciiTheme="minorHAnsi" w:hAnsiTheme="minorHAnsi"/>
                <w:szCs w:val="18"/>
              </w:rPr>
              <w:t>Mohana Sundari</w:t>
            </w:r>
            <w:r w:rsidR="00CC44BA" w:rsidRPr="00A56736">
              <w:rPr>
                <w:rFonts w:asciiTheme="minorHAnsi" w:hAnsiTheme="minorHAnsi"/>
                <w:szCs w:val="18"/>
              </w:rPr>
              <w:t xml:space="preserve"> has done Graduation</w:t>
            </w:r>
            <w:r w:rsidR="00EE3815">
              <w:rPr>
                <w:rFonts w:asciiTheme="minorHAnsi" w:hAnsiTheme="minorHAnsi"/>
                <w:szCs w:val="18"/>
              </w:rPr>
              <w:t xml:space="preserve"> </w:t>
            </w:r>
            <w:r w:rsidR="005F70F0">
              <w:rPr>
                <w:rFonts w:asciiTheme="minorHAnsi" w:hAnsiTheme="minorHAnsi"/>
                <w:szCs w:val="18"/>
              </w:rPr>
              <w:t xml:space="preserve">in Architecture </w:t>
            </w:r>
            <w:r w:rsidR="00CC44BA" w:rsidRPr="00A56736">
              <w:rPr>
                <w:rFonts w:asciiTheme="minorHAnsi" w:hAnsiTheme="minorHAnsi"/>
                <w:szCs w:val="18"/>
              </w:rPr>
              <w:t>from</w:t>
            </w:r>
            <w:r w:rsidR="005F70F0">
              <w:rPr>
                <w:rFonts w:asciiTheme="minorHAnsi" w:hAnsiTheme="minorHAnsi"/>
                <w:szCs w:val="18"/>
              </w:rPr>
              <w:t xml:space="preserve"> Adhiyamaan College of Engineering under</w:t>
            </w:r>
            <w:r w:rsidR="00CC44BA" w:rsidRPr="00A56736">
              <w:rPr>
                <w:rFonts w:asciiTheme="minorHAnsi" w:hAnsiTheme="minorHAnsi"/>
                <w:szCs w:val="18"/>
              </w:rPr>
              <w:t xml:space="preserve"> Anna University</w:t>
            </w:r>
            <w:r w:rsidR="005F70F0">
              <w:rPr>
                <w:rFonts w:asciiTheme="minorHAnsi" w:hAnsiTheme="minorHAnsi"/>
                <w:szCs w:val="18"/>
              </w:rPr>
              <w:t xml:space="preserve">. A certified Architect from the Council of </w:t>
            </w:r>
            <w:r w:rsidR="00DA3C46">
              <w:rPr>
                <w:rFonts w:asciiTheme="minorHAnsi" w:hAnsiTheme="minorHAnsi"/>
                <w:szCs w:val="18"/>
              </w:rPr>
              <w:t>Architecture (</w:t>
            </w:r>
            <w:r w:rsidR="005F70F0">
              <w:rPr>
                <w:rFonts w:asciiTheme="minorHAnsi" w:hAnsiTheme="minorHAnsi"/>
                <w:szCs w:val="18"/>
              </w:rPr>
              <w:t>COA).</w:t>
            </w:r>
            <w:r w:rsidR="005F70F0" w:rsidRPr="00A56736">
              <w:rPr>
                <w:rFonts w:asciiTheme="minorHAnsi" w:hAnsiTheme="minorHAnsi"/>
                <w:szCs w:val="18"/>
              </w:rPr>
              <w:t xml:space="preserve"> </w:t>
            </w:r>
          </w:p>
        </w:tc>
        <w:tc>
          <w:tcPr>
            <w:tcW w:w="74" w:type="pct"/>
            <w:vMerge/>
          </w:tcPr>
          <w:p w:rsidR="00CC44BA" w:rsidRPr="00A56736" w:rsidRDefault="00CC44BA" w:rsidP="00CC44BA">
            <w:pPr>
              <w:rPr>
                <w:rFonts w:asciiTheme="minorHAnsi" w:eastAsiaTheme="minorHAnsi" w:hAnsiTheme="minorHAnsi" w:cstheme="minorBidi"/>
                <w:szCs w:val="18"/>
              </w:rPr>
            </w:pPr>
          </w:p>
        </w:tc>
        <w:tc>
          <w:tcPr>
            <w:tcW w:w="1624" w:type="pct"/>
            <w:vMerge w:val="restart"/>
            <w:tcBorders>
              <w:top w:val="single" w:sz="4" w:space="0" w:color="394A58" w:themeColor="text2"/>
            </w:tcBorders>
          </w:tcPr>
          <w:p w:rsidR="00CC44BA" w:rsidRDefault="00CC44BA" w:rsidP="00CC44BA">
            <w:pPr>
              <w:pStyle w:val="CVBodyText"/>
              <w:numPr>
                <w:ilvl w:val="0"/>
                <w:numId w:val="20"/>
              </w:numPr>
              <w:spacing w:before="0" w:after="0"/>
              <w:rPr>
                <w:rFonts w:asciiTheme="minorHAnsi" w:hAnsiTheme="minorHAnsi"/>
                <w:szCs w:val="18"/>
              </w:rPr>
            </w:pPr>
            <w:r w:rsidRPr="00A56736">
              <w:rPr>
                <w:rFonts w:asciiTheme="minorHAnsi" w:hAnsiTheme="minorHAnsi"/>
                <w:szCs w:val="18"/>
              </w:rPr>
              <w:t xml:space="preserve">BIM – </w:t>
            </w:r>
            <w:r w:rsidR="00DA3C46">
              <w:rPr>
                <w:rFonts w:asciiTheme="minorHAnsi" w:hAnsiTheme="minorHAnsi"/>
                <w:szCs w:val="18"/>
              </w:rPr>
              <w:t>Architecture</w:t>
            </w:r>
          </w:p>
          <w:p w:rsidR="00DA3C46" w:rsidRPr="00A56736" w:rsidRDefault="00DA3C46" w:rsidP="00CC44BA">
            <w:pPr>
              <w:pStyle w:val="CVBodyText"/>
              <w:numPr>
                <w:ilvl w:val="0"/>
                <w:numId w:val="20"/>
              </w:numPr>
              <w:spacing w:before="0" w:after="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CAD,</w:t>
            </w:r>
            <w:r w:rsidR="00E429C8">
              <w:rPr>
                <w:rFonts w:asciiTheme="minorHAnsi" w:hAnsiTheme="minorHAnsi"/>
                <w:szCs w:val="18"/>
              </w:rPr>
              <w:t xml:space="preserve"> MSTN,</w:t>
            </w:r>
            <w:r>
              <w:rPr>
                <w:rFonts w:asciiTheme="minorHAnsi" w:hAnsiTheme="minorHAnsi"/>
                <w:szCs w:val="18"/>
              </w:rPr>
              <w:t xml:space="preserve"> Photoshop and InDesign Software’s</w:t>
            </w:r>
          </w:p>
          <w:p w:rsidR="00DA3C46" w:rsidRDefault="00DA3C46" w:rsidP="003458FB">
            <w:pPr>
              <w:pStyle w:val="CVBodyText"/>
              <w:numPr>
                <w:ilvl w:val="0"/>
                <w:numId w:val="20"/>
              </w:numPr>
              <w:spacing w:before="0" w:after="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Retail Store designing</w:t>
            </w:r>
          </w:p>
          <w:p w:rsidR="00733569" w:rsidRDefault="00733569" w:rsidP="003458FB">
            <w:pPr>
              <w:pStyle w:val="CVBodyText"/>
              <w:numPr>
                <w:ilvl w:val="0"/>
                <w:numId w:val="20"/>
              </w:numPr>
              <w:spacing w:before="0" w:after="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Interior Designing</w:t>
            </w:r>
          </w:p>
          <w:p w:rsidR="00CC44BA" w:rsidRPr="00DA3C46" w:rsidRDefault="00DA3C46" w:rsidP="003458FB">
            <w:pPr>
              <w:pStyle w:val="CVBodyText"/>
              <w:numPr>
                <w:ilvl w:val="0"/>
                <w:numId w:val="20"/>
              </w:numPr>
              <w:spacing w:before="0" w:after="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Architectura</w:t>
            </w:r>
            <w:r w:rsidR="00CC44BA" w:rsidRPr="00DA3C46">
              <w:rPr>
                <w:rFonts w:asciiTheme="minorHAnsi" w:hAnsiTheme="minorHAnsi"/>
                <w:szCs w:val="18"/>
              </w:rPr>
              <w:t>l Detailing</w:t>
            </w:r>
          </w:p>
          <w:p w:rsidR="00CC44BA" w:rsidRDefault="00CC44BA" w:rsidP="00792708">
            <w:pPr>
              <w:pStyle w:val="CVBullet"/>
              <w:numPr>
                <w:ilvl w:val="0"/>
                <w:numId w:val="0"/>
              </w:numPr>
              <w:ind w:left="227" w:hanging="227"/>
              <w:rPr>
                <w:rFonts w:asciiTheme="minorHAnsi" w:hAnsiTheme="minorHAnsi"/>
                <w:szCs w:val="18"/>
              </w:rPr>
            </w:pPr>
          </w:p>
          <w:p w:rsidR="00792708" w:rsidRPr="00A56736" w:rsidRDefault="00792708" w:rsidP="00792708">
            <w:pPr>
              <w:pStyle w:val="CVBullet"/>
              <w:numPr>
                <w:ilvl w:val="0"/>
                <w:numId w:val="0"/>
              </w:numPr>
              <w:ind w:left="227" w:hanging="227"/>
              <w:rPr>
                <w:rFonts w:asciiTheme="minorHAnsi" w:hAnsiTheme="minorHAnsi"/>
                <w:szCs w:val="18"/>
              </w:rPr>
            </w:pPr>
          </w:p>
        </w:tc>
        <w:tc>
          <w:tcPr>
            <w:tcW w:w="74" w:type="pct"/>
            <w:vMerge/>
            <w:tcBorders>
              <w:top w:val="single" w:sz="4" w:space="0" w:color="394A58" w:themeColor="text2"/>
            </w:tcBorders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05" w:type="pct"/>
            <w:tcBorders>
              <w:top w:val="single" w:sz="4" w:space="0" w:color="394A58" w:themeColor="text2"/>
            </w:tcBorders>
          </w:tcPr>
          <w:p w:rsidR="00CC44BA" w:rsidRPr="00A56736" w:rsidRDefault="00733569" w:rsidP="00CC44BA">
            <w:pPr>
              <w:pStyle w:val="CVBodyText"/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Senior BIM Architect</w:t>
            </w:r>
          </w:p>
        </w:tc>
      </w:tr>
      <w:tr w:rsidR="00CC44BA" w:rsidRPr="00CC44BA" w:rsidTr="00733569">
        <w:tc>
          <w:tcPr>
            <w:tcW w:w="1623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2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05" w:type="pct"/>
            <w:tcBorders>
              <w:bottom w:val="single" w:sz="4" w:space="0" w:color="394A58" w:themeColor="text2"/>
            </w:tcBorders>
          </w:tcPr>
          <w:p w:rsidR="00CC44BA" w:rsidRPr="00A56736" w:rsidRDefault="00CC44BA" w:rsidP="00CC44BA">
            <w:pPr>
              <w:pStyle w:val="CVHeadingtables"/>
              <w:rPr>
                <w:rFonts w:asciiTheme="minorHAnsi" w:hAnsiTheme="minorHAnsi"/>
                <w:szCs w:val="18"/>
              </w:rPr>
            </w:pPr>
            <w:r w:rsidRPr="00A56736">
              <w:rPr>
                <w:rFonts w:asciiTheme="minorHAnsi" w:hAnsiTheme="minorHAnsi"/>
                <w:szCs w:val="18"/>
              </w:rPr>
              <w:t>Joined Atkins</w:t>
            </w:r>
          </w:p>
        </w:tc>
      </w:tr>
      <w:tr w:rsidR="00CC44BA" w:rsidRPr="00CC44BA" w:rsidTr="00733569">
        <w:tc>
          <w:tcPr>
            <w:tcW w:w="1623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2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05" w:type="pct"/>
            <w:tcBorders>
              <w:top w:val="single" w:sz="4" w:space="0" w:color="394A58" w:themeColor="text2"/>
            </w:tcBorders>
          </w:tcPr>
          <w:p w:rsidR="00CC44BA" w:rsidRPr="00A56736" w:rsidRDefault="00733569" w:rsidP="00CC44BA">
            <w:pPr>
              <w:pStyle w:val="CVBullet"/>
              <w:numPr>
                <w:ilvl w:val="0"/>
                <w:numId w:val="0"/>
              </w:numPr>
              <w:tabs>
                <w:tab w:val="center" w:pos="3799"/>
              </w:tabs>
              <w:spacing w:before="0" w:after="0"/>
              <w:rPr>
                <w:rFonts w:asciiTheme="minorHAnsi" w:hAnsiTheme="minorHAnsi"/>
                <w:color w:val="auto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June</w:t>
            </w:r>
            <w:r w:rsidR="00CC44BA" w:rsidRPr="00A56736">
              <w:rPr>
                <w:rFonts w:asciiTheme="minorHAnsi" w:hAnsiTheme="minorHAnsi"/>
                <w:szCs w:val="18"/>
              </w:rPr>
              <w:t xml:space="preserve"> 2015</w:t>
            </w:r>
          </w:p>
        </w:tc>
      </w:tr>
      <w:tr w:rsidR="00CC44BA" w:rsidRPr="00CC44BA" w:rsidTr="00733569">
        <w:tc>
          <w:tcPr>
            <w:tcW w:w="1623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2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05" w:type="pct"/>
            <w:tcBorders>
              <w:bottom w:val="single" w:sz="4" w:space="0" w:color="394A58" w:themeColor="text2"/>
            </w:tcBorders>
          </w:tcPr>
          <w:p w:rsidR="00CC44BA" w:rsidRPr="00A56736" w:rsidRDefault="00CC44BA" w:rsidP="00CC44BA">
            <w:pPr>
              <w:pStyle w:val="CVHeadingtables"/>
              <w:rPr>
                <w:rFonts w:asciiTheme="minorHAnsi" w:hAnsiTheme="minorHAnsi"/>
                <w:szCs w:val="18"/>
              </w:rPr>
            </w:pPr>
            <w:r w:rsidRPr="00A56736">
              <w:rPr>
                <w:rFonts w:asciiTheme="minorHAnsi" w:hAnsiTheme="minorHAnsi"/>
                <w:szCs w:val="18"/>
              </w:rPr>
              <w:t>Nationality / Languages</w:t>
            </w:r>
          </w:p>
        </w:tc>
      </w:tr>
      <w:tr w:rsidR="00CC44BA" w:rsidRPr="00CC44BA" w:rsidTr="00733569">
        <w:tc>
          <w:tcPr>
            <w:tcW w:w="1623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2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05" w:type="pct"/>
            <w:tcBorders>
              <w:top w:val="single" w:sz="4" w:space="0" w:color="394A58" w:themeColor="text2"/>
            </w:tcBorders>
          </w:tcPr>
          <w:p w:rsidR="00CC44BA" w:rsidRPr="00A56736" w:rsidRDefault="00CC44BA" w:rsidP="00CC44BA">
            <w:pPr>
              <w:pStyle w:val="CVBodyText"/>
              <w:spacing w:after="0"/>
              <w:rPr>
                <w:rFonts w:asciiTheme="minorHAnsi" w:hAnsiTheme="minorHAnsi"/>
                <w:szCs w:val="18"/>
              </w:rPr>
            </w:pPr>
            <w:r w:rsidRPr="00A56736">
              <w:rPr>
                <w:rFonts w:asciiTheme="minorHAnsi" w:hAnsiTheme="minorHAnsi"/>
                <w:szCs w:val="18"/>
              </w:rPr>
              <w:t>Indian</w:t>
            </w:r>
          </w:p>
          <w:p w:rsidR="00CC44BA" w:rsidRPr="00A56736" w:rsidRDefault="00733569" w:rsidP="00733569">
            <w:pPr>
              <w:pStyle w:val="CVBodyText"/>
              <w:rPr>
                <w:rFonts w:asciiTheme="minorHAnsi" w:hAnsiTheme="minorHAnsi"/>
                <w:color w:val="auto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English, Kannada</w:t>
            </w:r>
            <w:r w:rsidR="00CC44BA" w:rsidRPr="00A56736">
              <w:rPr>
                <w:rFonts w:asciiTheme="minorHAnsi" w:hAnsiTheme="minorHAnsi"/>
                <w:szCs w:val="18"/>
              </w:rPr>
              <w:t xml:space="preserve"> and Tamil</w:t>
            </w:r>
          </w:p>
        </w:tc>
      </w:tr>
      <w:tr w:rsidR="00CC44BA" w:rsidRPr="00CC44BA" w:rsidTr="00733569">
        <w:tc>
          <w:tcPr>
            <w:tcW w:w="1623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2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05" w:type="pct"/>
            <w:tcBorders>
              <w:bottom w:val="single" w:sz="4" w:space="0" w:color="394A58" w:themeColor="text2"/>
            </w:tcBorders>
          </w:tcPr>
          <w:p w:rsidR="00CC44BA" w:rsidRPr="00A56736" w:rsidRDefault="00CC44BA" w:rsidP="00CC44BA">
            <w:pPr>
              <w:pStyle w:val="CVHeadingtables"/>
              <w:rPr>
                <w:rFonts w:asciiTheme="minorHAnsi" w:hAnsiTheme="minorHAnsi"/>
                <w:szCs w:val="18"/>
              </w:rPr>
            </w:pPr>
            <w:r w:rsidRPr="00A56736">
              <w:rPr>
                <w:rFonts w:asciiTheme="minorHAnsi" w:hAnsiTheme="minorHAnsi"/>
                <w:szCs w:val="18"/>
              </w:rPr>
              <w:t>Qualifications</w:t>
            </w:r>
          </w:p>
        </w:tc>
      </w:tr>
      <w:tr w:rsidR="00CC44BA" w:rsidRPr="00CC44BA" w:rsidTr="00733569">
        <w:tc>
          <w:tcPr>
            <w:tcW w:w="1623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2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05" w:type="pct"/>
            <w:tcBorders>
              <w:top w:val="single" w:sz="4" w:space="0" w:color="394A58" w:themeColor="text2"/>
            </w:tcBorders>
          </w:tcPr>
          <w:p w:rsidR="00CC44BA" w:rsidRPr="00A56736" w:rsidRDefault="00733569" w:rsidP="00CC44BA">
            <w:pPr>
              <w:pStyle w:val="CVBodyText"/>
              <w:spacing w:after="0"/>
              <w:rPr>
                <w:rFonts w:asciiTheme="minorHAnsi" w:hAnsiTheme="minorHAnsi"/>
                <w:color w:val="auto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Bachelors in Architecture(B.Arch) from Adhiyamaan College of Engineering, Anna Unna University</w:t>
            </w:r>
          </w:p>
        </w:tc>
      </w:tr>
      <w:tr w:rsidR="00CC44BA" w:rsidRPr="00CC44BA" w:rsidTr="00733569">
        <w:tc>
          <w:tcPr>
            <w:tcW w:w="1623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2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05" w:type="pct"/>
            <w:tcBorders>
              <w:bottom w:val="single" w:sz="4" w:space="0" w:color="394A58" w:themeColor="text2"/>
            </w:tcBorders>
          </w:tcPr>
          <w:p w:rsidR="00CC44BA" w:rsidRPr="00A56736" w:rsidRDefault="00CC44BA" w:rsidP="00CC44BA">
            <w:pPr>
              <w:pStyle w:val="CVHeadingtables"/>
              <w:rPr>
                <w:rFonts w:asciiTheme="minorHAnsi" w:hAnsiTheme="minorHAnsi"/>
                <w:szCs w:val="18"/>
              </w:rPr>
            </w:pPr>
            <w:r w:rsidRPr="00A56736">
              <w:rPr>
                <w:rFonts w:asciiTheme="minorHAnsi" w:hAnsiTheme="minorHAnsi"/>
                <w:szCs w:val="18"/>
              </w:rPr>
              <w:t>Professional associations</w:t>
            </w:r>
          </w:p>
        </w:tc>
      </w:tr>
      <w:tr w:rsidR="00CC44BA" w:rsidRPr="00CC44BA" w:rsidTr="00733569">
        <w:tc>
          <w:tcPr>
            <w:tcW w:w="1623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2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74" w:type="pct"/>
            <w:vMerge/>
          </w:tcPr>
          <w:p w:rsidR="00CC44BA" w:rsidRPr="00CC44BA" w:rsidRDefault="00CC44BA" w:rsidP="00CC44BA">
            <w:pPr>
              <w:rPr>
                <w:rFonts w:asciiTheme="minorHAnsi" w:eastAsiaTheme="minorHAnsi" w:hAnsiTheme="minorHAnsi" w:cstheme="minorBidi"/>
              </w:rPr>
            </w:pPr>
          </w:p>
        </w:tc>
        <w:tc>
          <w:tcPr>
            <w:tcW w:w="1605" w:type="pct"/>
            <w:tcBorders>
              <w:top w:val="single" w:sz="4" w:space="0" w:color="394A58" w:themeColor="text2"/>
            </w:tcBorders>
          </w:tcPr>
          <w:p w:rsidR="00EE3815" w:rsidRPr="00CC44BA" w:rsidRDefault="004330B0" w:rsidP="00733569">
            <w:pPr>
              <w:pStyle w:val="CVBodyText"/>
              <w:rPr>
                <w:rFonts w:asciiTheme="minorHAnsi" w:hAnsiTheme="minorHAnsi"/>
                <w:color w:val="auto"/>
              </w:rPr>
            </w:pPr>
            <w:r w:rsidRPr="00CC44BA">
              <w:rPr>
                <w:rFonts w:asciiTheme="minorHAnsi" w:hAnsiTheme="minorHAnsi"/>
              </w:rPr>
              <w:fldChar w:fldCharType="begin"/>
            </w:r>
            <w:r w:rsidR="00CC44BA" w:rsidRPr="00CC44BA">
              <w:rPr>
                <w:rFonts w:asciiTheme="minorHAnsi" w:hAnsiTheme="minorHAnsi"/>
              </w:rPr>
              <w:instrText xml:space="preserve"> DOCVARIABLE DocProfessionalAssociations", PreserveFormatting:=False \* MERGEFORMAT </w:instrText>
            </w:r>
            <w:r w:rsidRPr="00CC44BA">
              <w:rPr>
                <w:rFonts w:asciiTheme="minorHAnsi" w:hAnsiTheme="minorHAnsi"/>
              </w:rPr>
              <w:fldChar w:fldCharType="separate"/>
            </w:r>
            <w:r w:rsidR="00CC44BA" w:rsidRPr="00CC44BA">
              <w:rPr>
                <w:rFonts w:asciiTheme="minorHAnsi" w:hAnsiTheme="minorHAnsi"/>
              </w:rPr>
              <w:t xml:space="preserve"> </w:t>
            </w:r>
            <w:r w:rsidRPr="00CC44BA">
              <w:rPr>
                <w:rFonts w:asciiTheme="minorHAnsi" w:hAnsiTheme="minorHAnsi"/>
              </w:rPr>
              <w:fldChar w:fldCharType="end"/>
            </w:r>
            <w:r w:rsidR="00733569">
              <w:rPr>
                <w:rFonts w:asciiTheme="minorHAnsi" w:hAnsiTheme="minorHAnsi"/>
              </w:rPr>
              <w:t>Registered and Certified Architect from Council of Architecture.</w:t>
            </w:r>
          </w:p>
        </w:tc>
      </w:tr>
    </w:tbl>
    <w:p w:rsidR="007026E2" w:rsidRPr="00A56736" w:rsidRDefault="007026E2" w:rsidP="00F94A38">
      <w:pPr>
        <w:pStyle w:val="CVHeading"/>
        <w:rPr>
          <w:rFonts w:asciiTheme="minorHAnsi" w:hAnsiTheme="minorHAnsi" w:cstheme="minorHAnsi"/>
          <w:szCs w:val="18"/>
        </w:rPr>
      </w:pPr>
      <w:r w:rsidRPr="00A56736">
        <w:rPr>
          <w:rFonts w:asciiTheme="minorHAnsi" w:hAnsiTheme="minorHAnsi" w:cstheme="minorHAnsi"/>
          <w:szCs w:val="18"/>
        </w:rPr>
        <w:t>Experience with Atkins (</w:t>
      </w:r>
      <w:r w:rsidR="00733569">
        <w:rPr>
          <w:rFonts w:asciiTheme="minorHAnsi" w:hAnsiTheme="minorHAnsi" w:cstheme="minorHAnsi"/>
          <w:szCs w:val="18"/>
        </w:rPr>
        <w:t>July</w:t>
      </w:r>
      <w:r w:rsidR="00CC44BA" w:rsidRPr="00A56736">
        <w:rPr>
          <w:rFonts w:asciiTheme="minorHAnsi" w:hAnsiTheme="minorHAnsi" w:cstheme="minorHAnsi"/>
          <w:szCs w:val="18"/>
        </w:rPr>
        <w:t xml:space="preserve"> 2015</w:t>
      </w:r>
      <w:r w:rsidRPr="00A56736">
        <w:rPr>
          <w:rFonts w:asciiTheme="minorHAnsi" w:hAnsiTheme="minorHAnsi" w:cstheme="minorHAnsi"/>
          <w:szCs w:val="18"/>
        </w:rPr>
        <w:t xml:space="preserve"> – </w:t>
      </w:r>
      <w:r w:rsidR="00CC44BA" w:rsidRPr="00A56736">
        <w:rPr>
          <w:rFonts w:asciiTheme="minorHAnsi" w:hAnsiTheme="minorHAnsi" w:cstheme="minorHAnsi"/>
          <w:szCs w:val="18"/>
        </w:rPr>
        <w:t>Till date</w:t>
      </w:r>
      <w:r w:rsidRPr="00A56736">
        <w:rPr>
          <w:rFonts w:asciiTheme="minorHAnsi" w:hAnsiTheme="minorHAnsi" w:cstheme="minorHAnsi"/>
          <w:szCs w:val="18"/>
        </w:rPr>
        <w:t>)</w:t>
      </w:r>
    </w:p>
    <w:p w:rsidR="00882317" w:rsidRPr="00A56736" w:rsidRDefault="00D85645" w:rsidP="00594A5B">
      <w:pPr>
        <w:pStyle w:val="CVBodyText"/>
        <w:rPr>
          <w:rFonts w:asciiTheme="minorHAnsi" w:hAnsiTheme="minorHAnsi" w:cstheme="minorHAnsi"/>
          <w:szCs w:val="18"/>
        </w:rPr>
      </w:pPr>
      <w:sdt>
        <w:sdtPr>
          <w:rPr>
            <w:rFonts w:asciiTheme="minorHAnsi" w:hAnsiTheme="minorHAnsi" w:cstheme="minorHAnsi"/>
            <w:b/>
            <w:szCs w:val="18"/>
          </w:rPr>
          <w:alias w:val="Job title"/>
          <w:tag w:val="Job title"/>
          <w:id w:val="23036811"/>
          <w:placeholder>
            <w:docPart w:val="73C64364982347A49C10A71C87CC671B"/>
          </w:placeholder>
        </w:sdtPr>
        <w:sdtEndPr/>
        <w:sdtContent>
          <w:r w:rsidR="00CC44BA" w:rsidRPr="00A56736">
            <w:rPr>
              <w:rFonts w:asciiTheme="minorHAnsi" w:hAnsiTheme="minorHAnsi" w:cstheme="minorHAnsi"/>
              <w:b/>
              <w:szCs w:val="18"/>
            </w:rPr>
            <w:t>Job Title</w:t>
          </w:r>
        </w:sdtContent>
      </w:sdt>
      <w:r w:rsidR="00101107" w:rsidRPr="00A56736">
        <w:rPr>
          <w:rFonts w:asciiTheme="minorHAnsi" w:hAnsiTheme="minorHAnsi" w:cstheme="minorHAnsi"/>
          <w:b/>
          <w:szCs w:val="18"/>
        </w:rPr>
        <w:t>:</w:t>
      </w:r>
      <w:r w:rsidR="00101107" w:rsidRPr="00A56736">
        <w:rPr>
          <w:rFonts w:asciiTheme="minorHAnsi" w:hAnsiTheme="minorHAnsi" w:cstheme="minorHAnsi"/>
          <w:szCs w:val="18"/>
        </w:rPr>
        <w:t xml:space="preserve"> </w:t>
      </w:r>
      <w:r w:rsidR="00733569">
        <w:rPr>
          <w:rFonts w:asciiTheme="minorHAnsi" w:hAnsiTheme="minorHAnsi" w:cstheme="minorHAnsi"/>
          <w:szCs w:val="18"/>
        </w:rPr>
        <w:t>Senior BIM Architect</w:t>
      </w:r>
    </w:p>
    <w:p w:rsidR="004130AA" w:rsidRPr="001E775A" w:rsidRDefault="00733569" w:rsidP="00C61AD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hAnsiTheme="minorHAnsi" w:cstheme="minorHAnsi"/>
          <w:szCs w:val="18"/>
        </w:rPr>
      </w:pPr>
      <w:r w:rsidRPr="001E775A"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Coordinating the Riyadh Metro team for BIM solutions.</w:t>
      </w:r>
    </w:p>
    <w:p w:rsidR="00733569" w:rsidRDefault="00733569" w:rsidP="00733569">
      <w:pPr>
        <w:pStyle w:val="CVBodyText"/>
      </w:pPr>
    </w:p>
    <w:p w:rsidR="00594A5B" w:rsidRPr="00A56736" w:rsidRDefault="00594A5B" w:rsidP="00594A5B">
      <w:pPr>
        <w:pStyle w:val="CVHeading"/>
        <w:rPr>
          <w:rFonts w:asciiTheme="minorHAnsi" w:hAnsiTheme="minorHAnsi" w:cstheme="minorHAnsi"/>
          <w:szCs w:val="18"/>
        </w:rPr>
      </w:pPr>
      <w:r w:rsidRPr="00A56736">
        <w:rPr>
          <w:rFonts w:asciiTheme="minorHAnsi" w:hAnsiTheme="minorHAnsi" w:cstheme="minorHAnsi"/>
          <w:szCs w:val="18"/>
        </w:rPr>
        <w:t xml:space="preserve">Experience with </w:t>
      </w:r>
      <w:r w:rsidR="00733569">
        <w:rPr>
          <w:rFonts w:asciiTheme="minorHAnsi" w:hAnsiTheme="minorHAnsi" w:cstheme="minorHAnsi"/>
          <w:szCs w:val="18"/>
        </w:rPr>
        <w:t>Tesco</w:t>
      </w:r>
      <w:r w:rsidR="00DE2002" w:rsidRPr="00A56736">
        <w:rPr>
          <w:rFonts w:asciiTheme="minorHAnsi" w:hAnsiTheme="minorHAnsi" w:cstheme="minorHAnsi"/>
          <w:szCs w:val="18"/>
        </w:rPr>
        <w:t>,</w:t>
      </w:r>
      <w:r w:rsidR="00733569">
        <w:rPr>
          <w:rFonts w:asciiTheme="minorHAnsi" w:hAnsiTheme="minorHAnsi" w:cstheme="minorHAnsi"/>
          <w:szCs w:val="18"/>
        </w:rPr>
        <w:t xml:space="preserve"> Bangalore</w:t>
      </w:r>
      <w:r w:rsidRPr="00A56736">
        <w:rPr>
          <w:rFonts w:asciiTheme="minorHAnsi" w:hAnsiTheme="minorHAnsi" w:cstheme="minorHAnsi"/>
          <w:szCs w:val="18"/>
        </w:rPr>
        <w:t xml:space="preserve"> (</w:t>
      </w:r>
      <w:r w:rsidR="00632261">
        <w:rPr>
          <w:rFonts w:asciiTheme="minorHAnsi" w:hAnsiTheme="minorHAnsi" w:cstheme="minorHAnsi"/>
          <w:szCs w:val="18"/>
        </w:rPr>
        <w:t>Nov 14</w:t>
      </w:r>
      <w:r w:rsidRPr="00A56736">
        <w:rPr>
          <w:rFonts w:asciiTheme="minorHAnsi" w:hAnsiTheme="minorHAnsi" w:cstheme="minorHAnsi"/>
          <w:szCs w:val="18"/>
        </w:rPr>
        <w:t xml:space="preserve"> – </w:t>
      </w:r>
      <w:r w:rsidR="00DE2002" w:rsidRPr="00A56736">
        <w:rPr>
          <w:rFonts w:asciiTheme="minorHAnsi" w:hAnsiTheme="minorHAnsi" w:cstheme="minorHAnsi"/>
          <w:szCs w:val="18"/>
        </w:rPr>
        <w:t>J</w:t>
      </w:r>
      <w:r w:rsidR="00733569">
        <w:rPr>
          <w:rFonts w:asciiTheme="minorHAnsi" w:hAnsiTheme="minorHAnsi" w:cstheme="minorHAnsi"/>
          <w:szCs w:val="18"/>
        </w:rPr>
        <w:t>une</w:t>
      </w:r>
      <w:r w:rsidR="00DE2002" w:rsidRPr="00A56736">
        <w:rPr>
          <w:rFonts w:asciiTheme="minorHAnsi" w:hAnsiTheme="minorHAnsi" w:cstheme="minorHAnsi"/>
          <w:szCs w:val="18"/>
        </w:rPr>
        <w:t xml:space="preserve"> 15</w:t>
      </w:r>
      <w:r w:rsidRPr="00A56736">
        <w:rPr>
          <w:rFonts w:asciiTheme="minorHAnsi" w:hAnsiTheme="minorHAnsi" w:cstheme="minorHAnsi"/>
          <w:szCs w:val="18"/>
        </w:rPr>
        <w:t>)</w:t>
      </w:r>
    </w:p>
    <w:p w:rsidR="00594A5B" w:rsidRDefault="00D85645" w:rsidP="00594A5B">
      <w:pPr>
        <w:pStyle w:val="CVBodyText"/>
        <w:rPr>
          <w:rFonts w:asciiTheme="minorHAnsi" w:hAnsiTheme="minorHAnsi" w:cstheme="minorHAnsi"/>
          <w:szCs w:val="18"/>
        </w:rPr>
      </w:pPr>
      <w:sdt>
        <w:sdtPr>
          <w:rPr>
            <w:rFonts w:asciiTheme="minorHAnsi" w:hAnsiTheme="minorHAnsi" w:cstheme="minorHAnsi"/>
            <w:b/>
            <w:szCs w:val="18"/>
          </w:rPr>
          <w:alias w:val="Job title"/>
          <w:tag w:val="Job title"/>
          <w:id w:val="23036818"/>
          <w:placeholder>
            <w:docPart w:val="495F478FC09747FD865A87DC69210077"/>
          </w:placeholder>
          <w:showingPlcHdr/>
        </w:sdtPr>
        <w:sdtEndPr/>
        <w:sdtContent>
          <w:r w:rsidR="007F625D" w:rsidRPr="00A56736">
            <w:rPr>
              <w:rFonts w:asciiTheme="minorHAnsi" w:hAnsiTheme="minorHAnsi" w:cstheme="minorHAnsi"/>
              <w:b/>
              <w:szCs w:val="18"/>
              <w:highlight w:val="lightGray"/>
              <w:shd w:val="clear" w:color="auto" w:fill="FCDACB" w:themeFill="accent5" w:themeFillTint="33"/>
            </w:rPr>
            <w:t>Job title</w:t>
          </w:r>
        </w:sdtContent>
      </w:sdt>
      <w:r w:rsidR="00594A5B" w:rsidRPr="00A56736">
        <w:rPr>
          <w:rFonts w:asciiTheme="minorHAnsi" w:hAnsiTheme="minorHAnsi" w:cstheme="minorHAnsi"/>
          <w:b/>
          <w:szCs w:val="18"/>
        </w:rPr>
        <w:t>:</w:t>
      </w:r>
      <w:r w:rsidR="00594A5B" w:rsidRPr="00A56736">
        <w:rPr>
          <w:rFonts w:asciiTheme="minorHAnsi" w:hAnsiTheme="minorHAnsi" w:cstheme="minorHAnsi"/>
          <w:szCs w:val="18"/>
        </w:rPr>
        <w:t xml:space="preserve"> </w:t>
      </w:r>
      <w:r w:rsidR="00632261">
        <w:rPr>
          <w:rFonts w:asciiTheme="minorHAnsi" w:hAnsiTheme="minorHAnsi" w:cstheme="minorHAnsi"/>
          <w:szCs w:val="18"/>
        </w:rPr>
        <w:t>Design Architect</w:t>
      </w:r>
    </w:p>
    <w:p w:rsidR="00E429C8" w:rsidRDefault="00125F34" w:rsidP="00E429C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</w:pP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Creation of the BIM models of all the signed off store plans in Revit.</w:t>
      </w:r>
    </w:p>
    <w:p w:rsidR="001E775A" w:rsidRDefault="001E775A" w:rsidP="00E429C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</w:pP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Preparation of GA and detail drawings in Revit.</w:t>
      </w:r>
    </w:p>
    <w:p w:rsidR="00125F34" w:rsidRDefault="00125F34" w:rsidP="00E429C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</w:pP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Creation of customised Family gallery for the equipment and fixture of the stores and maintaining it to up to date.</w:t>
      </w:r>
    </w:p>
    <w:p w:rsidR="00125F34" w:rsidRDefault="00125F34" w:rsidP="00E429C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</w:pP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Extraction of BOM and BOQ using Revit and Co-ordinating with the Costing team for the final output.</w:t>
      </w:r>
    </w:p>
    <w:p w:rsidR="00125F34" w:rsidRDefault="00125F34" w:rsidP="00E429C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</w:pP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Co coordinating with MEP team for a clash free model in BIM.</w:t>
      </w:r>
    </w:p>
    <w:p w:rsidR="00125F34" w:rsidRDefault="00125F34" w:rsidP="00E429C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</w:pP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Creating a catalogue for the all the standard fixtures of the stores</w:t>
      </w:r>
      <w:r w:rsidR="001E775A"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 xml:space="preserve"> in InDesign software</w:t>
      </w: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.</w:t>
      </w:r>
    </w:p>
    <w:p w:rsidR="00125F34" w:rsidRDefault="00125F34" w:rsidP="00E429C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</w:pP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Preparing Permit drawings following the Thai standards in Co-ordination with Thai Contractors and submitting</w:t>
      </w:r>
      <w:r w:rsidR="001E775A"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 xml:space="preserve"> them to Thai Government.</w:t>
      </w: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 xml:space="preserve"> </w:t>
      </w:r>
    </w:p>
    <w:p w:rsidR="00746616" w:rsidRDefault="00D85645" w:rsidP="00746616">
      <w:pPr>
        <w:pStyle w:val="ListParagraph"/>
        <w:numPr>
          <w:ilvl w:val="0"/>
          <w:numId w:val="0"/>
        </w:numPr>
        <w:autoSpaceDE w:val="0"/>
        <w:autoSpaceDN w:val="0"/>
        <w:adjustRightInd w:val="0"/>
        <w:spacing w:after="0"/>
        <w:ind w:left="720"/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</w:pPr>
      <w:r>
        <w:rPr>
          <w:rFonts w:asciiTheme="minorHAnsi" w:hAnsiTheme="minorHAnsi" w:cstheme="minorHAnsi"/>
          <w:noProof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5042535</wp:posOffset>
                </wp:positionH>
                <wp:positionV relativeFrom="paragraph">
                  <wp:posOffset>85090</wp:posOffset>
                </wp:positionV>
                <wp:extent cx="1209675" cy="9144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7DB116" id="Rectangle 4" o:spid="_x0000_s1026" style="position:absolute;margin-left:397.05pt;margin-top:6.7pt;width:95.25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" stroked="f"/>
            </w:pict>
          </mc:Fallback>
        </mc:AlternateContent>
      </w:r>
    </w:p>
    <w:p w:rsidR="00125F34" w:rsidRPr="00A56736" w:rsidRDefault="00D85645" w:rsidP="00125F34">
      <w:pPr>
        <w:pStyle w:val="CVHeading"/>
        <w:numPr>
          <w:ilvl w:val="0"/>
          <w:numId w:val="21"/>
        </w:numPr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noProof/>
          <w:szCs w:val="1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5604510</wp:posOffset>
                </wp:positionH>
                <wp:positionV relativeFrom="paragraph">
                  <wp:posOffset>-927735</wp:posOffset>
                </wp:positionV>
                <wp:extent cx="914400" cy="914400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534CA8" id="Rectangle 3" o:spid="_x0000_s1026" style="position:absolute;margin-left:441.3pt;margin-top:-73.05pt;width:1in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" stroked="f"/>
            </w:pict>
          </mc:Fallback>
        </mc:AlternateContent>
      </w:r>
      <w:r w:rsidR="00125F34" w:rsidRPr="00A56736">
        <w:rPr>
          <w:rFonts w:asciiTheme="minorHAnsi" w:hAnsiTheme="minorHAnsi" w:cstheme="minorHAnsi"/>
          <w:szCs w:val="18"/>
        </w:rPr>
        <w:t xml:space="preserve">Experience with </w:t>
      </w:r>
      <w:r w:rsidR="00125F34">
        <w:rPr>
          <w:rFonts w:asciiTheme="minorHAnsi" w:hAnsiTheme="minorHAnsi" w:cstheme="minorHAnsi"/>
          <w:szCs w:val="18"/>
        </w:rPr>
        <w:t>Tesco</w:t>
      </w:r>
      <w:r w:rsidR="00125F34" w:rsidRPr="00A56736">
        <w:rPr>
          <w:rFonts w:asciiTheme="minorHAnsi" w:hAnsiTheme="minorHAnsi" w:cstheme="minorHAnsi"/>
          <w:szCs w:val="18"/>
        </w:rPr>
        <w:t>,</w:t>
      </w:r>
      <w:r w:rsidR="00125F34">
        <w:rPr>
          <w:rFonts w:asciiTheme="minorHAnsi" w:hAnsiTheme="minorHAnsi" w:cstheme="minorHAnsi"/>
          <w:szCs w:val="18"/>
        </w:rPr>
        <w:t xml:space="preserve"> Bangalore</w:t>
      </w:r>
      <w:r w:rsidR="00125F34" w:rsidRPr="00A56736">
        <w:rPr>
          <w:rFonts w:asciiTheme="minorHAnsi" w:hAnsiTheme="minorHAnsi" w:cstheme="minorHAnsi"/>
          <w:szCs w:val="18"/>
        </w:rPr>
        <w:t xml:space="preserve"> (</w:t>
      </w:r>
      <w:r w:rsidR="00125F34">
        <w:rPr>
          <w:rFonts w:asciiTheme="minorHAnsi" w:hAnsiTheme="minorHAnsi" w:cstheme="minorHAnsi"/>
          <w:szCs w:val="18"/>
        </w:rPr>
        <w:t>Nov 14</w:t>
      </w:r>
      <w:r w:rsidR="00125F34" w:rsidRPr="00A56736">
        <w:rPr>
          <w:rFonts w:asciiTheme="minorHAnsi" w:hAnsiTheme="minorHAnsi" w:cstheme="minorHAnsi"/>
          <w:szCs w:val="18"/>
        </w:rPr>
        <w:t xml:space="preserve"> – J</w:t>
      </w:r>
      <w:r w:rsidR="00125F34">
        <w:rPr>
          <w:rFonts w:asciiTheme="minorHAnsi" w:hAnsiTheme="minorHAnsi" w:cstheme="minorHAnsi"/>
          <w:szCs w:val="18"/>
        </w:rPr>
        <w:t>une</w:t>
      </w:r>
      <w:r w:rsidR="00125F34" w:rsidRPr="00A56736">
        <w:rPr>
          <w:rFonts w:asciiTheme="minorHAnsi" w:hAnsiTheme="minorHAnsi" w:cstheme="minorHAnsi"/>
          <w:szCs w:val="18"/>
        </w:rPr>
        <w:t xml:space="preserve"> 15)</w:t>
      </w:r>
    </w:p>
    <w:p w:rsidR="00E429C8" w:rsidRDefault="00D85645" w:rsidP="00DE2002">
      <w:pPr>
        <w:pStyle w:val="CVBodyText"/>
        <w:rPr>
          <w:rFonts w:asciiTheme="minorHAnsi" w:hAnsiTheme="minorHAnsi" w:cstheme="minorHAnsi"/>
          <w:szCs w:val="18"/>
        </w:rPr>
      </w:pPr>
      <w:sdt>
        <w:sdtPr>
          <w:rPr>
            <w:rFonts w:asciiTheme="minorHAnsi" w:hAnsiTheme="minorHAnsi" w:cstheme="minorHAnsi"/>
            <w:b/>
            <w:szCs w:val="18"/>
          </w:rPr>
          <w:alias w:val="Job title"/>
          <w:tag w:val="Job title"/>
          <w:id w:val="1545254852"/>
          <w:placeholder>
            <w:docPart w:val="F83BE36976354AD095859DFBF93F3932"/>
          </w:placeholder>
          <w:showingPlcHdr/>
        </w:sdtPr>
        <w:sdtEndPr/>
        <w:sdtContent>
          <w:r w:rsidR="00DE2002" w:rsidRPr="00A56736">
            <w:rPr>
              <w:rFonts w:asciiTheme="minorHAnsi" w:hAnsiTheme="minorHAnsi" w:cstheme="minorHAnsi"/>
              <w:b/>
              <w:szCs w:val="18"/>
              <w:highlight w:val="lightGray"/>
              <w:shd w:val="clear" w:color="auto" w:fill="FCDACB" w:themeFill="accent5" w:themeFillTint="33"/>
            </w:rPr>
            <w:t>Job title</w:t>
          </w:r>
        </w:sdtContent>
      </w:sdt>
      <w:r w:rsidR="00DE2002" w:rsidRPr="00A56736">
        <w:rPr>
          <w:rFonts w:asciiTheme="minorHAnsi" w:hAnsiTheme="minorHAnsi" w:cstheme="minorHAnsi"/>
          <w:b/>
          <w:szCs w:val="18"/>
        </w:rPr>
        <w:t>:</w:t>
      </w:r>
      <w:r w:rsidR="00DE2002" w:rsidRPr="00A56736">
        <w:rPr>
          <w:rFonts w:asciiTheme="minorHAnsi" w:hAnsiTheme="minorHAnsi" w:cstheme="minorHAnsi"/>
          <w:szCs w:val="18"/>
        </w:rPr>
        <w:t xml:space="preserve"> </w:t>
      </w:r>
      <w:r w:rsidR="004130AA" w:rsidRPr="00A56736">
        <w:rPr>
          <w:rFonts w:asciiTheme="minorHAnsi" w:hAnsiTheme="minorHAnsi" w:cstheme="minorHAnsi"/>
          <w:szCs w:val="18"/>
        </w:rPr>
        <w:t>Re</w:t>
      </w:r>
      <w:r w:rsidR="00632261">
        <w:rPr>
          <w:rFonts w:asciiTheme="minorHAnsi" w:hAnsiTheme="minorHAnsi" w:cstheme="minorHAnsi"/>
          <w:szCs w:val="18"/>
        </w:rPr>
        <w:t>tail Planner</w:t>
      </w:r>
    </w:p>
    <w:p w:rsidR="00E429C8" w:rsidRDefault="00E429C8" w:rsidP="00E429C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</w:pP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 xml:space="preserve">Designing the UK – Tesco Retail stores </w:t>
      </w:r>
    </w:p>
    <w:p w:rsidR="00E429C8" w:rsidRDefault="00E429C8" w:rsidP="00E429C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</w:pP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Preparing</w:t>
      </w:r>
      <w:r w:rsidRPr="00E429C8"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 xml:space="preserve"> store plans in line with pre-agreed standards and requirements spe</w:t>
      </w: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cific to different countries.(UK, Thailand, India)</w:t>
      </w:r>
    </w:p>
    <w:p w:rsidR="00E429C8" w:rsidRDefault="00E429C8" w:rsidP="00E429C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</w:pP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Preparing</w:t>
      </w:r>
      <w:r w:rsidRPr="00E429C8"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 xml:space="preserve"> the elevation pack, create drawings, update the Retail and building</w:t>
      </w: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 xml:space="preserve"> plan based on inputs received.</w:t>
      </w:r>
    </w:p>
    <w:p w:rsidR="00E429C8" w:rsidRDefault="00E429C8" w:rsidP="00E429C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</w:pPr>
      <w:r w:rsidRPr="00E429C8"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Create optimal as-built plans using CAD applications (MSTN/ AutoCAD) and upload them on My Property</w:t>
      </w: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 xml:space="preserve"> (Corporate Portal).</w:t>
      </w:r>
    </w:p>
    <w:p w:rsidR="00E429C8" w:rsidRDefault="00E429C8" w:rsidP="00E429C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</w:pP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Co coordinating with UK col</w:t>
      </w:r>
      <w:r w:rsidR="00125F34"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leagues and a</w:t>
      </w:r>
      <w:r w:rsidRPr="00E429C8"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ccountable for delivering operational KPIs, quality and timeline targets; Ensuring high quality store format plans as per business needs</w:t>
      </w:r>
    </w:p>
    <w:p w:rsidR="00E429C8" w:rsidRPr="00A56736" w:rsidRDefault="00E429C8" w:rsidP="00DE2002">
      <w:pPr>
        <w:pStyle w:val="CVBodyText"/>
        <w:rPr>
          <w:rFonts w:asciiTheme="minorHAnsi" w:hAnsiTheme="minorHAnsi" w:cstheme="minorHAnsi"/>
          <w:szCs w:val="18"/>
        </w:rPr>
      </w:pPr>
    </w:p>
    <w:p w:rsidR="004130AA" w:rsidRPr="00A56736" w:rsidRDefault="004130AA" w:rsidP="004130AA">
      <w:pPr>
        <w:pStyle w:val="CVHeading"/>
        <w:rPr>
          <w:rFonts w:asciiTheme="minorHAnsi" w:hAnsiTheme="minorHAnsi" w:cstheme="minorHAnsi"/>
          <w:szCs w:val="18"/>
        </w:rPr>
      </w:pPr>
      <w:r w:rsidRPr="00A56736">
        <w:rPr>
          <w:rFonts w:asciiTheme="minorHAnsi" w:hAnsiTheme="minorHAnsi" w:cstheme="minorHAnsi"/>
          <w:szCs w:val="18"/>
        </w:rPr>
        <w:t xml:space="preserve">Experience with </w:t>
      </w:r>
      <w:r w:rsidR="00632261">
        <w:rPr>
          <w:rFonts w:asciiTheme="minorHAnsi" w:hAnsiTheme="minorHAnsi" w:cstheme="minorHAnsi"/>
          <w:szCs w:val="18"/>
        </w:rPr>
        <w:t>Cube9 Architects, Bangalore</w:t>
      </w:r>
      <w:r w:rsidRPr="00A56736">
        <w:rPr>
          <w:rFonts w:asciiTheme="minorHAnsi" w:hAnsiTheme="minorHAnsi" w:cstheme="minorHAnsi"/>
          <w:szCs w:val="18"/>
        </w:rPr>
        <w:t xml:space="preserve"> (Aug </w:t>
      </w:r>
      <w:r w:rsidR="00632261">
        <w:rPr>
          <w:rFonts w:asciiTheme="minorHAnsi" w:hAnsiTheme="minorHAnsi" w:cstheme="minorHAnsi"/>
          <w:szCs w:val="18"/>
        </w:rPr>
        <w:t>11</w:t>
      </w:r>
      <w:r w:rsidRPr="00A56736">
        <w:rPr>
          <w:rFonts w:asciiTheme="minorHAnsi" w:hAnsiTheme="minorHAnsi" w:cstheme="minorHAnsi"/>
          <w:szCs w:val="18"/>
        </w:rPr>
        <w:t xml:space="preserve"> – </w:t>
      </w:r>
      <w:r w:rsidR="00632261">
        <w:rPr>
          <w:rFonts w:asciiTheme="minorHAnsi" w:hAnsiTheme="minorHAnsi" w:cstheme="minorHAnsi"/>
          <w:szCs w:val="18"/>
        </w:rPr>
        <w:t>June 11</w:t>
      </w:r>
      <w:r w:rsidRPr="00A56736">
        <w:rPr>
          <w:rFonts w:asciiTheme="minorHAnsi" w:hAnsiTheme="minorHAnsi" w:cstheme="minorHAnsi"/>
          <w:szCs w:val="18"/>
        </w:rPr>
        <w:t>)</w:t>
      </w:r>
    </w:p>
    <w:p w:rsidR="004130AA" w:rsidRPr="00A56736" w:rsidRDefault="00D85645" w:rsidP="004130AA">
      <w:pPr>
        <w:pStyle w:val="CVBodyText"/>
        <w:rPr>
          <w:rFonts w:asciiTheme="minorHAnsi" w:hAnsiTheme="minorHAnsi" w:cstheme="minorHAnsi"/>
          <w:szCs w:val="18"/>
        </w:rPr>
      </w:pPr>
      <w:sdt>
        <w:sdtPr>
          <w:rPr>
            <w:rFonts w:asciiTheme="minorHAnsi" w:hAnsiTheme="minorHAnsi" w:cstheme="minorHAnsi"/>
            <w:b/>
            <w:szCs w:val="18"/>
          </w:rPr>
          <w:alias w:val="Job title"/>
          <w:tag w:val="Job title"/>
          <w:id w:val="1428462586"/>
          <w:placeholder>
            <w:docPart w:val="9941C010FA524CC29999AC892AD2D9FC"/>
          </w:placeholder>
          <w:showingPlcHdr/>
        </w:sdtPr>
        <w:sdtEndPr/>
        <w:sdtContent>
          <w:r w:rsidR="004130AA" w:rsidRPr="00A56736">
            <w:rPr>
              <w:rFonts w:asciiTheme="minorHAnsi" w:hAnsiTheme="minorHAnsi" w:cstheme="minorHAnsi"/>
              <w:b/>
              <w:szCs w:val="18"/>
              <w:highlight w:val="lightGray"/>
              <w:shd w:val="clear" w:color="auto" w:fill="FCDACB" w:themeFill="accent5" w:themeFillTint="33"/>
            </w:rPr>
            <w:t>Job title</w:t>
          </w:r>
        </w:sdtContent>
      </w:sdt>
      <w:r w:rsidR="004130AA" w:rsidRPr="00A56736">
        <w:rPr>
          <w:rFonts w:asciiTheme="minorHAnsi" w:hAnsiTheme="minorHAnsi" w:cstheme="minorHAnsi"/>
          <w:b/>
          <w:szCs w:val="18"/>
        </w:rPr>
        <w:t>:</w:t>
      </w:r>
      <w:r w:rsidR="004130AA" w:rsidRPr="00A56736">
        <w:rPr>
          <w:rFonts w:asciiTheme="minorHAnsi" w:hAnsiTheme="minorHAnsi" w:cstheme="minorHAnsi"/>
          <w:szCs w:val="18"/>
        </w:rPr>
        <w:t xml:space="preserve"> </w:t>
      </w:r>
      <w:r w:rsidR="001E775A">
        <w:rPr>
          <w:rFonts w:asciiTheme="minorHAnsi" w:hAnsiTheme="minorHAnsi" w:cstheme="minorHAnsi"/>
          <w:szCs w:val="18"/>
        </w:rPr>
        <w:t>Junior Architect</w:t>
      </w:r>
    </w:p>
    <w:p w:rsidR="004130AA" w:rsidRPr="001E775A" w:rsidRDefault="004130AA" w:rsidP="0071042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Theme="minorHAnsi" w:hAnsiTheme="minorHAnsi" w:cstheme="minorHAnsi"/>
          <w:sz w:val="18"/>
          <w:szCs w:val="18"/>
        </w:rPr>
      </w:pPr>
      <w:r w:rsidRPr="001E775A"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 xml:space="preserve"> </w:t>
      </w:r>
      <w:r w:rsidR="001E775A"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Designing residences and supporting the Senior Architect.</w:t>
      </w:r>
    </w:p>
    <w:p w:rsidR="001E775A" w:rsidRPr="001E775A" w:rsidRDefault="001E775A" w:rsidP="0071042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Theme="minorHAnsi" w:hAnsiTheme="minorHAnsi" w:cstheme="minorHAnsi"/>
          <w:sz w:val="18"/>
          <w:szCs w:val="18"/>
        </w:rPr>
      </w:pP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Co-ordinating with contractors for the execution of designs on the site.</w:t>
      </w:r>
    </w:p>
    <w:p w:rsidR="001E775A" w:rsidRPr="001E775A" w:rsidRDefault="001E775A" w:rsidP="0071042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Theme="minorHAnsi" w:hAnsiTheme="minorHAnsi" w:cstheme="minorHAnsi"/>
          <w:sz w:val="18"/>
          <w:szCs w:val="18"/>
        </w:rPr>
      </w:pPr>
      <w:r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Visiting sites to inspect the construction and solving issues on site.</w:t>
      </w:r>
    </w:p>
    <w:p w:rsidR="001E775A" w:rsidRPr="001E775A" w:rsidRDefault="00D85645" w:rsidP="0071042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Theme="minorHAnsi" w:eastAsia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noProof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5147310</wp:posOffset>
                </wp:positionH>
                <wp:positionV relativeFrom="paragraph">
                  <wp:posOffset>5723255</wp:posOffset>
                </wp:positionV>
                <wp:extent cx="1219200" cy="914400"/>
                <wp:effectExtent l="0" t="0" r="0" b="0"/>
                <wp:wrapNone/>
                <wp:docPr id="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14A202" id="Rectangle 5" o:spid="_x0000_s1026" style="position:absolute;margin-left:405.3pt;margin-top:450.65pt;width:96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" stroked="f"/>
            </w:pict>
          </mc:Fallback>
        </mc:AlternateContent>
      </w:r>
      <w:r w:rsidR="001E775A">
        <w:rPr>
          <w:rFonts w:asciiTheme="minorHAnsi" w:eastAsia="Batang" w:hAnsiTheme="minorHAnsi" w:cstheme="minorHAnsi"/>
          <w:color w:val="394A58"/>
          <w:sz w:val="18"/>
          <w:szCs w:val="18"/>
          <w:lang w:eastAsia="ko-KR"/>
        </w:rPr>
        <w:t>Designing interiors of residences and preparing detail drawings for the same.</w:t>
      </w:r>
      <w:bookmarkStart w:id="1" w:name="_GoBack"/>
      <w:bookmarkEnd w:id="1"/>
    </w:p>
    <w:sectPr w:rsidR="001E775A" w:rsidRPr="001E775A" w:rsidSect="00CC44BA">
      <w:headerReference w:type="default" r:id="rId9"/>
      <w:footerReference w:type="default" r:id="rId10"/>
      <w:pgSz w:w="11907" w:h="16839" w:code="9"/>
      <w:pgMar w:top="1701" w:right="1134" w:bottom="964" w:left="1134" w:header="510" w:footer="510" w:gutter="0"/>
      <w:pgNumType w:start="1"/>
      <w:cols w:space="284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ACB" w:rsidRPr="00CC44BA" w:rsidRDefault="00575ACB">
      <w:pPr>
        <w:rPr>
          <w:rFonts w:eastAsiaTheme="minorHAnsi" w:cstheme="minorBidi"/>
        </w:rPr>
      </w:pPr>
      <w:r w:rsidRPr="00CC44BA">
        <w:rPr>
          <w:rFonts w:eastAsiaTheme="minorHAnsi" w:cstheme="minorBidi"/>
        </w:rPr>
        <w:separator/>
      </w:r>
    </w:p>
  </w:endnote>
  <w:endnote w:type="continuationSeparator" w:id="0">
    <w:p w:rsidR="00575ACB" w:rsidRPr="00CC44BA" w:rsidRDefault="00575ACB">
      <w:pPr>
        <w:rPr>
          <w:rFonts w:eastAsiaTheme="minorHAnsi" w:cstheme="minorBidi"/>
        </w:rPr>
      </w:pPr>
      <w:r w:rsidRPr="00CC44BA">
        <w:rPr>
          <w:rFonts w:eastAsiaTheme="minorHAnsi" w:cstheme="minorBidi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71FD" w:rsidRPr="00CC44BA" w:rsidRDefault="002802A3">
    <w:pPr>
      <w:pStyle w:val="Footer"/>
      <w:rPr>
        <w:rFonts w:eastAsiaTheme="minorHAnsi" w:cstheme="minorBidi"/>
        <w:sz w:val="16"/>
        <w:szCs w:val="16"/>
      </w:rPr>
    </w:pPr>
    <w:r w:rsidRPr="00CC44BA">
      <w:rPr>
        <w:rFonts w:eastAsiaTheme="minorHAnsi" w:cstheme="minorBidi"/>
        <w:noProof/>
        <w:sz w:val="16"/>
        <w:szCs w:val="16"/>
        <w:lang w:val="en-IN" w:eastAsia="en-IN"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927248" cy="116958"/>
          <wp:effectExtent l="19050" t="0" r="6202" b="0"/>
          <wp:wrapNone/>
          <wp:docPr id="12" name="Picture 3" descr="Plan Design Enab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lan Design Enabl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99" cy="11219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4130AA" w:rsidRPr="00CC44BA">
      <w:rPr>
        <w:rFonts w:eastAsiaTheme="minorHAnsi" w:cstheme="minorBidi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ACB" w:rsidRPr="00CC44BA" w:rsidRDefault="00575ACB">
      <w:pPr>
        <w:rPr>
          <w:rFonts w:eastAsiaTheme="minorHAnsi" w:cstheme="minorBidi"/>
        </w:rPr>
      </w:pPr>
      <w:r w:rsidRPr="00CC44BA">
        <w:rPr>
          <w:rFonts w:eastAsiaTheme="minorHAnsi" w:cstheme="minorBidi"/>
        </w:rPr>
        <w:separator/>
      </w:r>
    </w:p>
  </w:footnote>
  <w:footnote w:type="continuationSeparator" w:id="0">
    <w:p w:rsidR="00575ACB" w:rsidRPr="00CC44BA" w:rsidRDefault="00575ACB">
      <w:pPr>
        <w:rPr>
          <w:rFonts w:eastAsiaTheme="minorHAnsi" w:cstheme="minorBidi"/>
        </w:rPr>
      </w:pPr>
      <w:r w:rsidRPr="00CC44BA">
        <w:rPr>
          <w:rFonts w:eastAsiaTheme="minorHAnsi" w:cstheme="minorBidi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1EF5" w:rsidRPr="00CC44BA" w:rsidRDefault="00A11EF5" w:rsidP="00A11EF5">
    <w:pPr>
      <w:pStyle w:val="CScasestudy"/>
      <w:framePr w:h="623" w:hRule="exact" w:wrap="around" w:vAnchor="page" w:hAnchor="text" w:y="1022" w:anchorLock="1"/>
      <w:shd w:val="solid" w:color="FFFFFF" w:fill="FFFFFF"/>
      <w:rPr>
        <w:b/>
      </w:rPr>
    </w:pPr>
    <w:r w:rsidRPr="00CC44BA">
      <w:rPr>
        <w:b/>
      </w:rPr>
      <w:t xml:space="preserve">CV </w:t>
    </w:r>
  </w:p>
  <w:p w:rsidR="00C30FB5" w:rsidRPr="00CC44BA" w:rsidRDefault="002802A3">
    <w:pPr>
      <w:pStyle w:val="Header"/>
      <w:rPr>
        <w:rFonts w:eastAsiaTheme="minorHAnsi" w:cstheme="minorBidi"/>
      </w:rPr>
    </w:pPr>
    <w:r w:rsidRPr="00CC44BA">
      <w:rPr>
        <w:rFonts w:eastAsiaTheme="minorHAnsi" w:cstheme="minorBidi"/>
        <w:noProof/>
        <w:lang w:val="en-IN" w:eastAsia="en-IN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align>right</wp:align>
          </wp:positionH>
          <wp:positionV relativeFrom="paragraph">
            <wp:posOffset>-14605</wp:posOffset>
          </wp:positionV>
          <wp:extent cx="169240" cy="724205"/>
          <wp:effectExtent l="19050" t="0" r="2210" b="0"/>
          <wp:wrapNone/>
          <wp:docPr id="13" name="Picture 4" descr="ATKINS 2925 vertical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ATKINS 2925 vertical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161" cy="72301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A31A941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0C68872"/>
    <w:lvl w:ilvl="0">
      <w:start w:val="1"/>
      <w:numFmt w:val="lowerRoman"/>
      <w:lvlText w:val="%1."/>
      <w:lvlJc w:val="left"/>
      <w:pPr>
        <w:ind w:left="1209" w:hanging="360"/>
      </w:pPr>
      <w:rPr>
        <w:rFonts w:hint="default"/>
      </w:rPr>
    </w:lvl>
  </w:abstractNum>
  <w:abstractNum w:abstractNumId="2" w15:restartNumberingAfterBreak="0">
    <w:nsid w:val="FFFFFF7E"/>
    <w:multiLevelType w:val="singleLevel"/>
    <w:tmpl w:val="A1CED374"/>
    <w:lvl w:ilvl="0">
      <w:start w:val="1"/>
      <w:numFmt w:val="lowerRoman"/>
      <w:pStyle w:val="ListNumber3"/>
      <w:lvlText w:val="%1."/>
      <w:lvlJc w:val="left"/>
      <w:pPr>
        <w:ind w:left="926" w:hanging="360"/>
      </w:pPr>
      <w:rPr>
        <w:rFonts w:hint="default"/>
      </w:rPr>
    </w:lvl>
  </w:abstractNum>
  <w:abstractNum w:abstractNumId="3" w15:restartNumberingAfterBreak="0">
    <w:nsid w:val="FFFFFF83"/>
    <w:multiLevelType w:val="singleLevel"/>
    <w:tmpl w:val="232CC4FE"/>
    <w:lvl w:ilvl="0">
      <w:start w:val="1"/>
      <w:numFmt w:val="bullet"/>
      <w:pStyle w:val="ListBullet2"/>
      <w:lvlText w:val="-"/>
      <w:lvlJc w:val="left"/>
      <w:pPr>
        <w:ind w:left="700" w:hanging="360"/>
      </w:pPr>
      <w:rPr>
        <w:rFonts w:ascii="Arial" w:hAnsi="Arial" w:hint="default"/>
        <w:color w:val="auto"/>
      </w:rPr>
    </w:lvl>
  </w:abstractNum>
  <w:abstractNum w:abstractNumId="4" w15:restartNumberingAfterBreak="0">
    <w:nsid w:val="FFFFFF88"/>
    <w:multiLevelType w:val="singleLevel"/>
    <w:tmpl w:val="6658DD72"/>
    <w:lvl w:ilvl="0">
      <w:start w:val="1"/>
      <w:numFmt w:val="decimal"/>
      <w:pStyle w:val="ListNumb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F3BE4B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D97DE8"/>
    <w:multiLevelType w:val="hybridMultilevel"/>
    <w:tmpl w:val="17964136"/>
    <w:lvl w:ilvl="0" w:tplc="96E8C4CA">
      <w:start w:val="1"/>
      <w:numFmt w:val="bullet"/>
      <w:pStyle w:val="CVBullet"/>
      <w:lvlText w:val=""/>
      <w:lvlJc w:val="left"/>
      <w:pPr>
        <w:ind w:left="720" w:hanging="360"/>
      </w:pPr>
      <w:rPr>
        <w:rFonts w:ascii="Wingdings" w:hAnsi="Wingdings" w:hint="default"/>
        <w:color w:val="394A58" w:themeColor="tex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110FB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0CB66207"/>
    <w:multiLevelType w:val="multilevel"/>
    <w:tmpl w:val="5BFE9936"/>
    <w:styleLink w:val="Atkinsbullets"/>
    <w:lvl w:ilvl="0">
      <w:start w:val="1"/>
      <w:numFmt w:val="bullet"/>
      <w:lvlText w:val=""/>
      <w:lvlJc w:val="left"/>
      <w:pPr>
        <w:tabs>
          <w:tab w:val="num" w:pos="567"/>
        </w:tabs>
        <w:ind w:left="1021" w:hanging="454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tabs>
          <w:tab w:val="num" w:pos="1021"/>
        </w:tabs>
        <w:ind w:left="1475" w:hanging="454"/>
      </w:pPr>
      <w:rPr>
        <w:rFonts w:ascii="Tahoma" w:hAnsi="Tahoma" w:hint="default"/>
      </w:rPr>
    </w:lvl>
    <w:lvl w:ilvl="2">
      <w:start w:val="1"/>
      <w:numFmt w:val="bullet"/>
      <w:lvlText w:val="–"/>
      <w:lvlJc w:val="left"/>
      <w:pPr>
        <w:tabs>
          <w:tab w:val="num" w:pos="1475"/>
        </w:tabs>
        <w:ind w:left="1929" w:hanging="454"/>
      </w:pPr>
      <w:rPr>
        <w:rFonts w:ascii="Tahoma" w:hAnsi="Tahoma" w:hint="default"/>
      </w:rPr>
    </w:lvl>
    <w:lvl w:ilvl="3">
      <w:start w:val="1"/>
      <w:numFmt w:val="bullet"/>
      <w:lvlText w:val="–"/>
      <w:lvlJc w:val="left"/>
      <w:pPr>
        <w:tabs>
          <w:tab w:val="num" w:pos="1929"/>
        </w:tabs>
        <w:ind w:left="2383" w:hanging="454"/>
      </w:pPr>
      <w:rPr>
        <w:rFonts w:ascii="Tahoma" w:hAnsi="Tahoma" w:hint="default"/>
      </w:rPr>
    </w:lvl>
    <w:lvl w:ilvl="4">
      <w:start w:val="1"/>
      <w:numFmt w:val="bullet"/>
      <w:lvlText w:val="–"/>
      <w:lvlJc w:val="left"/>
      <w:pPr>
        <w:tabs>
          <w:tab w:val="num" w:pos="2383"/>
        </w:tabs>
        <w:ind w:left="2837" w:hanging="454"/>
      </w:pPr>
      <w:rPr>
        <w:rFonts w:ascii="Tahoma" w:hAnsi="Tahoma" w:hint="default"/>
      </w:rPr>
    </w:lvl>
    <w:lvl w:ilvl="5">
      <w:start w:val="1"/>
      <w:numFmt w:val="bullet"/>
      <w:lvlText w:val="–"/>
      <w:lvlJc w:val="left"/>
      <w:pPr>
        <w:tabs>
          <w:tab w:val="num" w:pos="2837"/>
        </w:tabs>
        <w:ind w:left="3291" w:hanging="454"/>
      </w:pPr>
      <w:rPr>
        <w:rFonts w:ascii="Tahoma" w:hAnsi="Tahoma" w:hint="default"/>
      </w:rPr>
    </w:lvl>
    <w:lvl w:ilvl="6">
      <w:start w:val="1"/>
      <w:numFmt w:val="bullet"/>
      <w:lvlText w:val="–"/>
      <w:lvlJc w:val="left"/>
      <w:pPr>
        <w:tabs>
          <w:tab w:val="num" w:pos="3291"/>
        </w:tabs>
        <w:ind w:left="3745" w:hanging="454"/>
      </w:pPr>
      <w:rPr>
        <w:rFonts w:ascii="Tahoma" w:hAnsi="Tahoma" w:hint="default"/>
      </w:rPr>
    </w:lvl>
    <w:lvl w:ilvl="7">
      <w:start w:val="1"/>
      <w:numFmt w:val="bullet"/>
      <w:lvlText w:val="–"/>
      <w:lvlJc w:val="left"/>
      <w:pPr>
        <w:tabs>
          <w:tab w:val="num" w:pos="3745"/>
        </w:tabs>
        <w:ind w:left="4199" w:hanging="454"/>
      </w:pPr>
      <w:rPr>
        <w:rFonts w:ascii="Tahoma" w:hAnsi="Tahoma" w:hint="default"/>
      </w:rPr>
    </w:lvl>
    <w:lvl w:ilvl="8">
      <w:start w:val="1"/>
      <w:numFmt w:val="bullet"/>
      <w:lvlText w:val="–"/>
      <w:lvlJc w:val="left"/>
      <w:pPr>
        <w:tabs>
          <w:tab w:val="num" w:pos="4199"/>
        </w:tabs>
        <w:ind w:left="4653" w:hanging="454"/>
      </w:pPr>
      <w:rPr>
        <w:rFonts w:ascii="Tahoma" w:hAnsi="Tahoma" w:hint="default"/>
      </w:rPr>
    </w:lvl>
  </w:abstractNum>
  <w:abstractNum w:abstractNumId="9" w15:restartNumberingAfterBreak="0">
    <w:nsid w:val="12643E20"/>
    <w:multiLevelType w:val="multilevel"/>
    <w:tmpl w:val="051C41E6"/>
    <w:styleLink w:val="ATKINSNUMBERS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Theme="minorHAnsi" w:hAnsiTheme="minorHAnsi"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3)"/>
      <w:lvlJc w:val="righ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decimal"/>
      <w:lvlText w:val="%6)"/>
      <w:lvlJc w:val="righ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decimal"/>
      <w:lvlText w:val="%8)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decimal"/>
      <w:lvlText w:val="%9)"/>
      <w:lvlJc w:val="righ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0" w15:restartNumberingAfterBreak="0">
    <w:nsid w:val="1722242D"/>
    <w:multiLevelType w:val="hybridMultilevel"/>
    <w:tmpl w:val="F168CE5A"/>
    <w:lvl w:ilvl="0" w:tplc="A9940E04">
      <w:start w:val="1"/>
      <w:numFmt w:val="decimal"/>
      <w:pStyle w:val="TableTitle"/>
      <w:lvlText w:val="Table 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26D63"/>
    <w:multiLevelType w:val="multilevel"/>
    <w:tmpl w:val="0AAE1E2A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2E1752B5"/>
    <w:multiLevelType w:val="hybridMultilevel"/>
    <w:tmpl w:val="3DF42656"/>
    <w:lvl w:ilvl="0" w:tplc="A784F374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51E4E8C"/>
    <w:multiLevelType w:val="hybridMultilevel"/>
    <w:tmpl w:val="6FCA2DA8"/>
    <w:lvl w:ilvl="0" w:tplc="C2EC914A">
      <w:start w:val="1"/>
      <w:numFmt w:val="decimal"/>
      <w:pStyle w:val="FigureTitle"/>
      <w:lvlText w:val="Figure 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672C5"/>
    <w:multiLevelType w:val="hybridMultilevel"/>
    <w:tmpl w:val="7BEA3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46415C"/>
    <w:multiLevelType w:val="hybridMultilevel"/>
    <w:tmpl w:val="6FCAF562"/>
    <w:lvl w:ilvl="0" w:tplc="EE9675E0">
      <w:start w:val="1"/>
      <w:numFmt w:val="lowerRoman"/>
      <w:pStyle w:val="ListNumber4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BA03DB"/>
    <w:multiLevelType w:val="hybridMultilevel"/>
    <w:tmpl w:val="3F2E226C"/>
    <w:lvl w:ilvl="0" w:tplc="C8FE6978">
      <w:start w:val="1"/>
      <w:numFmt w:val="lowerLetter"/>
      <w:pStyle w:val="ListNumber2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0E123E"/>
    <w:multiLevelType w:val="multilevel"/>
    <w:tmpl w:val="53D6C540"/>
    <w:lvl w:ilvl="0">
      <w:start w:val="1"/>
      <w:numFmt w:val="decimal"/>
      <w:pStyle w:val="Heading1"/>
      <w:lvlText w:val="%1."/>
      <w:lvlJc w:val="left"/>
      <w:pPr>
        <w:ind w:left="1021" w:hanging="1021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021" w:hanging="1021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21" w:hanging="1021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5103"/>
        </w:tabs>
        <w:ind w:left="1021" w:hanging="1021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21" w:hanging="1021"/>
      </w:pPr>
      <w:rPr>
        <w:rFonts w:hint="default"/>
      </w:rPr>
    </w:lvl>
    <w:lvl w:ilvl="5">
      <w:start w:val="1"/>
      <w:numFmt w:val="upperLetter"/>
      <w:pStyle w:val="Heading6"/>
      <w:lvlText w:val="Appendix %6."/>
      <w:lvlJc w:val="left"/>
      <w:pPr>
        <w:ind w:left="2014" w:hanging="1021"/>
      </w:pPr>
      <w:rPr>
        <w:rFonts w:hint="default"/>
      </w:rPr>
    </w:lvl>
    <w:lvl w:ilvl="6">
      <w:start w:val="1"/>
      <w:numFmt w:val="decimal"/>
      <w:pStyle w:val="Heading7"/>
      <w:lvlText w:val="%6.%7."/>
      <w:lvlJc w:val="left"/>
      <w:pPr>
        <w:ind w:left="1021" w:hanging="1021"/>
      </w:pPr>
      <w:rPr>
        <w:rFonts w:hint="default"/>
      </w:rPr>
    </w:lvl>
    <w:lvl w:ilvl="7">
      <w:start w:val="1"/>
      <w:numFmt w:val="decimal"/>
      <w:pStyle w:val="Heading8"/>
      <w:lvlText w:val="%6.%7.%8."/>
      <w:lvlJc w:val="left"/>
      <w:pPr>
        <w:ind w:left="1021" w:hanging="1021"/>
      </w:pPr>
      <w:rPr>
        <w:rFonts w:hint="default"/>
      </w:rPr>
    </w:lvl>
    <w:lvl w:ilvl="8">
      <w:start w:val="1"/>
      <w:numFmt w:val="decimal"/>
      <w:pStyle w:val="Heading9"/>
      <w:lvlText w:val="%6.%7.%8.%9."/>
      <w:lvlJc w:val="left"/>
      <w:pPr>
        <w:ind w:left="1021" w:hanging="1021"/>
      </w:pPr>
      <w:rPr>
        <w:rFonts w:hint="default"/>
      </w:rPr>
    </w:lvl>
  </w:abstractNum>
  <w:abstractNum w:abstractNumId="18" w15:restartNumberingAfterBreak="0">
    <w:nsid w:val="6CAF5705"/>
    <w:multiLevelType w:val="hybridMultilevel"/>
    <w:tmpl w:val="1EFC0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1008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 w15:restartNumberingAfterBreak="0">
    <w:nsid w:val="774A345F"/>
    <w:multiLevelType w:val="multilevel"/>
    <w:tmpl w:val="948C4AAE"/>
    <w:lvl w:ilvl="0">
      <w:start w:val="1"/>
      <w:numFmt w:val="decimal"/>
      <w:pStyle w:val="ListNumb1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pStyle w:val="ListNumb2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pStyle w:val="ListNumb3"/>
      <w:lvlText w:val="%3.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9"/>
  </w:num>
  <w:num w:numId="2">
    <w:abstractNumId w:val="7"/>
  </w:num>
  <w:num w:numId="3">
    <w:abstractNumId w:val="11"/>
  </w:num>
  <w:num w:numId="4">
    <w:abstractNumId w:val="9"/>
  </w:num>
  <w:num w:numId="5">
    <w:abstractNumId w:val="8"/>
  </w:num>
  <w:num w:numId="6">
    <w:abstractNumId w:val="6"/>
  </w:num>
  <w:num w:numId="7">
    <w:abstractNumId w:val="13"/>
  </w:num>
  <w:num w:numId="8">
    <w:abstractNumId w:val="3"/>
  </w:num>
  <w:num w:numId="9">
    <w:abstractNumId w:val="5"/>
  </w:num>
  <w:num w:numId="10">
    <w:abstractNumId w:val="4"/>
  </w:num>
  <w:num w:numId="11">
    <w:abstractNumId w:val="16"/>
  </w:num>
  <w:num w:numId="12">
    <w:abstractNumId w:val="2"/>
  </w:num>
  <w:num w:numId="13">
    <w:abstractNumId w:val="15"/>
  </w:num>
  <w:num w:numId="14">
    <w:abstractNumId w:val="0"/>
  </w:num>
  <w:num w:numId="15">
    <w:abstractNumId w:val="12"/>
  </w:num>
  <w:num w:numId="16">
    <w:abstractNumId w:val="20"/>
  </w:num>
  <w:num w:numId="17">
    <w:abstractNumId w:val="17"/>
  </w:num>
  <w:num w:numId="18">
    <w:abstractNumId w:val="10"/>
  </w:num>
  <w:num w:numId="19">
    <w:abstractNumId w:val="1"/>
  </w:num>
  <w:num w:numId="20">
    <w:abstractNumId w:val="14"/>
  </w:num>
  <w:num w:numId="21">
    <w:abstractNumId w:val="18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7E04" w:allStyles="0" w:customStyles="0" w:latentStyles="1" w:stylesInUse="0" w:headingStyles="0" w:numberingStyles="0" w:tableStyles="0" w:directFormattingOnRuns="0" w:directFormattingOnParagraphs="1" w:directFormattingOnNumbering="1" w:directFormattingOnTables="1" w:clearFormatting="1" w:top3HeadingStyles="1" w:visibleStyles="1" w:alternateStyleNames="0"/>
  <w:styleLockQFSet/>
  <w:defaultTabStop w:val="720"/>
  <w:drawingGridHorizontalSpacing w:val="90"/>
  <w:displayHorizontalDrawingGridEvery w:val="2"/>
  <w:noPunctuationKerning/>
  <w:characterSpacingControl w:val="doNotCompress"/>
  <w:hdrShapeDefaults>
    <o:shapedefaults v:ext="edit" spidmax="8193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urrentTemplateVersion" w:val="3.0"/>
    <w:docVar w:name="DocDepartment" w:val=" "/>
    <w:docVar w:name="DocJobTitle" w:val=" "/>
    <w:docVar w:name="DocJoinedAtkins" w:val=" "/>
    <w:docVar w:name="DocKeyExperience" w:val=" "/>
    <w:docVar w:name="DocName" w:val=" "/>
    <w:docVar w:name="DocNationality" w:val=" "/>
    <w:docVar w:name="DocProfession" w:val=" "/>
    <w:docVar w:name="DocProfessionalAssociations" w:val=" "/>
    <w:docVar w:name="DocProfile" w:val=" "/>
    <w:docVar w:name="DocQualifications" w:val=" "/>
    <w:docVar w:name="DocTemplateName" w:val="2015 Atkins CV.dotm"/>
    <w:docVar w:name="InitialTemplateVersion" w:val="3.0"/>
    <w:docVar w:name="PageSize" w:val="A4"/>
  </w:docVars>
  <w:rsids>
    <w:rsidRoot w:val="00CC44BA"/>
    <w:rsid w:val="000021FF"/>
    <w:rsid w:val="000105C5"/>
    <w:rsid w:val="00011EA8"/>
    <w:rsid w:val="00014C57"/>
    <w:rsid w:val="00024419"/>
    <w:rsid w:val="0002555E"/>
    <w:rsid w:val="00034BAC"/>
    <w:rsid w:val="00034BEA"/>
    <w:rsid w:val="000410E2"/>
    <w:rsid w:val="00043866"/>
    <w:rsid w:val="0005171B"/>
    <w:rsid w:val="00055D8A"/>
    <w:rsid w:val="0006140B"/>
    <w:rsid w:val="000619D6"/>
    <w:rsid w:val="0006413F"/>
    <w:rsid w:val="00064774"/>
    <w:rsid w:val="00081197"/>
    <w:rsid w:val="00082543"/>
    <w:rsid w:val="000826B3"/>
    <w:rsid w:val="000869DD"/>
    <w:rsid w:val="0009355B"/>
    <w:rsid w:val="000970E3"/>
    <w:rsid w:val="000A2AF4"/>
    <w:rsid w:val="000A49E0"/>
    <w:rsid w:val="000C1668"/>
    <w:rsid w:val="000C6C51"/>
    <w:rsid w:val="000C778A"/>
    <w:rsid w:val="000D5258"/>
    <w:rsid w:val="000D5D8D"/>
    <w:rsid w:val="000E32A6"/>
    <w:rsid w:val="000F1854"/>
    <w:rsid w:val="00101107"/>
    <w:rsid w:val="00102B8A"/>
    <w:rsid w:val="0010334B"/>
    <w:rsid w:val="00105C39"/>
    <w:rsid w:val="001073A0"/>
    <w:rsid w:val="001074D8"/>
    <w:rsid w:val="001103B1"/>
    <w:rsid w:val="00111A57"/>
    <w:rsid w:val="001225AC"/>
    <w:rsid w:val="00125F34"/>
    <w:rsid w:val="00127152"/>
    <w:rsid w:val="00134C75"/>
    <w:rsid w:val="00136399"/>
    <w:rsid w:val="00137D86"/>
    <w:rsid w:val="0014002E"/>
    <w:rsid w:val="001435DF"/>
    <w:rsid w:val="0014771B"/>
    <w:rsid w:val="00147811"/>
    <w:rsid w:val="001478BD"/>
    <w:rsid w:val="00150A65"/>
    <w:rsid w:val="00151C88"/>
    <w:rsid w:val="001523F0"/>
    <w:rsid w:val="001577F5"/>
    <w:rsid w:val="001639ED"/>
    <w:rsid w:val="00167676"/>
    <w:rsid w:val="00186E9D"/>
    <w:rsid w:val="00192586"/>
    <w:rsid w:val="001A0DB9"/>
    <w:rsid w:val="001B501C"/>
    <w:rsid w:val="001C0A1B"/>
    <w:rsid w:val="001C4F47"/>
    <w:rsid w:val="001D40D8"/>
    <w:rsid w:val="001D5DD8"/>
    <w:rsid w:val="001D66A8"/>
    <w:rsid w:val="001E775A"/>
    <w:rsid w:val="00202CD0"/>
    <w:rsid w:val="00206C17"/>
    <w:rsid w:val="00220D9A"/>
    <w:rsid w:val="00224AF2"/>
    <w:rsid w:val="00225670"/>
    <w:rsid w:val="002409FB"/>
    <w:rsid w:val="00241CE4"/>
    <w:rsid w:val="0024777B"/>
    <w:rsid w:val="00257072"/>
    <w:rsid w:val="0026377B"/>
    <w:rsid w:val="002660BC"/>
    <w:rsid w:val="002706E7"/>
    <w:rsid w:val="00271D1A"/>
    <w:rsid w:val="002802A3"/>
    <w:rsid w:val="0028060D"/>
    <w:rsid w:val="0028556B"/>
    <w:rsid w:val="0029424A"/>
    <w:rsid w:val="00295BB7"/>
    <w:rsid w:val="002A4615"/>
    <w:rsid w:val="002C1244"/>
    <w:rsid w:val="002C1B3E"/>
    <w:rsid w:val="002C71BC"/>
    <w:rsid w:val="002D49DE"/>
    <w:rsid w:val="002E1D25"/>
    <w:rsid w:val="00304C5C"/>
    <w:rsid w:val="0030757A"/>
    <w:rsid w:val="00307A6D"/>
    <w:rsid w:val="00313493"/>
    <w:rsid w:val="003246C6"/>
    <w:rsid w:val="00336792"/>
    <w:rsid w:val="00350B38"/>
    <w:rsid w:val="00353049"/>
    <w:rsid w:val="00360011"/>
    <w:rsid w:val="003605BC"/>
    <w:rsid w:val="00375680"/>
    <w:rsid w:val="00384B0D"/>
    <w:rsid w:val="00386AF4"/>
    <w:rsid w:val="00386C44"/>
    <w:rsid w:val="00394D71"/>
    <w:rsid w:val="00396EE9"/>
    <w:rsid w:val="0039706C"/>
    <w:rsid w:val="003A19C8"/>
    <w:rsid w:val="003B55B7"/>
    <w:rsid w:val="003B5E49"/>
    <w:rsid w:val="003C4519"/>
    <w:rsid w:val="003D08FE"/>
    <w:rsid w:val="003D2953"/>
    <w:rsid w:val="003E2828"/>
    <w:rsid w:val="003F04CD"/>
    <w:rsid w:val="003F6D68"/>
    <w:rsid w:val="004009C5"/>
    <w:rsid w:val="00400CFE"/>
    <w:rsid w:val="00402BAD"/>
    <w:rsid w:val="004053BD"/>
    <w:rsid w:val="00407A3C"/>
    <w:rsid w:val="00411814"/>
    <w:rsid w:val="004130AA"/>
    <w:rsid w:val="00414C5E"/>
    <w:rsid w:val="00415287"/>
    <w:rsid w:val="00426B5C"/>
    <w:rsid w:val="004330B0"/>
    <w:rsid w:val="00444C6F"/>
    <w:rsid w:val="00445002"/>
    <w:rsid w:val="00455267"/>
    <w:rsid w:val="00480519"/>
    <w:rsid w:val="00487AE9"/>
    <w:rsid w:val="0049194F"/>
    <w:rsid w:val="00492398"/>
    <w:rsid w:val="004971E0"/>
    <w:rsid w:val="004A6006"/>
    <w:rsid w:val="004A7BA5"/>
    <w:rsid w:val="004B10B4"/>
    <w:rsid w:val="004C3E74"/>
    <w:rsid w:val="004D34E5"/>
    <w:rsid w:val="004D3606"/>
    <w:rsid w:val="004D3889"/>
    <w:rsid w:val="004D6558"/>
    <w:rsid w:val="004D7BE2"/>
    <w:rsid w:val="004E4D39"/>
    <w:rsid w:val="004F114A"/>
    <w:rsid w:val="004F683B"/>
    <w:rsid w:val="004F7D30"/>
    <w:rsid w:val="00503DF9"/>
    <w:rsid w:val="00510A3D"/>
    <w:rsid w:val="00516780"/>
    <w:rsid w:val="00520813"/>
    <w:rsid w:val="005252A4"/>
    <w:rsid w:val="00532FBA"/>
    <w:rsid w:val="0055423A"/>
    <w:rsid w:val="0056168A"/>
    <w:rsid w:val="00575ACB"/>
    <w:rsid w:val="00576EF0"/>
    <w:rsid w:val="00577D2D"/>
    <w:rsid w:val="00582B52"/>
    <w:rsid w:val="005852DE"/>
    <w:rsid w:val="00594589"/>
    <w:rsid w:val="00594A5B"/>
    <w:rsid w:val="00595B24"/>
    <w:rsid w:val="0059696C"/>
    <w:rsid w:val="005A60F5"/>
    <w:rsid w:val="005A6810"/>
    <w:rsid w:val="005B15FE"/>
    <w:rsid w:val="005B54BD"/>
    <w:rsid w:val="005C0E48"/>
    <w:rsid w:val="005C4225"/>
    <w:rsid w:val="005D2DB9"/>
    <w:rsid w:val="005E15FF"/>
    <w:rsid w:val="005E1B14"/>
    <w:rsid w:val="005E2F7F"/>
    <w:rsid w:val="005E31F3"/>
    <w:rsid w:val="005F2FDE"/>
    <w:rsid w:val="005F2FE6"/>
    <w:rsid w:val="005F4367"/>
    <w:rsid w:val="005F70F0"/>
    <w:rsid w:val="005F7ED5"/>
    <w:rsid w:val="006008E0"/>
    <w:rsid w:val="00601B93"/>
    <w:rsid w:val="00603DA2"/>
    <w:rsid w:val="006040CB"/>
    <w:rsid w:val="00632261"/>
    <w:rsid w:val="00640178"/>
    <w:rsid w:val="00641A10"/>
    <w:rsid w:val="00642FC3"/>
    <w:rsid w:val="00643443"/>
    <w:rsid w:val="006473A5"/>
    <w:rsid w:val="00650B48"/>
    <w:rsid w:val="0065107D"/>
    <w:rsid w:val="00651BE1"/>
    <w:rsid w:val="00653ABA"/>
    <w:rsid w:val="00661819"/>
    <w:rsid w:val="00672701"/>
    <w:rsid w:val="00677E5C"/>
    <w:rsid w:val="00680314"/>
    <w:rsid w:val="006920F7"/>
    <w:rsid w:val="00694FFB"/>
    <w:rsid w:val="006A46A5"/>
    <w:rsid w:val="006A6B9C"/>
    <w:rsid w:val="006B11C4"/>
    <w:rsid w:val="006B663A"/>
    <w:rsid w:val="006B6E8E"/>
    <w:rsid w:val="006C0429"/>
    <w:rsid w:val="006C4057"/>
    <w:rsid w:val="006C5642"/>
    <w:rsid w:val="006C7C3B"/>
    <w:rsid w:val="006E6FDE"/>
    <w:rsid w:val="006E7855"/>
    <w:rsid w:val="006F0EC8"/>
    <w:rsid w:val="006F4289"/>
    <w:rsid w:val="00701D3B"/>
    <w:rsid w:val="007026E2"/>
    <w:rsid w:val="00703880"/>
    <w:rsid w:val="00705130"/>
    <w:rsid w:val="00715ED3"/>
    <w:rsid w:val="00723CB4"/>
    <w:rsid w:val="00730657"/>
    <w:rsid w:val="00733569"/>
    <w:rsid w:val="00734065"/>
    <w:rsid w:val="0073714A"/>
    <w:rsid w:val="00744519"/>
    <w:rsid w:val="00746616"/>
    <w:rsid w:val="00746D7A"/>
    <w:rsid w:val="0074713A"/>
    <w:rsid w:val="007477AE"/>
    <w:rsid w:val="0075013E"/>
    <w:rsid w:val="00754941"/>
    <w:rsid w:val="00765C8B"/>
    <w:rsid w:val="0076740C"/>
    <w:rsid w:val="00770B7D"/>
    <w:rsid w:val="0077433A"/>
    <w:rsid w:val="00792708"/>
    <w:rsid w:val="007974B1"/>
    <w:rsid w:val="007A083A"/>
    <w:rsid w:val="007A2702"/>
    <w:rsid w:val="007A6217"/>
    <w:rsid w:val="007B1D6F"/>
    <w:rsid w:val="007B480F"/>
    <w:rsid w:val="007B4C11"/>
    <w:rsid w:val="007C299A"/>
    <w:rsid w:val="007C41C4"/>
    <w:rsid w:val="007C6E1A"/>
    <w:rsid w:val="007C78DC"/>
    <w:rsid w:val="007D2609"/>
    <w:rsid w:val="007D2889"/>
    <w:rsid w:val="007D4606"/>
    <w:rsid w:val="007D4C70"/>
    <w:rsid w:val="007D4D23"/>
    <w:rsid w:val="007D7BA8"/>
    <w:rsid w:val="007E12FF"/>
    <w:rsid w:val="007E16E2"/>
    <w:rsid w:val="007E364A"/>
    <w:rsid w:val="007F625D"/>
    <w:rsid w:val="008051B6"/>
    <w:rsid w:val="008114CD"/>
    <w:rsid w:val="00817109"/>
    <w:rsid w:val="00817D22"/>
    <w:rsid w:val="00824FB3"/>
    <w:rsid w:val="0082648B"/>
    <w:rsid w:val="00830441"/>
    <w:rsid w:val="00837152"/>
    <w:rsid w:val="00844D99"/>
    <w:rsid w:val="0084635A"/>
    <w:rsid w:val="0085066C"/>
    <w:rsid w:val="008526D0"/>
    <w:rsid w:val="00860207"/>
    <w:rsid w:val="00860899"/>
    <w:rsid w:val="00861C14"/>
    <w:rsid w:val="00863996"/>
    <w:rsid w:val="00865B66"/>
    <w:rsid w:val="0086630B"/>
    <w:rsid w:val="00870C14"/>
    <w:rsid w:val="00872403"/>
    <w:rsid w:val="00873585"/>
    <w:rsid w:val="008817E2"/>
    <w:rsid w:val="008818A5"/>
    <w:rsid w:val="00882317"/>
    <w:rsid w:val="0089028E"/>
    <w:rsid w:val="00891BA3"/>
    <w:rsid w:val="008920C2"/>
    <w:rsid w:val="008A34AA"/>
    <w:rsid w:val="008B401E"/>
    <w:rsid w:val="008C659D"/>
    <w:rsid w:val="008D6A86"/>
    <w:rsid w:val="008E1494"/>
    <w:rsid w:val="008E69BD"/>
    <w:rsid w:val="008F0D14"/>
    <w:rsid w:val="0090114A"/>
    <w:rsid w:val="00905ED9"/>
    <w:rsid w:val="0090684F"/>
    <w:rsid w:val="00906989"/>
    <w:rsid w:val="00910CC4"/>
    <w:rsid w:val="00912B2E"/>
    <w:rsid w:val="00926873"/>
    <w:rsid w:val="009306CF"/>
    <w:rsid w:val="00935FBD"/>
    <w:rsid w:val="00945B16"/>
    <w:rsid w:val="00945B80"/>
    <w:rsid w:val="009503A7"/>
    <w:rsid w:val="009561D9"/>
    <w:rsid w:val="009564EF"/>
    <w:rsid w:val="00964C90"/>
    <w:rsid w:val="00971CC0"/>
    <w:rsid w:val="009748EE"/>
    <w:rsid w:val="00977026"/>
    <w:rsid w:val="00983248"/>
    <w:rsid w:val="00985F2E"/>
    <w:rsid w:val="009911A0"/>
    <w:rsid w:val="009A7601"/>
    <w:rsid w:val="009B16A9"/>
    <w:rsid w:val="009B2A1A"/>
    <w:rsid w:val="009C1183"/>
    <w:rsid w:val="009C26DC"/>
    <w:rsid w:val="009C408A"/>
    <w:rsid w:val="009C57AD"/>
    <w:rsid w:val="009C5827"/>
    <w:rsid w:val="009C7605"/>
    <w:rsid w:val="009C7DB1"/>
    <w:rsid w:val="009D2F83"/>
    <w:rsid w:val="009D5D25"/>
    <w:rsid w:val="009E2240"/>
    <w:rsid w:val="009E27C4"/>
    <w:rsid w:val="009F35D4"/>
    <w:rsid w:val="009F7241"/>
    <w:rsid w:val="00A04457"/>
    <w:rsid w:val="00A11EF5"/>
    <w:rsid w:val="00A12961"/>
    <w:rsid w:val="00A12BD8"/>
    <w:rsid w:val="00A14C50"/>
    <w:rsid w:val="00A15EF3"/>
    <w:rsid w:val="00A23D7E"/>
    <w:rsid w:val="00A33F57"/>
    <w:rsid w:val="00A42C95"/>
    <w:rsid w:val="00A56736"/>
    <w:rsid w:val="00A60B20"/>
    <w:rsid w:val="00A64556"/>
    <w:rsid w:val="00A7202A"/>
    <w:rsid w:val="00A8086C"/>
    <w:rsid w:val="00A814A1"/>
    <w:rsid w:val="00A86ECF"/>
    <w:rsid w:val="00A87056"/>
    <w:rsid w:val="00A910C2"/>
    <w:rsid w:val="00A975CB"/>
    <w:rsid w:val="00AA0B3F"/>
    <w:rsid w:val="00AA0C6D"/>
    <w:rsid w:val="00AA7379"/>
    <w:rsid w:val="00AB1BA6"/>
    <w:rsid w:val="00AB3A00"/>
    <w:rsid w:val="00AB5095"/>
    <w:rsid w:val="00AB75A5"/>
    <w:rsid w:val="00AC62BD"/>
    <w:rsid w:val="00AD06F5"/>
    <w:rsid w:val="00AD269C"/>
    <w:rsid w:val="00AD3D7E"/>
    <w:rsid w:val="00AE4D8B"/>
    <w:rsid w:val="00AF0F36"/>
    <w:rsid w:val="00B03DA8"/>
    <w:rsid w:val="00B07D9A"/>
    <w:rsid w:val="00B210E9"/>
    <w:rsid w:val="00B31598"/>
    <w:rsid w:val="00B37D58"/>
    <w:rsid w:val="00B5153E"/>
    <w:rsid w:val="00B5560F"/>
    <w:rsid w:val="00B62B3D"/>
    <w:rsid w:val="00B734A5"/>
    <w:rsid w:val="00B82896"/>
    <w:rsid w:val="00B829D1"/>
    <w:rsid w:val="00BB3FC0"/>
    <w:rsid w:val="00BB7AA4"/>
    <w:rsid w:val="00BC148B"/>
    <w:rsid w:val="00BC3D06"/>
    <w:rsid w:val="00BC7B9A"/>
    <w:rsid w:val="00BE016E"/>
    <w:rsid w:val="00BE7588"/>
    <w:rsid w:val="00BF0ADD"/>
    <w:rsid w:val="00BF2092"/>
    <w:rsid w:val="00C0679A"/>
    <w:rsid w:val="00C1702E"/>
    <w:rsid w:val="00C30FB5"/>
    <w:rsid w:val="00C458F5"/>
    <w:rsid w:val="00C471FD"/>
    <w:rsid w:val="00C47D9C"/>
    <w:rsid w:val="00C70097"/>
    <w:rsid w:val="00C72F9A"/>
    <w:rsid w:val="00C83096"/>
    <w:rsid w:val="00C84AFF"/>
    <w:rsid w:val="00C918C9"/>
    <w:rsid w:val="00C92138"/>
    <w:rsid w:val="00C96336"/>
    <w:rsid w:val="00CA1585"/>
    <w:rsid w:val="00CA24BD"/>
    <w:rsid w:val="00CA3E82"/>
    <w:rsid w:val="00CA7A91"/>
    <w:rsid w:val="00CC44BA"/>
    <w:rsid w:val="00CD1AFD"/>
    <w:rsid w:val="00CD2381"/>
    <w:rsid w:val="00CD4B12"/>
    <w:rsid w:val="00CE1FBB"/>
    <w:rsid w:val="00CE7A01"/>
    <w:rsid w:val="00CF2426"/>
    <w:rsid w:val="00CF361A"/>
    <w:rsid w:val="00D007F2"/>
    <w:rsid w:val="00D05EEF"/>
    <w:rsid w:val="00D21CBC"/>
    <w:rsid w:val="00D22489"/>
    <w:rsid w:val="00D240CA"/>
    <w:rsid w:val="00D267C1"/>
    <w:rsid w:val="00D317F8"/>
    <w:rsid w:val="00D318B7"/>
    <w:rsid w:val="00D35D99"/>
    <w:rsid w:val="00D36D4F"/>
    <w:rsid w:val="00D54659"/>
    <w:rsid w:val="00D64386"/>
    <w:rsid w:val="00D72F96"/>
    <w:rsid w:val="00D7512A"/>
    <w:rsid w:val="00D76336"/>
    <w:rsid w:val="00D8364A"/>
    <w:rsid w:val="00D85645"/>
    <w:rsid w:val="00D85676"/>
    <w:rsid w:val="00D90888"/>
    <w:rsid w:val="00D952E9"/>
    <w:rsid w:val="00D953D5"/>
    <w:rsid w:val="00D95C1F"/>
    <w:rsid w:val="00D97F03"/>
    <w:rsid w:val="00DA26FE"/>
    <w:rsid w:val="00DA3C46"/>
    <w:rsid w:val="00DA53C1"/>
    <w:rsid w:val="00DB2201"/>
    <w:rsid w:val="00DB5103"/>
    <w:rsid w:val="00DB72AF"/>
    <w:rsid w:val="00DC29F2"/>
    <w:rsid w:val="00DD36A3"/>
    <w:rsid w:val="00DD4984"/>
    <w:rsid w:val="00DD4C6F"/>
    <w:rsid w:val="00DD6061"/>
    <w:rsid w:val="00DE2002"/>
    <w:rsid w:val="00DE2838"/>
    <w:rsid w:val="00DE2B2F"/>
    <w:rsid w:val="00DE405A"/>
    <w:rsid w:val="00DE5F32"/>
    <w:rsid w:val="00DE7805"/>
    <w:rsid w:val="00DF38AE"/>
    <w:rsid w:val="00DF4923"/>
    <w:rsid w:val="00DF66EB"/>
    <w:rsid w:val="00E0376D"/>
    <w:rsid w:val="00E0392D"/>
    <w:rsid w:val="00E10BE8"/>
    <w:rsid w:val="00E1113A"/>
    <w:rsid w:val="00E123E2"/>
    <w:rsid w:val="00E124F6"/>
    <w:rsid w:val="00E21A75"/>
    <w:rsid w:val="00E271AD"/>
    <w:rsid w:val="00E275A9"/>
    <w:rsid w:val="00E34550"/>
    <w:rsid w:val="00E429C8"/>
    <w:rsid w:val="00E44D69"/>
    <w:rsid w:val="00E4768A"/>
    <w:rsid w:val="00E52D85"/>
    <w:rsid w:val="00E539A2"/>
    <w:rsid w:val="00E57F5F"/>
    <w:rsid w:val="00E73098"/>
    <w:rsid w:val="00E92BB8"/>
    <w:rsid w:val="00E94CD5"/>
    <w:rsid w:val="00EA1929"/>
    <w:rsid w:val="00EA6F70"/>
    <w:rsid w:val="00EB5DF3"/>
    <w:rsid w:val="00EB6C3B"/>
    <w:rsid w:val="00EC49C9"/>
    <w:rsid w:val="00ED4263"/>
    <w:rsid w:val="00ED7D5B"/>
    <w:rsid w:val="00EE3815"/>
    <w:rsid w:val="00EE5A30"/>
    <w:rsid w:val="00EE5BDF"/>
    <w:rsid w:val="00EE627C"/>
    <w:rsid w:val="00EE7D28"/>
    <w:rsid w:val="00EF1CB3"/>
    <w:rsid w:val="00EF73CE"/>
    <w:rsid w:val="00F02089"/>
    <w:rsid w:val="00F03511"/>
    <w:rsid w:val="00F10791"/>
    <w:rsid w:val="00F215C2"/>
    <w:rsid w:val="00F220E5"/>
    <w:rsid w:val="00F36FC2"/>
    <w:rsid w:val="00F45EA3"/>
    <w:rsid w:val="00F469E0"/>
    <w:rsid w:val="00F63D53"/>
    <w:rsid w:val="00F7019B"/>
    <w:rsid w:val="00F71706"/>
    <w:rsid w:val="00F72FFB"/>
    <w:rsid w:val="00F83C8F"/>
    <w:rsid w:val="00F851DF"/>
    <w:rsid w:val="00F87AA1"/>
    <w:rsid w:val="00F916C7"/>
    <w:rsid w:val="00F934B0"/>
    <w:rsid w:val="00F94A38"/>
    <w:rsid w:val="00FA5216"/>
    <w:rsid w:val="00FA6FB8"/>
    <w:rsid w:val="00FB169F"/>
    <w:rsid w:val="00FB3575"/>
    <w:rsid w:val="00FC19B3"/>
    <w:rsid w:val="00FD1BE9"/>
    <w:rsid w:val="00FD2218"/>
    <w:rsid w:val="00FD75D6"/>
    <w:rsid w:val="00FE339A"/>
    <w:rsid w:val="00FF1CAD"/>
    <w:rsid w:val="00FF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enu v:ext="edit" strokecolor="none"/>
    </o:shapedefaults>
    <o:shapelayout v:ext="edit">
      <o:idmap v:ext="edit" data="1"/>
    </o:shapelayout>
  </w:shapeDefaults>
  <w:decimalSymbol w:val="."/>
  <w:listSeparator w:val=","/>
  <w15:docId w15:val="{E62A35AE-568C-4778-BC30-6601DCE5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Batang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9" w:qFormat="1"/>
    <w:lsdException w:name="heading 7" w:uiPriority="19" w:qFormat="1"/>
    <w:lsdException w:name="heading 8" w:uiPriority="19" w:qFormat="1"/>
    <w:lsdException w:name="heading 9" w:uiPriority="1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2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29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2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0C2"/>
    <w:pPr>
      <w:spacing w:after="240"/>
    </w:pPr>
    <w:rPr>
      <w:rFonts w:eastAsia="Times New Roman" w:cs="Times New Roman"/>
      <w:color w:val="394A58" w:themeColor="text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386C44"/>
    <w:pPr>
      <w:keepNext/>
      <w:keepLines/>
      <w:numPr>
        <w:numId w:val="17"/>
      </w:numPr>
      <w:spacing w:after="360"/>
      <w:outlineLvl w:val="0"/>
    </w:pPr>
    <w:rPr>
      <w:b/>
      <w:bCs/>
      <w:color w:val="0E6D66" w:themeColor="accent2"/>
      <w:sz w:val="48"/>
      <w:szCs w:val="28"/>
    </w:rPr>
  </w:style>
  <w:style w:type="paragraph" w:styleId="Heading2">
    <w:name w:val="heading 2"/>
    <w:basedOn w:val="Normal"/>
    <w:next w:val="Normal"/>
    <w:uiPriority w:val="1"/>
    <w:unhideWhenUsed/>
    <w:qFormat/>
    <w:rsid w:val="00386C44"/>
    <w:pPr>
      <w:keepNext/>
      <w:keepLines/>
      <w:numPr>
        <w:ilvl w:val="1"/>
        <w:numId w:val="17"/>
      </w:numPr>
      <w:spacing w:before="360" w:after="40"/>
      <w:outlineLvl w:val="1"/>
    </w:pPr>
    <w:rPr>
      <w:b/>
      <w:bCs/>
      <w:color w:val="156570" w:themeColor="background2"/>
      <w:sz w:val="30"/>
      <w:szCs w:val="26"/>
    </w:rPr>
  </w:style>
  <w:style w:type="paragraph" w:styleId="Heading3">
    <w:name w:val="heading 3"/>
    <w:basedOn w:val="Normal"/>
    <w:next w:val="Normal"/>
    <w:uiPriority w:val="1"/>
    <w:unhideWhenUsed/>
    <w:qFormat/>
    <w:rsid w:val="00386C44"/>
    <w:pPr>
      <w:keepNext/>
      <w:keepLines/>
      <w:numPr>
        <w:ilvl w:val="2"/>
        <w:numId w:val="17"/>
      </w:numPr>
      <w:spacing w:before="240" w:after="40"/>
      <w:outlineLvl w:val="2"/>
    </w:pPr>
    <w:rPr>
      <w:b/>
      <w:bCs/>
      <w:color w:val="156570" w:themeColor="background2"/>
      <w:sz w:val="26"/>
    </w:rPr>
  </w:style>
  <w:style w:type="paragraph" w:styleId="Heading4">
    <w:name w:val="heading 4"/>
    <w:basedOn w:val="Normal"/>
    <w:next w:val="Normal"/>
    <w:uiPriority w:val="1"/>
    <w:unhideWhenUsed/>
    <w:qFormat/>
    <w:rsid w:val="00386C44"/>
    <w:pPr>
      <w:keepNext/>
      <w:keepLines/>
      <w:numPr>
        <w:ilvl w:val="3"/>
        <w:numId w:val="17"/>
      </w:numPr>
      <w:spacing w:before="240" w:after="40"/>
      <w:outlineLvl w:val="3"/>
    </w:pPr>
    <w:rPr>
      <w:b/>
      <w:bCs/>
      <w:iCs/>
      <w:color w:val="156570" w:themeColor="background2"/>
      <w:sz w:val="22"/>
    </w:rPr>
  </w:style>
  <w:style w:type="paragraph" w:styleId="Heading5">
    <w:name w:val="heading 5"/>
    <w:basedOn w:val="Normal"/>
    <w:next w:val="Normal"/>
    <w:uiPriority w:val="1"/>
    <w:unhideWhenUsed/>
    <w:qFormat/>
    <w:rsid w:val="00386C44"/>
    <w:pPr>
      <w:keepNext/>
      <w:keepLines/>
      <w:numPr>
        <w:ilvl w:val="4"/>
        <w:numId w:val="17"/>
      </w:numPr>
      <w:spacing w:before="240" w:after="40"/>
      <w:outlineLvl w:val="4"/>
    </w:pPr>
    <w:rPr>
      <w:b/>
      <w:color w:val="156570" w:themeColor="background2"/>
      <w:sz w:val="22"/>
    </w:rPr>
  </w:style>
  <w:style w:type="paragraph" w:styleId="Heading6">
    <w:name w:val="heading 6"/>
    <w:basedOn w:val="Normal"/>
    <w:next w:val="Heading7"/>
    <w:uiPriority w:val="19"/>
    <w:unhideWhenUsed/>
    <w:qFormat/>
    <w:rsid w:val="00386C44"/>
    <w:pPr>
      <w:keepNext/>
      <w:keepLines/>
      <w:pageBreakBefore/>
      <w:numPr>
        <w:ilvl w:val="5"/>
        <w:numId w:val="17"/>
      </w:numPr>
      <w:tabs>
        <w:tab w:val="left" w:pos="2948"/>
      </w:tabs>
      <w:spacing w:after="360"/>
      <w:outlineLvl w:val="5"/>
    </w:pPr>
    <w:rPr>
      <w:b/>
      <w:iCs/>
      <w:color w:val="0E6D66" w:themeColor="accent2"/>
      <w:sz w:val="48"/>
    </w:rPr>
  </w:style>
  <w:style w:type="paragraph" w:styleId="Heading7">
    <w:name w:val="heading 7"/>
    <w:basedOn w:val="Normal"/>
    <w:next w:val="Normal"/>
    <w:uiPriority w:val="19"/>
    <w:unhideWhenUsed/>
    <w:qFormat/>
    <w:rsid w:val="00386C44"/>
    <w:pPr>
      <w:keepNext/>
      <w:keepLines/>
      <w:numPr>
        <w:ilvl w:val="6"/>
        <w:numId w:val="17"/>
      </w:numPr>
      <w:spacing w:before="360" w:after="40"/>
      <w:outlineLvl w:val="6"/>
    </w:pPr>
    <w:rPr>
      <w:b/>
      <w:iCs/>
      <w:color w:val="156570" w:themeColor="background2"/>
      <w:sz w:val="30"/>
    </w:rPr>
  </w:style>
  <w:style w:type="paragraph" w:styleId="Heading8">
    <w:name w:val="heading 8"/>
    <w:basedOn w:val="Normal"/>
    <w:next w:val="Normal"/>
    <w:uiPriority w:val="19"/>
    <w:unhideWhenUsed/>
    <w:qFormat/>
    <w:rsid w:val="00386C44"/>
    <w:pPr>
      <w:keepNext/>
      <w:keepLines/>
      <w:numPr>
        <w:ilvl w:val="7"/>
        <w:numId w:val="17"/>
      </w:numPr>
      <w:spacing w:before="240" w:after="40"/>
      <w:outlineLvl w:val="7"/>
    </w:pPr>
    <w:rPr>
      <w:b/>
      <w:color w:val="156570" w:themeColor="background2"/>
      <w:sz w:val="26"/>
    </w:rPr>
  </w:style>
  <w:style w:type="paragraph" w:styleId="Heading9">
    <w:name w:val="heading 9"/>
    <w:basedOn w:val="Normal"/>
    <w:next w:val="Normal"/>
    <w:uiPriority w:val="19"/>
    <w:unhideWhenUsed/>
    <w:qFormat/>
    <w:rsid w:val="00386C44"/>
    <w:pPr>
      <w:keepNext/>
      <w:keepLines/>
      <w:numPr>
        <w:ilvl w:val="8"/>
        <w:numId w:val="17"/>
      </w:numPr>
      <w:spacing w:before="240" w:after="40"/>
      <w:outlineLvl w:val="8"/>
    </w:pPr>
    <w:rPr>
      <w:b/>
      <w:iCs/>
      <w:color w:val="156570" w:themeColor="background2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29"/>
    <w:qFormat/>
    <w:rsid w:val="00386C44"/>
    <w:pPr>
      <w:contextualSpacing/>
    </w:pPr>
    <w:rPr>
      <w:rFonts w:ascii="Times New Roman" w:hAnsi="Times New Roman"/>
      <w:color w:val="394A58"/>
      <w:lang w:eastAsia="ko-KR"/>
    </w:rPr>
  </w:style>
  <w:style w:type="character" w:styleId="IntenseEmphasis">
    <w:name w:val="Intense Emphasis"/>
    <w:basedOn w:val="DefaultParagraphFont"/>
    <w:uiPriority w:val="21"/>
    <w:semiHidden/>
    <w:rsid w:val="007B4C11"/>
    <w:rPr>
      <w:b/>
      <w:bCs/>
      <w:i/>
      <w:iCs/>
      <w:color w:val="4F81BD"/>
    </w:rPr>
  </w:style>
  <w:style w:type="character" w:styleId="Hyperlink">
    <w:name w:val="Hyperlink"/>
    <w:basedOn w:val="DefaultParagraphFont"/>
    <w:uiPriority w:val="99"/>
    <w:rsid w:val="00A910C2"/>
    <w:rPr>
      <w:color w:val="156570" w:themeColor="background2"/>
      <w:u w:val="single"/>
    </w:rPr>
  </w:style>
  <w:style w:type="numbering" w:styleId="111111">
    <w:name w:val="Outline List 2"/>
    <w:basedOn w:val="NoList"/>
    <w:semiHidden/>
    <w:rsid w:val="00186E9D"/>
    <w:pPr>
      <w:numPr>
        <w:numId w:val="1"/>
      </w:numPr>
    </w:pPr>
  </w:style>
  <w:style w:type="numbering" w:styleId="1ai">
    <w:name w:val="Outline List 1"/>
    <w:basedOn w:val="NoList"/>
    <w:semiHidden/>
    <w:rsid w:val="00186E9D"/>
    <w:pPr>
      <w:numPr>
        <w:numId w:val="2"/>
      </w:numPr>
    </w:pPr>
  </w:style>
  <w:style w:type="numbering" w:styleId="ArticleSection">
    <w:name w:val="Outline List 3"/>
    <w:basedOn w:val="NoList"/>
    <w:semiHidden/>
    <w:rsid w:val="00186E9D"/>
    <w:pPr>
      <w:numPr>
        <w:numId w:val="3"/>
      </w:numPr>
    </w:pPr>
  </w:style>
  <w:style w:type="table" w:styleId="Table3Deffects1">
    <w:name w:val="Table 3D effects 1"/>
    <w:basedOn w:val="TableNormal"/>
    <w:semiHidden/>
    <w:rsid w:val="00186E9D"/>
    <w:pPr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86E9D"/>
    <w:pPr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86E9D"/>
    <w:pPr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86E9D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86E9D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86E9D"/>
    <w:pPr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86E9D"/>
    <w:pPr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86E9D"/>
    <w:pPr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86E9D"/>
    <w:pPr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86E9D"/>
    <w:pPr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86E9D"/>
    <w:pPr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86E9D"/>
    <w:pPr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86E9D"/>
    <w:pPr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86E9D"/>
    <w:pPr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86E9D"/>
    <w:pPr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86E9D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86E9D"/>
    <w:pPr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386C44"/>
    <w:rPr>
      <w:rFonts w:ascii="Times New Roman" w:eastAsia="Times New Roman" w:hAnsi="Times New Roman" w:cs="Times New Roman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1">
    <w:name w:val="Table Grid 1"/>
    <w:basedOn w:val="TableNormal"/>
    <w:semiHidden/>
    <w:rsid w:val="00186E9D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86E9D"/>
    <w:pPr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86E9D"/>
    <w:pPr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86E9D"/>
    <w:pPr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86E9D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86E9D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86E9D"/>
    <w:pPr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86E9D"/>
    <w:pPr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86E9D"/>
    <w:pPr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86E9D"/>
    <w:pPr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86E9D"/>
    <w:pPr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86E9D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86E9D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86E9D"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86E9D"/>
    <w:pPr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86E9D"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86E9D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86E9D"/>
    <w:pPr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86E9D"/>
    <w:pPr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86E9D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86E9D"/>
    <w:pPr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86E9D"/>
    <w:pPr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86E9D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86E9D"/>
    <w:pPr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86E9D"/>
    <w:pPr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86E9D"/>
    <w:pPr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1"/>
    <w:rsid w:val="006A6B9C"/>
    <w:rPr>
      <w:rFonts w:eastAsia="Times New Roman" w:cs="Times New Roman"/>
      <w:b/>
      <w:bCs/>
      <w:color w:val="0E6D66" w:themeColor="accent2"/>
      <w:sz w:val="48"/>
      <w:szCs w:val="28"/>
      <w:lang w:eastAsia="en-US"/>
    </w:rPr>
  </w:style>
  <w:style w:type="paragraph" w:styleId="BodyText">
    <w:name w:val="Body Text"/>
    <w:link w:val="BodyTextChar"/>
    <w:uiPriority w:val="29"/>
    <w:qFormat/>
    <w:rsid w:val="00386C44"/>
    <w:pPr>
      <w:spacing w:after="240"/>
    </w:pPr>
    <w:rPr>
      <w:color w:val="394A58"/>
      <w:lang w:eastAsia="ko-KR"/>
    </w:rPr>
  </w:style>
  <w:style w:type="character" w:customStyle="1" w:styleId="BodyTextChar">
    <w:name w:val="Body Text Char"/>
    <w:basedOn w:val="DefaultParagraphFont"/>
    <w:link w:val="BodyText"/>
    <w:uiPriority w:val="29"/>
    <w:rsid w:val="005B54BD"/>
    <w:rPr>
      <w:color w:val="394A58"/>
      <w:lang w:eastAsia="ko-KR"/>
    </w:rPr>
  </w:style>
  <w:style w:type="paragraph" w:styleId="Header">
    <w:name w:val="header"/>
    <w:basedOn w:val="Normal"/>
    <w:link w:val="HeaderChar"/>
    <w:uiPriority w:val="99"/>
    <w:rsid w:val="00386C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53E"/>
    <w:rPr>
      <w:rFonts w:eastAsia="Times New Roman" w:cs="Times New Roman"/>
      <w:color w:val="394A58" w:themeColor="text2"/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386C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53E"/>
    <w:rPr>
      <w:rFonts w:eastAsia="Times New Roman" w:cs="Times New Roman"/>
      <w:color w:val="394A58" w:themeColor="text2"/>
      <w:sz w:val="18"/>
      <w:szCs w:val="22"/>
      <w:lang w:eastAsia="en-US"/>
    </w:rPr>
  </w:style>
  <w:style w:type="paragraph" w:customStyle="1" w:styleId="Quotelarge">
    <w:name w:val="Quote large"/>
    <w:next w:val="BodyText"/>
    <w:link w:val="QuotelargeChar"/>
    <w:uiPriority w:val="2"/>
    <w:rsid w:val="00EE627C"/>
    <w:pPr>
      <w:spacing w:after="480"/>
      <w:ind w:right="1701"/>
    </w:pPr>
    <w:rPr>
      <w:color w:val="156570"/>
      <w:sz w:val="48"/>
      <w:lang w:eastAsia="ko-KR"/>
    </w:rPr>
  </w:style>
  <w:style w:type="paragraph" w:styleId="ListBullet">
    <w:name w:val="List Bullet"/>
    <w:basedOn w:val="Normal"/>
    <w:uiPriority w:val="2"/>
    <w:rsid w:val="00386C44"/>
    <w:pPr>
      <w:numPr>
        <w:numId w:val="9"/>
      </w:numPr>
      <w:spacing w:after="0"/>
    </w:pPr>
  </w:style>
  <w:style w:type="character" w:customStyle="1" w:styleId="QuotelargeChar">
    <w:name w:val="Quote large Char"/>
    <w:basedOn w:val="DefaultParagraphFont"/>
    <w:link w:val="Quotelarge"/>
    <w:uiPriority w:val="2"/>
    <w:rsid w:val="00EE627C"/>
    <w:rPr>
      <w:color w:val="156570"/>
      <w:sz w:val="48"/>
      <w:lang w:eastAsia="ko-KR"/>
    </w:rPr>
  </w:style>
  <w:style w:type="character" w:customStyle="1" w:styleId="NoSpacingChar">
    <w:name w:val="No Spacing Char"/>
    <w:basedOn w:val="DefaultParagraphFont"/>
    <w:link w:val="NoSpacing"/>
    <w:uiPriority w:val="29"/>
    <w:rsid w:val="00EE627C"/>
    <w:rPr>
      <w:rFonts w:ascii="Times New Roman" w:hAnsi="Times New Roman"/>
      <w:color w:val="394A58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6C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9E0"/>
    <w:rPr>
      <w:rFonts w:ascii="Tahoma" w:eastAsia="Times New Roman" w:hAnsi="Tahoma" w:cs="Tahoma"/>
      <w:color w:val="394A58" w:themeColor="text2"/>
      <w:sz w:val="16"/>
      <w:szCs w:val="16"/>
      <w:lang w:eastAsia="en-US"/>
    </w:rPr>
  </w:style>
  <w:style w:type="paragraph" w:styleId="TOC1">
    <w:name w:val="toc 1"/>
    <w:basedOn w:val="Normal"/>
    <w:next w:val="Normal"/>
    <w:autoRedefine/>
    <w:uiPriority w:val="39"/>
    <w:rsid w:val="00386C44"/>
    <w:pPr>
      <w:tabs>
        <w:tab w:val="left" w:pos="680"/>
        <w:tab w:val="left" w:pos="1540"/>
        <w:tab w:val="right" w:pos="9639"/>
      </w:tabs>
      <w:spacing w:before="120" w:after="0"/>
      <w:ind w:right="284"/>
    </w:pPr>
    <w:rPr>
      <w:b/>
      <w:color w:val="0E6D66" w:themeColor="accent2"/>
    </w:rPr>
  </w:style>
  <w:style w:type="paragraph" w:styleId="TOC2">
    <w:name w:val="toc 2"/>
    <w:basedOn w:val="Normal"/>
    <w:next w:val="Normal"/>
    <w:autoRedefine/>
    <w:uiPriority w:val="39"/>
    <w:rsid w:val="00386C44"/>
    <w:pPr>
      <w:tabs>
        <w:tab w:val="right" w:pos="9639"/>
      </w:tabs>
      <w:spacing w:before="120" w:after="0"/>
    </w:pPr>
    <w:rPr>
      <w:b/>
      <w:color w:val="0E6D66" w:themeColor="accent2"/>
    </w:rPr>
  </w:style>
  <w:style w:type="paragraph" w:styleId="TOC3">
    <w:name w:val="toc 3"/>
    <w:basedOn w:val="Normal"/>
    <w:next w:val="Normal"/>
    <w:autoRedefine/>
    <w:uiPriority w:val="39"/>
    <w:rsid w:val="00386C44"/>
    <w:pPr>
      <w:tabs>
        <w:tab w:val="left" w:pos="680"/>
        <w:tab w:val="right" w:pos="9639"/>
      </w:tabs>
      <w:spacing w:after="40"/>
      <w:ind w:right="284"/>
    </w:pPr>
  </w:style>
  <w:style w:type="paragraph" w:customStyle="1" w:styleId="Introductionheading">
    <w:name w:val="Introduction heading"/>
    <w:basedOn w:val="Sectionintroduction"/>
    <w:next w:val="BodyText"/>
    <w:link w:val="IntroductionheadingChar"/>
    <w:uiPriority w:val="2"/>
    <w:rsid w:val="00503DF9"/>
    <w:pPr>
      <w:tabs>
        <w:tab w:val="left" w:pos="7230"/>
      </w:tabs>
    </w:pPr>
    <w:rPr>
      <w:color w:val="FFFFFF" w:themeColor="background1"/>
    </w:rPr>
  </w:style>
  <w:style w:type="table" w:customStyle="1" w:styleId="AtkinsI">
    <w:name w:val="Atkins_I"/>
    <w:basedOn w:val="TableNormal"/>
    <w:uiPriority w:val="99"/>
    <w:qFormat/>
    <w:rsid w:val="00FB3575"/>
    <w:pPr>
      <w:jc w:val="right"/>
    </w:pPr>
    <w:tblPr>
      <w:tblCellMar>
        <w:top w:w="45" w:type="dxa"/>
        <w:left w:w="45" w:type="dxa"/>
        <w:bottom w:w="45" w:type="dxa"/>
        <w:right w:w="45" w:type="dxa"/>
      </w:tblCellMar>
    </w:tblPr>
    <w:tcPr>
      <w:vAlign w:val="bottom"/>
    </w:tcPr>
    <w:tblStylePr w:type="firstRow">
      <w:pPr>
        <w:wordWrap/>
        <w:jc w:val="right"/>
      </w:pPr>
      <w:rPr>
        <w:b/>
      </w:rPr>
      <w:tblPr/>
      <w:trPr>
        <w:tblHeader/>
      </w:trPr>
      <w:tcPr>
        <w:tcBorders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  <w:tblStylePr w:type="firstCol">
      <w:pPr>
        <w:jc w:val="left"/>
      </w:pPr>
    </w:tblStylePr>
    <w:tblStylePr w:type="nwCell">
      <w:pPr>
        <w:jc w:val="left"/>
      </w:pPr>
    </w:tblStylePr>
  </w:style>
  <w:style w:type="character" w:customStyle="1" w:styleId="IntroductionheadingChar">
    <w:name w:val="Introduction heading Char"/>
    <w:basedOn w:val="Heading1Char"/>
    <w:link w:val="Introductionheading"/>
    <w:uiPriority w:val="2"/>
    <w:rsid w:val="00503DF9"/>
    <w:rPr>
      <w:rFonts w:eastAsia="Times New Roman" w:cs="Times New Roman"/>
      <w:b/>
      <w:bCs/>
      <w:color w:val="FFFFFF" w:themeColor="background1"/>
      <w:sz w:val="48"/>
      <w:szCs w:val="28"/>
      <w:lang w:eastAsia="en-US"/>
    </w:rPr>
  </w:style>
  <w:style w:type="table" w:styleId="LightShading-Accent4">
    <w:name w:val="Light Shading Accent 4"/>
    <w:basedOn w:val="TableNormal"/>
    <w:uiPriority w:val="60"/>
    <w:rsid w:val="006E6FDE"/>
    <w:rPr>
      <w:color w:val="6D8D0E" w:themeColor="accent4" w:themeShade="BF"/>
    </w:rPr>
    <w:tblPr>
      <w:tblStyleRowBandSize w:val="1"/>
      <w:tblStyleColBandSize w:val="1"/>
      <w:tblBorders>
        <w:top w:val="single" w:sz="8" w:space="0" w:color="93BD13" w:themeColor="accent4"/>
        <w:bottom w:val="single" w:sz="8" w:space="0" w:color="93BD1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3BD13" w:themeColor="accent4"/>
          <w:left w:val="nil"/>
          <w:bottom w:val="single" w:sz="8" w:space="0" w:color="93BD1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3BD13" w:themeColor="accent4"/>
          <w:left w:val="nil"/>
          <w:bottom w:val="single" w:sz="8" w:space="0" w:color="93BD1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8B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8B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E6FDE"/>
    <w:rPr>
      <w:color w:val="AB3A09" w:themeColor="accent5" w:themeShade="BF"/>
    </w:rPr>
    <w:tblPr>
      <w:tblStyleRowBandSize w:val="1"/>
      <w:tblStyleColBandSize w:val="1"/>
      <w:tblBorders>
        <w:top w:val="single" w:sz="8" w:space="0" w:color="E54F0C" w:themeColor="accent5"/>
        <w:bottom w:val="single" w:sz="8" w:space="0" w:color="E54F0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F0C" w:themeColor="accent5"/>
          <w:left w:val="nil"/>
          <w:bottom w:val="single" w:sz="8" w:space="0" w:color="E54F0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F0C" w:themeColor="accent5"/>
          <w:left w:val="nil"/>
          <w:bottom w:val="single" w:sz="8" w:space="0" w:color="E54F0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2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2BF" w:themeFill="accent5" w:themeFillTint="3F"/>
      </w:tcPr>
    </w:tblStylePr>
  </w:style>
  <w:style w:type="paragraph" w:customStyle="1" w:styleId="DecimalAligned">
    <w:name w:val="Decimal Aligned"/>
    <w:basedOn w:val="Normal"/>
    <w:uiPriority w:val="40"/>
    <w:rsid w:val="00B5153E"/>
    <w:pPr>
      <w:tabs>
        <w:tab w:val="decimal" w:pos="360"/>
      </w:tabs>
      <w:spacing w:after="200" w:line="276" w:lineRule="auto"/>
    </w:pPr>
    <w:rPr>
      <w:color w:val="394A58"/>
      <w:sz w:val="22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B5153E"/>
    <w:rPr>
      <w:color w:val="394A58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5153E"/>
    <w:rPr>
      <w:rFonts w:ascii="Times New Roman" w:eastAsia="Times New Roman" w:hAnsi="Times New Roman" w:cs="Times New Roman"/>
      <w:color w:val="394A58"/>
      <w:lang w:val="en-US" w:eastAsia="en-US"/>
    </w:rPr>
  </w:style>
  <w:style w:type="character" w:styleId="SubtleEmphasis">
    <w:name w:val="Subtle Emphasis"/>
    <w:basedOn w:val="DefaultParagraphFont"/>
    <w:uiPriority w:val="19"/>
    <w:rsid w:val="006E6FDE"/>
    <w:rPr>
      <w:rFonts w:eastAsia="Times New Roman" w:cs="Times New Roman"/>
      <w:bCs w:val="0"/>
      <w:i/>
      <w:iCs/>
      <w:color w:val="808080" w:themeColor="text1" w:themeTint="7F"/>
      <w:szCs w:val="22"/>
      <w:lang w:val="en-US"/>
    </w:rPr>
  </w:style>
  <w:style w:type="table" w:styleId="LightShading-Accent2">
    <w:name w:val="Light Shading Accent 2"/>
    <w:basedOn w:val="TableNormal"/>
    <w:uiPriority w:val="60"/>
    <w:rsid w:val="00EF1CB3"/>
    <w:rPr>
      <w:color w:val="0A514C" w:themeColor="accent2" w:themeShade="BF"/>
    </w:rPr>
    <w:tblPr>
      <w:tblStyleRowBandSize w:val="1"/>
      <w:tblStyleColBandSize w:val="1"/>
      <w:tblBorders>
        <w:top w:val="single" w:sz="8" w:space="0" w:color="0E6D66" w:themeColor="accent2"/>
        <w:bottom w:val="single" w:sz="8" w:space="0" w:color="0E6D6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E6D66" w:themeColor="accent2"/>
          <w:left w:val="nil"/>
          <w:bottom w:val="single" w:sz="8" w:space="0" w:color="0E6D6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E6D66" w:themeColor="accent2"/>
          <w:left w:val="nil"/>
          <w:bottom w:val="single" w:sz="8" w:space="0" w:color="0E6D6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F4E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AF4EE" w:themeFill="accent2" w:themeFillTint="3F"/>
      </w:tcPr>
    </w:tblStylePr>
  </w:style>
  <w:style w:type="paragraph" w:styleId="Caption">
    <w:name w:val="caption"/>
    <w:next w:val="BodyText"/>
    <w:uiPriority w:val="35"/>
    <w:rsid w:val="006A6B9C"/>
    <w:pPr>
      <w:spacing w:before="120" w:after="360"/>
    </w:pPr>
    <w:rPr>
      <w:rFonts w:ascii="Times New Roman" w:hAnsi="Times New Roman"/>
      <w:b/>
      <w:bCs/>
      <w:color w:val="156570"/>
      <w:sz w:val="16"/>
      <w:szCs w:val="18"/>
      <w:lang w:eastAsia="ko-KR"/>
    </w:rPr>
  </w:style>
  <w:style w:type="paragraph" w:styleId="Bibliography">
    <w:name w:val="Bibliography"/>
    <w:next w:val="BodyText"/>
    <w:uiPriority w:val="37"/>
    <w:rsid w:val="00EE627C"/>
    <w:rPr>
      <w:rFonts w:ascii="Times New Roman" w:hAnsi="Times New Roman"/>
      <w:color w:val="156570"/>
      <w:lang w:eastAsia="ko-KR"/>
    </w:rPr>
  </w:style>
  <w:style w:type="paragraph" w:styleId="ListNumber">
    <w:name w:val="List Number"/>
    <w:basedOn w:val="Normal"/>
    <w:uiPriority w:val="99"/>
    <w:rsid w:val="00386C44"/>
    <w:pPr>
      <w:numPr>
        <w:numId w:val="10"/>
      </w:numPr>
      <w:contextualSpacing/>
    </w:pPr>
  </w:style>
  <w:style w:type="numbering" w:customStyle="1" w:styleId="ATKINSNUMBERS">
    <w:name w:val="ATKINS_NUMBERS"/>
    <w:uiPriority w:val="99"/>
    <w:rsid w:val="00830441"/>
    <w:pPr>
      <w:numPr>
        <w:numId w:val="4"/>
      </w:numPr>
    </w:pPr>
  </w:style>
  <w:style w:type="paragraph" w:styleId="TableofFigures">
    <w:name w:val="table of figures"/>
    <w:basedOn w:val="Normal"/>
    <w:next w:val="Normal"/>
    <w:uiPriority w:val="99"/>
    <w:unhideWhenUsed/>
    <w:rsid w:val="006E7855"/>
  </w:style>
  <w:style w:type="character" w:styleId="FootnoteReference">
    <w:name w:val="footnote reference"/>
    <w:basedOn w:val="DefaultParagraphFont"/>
    <w:uiPriority w:val="99"/>
    <w:semiHidden/>
    <w:unhideWhenUsed/>
    <w:rsid w:val="002409FB"/>
    <w:rPr>
      <w:vertAlign w:val="superscript"/>
    </w:rPr>
  </w:style>
  <w:style w:type="paragraph" w:customStyle="1" w:styleId="Sectionintroduction">
    <w:name w:val="Section introduction"/>
    <w:basedOn w:val="Quotelarge"/>
    <w:link w:val="SectionintroductionChar"/>
    <w:uiPriority w:val="2"/>
    <w:rsid w:val="008E1494"/>
    <w:pPr>
      <w:spacing w:before="1080" w:after="120"/>
    </w:pPr>
    <w:rPr>
      <w:b/>
    </w:rPr>
  </w:style>
  <w:style w:type="character" w:customStyle="1" w:styleId="SectionintroductionChar">
    <w:name w:val="Section introduction Char"/>
    <w:basedOn w:val="QuotelargeChar"/>
    <w:link w:val="Sectionintroduction"/>
    <w:uiPriority w:val="2"/>
    <w:rsid w:val="00F934B0"/>
    <w:rPr>
      <w:b/>
      <w:color w:val="156570"/>
      <w:sz w:val="48"/>
      <w:lang w:eastAsia="ko-KR"/>
    </w:rPr>
  </w:style>
  <w:style w:type="character" w:styleId="PlaceholderText">
    <w:name w:val="Placeholder Text"/>
    <w:basedOn w:val="DefaultParagraphFont"/>
    <w:uiPriority w:val="99"/>
    <w:semiHidden/>
    <w:rsid w:val="00BF0ADD"/>
    <w:rPr>
      <w:color w:val="808080"/>
    </w:rPr>
  </w:style>
  <w:style w:type="paragraph" w:customStyle="1" w:styleId="CoverCompanyname">
    <w:name w:val="Cover_Company name"/>
    <w:uiPriority w:val="2"/>
    <w:rsid w:val="00EE627C"/>
    <w:rPr>
      <w:color w:val="156570"/>
      <w:sz w:val="48"/>
      <w:lang w:eastAsia="ko-KR"/>
    </w:rPr>
  </w:style>
  <w:style w:type="paragraph" w:customStyle="1" w:styleId="CoverTitleofdocument">
    <w:name w:val="Cover_Title of document"/>
    <w:uiPriority w:val="2"/>
    <w:rsid w:val="00EE627C"/>
    <w:rPr>
      <w:color w:val="156570"/>
      <w:sz w:val="48"/>
      <w:lang w:eastAsia="ko-KR"/>
    </w:rPr>
  </w:style>
  <w:style w:type="paragraph" w:customStyle="1" w:styleId="CoverTendersubmission">
    <w:name w:val="Cover_Tender submission"/>
    <w:uiPriority w:val="2"/>
    <w:rsid w:val="00EE627C"/>
    <w:pPr>
      <w:ind w:left="1021" w:hanging="1021"/>
    </w:pPr>
    <w:rPr>
      <w:b/>
      <w:color w:val="156570"/>
      <w:sz w:val="22"/>
      <w:lang w:eastAsia="ko-KR"/>
    </w:rPr>
  </w:style>
  <w:style w:type="paragraph" w:customStyle="1" w:styleId="Coverdate">
    <w:name w:val="Cover_date"/>
    <w:uiPriority w:val="2"/>
    <w:rsid w:val="00EE627C"/>
    <w:pPr>
      <w:ind w:left="1021" w:hanging="1021"/>
    </w:pPr>
    <w:rPr>
      <w:color w:val="156570"/>
      <w:sz w:val="22"/>
      <w:lang w:eastAsia="ko-KR"/>
    </w:rPr>
  </w:style>
  <w:style w:type="paragraph" w:customStyle="1" w:styleId="StyleHeading6Left0cmFirstline0cm">
    <w:name w:val="Style Heading 6 + Left:  0 cm First line:  0 cm"/>
    <w:basedOn w:val="Heading6"/>
    <w:uiPriority w:val="2"/>
    <w:rsid w:val="00444C6F"/>
    <w:pPr>
      <w:numPr>
        <w:ilvl w:val="0"/>
        <w:numId w:val="0"/>
      </w:numPr>
    </w:pPr>
    <w:rPr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02089"/>
    <w:rPr>
      <w:color w:val="BED600" w:themeColor="followedHyperlink"/>
      <w:u w:val="single"/>
    </w:rPr>
  </w:style>
  <w:style w:type="paragraph" w:customStyle="1" w:styleId="DividerHeader">
    <w:name w:val="Divider Header"/>
    <w:basedOn w:val="Sectionintroduction"/>
    <w:uiPriority w:val="2"/>
    <w:rsid w:val="005F2FDE"/>
    <w:rPr>
      <w:color w:val="FFFFFF" w:themeColor="background1"/>
    </w:rPr>
  </w:style>
  <w:style w:type="paragraph" w:customStyle="1" w:styleId="Dividersub">
    <w:name w:val="Divider sub"/>
    <w:basedOn w:val="Quotelarge"/>
    <w:uiPriority w:val="2"/>
    <w:rsid w:val="005F2FDE"/>
    <w:rPr>
      <w:color w:val="FFFFFF" w:themeColor="background1"/>
    </w:rPr>
  </w:style>
  <w:style w:type="paragraph" w:customStyle="1" w:styleId="Chapterbreaktext">
    <w:name w:val="Chapter break text"/>
    <w:basedOn w:val="Quotelarge"/>
    <w:link w:val="ChapterbreaktextChar"/>
    <w:uiPriority w:val="2"/>
    <w:rsid w:val="0024777B"/>
    <w:pPr>
      <w:spacing w:before="1080" w:after="120"/>
    </w:pPr>
    <w:rPr>
      <w:b/>
    </w:rPr>
  </w:style>
  <w:style w:type="character" w:customStyle="1" w:styleId="ChapterbreaktextChar">
    <w:name w:val="Chapter break text Char"/>
    <w:basedOn w:val="QuotelargeChar"/>
    <w:link w:val="Chapterbreaktext"/>
    <w:uiPriority w:val="2"/>
    <w:rsid w:val="0024777B"/>
    <w:rPr>
      <w:b/>
      <w:color w:val="156570"/>
      <w:sz w:val="48"/>
      <w:lang w:eastAsia="ko-KR"/>
    </w:rPr>
  </w:style>
  <w:style w:type="numbering" w:customStyle="1" w:styleId="Atkinsbullets">
    <w:name w:val="Atkins_bullets"/>
    <w:uiPriority w:val="99"/>
    <w:rsid w:val="000C6C51"/>
    <w:pPr>
      <w:numPr>
        <w:numId w:val="5"/>
      </w:numPr>
    </w:pPr>
  </w:style>
  <w:style w:type="paragraph" w:customStyle="1" w:styleId="CVBodyText">
    <w:name w:val="CV_Body Text"/>
    <w:basedOn w:val="BodyText"/>
    <w:uiPriority w:val="2"/>
    <w:qFormat/>
    <w:rsid w:val="00F94A38"/>
    <w:pPr>
      <w:spacing w:before="40" w:after="120"/>
    </w:pPr>
    <w:rPr>
      <w:sz w:val="18"/>
    </w:rPr>
  </w:style>
  <w:style w:type="paragraph" w:customStyle="1" w:styleId="CVHeading">
    <w:name w:val="CV_Heading"/>
    <w:next w:val="CVBodyText"/>
    <w:uiPriority w:val="2"/>
    <w:qFormat/>
    <w:rsid w:val="00A910C2"/>
    <w:pPr>
      <w:keepNext/>
      <w:pBdr>
        <w:bottom w:val="single" w:sz="4" w:space="1" w:color="156570" w:themeColor="background2"/>
      </w:pBdr>
      <w:spacing w:before="360" w:after="120"/>
    </w:pPr>
    <w:rPr>
      <w:b/>
      <w:color w:val="156570"/>
      <w:sz w:val="18"/>
      <w:lang w:eastAsia="ko-KR"/>
    </w:rPr>
  </w:style>
  <w:style w:type="paragraph" w:customStyle="1" w:styleId="CVBullet">
    <w:name w:val="CV_Bullet"/>
    <w:qFormat/>
    <w:rsid w:val="00F94A38"/>
    <w:pPr>
      <w:numPr>
        <w:numId w:val="6"/>
      </w:numPr>
      <w:spacing w:before="40" w:after="120"/>
      <w:ind w:left="227" w:hanging="227"/>
    </w:pPr>
    <w:rPr>
      <w:color w:val="394A58"/>
      <w:sz w:val="18"/>
      <w:lang w:eastAsia="ko-KR"/>
    </w:rPr>
  </w:style>
  <w:style w:type="paragraph" w:customStyle="1" w:styleId="CVName">
    <w:name w:val="CV_Name"/>
    <w:uiPriority w:val="2"/>
    <w:qFormat/>
    <w:rsid w:val="006C0429"/>
    <w:pPr>
      <w:spacing w:after="60"/>
    </w:pPr>
    <w:rPr>
      <w:b/>
      <w:color w:val="394A58"/>
      <w:sz w:val="48"/>
      <w:lang w:eastAsia="ko-KR"/>
    </w:rPr>
  </w:style>
  <w:style w:type="paragraph" w:customStyle="1" w:styleId="CVJobtitle">
    <w:name w:val="CV_Job title"/>
    <w:uiPriority w:val="2"/>
    <w:qFormat/>
    <w:rsid w:val="00E539A2"/>
    <w:pPr>
      <w:spacing w:after="60"/>
    </w:pPr>
    <w:rPr>
      <w:b/>
      <w:color w:val="156570"/>
      <w:sz w:val="30"/>
      <w:lang w:eastAsia="ko-KR"/>
    </w:rPr>
  </w:style>
  <w:style w:type="paragraph" w:customStyle="1" w:styleId="CVDepartment">
    <w:name w:val="CV_Department"/>
    <w:uiPriority w:val="2"/>
    <w:qFormat/>
    <w:rsid w:val="00E539A2"/>
    <w:pPr>
      <w:spacing w:after="360"/>
    </w:pPr>
    <w:rPr>
      <w:color w:val="156570"/>
      <w:sz w:val="30"/>
      <w:lang w:eastAsia="ko-KR"/>
    </w:rPr>
  </w:style>
  <w:style w:type="table" w:customStyle="1" w:styleId="AtkinsCV">
    <w:name w:val="Atkins_CV"/>
    <w:basedOn w:val="TableNormal"/>
    <w:uiPriority w:val="99"/>
    <w:qFormat/>
    <w:rsid w:val="00E539A2"/>
    <w:rPr>
      <w:rFonts w:ascii="Times New Roman" w:hAnsi="Times New Roman"/>
      <w:color w:val="394A58" w:themeColor="text2"/>
      <w:sz w:val="18"/>
    </w:rPr>
    <w:tblPr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 w:val="0"/>
        <w:color w:val="5B3282" w:themeColor="accent1"/>
      </w:rPr>
      <w:tblPr/>
      <w:tcPr>
        <w:tcBorders>
          <w:bottom w:val="nil"/>
        </w:tcBorders>
      </w:tcPr>
    </w:tblStylePr>
  </w:style>
  <w:style w:type="paragraph" w:customStyle="1" w:styleId="CVHeadingtables">
    <w:name w:val="CV_Heading tables"/>
    <w:uiPriority w:val="2"/>
    <w:qFormat/>
    <w:rsid w:val="00F94A38"/>
    <w:rPr>
      <w:b/>
      <w:color w:val="156570"/>
      <w:sz w:val="18"/>
      <w:lang w:eastAsia="ko-KR"/>
    </w:rPr>
  </w:style>
  <w:style w:type="table" w:customStyle="1" w:styleId="Atkins14pt">
    <w:name w:val="Atkins_1/4pt"/>
    <w:basedOn w:val="TableNormal"/>
    <w:uiPriority w:val="99"/>
    <w:qFormat/>
    <w:rsid w:val="00386C44"/>
    <w:tblPr>
      <w:tblInd w:w="57" w:type="dxa"/>
      <w:tblBorders>
        <w:top w:val="single" w:sz="2" w:space="0" w:color="000000" w:themeColor="text1"/>
        <w:left w:val="single" w:sz="2" w:space="0" w:color="000000" w:themeColor="text1"/>
        <w:bottom w:val="single" w:sz="2" w:space="0" w:color="000000" w:themeColor="text1"/>
        <w:right w:val="single" w:sz="2" w:space="0" w:color="000000" w:themeColor="text1"/>
        <w:insideH w:val="single" w:sz="2" w:space="0" w:color="000000" w:themeColor="text1"/>
        <w:insideV w:val="single" w:sz="2" w:space="0" w:color="000000" w:themeColor="text1"/>
      </w:tblBorders>
      <w:tblCellMar>
        <w:left w:w="57" w:type="dxa"/>
        <w:right w:w="0" w:type="dxa"/>
      </w:tblCellMar>
    </w:tblPr>
    <w:tblStylePr w:type="firstRow">
      <w:pPr>
        <w:wordWrap/>
        <w:jc w:val="left"/>
      </w:pPr>
      <w:rPr>
        <w:rFonts w:ascii="Arial" w:hAnsi="Arial"/>
        <w:b/>
      </w:rPr>
      <w:tblPr/>
      <w:tcPr>
        <w:tcBorders>
          <w:bottom w:val="single" w:sz="4" w:space="0" w:color="auto"/>
        </w:tcBorders>
        <w:shd w:val="clear" w:color="auto" w:fill="F0EEEB"/>
      </w:tcPr>
    </w:tblStylePr>
    <w:tblStylePr w:type="lastRow">
      <w:tblPr/>
      <w:tcPr>
        <w:tcBorders>
          <w:bottom w:val="single" w:sz="4" w:space="0" w:color="auto"/>
        </w:tcBorders>
      </w:tcPr>
    </w:tblStylePr>
    <w:tblStylePr w:type="firstCol">
      <w:pPr>
        <w:jc w:val="left"/>
      </w:pPr>
    </w:tblStylePr>
    <w:tblStylePr w:type="nwCell">
      <w:pPr>
        <w:jc w:val="left"/>
      </w:pPr>
    </w:tblStylePr>
  </w:style>
  <w:style w:type="paragraph" w:customStyle="1" w:styleId="ClientName">
    <w:name w:val="ClientName"/>
    <w:basedOn w:val="Normal"/>
    <w:rsid w:val="00386C44"/>
    <w:pPr>
      <w:ind w:right="1701"/>
    </w:pPr>
    <w:rPr>
      <w:sz w:val="32"/>
    </w:rPr>
  </w:style>
  <w:style w:type="paragraph" w:customStyle="1" w:styleId="DocDate">
    <w:name w:val="DocDate"/>
    <w:basedOn w:val="Normal"/>
    <w:uiPriority w:val="29"/>
    <w:semiHidden/>
    <w:qFormat/>
    <w:rsid w:val="00386C44"/>
    <w:pPr>
      <w:spacing w:before="360"/>
      <w:ind w:right="1701"/>
    </w:pPr>
    <w:rPr>
      <w:b/>
      <w:sz w:val="22"/>
    </w:rPr>
  </w:style>
  <w:style w:type="paragraph" w:customStyle="1" w:styleId="DocSubTitle">
    <w:name w:val="DocSubTitle"/>
    <w:basedOn w:val="Normal"/>
    <w:uiPriority w:val="29"/>
    <w:semiHidden/>
    <w:qFormat/>
    <w:rsid w:val="00386C44"/>
    <w:pPr>
      <w:ind w:right="1701"/>
    </w:pPr>
    <w:rPr>
      <w:sz w:val="48"/>
    </w:rPr>
  </w:style>
  <w:style w:type="paragraph" w:customStyle="1" w:styleId="DocTitle">
    <w:name w:val="DocTitle"/>
    <w:basedOn w:val="Normal"/>
    <w:uiPriority w:val="29"/>
    <w:semiHidden/>
    <w:qFormat/>
    <w:rsid w:val="00386C44"/>
    <w:pPr>
      <w:ind w:right="1701"/>
    </w:pPr>
    <w:rPr>
      <w:b/>
      <w:sz w:val="48"/>
    </w:rPr>
  </w:style>
  <w:style w:type="paragraph" w:customStyle="1" w:styleId="DocType">
    <w:name w:val="DocType"/>
    <w:basedOn w:val="DocTitle"/>
    <w:uiPriority w:val="29"/>
    <w:semiHidden/>
    <w:qFormat/>
    <w:rsid w:val="00386C44"/>
    <w:rPr>
      <w:sz w:val="22"/>
    </w:rPr>
  </w:style>
  <w:style w:type="paragraph" w:customStyle="1" w:styleId="FigureTitle">
    <w:name w:val="FigureTitle"/>
    <w:basedOn w:val="Normal"/>
    <w:next w:val="Normal"/>
    <w:uiPriority w:val="11"/>
    <w:qFormat/>
    <w:rsid w:val="00386C44"/>
    <w:pPr>
      <w:numPr>
        <w:numId w:val="7"/>
      </w:numPr>
    </w:pPr>
    <w:rPr>
      <w:b/>
    </w:rPr>
  </w:style>
  <w:style w:type="paragraph" w:customStyle="1" w:styleId="FooterBold">
    <w:name w:val="FooterBold"/>
    <w:basedOn w:val="Footer"/>
    <w:uiPriority w:val="29"/>
    <w:semiHidden/>
    <w:rsid w:val="00386C44"/>
    <w:pPr>
      <w:spacing w:before="80"/>
    </w:pPr>
    <w:rPr>
      <w:b/>
      <w:color w:val="156570" w:themeColor="background2"/>
    </w:rPr>
  </w:style>
  <w:style w:type="paragraph" w:customStyle="1" w:styleId="Heading1NoNumb">
    <w:name w:val="Heading 1NoNumb"/>
    <w:basedOn w:val="Heading1"/>
    <w:next w:val="Normal"/>
    <w:uiPriority w:val="23"/>
    <w:qFormat/>
    <w:rsid w:val="00386C44"/>
    <w:pPr>
      <w:numPr>
        <w:numId w:val="0"/>
      </w:numPr>
    </w:pPr>
  </w:style>
  <w:style w:type="paragraph" w:customStyle="1" w:styleId="Heading1NoTOC">
    <w:name w:val="Heading 1NoTOC"/>
    <w:basedOn w:val="Heading1"/>
    <w:next w:val="Normal"/>
    <w:uiPriority w:val="24"/>
    <w:qFormat/>
    <w:rsid w:val="00386C44"/>
    <w:pPr>
      <w:numPr>
        <w:numId w:val="0"/>
      </w:numPr>
    </w:pPr>
  </w:style>
  <w:style w:type="paragraph" w:customStyle="1" w:styleId="Heading2NoNumb">
    <w:name w:val="Heading 2NoNumb"/>
    <w:basedOn w:val="Heading2"/>
    <w:next w:val="Normal"/>
    <w:uiPriority w:val="23"/>
    <w:qFormat/>
    <w:rsid w:val="00386C44"/>
    <w:pPr>
      <w:numPr>
        <w:ilvl w:val="0"/>
        <w:numId w:val="0"/>
      </w:numPr>
    </w:pPr>
  </w:style>
  <w:style w:type="paragraph" w:customStyle="1" w:styleId="Heading2NoTOC">
    <w:name w:val="Heading 2NoTOC"/>
    <w:basedOn w:val="Heading2"/>
    <w:uiPriority w:val="29"/>
    <w:qFormat/>
    <w:rsid w:val="00386C44"/>
    <w:pPr>
      <w:numPr>
        <w:ilvl w:val="0"/>
        <w:numId w:val="0"/>
      </w:numPr>
    </w:pPr>
  </w:style>
  <w:style w:type="paragraph" w:customStyle="1" w:styleId="Heading3NoNumb">
    <w:name w:val="Heading 3NoNumb"/>
    <w:basedOn w:val="Heading3"/>
    <w:next w:val="Normal"/>
    <w:uiPriority w:val="23"/>
    <w:qFormat/>
    <w:rsid w:val="00386C44"/>
    <w:pPr>
      <w:numPr>
        <w:ilvl w:val="0"/>
        <w:numId w:val="0"/>
      </w:numPr>
    </w:pPr>
  </w:style>
  <w:style w:type="paragraph" w:customStyle="1" w:styleId="Heading4NoNumb">
    <w:name w:val="Heading 4NoNumb"/>
    <w:basedOn w:val="Heading4"/>
    <w:next w:val="Normal"/>
    <w:uiPriority w:val="23"/>
    <w:qFormat/>
    <w:rsid w:val="00386C44"/>
    <w:pPr>
      <w:numPr>
        <w:ilvl w:val="0"/>
        <w:numId w:val="0"/>
      </w:numPr>
    </w:pPr>
  </w:style>
  <w:style w:type="paragraph" w:customStyle="1" w:styleId="Heading5NoNumb">
    <w:name w:val="Heading 5NoNumb"/>
    <w:basedOn w:val="Heading5"/>
    <w:next w:val="Normal"/>
    <w:uiPriority w:val="23"/>
    <w:qFormat/>
    <w:rsid w:val="00386C44"/>
    <w:pPr>
      <w:numPr>
        <w:ilvl w:val="0"/>
        <w:numId w:val="0"/>
      </w:numPr>
    </w:pPr>
  </w:style>
  <w:style w:type="paragraph" w:customStyle="1" w:styleId="Introduction">
    <w:name w:val="Introduction"/>
    <w:basedOn w:val="Normal"/>
    <w:uiPriority w:val="29"/>
    <w:semiHidden/>
    <w:qFormat/>
    <w:rsid w:val="00386C44"/>
    <w:rPr>
      <w:sz w:val="24"/>
    </w:rPr>
  </w:style>
  <w:style w:type="paragraph" w:customStyle="1" w:styleId="IntroHeading">
    <w:name w:val="IntroHeading"/>
    <w:basedOn w:val="Normal"/>
    <w:next w:val="Normal"/>
    <w:uiPriority w:val="29"/>
    <w:semiHidden/>
    <w:qFormat/>
    <w:rsid w:val="00386C44"/>
    <w:pPr>
      <w:spacing w:before="1080" w:after="120"/>
      <w:ind w:right="1418"/>
    </w:pPr>
    <w:rPr>
      <w:b/>
      <w:color w:val="FFFFFF" w:themeColor="background1"/>
      <w:sz w:val="48"/>
    </w:rPr>
  </w:style>
  <w:style w:type="paragraph" w:customStyle="1" w:styleId="IntroText">
    <w:name w:val="IntroText"/>
    <w:basedOn w:val="IntroHeading"/>
    <w:uiPriority w:val="29"/>
    <w:semiHidden/>
    <w:qFormat/>
    <w:rsid w:val="00386C44"/>
    <w:pPr>
      <w:spacing w:before="0"/>
    </w:pPr>
    <w:rPr>
      <w:b w:val="0"/>
    </w:rPr>
  </w:style>
  <w:style w:type="paragraph" w:styleId="ListBullet2">
    <w:name w:val="List Bullet 2"/>
    <w:basedOn w:val="Normal"/>
    <w:uiPriority w:val="2"/>
    <w:rsid w:val="00386C44"/>
    <w:pPr>
      <w:numPr>
        <w:numId w:val="8"/>
      </w:numPr>
      <w:spacing w:after="0"/>
    </w:pPr>
  </w:style>
  <w:style w:type="paragraph" w:customStyle="1" w:styleId="ListBullet2Last">
    <w:name w:val="List Bullet 2 Last"/>
    <w:basedOn w:val="ListBullet2"/>
    <w:next w:val="Normal"/>
    <w:uiPriority w:val="2"/>
    <w:qFormat/>
    <w:rsid w:val="00F10791"/>
    <w:pPr>
      <w:spacing w:after="240"/>
    </w:pPr>
  </w:style>
  <w:style w:type="paragraph" w:customStyle="1" w:styleId="ListBulletLast">
    <w:name w:val="List Bullet Last"/>
    <w:basedOn w:val="ListBullet"/>
    <w:next w:val="Normal"/>
    <w:uiPriority w:val="2"/>
    <w:qFormat/>
    <w:rsid w:val="00F10791"/>
    <w:pPr>
      <w:spacing w:after="240"/>
    </w:pPr>
  </w:style>
  <w:style w:type="paragraph" w:styleId="ListNumber2">
    <w:name w:val="List Number 2"/>
    <w:basedOn w:val="Normal"/>
    <w:uiPriority w:val="99"/>
    <w:semiHidden/>
    <w:rsid w:val="00386C44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rsid w:val="00386C44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rsid w:val="00386C44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rsid w:val="00386C44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386C44"/>
    <w:pPr>
      <w:numPr>
        <w:numId w:val="15"/>
      </w:numPr>
      <w:contextualSpacing/>
      <w:outlineLvl w:val="1"/>
    </w:pPr>
  </w:style>
  <w:style w:type="paragraph" w:customStyle="1" w:styleId="ListNumb1">
    <w:name w:val="ListNumb1"/>
    <w:basedOn w:val="Normal"/>
    <w:uiPriority w:val="4"/>
    <w:qFormat/>
    <w:rsid w:val="00386C44"/>
    <w:pPr>
      <w:numPr>
        <w:numId w:val="16"/>
      </w:numPr>
      <w:spacing w:after="0"/>
    </w:pPr>
  </w:style>
  <w:style w:type="paragraph" w:customStyle="1" w:styleId="ListNumb1Last">
    <w:name w:val="ListNumb1Last"/>
    <w:basedOn w:val="ListNumb1"/>
    <w:next w:val="Normal"/>
    <w:uiPriority w:val="4"/>
    <w:qFormat/>
    <w:rsid w:val="00F10791"/>
    <w:pPr>
      <w:spacing w:after="240"/>
    </w:pPr>
  </w:style>
  <w:style w:type="paragraph" w:customStyle="1" w:styleId="ListNumb2">
    <w:name w:val="ListNumb2"/>
    <w:basedOn w:val="Normal"/>
    <w:uiPriority w:val="4"/>
    <w:qFormat/>
    <w:rsid w:val="00386C44"/>
    <w:pPr>
      <w:numPr>
        <w:ilvl w:val="1"/>
        <w:numId w:val="16"/>
      </w:numPr>
      <w:spacing w:after="0"/>
    </w:pPr>
  </w:style>
  <w:style w:type="paragraph" w:customStyle="1" w:styleId="ListNumb2Last">
    <w:name w:val="ListNumb2Last"/>
    <w:basedOn w:val="ListNumb2"/>
    <w:next w:val="Normal"/>
    <w:uiPriority w:val="4"/>
    <w:qFormat/>
    <w:rsid w:val="00F10791"/>
    <w:pPr>
      <w:spacing w:after="240"/>
    </w:pPr>
  </w:style>
  <w:style w:type="paragraph" w:customStyle="1" w:styleId="ListNumb3">
    <w:name w:val="ListNumb3"/>
    <w:basedOn w:val="Normal"/>
    <w:uiPriority w:val="4"/>
    <w:unhideWhenUsed/>
    <w:qFormat/>
    <w:rsid w:val="00386C44"/>
    <w:pPr>
      <w:numPr>
        <w:ilvl w:val="2"/>
        <w:numId w:val="16"/>
      </w:numPr>
      <w:spacing w:after="0"/>
      <w:ind w:left="1020" w:hanging="340"/>
    </w:pPr>
  </w:style>
  <w:style w:type="paragraph" w:customStyle="1" w:styleId="ListNumb3Last">
    <w:name w:val="ListNumb3Last"/>
    <w:basedOn w:val="ListNumb3"/>
    <w:next w:val="Normal"/>
    <w:uiPriority w:val="4"/>
    <w:unhideWhenUsed/>
    <w:qFormat/>
    <w:rsid w:val="00F10791"/>
    <w:pPr>
      <w:spacing w:after="240"/>
    </w:pPr>
  </w:style>
  <w:style w:type="paragraph" w:customStyle="1" w:styleId="NormalParagraphNumbered">
    <w:name w:val="Normal Paragraph Numbered"/>
    <w:basedOn w:val="Heading2"/>
    <w:qFormat/>
    <w:rsid w:val="00386C44"/>
    <w:pPr>
      <w:keepNext w:val="0"/>
      <w:keepLines w:val="0"/>
      <w:numPr>
        <w:ilvl w:val="0"/>
        <w:numId w:val="0"/>
      </w:numPr>
      <w:spacing w:before="0" w:after="240"/>
    </w:pPr>
    <w:rPr>
      <w:b w:val="0"/>
      <w:color w:val="auto"/>
      <w:sz w:val="20"/>
    </w:rPr>
  </w:style>
  <w:style w:type="paragraph" w:customStyle="1" w:styleId="NormalNoSpace">
    <w:name w:val="NormalNoSpace"/>
    <w:basedOn w:val="Normal"/>
    <w:qFormat/>
    <w:rsid w:val="00386C44"/>
    <w:pPr>
      <w:spacing w:after="0"/>
    </w:pPr>
  </w:style>
  <w:style w:type="paragraph" w:customStyle="1" w:styleId="PictureText">
    <w:name w:val="PictureText"/>
    <w:basedOn w:val="Normal"/>
    <w:uiPriority w:val="29"/>
    <w:semiHidden/>
    <w:qFormat/>
    <w:rsid w:val="00386C44"/>
    <w:pPr>
      <w:spacing w:before="120" w:after="120"/>
    </w:pPr>
    <w:rPr>
      <w:color w:val="156570" w:themeColor="background2"/>
      <w:sz w:val="16"/>
    </w:rPr>
  </w:style>
  <w:style w:type="paragraph" w:customStyle="1" w:styleId="QuoteLarge0">
    <w:name w:val="Quote Large"/>
    <w:basedOn w:val="Normal"/>
    <w:next w:val="Normal"/>
    <w:uiPriority w:val="29"/>
    <w:qFormat/>
    <w:rsid w:val="00386C44"/>
    <w:pPr>
      <w:spacing w:before="240" w:after="480"/>
    </w:pPr>
    <w:rPr>
      <w:sz w:val="48"/>
    </w:rPr>
  </w:style>
  <w:style w:type="paragraph" w:customStyle="1" w:styleId="SubHeading">
    <w:name w:val="SubHeading"/>
    <w:basedOn w:val="Normal"/>
    <w:next w:val="Normal"/>
    <w:uiPriority w:val="1"/>
    <w:qFormat/>
    <w:rsid w:val="00386C44"/>
    <w:pPr>
      <w:keepNext/>
      <w:spacing w:before="240" w:after="40"/>
    </w:pPr>
    <w:rPr>
      <w:b/>
    </w:rPr>
  </w:style>
  <w:style w:type="paragraph" w:customStyle="1" w:styleId="TableHeading">
    <w:name w:val="TableHeading"/>
    <w:basedOn w:val="Normal"/>
    <w:uiPriority w:val="16"/>
    <w:qFormat/>
    <w:rsid w:val="00386C44"/>
    <w:pPr>
      <w:spacing w:before="60" w:after="60"/>
    </w:pPr>
    <w:rPr>
      <w:rFonts w:eastAsia="Batang" w:cs="Arial"/>
      <w:b/>
      <w:szCs w:val="20"/>
      <w:lang w:eastAsia="ko-KR"/>
    </w:rPr>
  </w:style>
  <w:style w:type="paragraph" w:customStyle="1" w:styleId="TableSource">
    <w:name w:val="TableSource"/>
    <w:basedOn w:val="Normal"/>
    <w:next w:val="Normal"/>
    <w:uiPriority w:val="17"/>
    <w:qFormat/>
    <w:rsid w:val="00386C44"/>
    <w:pPr>
      <w:spacing w:before="120"/>
    </w:pPr>
    <w:rPr>
      <w:sz w:val="16"/>
    </w:rPr>
  </w:style>
  <w:style w:type="paragraph" w:customStyle="1" w:styleId="TableText">
    <w:name w:val="TableText"/>
    <w:basedOn w:val="BodyText"/>
    <w:uiPriority w:val="16"/>
    <w:qFormat/>
    <w:rsid w:val="00386C44"/>
    <w:pPr>
      <w:spacing w:before="40" w:after="40"/>
    </w:pPr>
    <w:rPr>
      <w:color w:val="394A58" w:themeColor="text2"/>
    </w:rPr>
  </w:style>
  <w:style w:type="paragraph" w:customStyle="1" w:styleId="TableTitle">
    <w:name w:val="TableTitle"/>
    <w:basedOn w:val="Normal"/>
    <w:uiPriority w:val="15"/>
    <w:qFormat/>
    <w:rsid w:val="00386C44"/>
    <w:pPr>
      <w:numPr>
        <w:numId w:val="18"/>
      </w:numPr>
      <w:spacing w:before="240" w:after="120"/>
    </w:pPr>
    <w:rPr>
      <w:b/>
    </w:rPr>
  </w:style>
  <w:style w:type="paragraph" w:styleId="TOC4">
    <w:name w:val="toc 4"/>
    <w:basedOn w:val="Normal"/>
    <w:next w:val="Normal"/>
    <w:autoRedefine/>
    <w:uiPriority w:val="39"/>
    <w:rsid w:val="00386C44"/>
    <w:pPr>
      <w:tabs>
        <w:tab w:val="right" w:pos="9639"/>
      </w:tabs>
      <w:spacing w:after="40"/>
      <w:ind w:right="284"/>
    </w:pPr>
  </w:style>
  <w:style w:type="paragraph" w:styleId="TOC5">
    <w:name w:val="toc 5"/>
    <w:basedOn w:val="Normal"/>
    <w:next w:val="Normal"/>
    <w:autoRedefine/>
    <w:uiPriority w:val="39"/>
    <w:rsid w:val="00386C44"/>
    <w:pPr>
      <w:tabs>
        <w:tab w:val="left" w:pos="1134"/>
        <w:tab w:val="right" w:pos="9639"/>
      </w:tabs>
      <w:spacing w:after="40"/>
      <w:ind w:left="680" w:right="284" w:hanging="680"/>
    </w:pPr>
  </w:style>
  <w:style w:type="paragraph" w:styleId="TOC6">
    <w:name w:val="toc 6"/>
    <w:basedOn w:val="Normal"/>
    <w:next w:val="Normal"/>
    <w:autoRedefine/>
    <w:uiPriority w:val="39"/>
    <w:rsid w:val="00386C44"/>
    <w:pPr>
      <w:tabs>
        <w:tab w:val="right" w:pos="9639"/>
      </w:tabs>
      <w:spacing w:before="240" w:after="0"/>
      <w:ind w:right="284"/>
    </w:pPr>
    <w:rPr>
      <w:b/>
      <w:color w:val="156570" w:themeColor="background2"/>
      <w:sz w:val="22"/>
    </w:rPr>
  </w:style>
  <w:style w:type="paragraph" w:customStyle="1" w:styleId="CScasestudy">
    <w:name w:val="CS_case study"/>
    <w:uiPriority w:val="2"/>
    <w:qFormat/>
    <w:rsid w:val="00A11EF5"/>
    <w:pPr>
      <w:spacing w:after="60"/>
    </w:pPr>
    <w:rPr>
      <w:color w:val="394A58" w:themeColor="text2"/>
      <w:sz w:val="48"/>
      <w:lang w:eastAsia="ko-KR"/>
    </w:rPr>
  </w:style>
  <w:style w:type="paragraph" w:customStyle="1" w:styleId="Default">
    <w:name w:val="Default"/>
    <w:rsid w:val="004130A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0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0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tkins\Templates\2015%20Atkins%20CV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3C64364982347A49C10A71C87CC6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18B87-6A19-492C-83C1-03AABE9DFFB4}"/>
      </w:docPartPr>
      <w:docPartBody>
        <w:p w:rsidR="00CD63BA" w:rsidRDefault="00652738">
          <w:pPr>
            <w:pStyle w:val="73C64364982347A49C10A71C87CC671B"/>
          </w:pPr>
          <w:r w:rsidRPr="00455267">
            <w:rPr>
              <w:b/>
              <w:shd w:val="clear" w:color="auto" w:fill="D9E2F3" w:themeFill="accent5" w:themeFillTint="33"/>
            </w:rPr>
            <w:t>Job title</w:t>
          </w:r>
        </w:p>
      </w:docPartBody>
    </w:docPart>
    <w:docPart>
      <w:docPartPr>
        <w:name w:val="495F478FC09747FD865A87DC69210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B751A-353C-4614-AC58-96F23BB64D7E}"/>
      </w:docPartPr>
      <w:docPartBody>
        <w:p w:rsidR="00CD63BA" w:rsidRDefault="00652738">
          <w:pPr>
            <w:pStyle w:val="495F478FC09747FD865A87DC69210077"/>
          </w:pPr>
          <w:r w:rsidRPr="00455267">
            <w:rPr>
              <w:b/>
              <w:shd w:val="clear" w:color="auto" w:fill="D9E2F3" w:themeFill="accent5" w:themeFillTint="33"/>
            </w:rPr>
            <w:t>Job title</w:t>
          </w:r>
        </w:p>
      </w:docPartBody>
    </w:docPart>
    <w:docPart>
      <w:docPartPr>
        <w:name w:val="F83BE36976354AD095859DFBF93F3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347B3-C9FD-4D24-9B42-AEB1085C0CE9}"/>
      </w:docPartPr>
      <w:docPartBody>
        <w:p w:rsidR="00CD63BA" w:rsidRDefault="00652738" w:rsidP="00652738">
          <w:pPr>
            <w:pStyle w:val="F83BE36976354AD095859DFBF93F3932"/>
          </w:pPr>
          <w:r w:rsidRPr="00455267">
            <w:rPr>
              <w:b/>
              <w:shd w:val="clear" w:color="auto" w:fill="D9E2F3" w:themeFill="accent5" w:themeFillTint="33"/>
            </w:rPr>
            <w:t>Job title</w:t>
          </w:r>
        </w:p>
      </w:docPartBody>
    </w:docPart>
    <w:docPart>
      <w:docPartPr>
        <w:name w:val="9941C010FA524CC29999AC892AD2D9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50222-006B-446D-A000-0EFFB3AF3804}"/>
      </w:docPartPr>
      <w:docPartBody>
        <w:p w:rsidR="00CD63BA" w:rsidRDefault="00652738" w:rsidP="00652738">
          <w:pPr>
            <w:pStyle w:val="9941C010FA524CC29999AC892AD2D9FC"/>
          </w:pPr>
          <w:r w:rsidRPr="00455267">
            <w:rPr>
              <w:b/>
              <w:shd w:val="clear" w:color="auto" w:fill="D9E2F3" w:themeFill="accent5" w:themeFillTint="33"/>
            </w:rPr>
            <w:t>Job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8"/>
    <w:rsid w:val="000E2864"/>
    <w:rsid w:val="00104E2F"/>
    <w:rsid w:val="001D1D1A"/>
    <w:rsid w:val="00652738"/>
    <w:rsid w:val="008F2EC4"/>
    <w:rsid w:val="00CD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D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0AA0A631F644A0ACC9B4103EAA725F">
    <w:name w:val="7B0AA0A631F644A0ACC9B4103EAA725F"/>
    <w:rsid w:val="001D1D1A"/>
  </w:style>
  <w:style w:type="paragraph" w:customStyle="1" w:styleId="A8A16A8458F94286A362E98F337D963B">
    <w:name w:val="A8A16A8458F94286A362E98F337D963B"/>
    <w:rsid w:val="001D1D1A"/>
  </w:style>
  <w:style w:type="paragraph" w:customStyle="1" w:styleId="73C64364982347A49C10A71C87CC671B">
    <w:name w:val="73C64364982347A49C10A71C87CC671B"/>
    <w:rsid w:val="001D1D1A"/>
  </w:style>
  <w:style w:type="paragraph" w:customStyle="1" w:styleId="0A166525CED84E1F992C45784DDD38FB">
    <w:name w:val="0A166525CED84E1F992C45784DDD38FB"/>
    <w:rsid w:val="001D1D1A"/>
  </w:style>
  <w:style w:type="paragraph" w:customStyle="1" w:styleId="58CCBEED6D37469780DF4F5966D9CEE9">
    <w:name w:val="58CCBEED6D37469780DF4F5966D9CEE9"/>
    <w:rsid w:val="001D1D1A"/>
  </w:style>
  <w:style w:type="paragraph" w:customStyle="1" w:styleId="218B4813706E4CABAB7501E2246C554B">
    <w:name w:val="218B4813706E4CABAB7501E2246C554B"/>
    <w:rsid w:val="001D1D1A"/>
  </w:style>
  <w:style w:type="paragraph" w:customStyle="1" w:styleId="3298B2632D814427BC3939B421B20E6D">
    <w:name w:val="3298B2632D814427BC3939B421B20E6D"/>
    <w:rsid w:val="001D1D1A"/>
  </w:style>
  <w:style w:type="paragraph" w:customStyle="1" w:styleId="495F478FC09747FD865A87DC69210077">
    <w:name w:val="495F478FC09747FD865A87DC69210077"/>
    <w:rsid w:val="001D1D1A"/>
  </w:style>
  <w:style w:type="paragraph" w:customStyle="1" w:styleId="A814BBB5FF9E43E894734671B140BA0F">
    <w:name w:val="A814BBB5FF9E43E894734671B140BA0F"/>
    <w:rsid w:val="001D1D1A"/>
  </w:style>
  <w:style w:type="paragraph" w:customStyle="1" w:styleId="E8FC12F1262E4E329AC54CB3663E83B9">
    <w:name w:val="E8FC12F1262E4E329AC54CB3663E83B9"/>
    <w:rsid w:val="001D1D1A"/>
  </w:style>
  <w:style w:type="paragraph" w:customStyle="1" w:styleId="7C1D8043556E4FD4ACE0EEFA04BAB242">
    <w:name w:val="7C1D8043556E4FD4ACE0EEFA04BAB242"/>
    <w:rsid w:val="001D1D1A"/>
  </w:style>
  <w:style w:type="paragraph" w:customStyle="1" w:styleId="7BEA8AC22D6C4B8DBED122E331BB48A5">
    <w:name w:val="7BEA8AC22D6C4B8DBED122E331BB48A5"/>
    <w:rsid w:val="001D1D1A"/>
  </w:style>
  <w:style w:type="paragraph" w:customStyle="1" w:styleId="7B0FD2AEE9814F49909B609B1A45F50F">
    <w:name w:val="7B0FD2AEE9814F49909B609B1A45F50F"/>
    <w:rsid w:val="001D1D1A"/>
  </w:style>
  <w:style w:type="paragraph" w:customStyle="1" w:styleId="6088C083FF0047C5905EA800121AA04F">
    <w:name w:val="6088C083FF0047C5905EA800121AA04F"/>
    <w:rsid w:val="001D1D1A"/>
  </w:style>
  <w:style w:type="paragraph" w:customStyle="1" w:styleId="F83BE36976354AD095859DFBF93F3932">
    <w:name w:val="F83BE36976354AD095859DFBF93F3932"/>
    <w:rsid w:val="00652738"/>
  </w:style>
  <w:style w:type="paragraph" w:customStyle="1" w:styleId="9941C010FA524CC29999AC892AD2D9FC">
    <w:name w:val="9941C010FA524CC29999AC892AD2D9FC"/>
    <w:rsid w:val="00652738"/>
  </w:style>
  <w:style w:type="paragraph" w:customStyle="1" w:styleId="39A901A822E443BEB5C793516C178B2A">
    <w:name w:val="39A901A822E443BEB5C793516C178B2A"/>
    <w:rsid w:val="00652738"/>
  </w:style>
  <w:style w:type="paragraph" w:customStyle="1" w:styleId="6F3E332DB2D941D6A912C34365C2812A">
    <w:name w:val="6F3E332DB2D941D6A912C34365C2812A"/>
    <w:rsid w:val="00652738"/>
  </w:style>
  <w:style w:type="paragraph" w:customStyle="1" w:styleId="A7F5514C9DF643A8B8A27827C97FDDBA">
    <w:name w:val="A7F5514C9DF643A8B8A27827C97FDDBA"/>
    <w:rsid w:val="00652738"/>
  </w:style>
  <w:style w:type="paragraph" w:customStyle="1" w:styleId="C72B46BEF79E42758943F515092CEF3A">
    <w:name w:val="C72B46BEF79E42758943F515092CEF3A"/>
    <w:rsid w:val="006527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tkins 2015 Palette">
      <a:dk1>
        <a:sysClr val="windowText" lastClr="000000"/>
      </a:dk1>
      <a:lt1>
        <a:sysClr val="window" lastClr="FFFFFF"/>
      </a:lt1>
      <a:dk2>
        <a:srgbClr val="394A58"/>
      </a:dk2>
      <a:lt2>
        <a:srgbClr val="156570"/>
      </a:lt2>
      <a:accent1>
        <a:srgbClr val="5B3282"/>
      </a:accent1>
      <a:accent2>
        <a:srgbClr val="0E6D66"/>
      </a:accent2>
      <a:accent3>
        <a:srgbClr val="1081CC"/>
      </a:accent3>
      <a:accent4>
        <a:srgbClr val="93BD13"/>
      </a:accent4>
      <a:accent5>
        <a:srgbClr val="E54F0C"/>
      </a:accent5>
      <a:accent6>
        <a:srgbClr val="A1987E"/>
      </a:accent6>
      <a:hlink>
        <a:srgbClr val="BED600"/>
      </a:hlink>
      <a:folHlink>
        <a:srgbClr val="BED600"/>
      </a:folHlink>
    </a:clrScheme>
    <a:fontScheme name="Atkin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87DA42-27D5-4016-BBF9-BF9044D8D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2015 Atkins CV</Template>
  <TotalTime>0</TotalTime>
  <Pages>2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>College Hill</Company>
  <LinksUpToDate>false</LinksUpToDate>
  <CharactersWithSpaces>3225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Chid3682</dc:creator>
  <cp:lastModifiedBy>Sundari, Mohana</cp:lastModifiedBy>
  <cp:revision>2</cp:revision>
  <cp:lastPrinted>2010-05-26T16:19:00Z</cp:lastPrinted>
  <dcterms:created xsi:type="dcterms:W3CDTF">2015-08-17T03:43:00Z</dcterms:created>
  <dcterms:modified xsi:type="dcterms:W3CDTF">2015-08-17T03:43:00Z</dcterms:modified>
</cp:coreProperties>
</file>