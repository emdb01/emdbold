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82" w:type="dxa"/>
        <w:tblLook w:val="04A0"/>
      </w:tblPr>
      <w:tblGrid>
        <w:gridCol w:w="10460"/>
        <w:gridCol w:w="222"/>
      </w:tblGrid>
      <w:tr w:rsidR="00083491" w:rsidRPr="00FA7B5B" w:rsidTr="005057CA">
        <w:trPr>
          <w:trHeight w:val="1276"/>
        </w:trPr>
        <w:tc>
          <w:tcPr>
            <w:tcW w:w="7610" w:type="dxa"/>
          </w:tcPr>
          <w:tbl>
            <w:tblPr>
              <w:tblpPr w:leftFromText="180" w:rightFromText="180" w:vertAnchor="text" w:horzAnchor="margin" w:tblpY="555"/>
              <w:tblOverlap w:val="never"/>
              <w:tblW w:w="4930" w:type="dxa"/>
              <w:tblBorders>
                <w:top w:val="single" w:sz="8" w:space="0" w:color="AEBAD5"/>
                <w:bottom w:val="single" w:sz="8" w:space="0" w:color="AEBAD5"/>
              </w:tblBorders>
              <w:tblLook w:val="0680"/>
            </w:tblPr>
            <w:tblGrid>
              <w:gridCol w:w="4930"/>
            </w:tblGrid>
            <w:tr w:rsidR="00AC1BB1" w:rsidRPr="002D44B0" w:rsidTr="00AC1BB1">
              <w:trPr>
                <w:trHeight w:val="541"/>
              </w:trPr>
              <w:tc>
                <w:tcPr>
                  <w:tcW w:w="4930" w:type="dxa"/>
                </w:tcPr>
                <w:p w:rsidR="00AC1BB1" w:rsidRPr="00AC1BB1" w:rsidRDefault="00AC1BB1" w:rsidP="00D65DE7">
                  <w:pPr>
                    <w:spacing w:before="80" w:after="0" w:line="240" w:lineRule="auto"/>
                    <w:jc w:val="left"/>
                    <w:rPr>
                      <w:rFonts w:ascii="Arial" w:hAnsi="Arial" w:cs="Arial"/>
                      <w:b/>
                      <w:bCs/>
                      <w:sz w:val="42"/>
                      <w:szCs w:val="42"/>
                    </w:rPr>
                  </w:pPr>
                  <w:proofErr w:type="spellStart"/>
                  <w:r w:rsidRPr="00AC1BB1">
                    <w:rPr>
                      <w:rFonts w:ascii="Arial" w:hAnsi="Arial" w:cs="Arial"/>
                      <w:b/>
                      <w:bCs/>
                      <w:sz w:val="42"/>
                      <w:szCs w:val="42"/>
                    </w:rPr>
                    <w:t>Shamshul</w:t>
                  </w:r>
                  <w:proofErr w:type="spellEnd"/>
                  <w:r w:rsidRPr="00AC1BB1">
                    <w:rPr>
                      <w:rFonts w:ascii="Arial" w:hAnsi="Arial" w:cs="Arial"/>
                      <w:b/>
                      <w:bCs/>
                      <w:sz w:val="42"/>
                      <w:szCs w:val="42"/>
                    </w:rPr>
                    <w:t xml:space="preserve"> Husain</w:t>
                  </w:r>
                </w:p>
              </w:tc>
            </w:tr>
          </w:tbl>
          <w:tbl>
            <w:tblPr>
              <w:tblpPr w:leftFromText="180" w:rightFromText="180" w:vertAnchor="text" w:horzAnchor="page" w:tblpX="5146" w:tblpY="138"/>
              <w:tblOverlap w:val="never"/>
              <w:tblW w:w="2419" w:type="pct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4946"/>
            </w:tblGrid>
            <w:tr w:rsidR="00AC1BB1" w:rsidRPr="002D44B0" w:rsidTr="00AC1BB1">
              <w:trPr>
                <w:trHeight w:val="313"/>
              </w:trPr>
              <w:tc>
                <w:tcPr>
                  <w:tcW w:w="5000" w:type="pct"/>
                  <w:shd w:val="clear" w:color="auto" w:fill="DBE5F1"/>
                </w:tcPr>
                <w:p w:rsidR="00AC1BB1" w:rsidRPr="00FF1E0D" w:rsidRDefault="00AC1BB1" w:rsidP="00AC1BB1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FF1E0D">
                    <w:rPr>
                      <w:rFonts w:ascii="Tahoma" w:hAnsi="Tahoma" w:cs="Tahoma"/>
                      <w:b/>
                      <w:bCs/>
                    </w:rPr>
                    <w:t>Contact</w:t>
                  </w:r>
                </w:p>
              </w:tc>
            </w:tr>
            <w:tr w:rsidR="00AC1BB1" w:rsidRPr="00FA7B5B" w:rsidTr="00AC1BB1">
              <w:trPr>
                <w:trHeight w:val="2002"/>
              </w:trPr>
              <w:tc>
                <w:tcPr>
                  <w:tcW w:w="5000" w:type="pct"/>
                </w:tcPr>
                <w:p w:rsidR="00AC1BB1" w:rsidRPr="005057CA" w:rsidRDefault="00AC1BB1" w:rsidP="00AC1BB1">
                  <w:pPr>
                    <w:spacing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sym w:font="Wingdings" w:char="F029"/>
                  </w:r>
                  <w:r w:rsidRPr="005057CA">
                    <w:rPr>
                      <w:rFonts w:ascii="Tahoma" w:hAnsi="Tahoma" w:cs="Tahoma"/>
                    </w:rPr>
                    <w:t>: +</w:t>
                  </w:r>
                  <w:r>
                    <w:rPr>
                      <w:rFonts w:ascii="Tahoma" w:hAnsi="Tahoma" w:cs="Tahoma"/>
                    </w:rPr>
                    <w:t>8459118605</w:t>
                  </w:r>
                </w:p>
                <w:p w:rsidR="00AC1BB1" w:rsidRPr="005057CA" w:rsidRDefault="00AC1BB1" w:rsidP="00AF5AA5">
                  <w:pPr>
                    <w:spacing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sym w:font="Wingdings" w:char="F02A"/>
                  </w:r>
                  <w:r>
                    <w:rPr>
                      <w:rFonts w:ascii="Tahoma" w:hAnsi="Tahoma" w:cs="Tahoma"/>
                    </w:rPr>
                    <w:t>: shamshusain</w:t>
                  </w:r>
                  <w:r w:rsidR="00AF5AA5">
                    <w:rPr>
                      <w:rFonts w:ascii="Tahoma" w:hAnsi="Tahoma" w:cs="Tahoma"/>
                    </w:rPr>
                    <w:t>8</w:t>
                  </w:r>
                  <w:r>
                    <w:rPr>
                      <w:rFonts w:ascii="Tahoma" w:hAnsi="Tahoma" w:cs="Tahoma"/>
                    </w:rPr>
                    <w:t>@gmail.com</w:t>
                  </w:r>
                  <w:r w:rsidRPr="005057CA">
                    <w:rPr>
                      <w:rFonts w:ascii="Tahoma" w:hAnsi="Tahoma" w:cs="Tahoma"/>
                    </w:rPr>
                    <w:t xml:space="preserve"> </w:t>
                  </w:r>
                </w:p>
                <w:p w:rsidR="00AC1BB1" w:rsidRPr="006D011B" w:rsidRDefault="00AC1BB1" w:rsidP="00AC1BB1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sz w:val="18"/>
                      <w:szCs w:val="18"/>
                    </w:rPr>
                  </w:pPr>
                  <w:r w:rsidRPr="005057CA">
                    <w:rPr>
                      <w:rFonts w:ascii="Tahoma" w:hAnsi="Tahoma" w:cs="Tahoma"/>
                    </w:rPr>
                    <w:sym w:font="Wingdings" w:char="F02C"/>
                  </w:r>
                  <w:r w:rsidRPr="005057CA">
                    <w:rPr>
                      <w:rFonts w:ascii="Tahoma" w:hAnsi="Tahoma" w:cs="Tahoma"/>
                    </w:rPr>
                    <w:t>: H. No. – R-228 1</w:t>
                  </w:r>
                  <w:r w:rsidRPr="005057CA">
                    <w:rPr>
                      <w:rFonts w:ascii="Tahoma" w:hAnsi="Tahoma" w:cs="Tahoma"/>
                      <w:vertAlign w:val="superscript"/>
                    </w:rPr>
                    <w:t>st</w:t>
                  </w:r>
                  <w:r w:rsidRPr="005057CA">
                    <w:rPr>
                      <w:rFonts w:ascii="Tahoma" w:hAnsi="Tahoma" w:cs="Tahoma"/>
                    </w:rPr>
                    <w:t xml:space="preserve"> Floor, </w:t>
                  </w:r>
                  <w:proofErr w:type="spellStart"/>
                  <w:r w:rsidRPr="005057CA">
                    <w:rPr>
                      <w:rFonts w:ascii="Tahoma" w:hAnsi="Tahoma" w:cs="Tahoma"/>
                    </w:rPr>
                    <w:t>Ramesh</w:t>
                  </w:r>
                  <w:proofErr w:type="spellEnd"/>
                  <w:r w:rsidRPr="005057CA">
                    <w:rPr>
                      <w:rFonts w:ascii="Tahoma" w:hAnsi="Tahoma" w:cs="Tahoma"/>
                    </w:rPr>
                    <w:t xml:space="preserve"> Park, </w:t>
                  </w:r>
                  <w:proofErr w:type="spellStart"/>
                  <w:r w:rsidRPr="005057CA">
                    <w:rPr>
                      <w:rFonts w:ascii="Tahoma" w:hAnsi="Tahoma" w:cs="Tahoma"/>
                    </w:rPr>
                    <w:t>Laxmi</w:t>
                  </w:r>
                  <w:proofErr w:type="spellEnd"/>
                  <w:r w:rsidRPr="005057CA">
                    <w:rPr>
                      <w:rFonts w:ascii="Tahoma" w:hAnsi="Tahoma" w:cs="Tahoma"/>
                    </w:rPr>
                    <w:t xml:space="preserve"> Nagar, New Delhi-92</w:t>
                  </w:r>
                </w:p>
              </w:tc>
            </w:tr>
          </w:tbl>
          <w:p w:rsidR="00057FDE" w:rsidRPr="002D44B0" w:rsidRDefault="00057FDE" w:rsidP="00536358">
            <w:pPr>
              <w:tabs>
                <w:tab w:val="left" w:pos="3804"/>
              </w:tabs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  <w:tc>
          <w:tcPr>
            <w:tcW w:w="3072" w:type="dxa"/>
          </w:tcPr>
          <w:p w:rsidR="009F2958" w:rsidRPr="00FA7B5B" w:rsidRDefault="009F2958" w:rsidP="00536358">
            <w:pPr>
              <w:spacing w:after="0" w:line="240" w:lineRule="auto"/>
              <w:jc w:val="left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5057CA">
        <w:trPr>
          <w:gridAfter w:val="1"/>
          <w:wAfter w:w="3072" w:type="dxa"/>
        </w:trPr>
        <w:tc>
          <w:tcPr>
            <w:tcW w:w="7610" w:type="dxa"/>
          </w:tcPr>
          <w:p w:rsidR="009F2958" w:rsidRPr="00FA7B5B" w:rsidRDefault="009F2958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pPr w:leftFromText="180" w:rightFromText="180" w:horzAnchor="margin" w:tblpY="419"/>
              <w:tblOverlap w:val="never"/>
              <w:tblW w:w="5000" w:type="pct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10224"/>
            </w:tblGrid>
            <w:tr w:rsidR="009F2958" w:rsidRPr="002D44B0" w:rsidTr="00713C99">
              <w:tc>
                <w:tcPr>
                  <w:tcW w:w="5000" w:type="pct"/>
                  <w:shd w:val="clear" w:color="auto" w:fill="DBE5F1"/>
                </w:tcPr>
                <w:p w:rsidR="009F2958" w:rsidRPr="00536358" w:rsidRDefault="00B134F3" w:rsidP="00536358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536358">
                    <w:rPr>
                      <w:rFonts w:ascii="Tahoma" w:hAnsi="Tahoma" w:cs="Tahoma"/>
                      <w:b/>
                      <w:bCs/>
                    </w:rPr>
                    <w:t>Objective</w:t>
                  </w:r>
                </w:p>
              </w:tc>
            </w:tr>
            <w:tr w:rsidR="009F2958" w:rsidRPr="00864960" w:rsidTr="00713C99">
              <w:tc>
                <w:tcPr>
                  <w:tcW w:w="5000" w:type="pct"/>
                </w:tcPr>
                <w:p w:rsidR="009F2958" w:rsidRPr="00753EA9" w:rsidRDefault="00753EA9" w:rsidP="004B6801">
                  <w:pPr>
                    <w:spacing w:before="80" w:after="40" w:line="240" w:lineRule="auto"/>
                    <w:jc w:val="left"/>
                    <w:rPr>
                      <w:rFonts w:ascii="Tahoma" w:hAnsi="Tahoma" w:cs="Tahoma"/>
                      <w:b/>
                      <w:bCs/>
                      <w:color w:val="262626"/>
                      <w:sz w:val="24"/>
                      <w:szCs w:val="24"/>
                      <w:lang w:val="fr-FR"/>
                    </w:rPr>
                  </w:pPr>
                  <w:r w:rsidRPr="00753EA9">
                    <w:rPr>
                      <w:rFonts w:ascii="Tahoma" w:hAnsi="Tahoma" w:cs="Tahoma"/>
                    </w:rPr>
                    <w:t xml:space="preserve">To secure a position </w:t>
                  </w:r>
                  <w:r>
                    <w:rPr>
                      <w:rFonts w:ascii="Tahoma" w:hAnsi="Tahoma" w:cs="Tahoma"/>
                    </w:rPr>
                    <w:t xml:space="preserve">of mid-level </w:t>
                  </w:r>
                  <w:r w:rsidRPr="00753EA9">
                    <w:rPr>
                      <w:rFonts w:ascii="Tahoma" w:hAnsi="Tahoma" w:cs="Tahoma"/>
                    </w:rPr>
                    <w:t xml:space="preserve">within </w:t>
                  </w:r>
                  <w:proofErr w:type="gramStart"/>
                  <w:r w:rsidRPr="00753EA9">
                    <w:rPr>
                      <w:rFonts w:ascii="Tahoma" w:hAnsi="Tahoma" w:cs="Tahoma"/>
                    </w:rPr>
                    <w:t>a</w:t>
                  </w:r>
                  <w:proofErr w:type="gramEnd"/>
                  <w:r w:rsidRPr="00753EA9">
                    <w:rPr>
                      <w:rFonts w:ascii="Tahoma" w:hAnsi="Tahoma" w:cs="Tahoma"/>
                    </w:rPr>
                    <w:t xml:space="preserve"> </w:t>
                  </w:r>
                  <w:r>
                    <w:rPr>
                      <w:rFonts w:ascii="Tahoma" w:hAnsi="Tahoma" w:cs="Tahoma"/>
                    </w:rPr>
                    <w:t>Organization where my qualification and skills get nourished for personal and organizational growth</w:t>
                  </w:r>
                  <w:r w:rsidRPr="00753EA9">
                    <w:rPr>
                      <w:rFonts w:ascii="Tahoma" w:hAnsi="Tahoma" w:cs="Tahoma"/>
                    </w:rPr>
                    <w:t>.</w:t>
                  </w:r>
                </w:p>
              </w:tc>
            </w:tr>
          </w:tbl>
          <w:p w:rsidR="004E5563" w:rsidRPr="00864960" w:rsidRDefault="004E5563" w:rsidP="00536358">
            <w:pPr>
              <w:spacing w:after="0" w:line="240" w:lineRule="auto"/>
              <w:jc w:val="left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5057CA">
        <w:trPr>
          <w:gridAfter w:val="1"/>
          <w:wAfter w:w="3072" w:type="dxa"/>
        </w:trPr>
        <w:tc>
          <w:tcPr>
            <w:tcW w:w="7610" w:type="dxa"/>
          </w:tcPr>
          <w:p w:rsidR="00A34C4E" w:rsidRPr="004B6801" w:rsidRDefault="00A34C4E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horzAnchor="margin" w:tblpY="473"/>
              <w:tblOverlap w:val="never"/>
              <w:tblW w:w="5000" w:type="pct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10224"/>
            </w:tblGrid>
            <w:tr w:rsidR="00A34C4E" w:rsidRPr="002D44B0" w:rsidTr="00713C99">
              <w:tc>
                <w:tcPr>
                  <w:tcW w:w="5000" w:type="pct"/>
                  <w:shd w:val="clear" w:color="auto" w:fill="DBE5F1"/>
                </w:tcPr>
                <w:p w:rsidR="00A34C4E" w:rsidRPr="00536358" w:rsidRDefault="00B134F3" w:rsidP="00536358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536358">
                    <w:rPr>
                      <w:rFonts w:ascii="Tahoma" w:hAnsi="Tahoma" w:cs="Tahoma"/>
                      <w:b/>
                      <w:bCs/>
                    </w:rPr>
                    <w:t>Profile Summary</w:t>
                  </w:r>
                </w:p>
              </w:tc>
            </w:tr>
            <w:tr w:rsidR="00A34C4E" w:rsidRPr="002D44B0" w:rsidTr="00713C99">
              <w:tc>
                <w:tcPr>
                  <w:tcW w:w="5000" w:type="pct"/>
                </w:tcPr>
                <w:p w:rsidR="004B6801" w:rsidRDefault="004B4DBE" w:rsidP="004B4DBE">
                  <w:pPr>
                    <w:pStyle w:val="ListParagraph"/>
                    <w:numPr>
                      <w:ilvl w:val="0"/>
                      <w:numId w:val="16"/>
                    </w:numPr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4B4DBE">
                    <w:rPr>
                      <w:rFonts w:ascii="Tahoma" w:hAnsi="Tahoma" w:cs="Tahoma"/>
                      <w:b/>
                      <w:bCs/>
                    </w:rPr>
                    <w:t>E-learning</w:t>
                  </w:r>
                  <w:r>
                    <w:rPr>
                      <w:rFonts w:ascii="Tahoma" w:hAnsi="Tahoma" w:cs="Tahoma"/>
                    </w:rPr>
                    <w:t xml:space="preserve"> e</w:t>
                  </w:r>
                  <w:r w:rsidR="004B6801">
                    <w:rPr>
                      <w:rFonts w:ascii="Tahoma" w:hAnsi="Tahoma" w:cs="Tahoma"/>
                    </w:rPr>
                    <w:t>xperience</w:t>
                  </w:r>
                  <w:r>
                    <w:rPr>
                      <w:rFonts w:ascii="Tahoma" w:hAnsi="Tahoma" w:cs="Tahoma"/>
                    </w:rPr>
                    <w:t xml:space="preserve"> with</w:t>
                  </w:r>
                  <w:r w:rsidR="004B6801">
                    <w:rPr>
                      <w:rFonts w:ascii="Tahoma" w:hAnsi="Tahoma" w:cs="Tahoma"/>
                    </w:rPr>
                    <w:t xml:space="preserve"> exposure of team </w:t>
                  </w:r>
                  <w:r>
                    <w:rPr>
                      <w:rFonts w:ascii="Tahoma" w:hAnsi="Tahoma" w:cs="Tahoma"/>
                    </w:rPr>
                    <w:t>h</w:t>
                  </w:r>
                  <w:r w:rsidR="004B6801">
                    <w:rPr>
                      <w:rFonts w:ascii="Tahoma" w:hAnsi="Tahoma" w:cs="Tahoma"/>
                    </w:rPr>
                    <w:t>andling and</w:t>
                  </w:r>
                  <w:r>
                    <w:rPr>
                      <w:rFonts w:ascii="Tahoma" w:hAnsi="Tahoma" w:cs="Tahoma"/>
                    </w:rPr>
                    <w:t xml:space="preserve"> u</w:t>
                  </w:r>
                  <w:r w:rsidR="004B6801">
                    <w:rPr>
                      <w:rFonts w:ascii="Tahoma" w:hAnsi="Tahoma" w:cs="Tahoma"/>
                    </w:rPr>
                    <w:t xml:space="preserve">ndertaken different projects. </w:t>
                  </w:r>
                </w:p>
                <w:p w:rsidR="00B134F3" w:rsidRPr="005057CA" w:rsidRDefault="00B134F3" w:rsidP="00536358">
                  <w:pPr>
                    <w:pStyle w:val="ListParagraph"/>
                    <w:numPr>
                      <w:ilvl w:val="0"/>
                      <w:numId w:val="16"/>
                    </w:numPr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t>Pro-active and result oriented professional with progressive experience across functional areas.</w:t>
                  </w:r>
                </w:p>
                <w:p w:rsidR="00B134F3" w:rsidRPr="00DD0A3A" w:rsidRDefault="00B134F3" w:rsidP="004B6801">
                  <w:pPr>
                    <w:pStyle w:val="ListParagraph"/>
                    <w:numPr>
                      <w:ilvl w:val="0"/>
                      <w:numId w:val="16"/>
                    </w:numPr>
                    <w:suppressAutoHyphens/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DD0A3A">
                    <w:rPr>
                      <w:rFonts w:ascii="Tahoma" w:hAnsi="Tahoma" w:cs="Tahoma"/>
                      <w:b/>
                    </w:rPr>
                    <w:t xml:space="preserve">Experience in </w:t>
                  </w:r>
                  <w:r w:rsidR="004B6801">
                    <w:rPr>
                      <w:rFonts w:ascii="Tahoma" w:hAnsi="Tahoma" w:cs="Tahoma"/>
                      <w:b/>
                    </w:rPr>
                    <w:t xml:space="preserve">Generating Animation, Graphic Designing, Sound Designing, Composing &amp; Visualization </w:t>
                  </w:r>
                  <w:r w:rsidR="004B6801" w:rsidRPr="004B6801">
                    <w:rPr>
                      <w:rFonts w:ascii="Tahoma" w:hAnsi="Tahoma" w:cs="Tahoma"/>
                      <w:bCs/>
                    </w:rPr>
                    <w:t>and</w:t>
                  </w:r>
                  <w:r w:rsidR="004B6801">
                    <w:rPr>
                      <w:rFonts w:ascii="Tahoma" w:hAnsi="Tahoma" w:cs="Tahoma"/>
                      <w:b/>
                    </w:rPr>
                    <w:t xml:space="preserve"> </w:t>
                  </w:r>
                  <w:r w:rsidRPr="00DD0A3A">
                    <w:rPr>
                      <w:rFonts w:ascii="Tahoma" w:hAnsi="Tahoma" w:cs="Tahoma"/>
                    </w:rPr>
                    <w:t xml:space="preserve">the ability in imparting continuous </w:t>
                  </w:r>
                  <w:r w:rsidR="004478BD" w:rsidRPr="00DD0A3A">
                    <w:rPr>
                      <w:rFonts w:ascii="Tahoma" w:hAnsi="Tahoma" w:cs="Tahoma"/>
                    </w:rPr>
                    <w:t xml:space="preserve">on the job training to the </w:t>
                  </w:r>
                  <w:r w:rsidR="00DD0A3A">
                    <w:rPr>
                      <w:rFonts w:ascii="Tahoma" w:hAnsi="Tahoma" w:cs="Tahoma"/>
                    </w:rPr>
                    <w:t>team.</w:t>
                  </w:r>
                </w:p>
                <w:p w:rsidR="00B134F3" w:rsidRDefault="004B6801" w:rsidP="004B6801">
                  <w:pPr>
                    <w:pStyle w:val="ListParagraph"/>
                    <w:numPr>
                      <w:ilvl w:val="0"/>
                      <w:numId w:val="16"/>
                    </w:numPr>
                    <w:spacing w:before="0" w:after="0" w:line="240" w:lineRule="auto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b/>
                    </w:rPr>
                    <w:t>Diploma in Multimedia and Animation</w:t>
                  </w:r>
                  <w:r w:rsidR="00B134F3" w:rsidRPr="005057CA">
                    <w:rPr>
                      <w:rFonts w:ascii="Tahoma" w:hAnsi="Tahoma" w:cs="Tahoma"/>
                    </w:rPr>
                    <w:t xml:space="preserve"> from </w:t>
                  </w:r>
                  <w:r>
                    <w:rPr>
                      <w:rFonts w:ascii="Tahoma" w:hAnsi="Tahoma" w:cs="Tahoma"/>
                    </w:rPr>
                    <w:t>Oxford Software Institute</w:t>
                  </w:r>
                  <w:r w:rsidR="00B134F3" w:rsidRPr="005057CA">
                    <w:rPr>
                      <w:rFonts w:ascii="Tahoma" w:hAnsi="Tahoma" w:cs="Tahoma"/>
                    </w:rPr>
                    <w:t>,</w:t>
                  </w:r>
                  <w:r>
                    <w:rPr>
                      <w:rFonts w:ascii="Tahoma" w:hAnsi="Tahoma" w:cs="Tahoma"/>
                    </w:rPr>
                    <w:t xml:space="preserve"> New Delhi</w:t>
                  </w:r>
                  <w:r w:rsidR="00B134F3" w:rsidRPr="005057CA">
                    <w:rPr>
                      <w:rFonts w:ascii="Tahoma" w:hAnsi="Tahoma" w:cs="Tahoma"/>
                    </w:rPr>
                    <w:t>.</w:t>
                  </w:r>
                </w:p>
                <w:p w:rsidR="004B6801" w:rsidRPr="005057CA" w:rsidRDefault="004B6801" w:rsidP="004B6801">
                  <w:pPr>
                    <w:pStyle w:val="ListParagraph"/>
                    <w:numPr>
                      <w:ilvl w:val="0"/>
                      <w:numId w:val="16"/>
                    </w:numPr>
                    <w:spacing w:before="0" w:after="0" w:line="240" w:lineRule="auto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b/>
                    </w:rPr>
                    <w:t xml:space="preserve">Bachelor of Arts from </w:t>
                  </w:r>
                  <w:proofErr w:type="spellStart"/>
                  <w:r>
                    <w:rPr>
                      <w:rFonts w:ascii="Tahoma" w:hAnsi="Tahoma" w:cs="Tahoma"/>
                      <w:b/>
                    </w:rPr>
                    <w:t>Chaudhary</w:t>
                  </w:r>
                  <w:proofErr w:type="spellEnd"/>
                  <w:r>
                    <w:rPr>
                      <w:rFonts w:ascii="Tahoma" w:hAnsi="Tahoma" w:cs="Tahoma"/>
                      <w:b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b/>
                    </w:rPr>
                    <w:t>Charan</w:t>
                  </w:r>
                  <w:proofErr w:type="spellEnd"/>
                  <w:r>
                    <w:rPr>
                      <w:rFonts w:ascii="Tahoma" w:hAnsi="Tahoma" w:cs="Tahoma"/>
                      <w:b/>
                    </w:rPr>
                    <w:t xml:space="preserve"> Singh University, Meerut, U.P.</w:t>
                  </w:r>
                </w:p>
                <w:p w:rsidR="00B134F3" w:rsidRPr="005057CA" w:rsidRDefault="00B134F3" w:rsidP="00536358">
                  <w:pPr>
                    <w:pStyle w:val="ListParagraph"/>
                    <w:numPr>
                      <w:ilvl w:val="0"/>
                      <w:numId w:val="16"/>
                    </w:numPr>
                    <w:suppressAutoHyphens/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t>Proficiency at grasping new concepts quickly &amp; utilizing them in a productive manner</w:t>
                  </w:r>
                  <w:r w:rsidR="006219C5">
                    <w:rPr>
                      <w:rFonts w:ascii="Tahoma" w:hAnsi="Tahoma" w:cs="Tahoma"/>
                    </w:rPr>
                    <w:t>.</w:t>
                  </w:r>
                </w:p>
                <w:p w:rsidR="00B134F3" w:rsidRPr="005057CA" w:rsidRDefault="00B134F3" w:rsidP="00536358">
                  <w:pPr>
                    <w:pStyle w:val="ListParagraph"/>
                    <w:numPr>
                      <w:ilvl w:val="0"/>
                      <w:numId w:val="16"/>
                    </w:numPr>
                    <w:suppressAutoHyphens/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t>Exhibits a strong &amp; firm approach of working and sustaining in encouraging work environment</w:t>
                  </w:r>
                  <w:r w:rsidR="006219C5">
                    <w:rPr>
                      <w:rFonts w:ascii="Tahoma" w:hAnsi="Tahoma" w:cs="Tahoma"/>
                    </w:rPr>
                    <w:t>.</w:t>
                  </w:r>
                </w:p>
                <w:p w:rsidR="00B134F3" w:rsidRPr="005057CA" w:rsidRDefault="00B134F3" w:rsidP="00536358">
                  <w:pPr>
                    <w:pStyle w:val="ListParagraph"/>
                    <w:numPr>
                      <w:ilvl w:val="0"/>
                      <w:numId w:val="16"/>
                    </w:numPr>
                    <w:spacing w:before="100" w:after="0" w:line="240" w:lineRule="auto"/>
                    <w:jc w:val="left"/>
                    <w:rPr>
                      <w:rFonts w:ascii="Tahoma" w:hAnsi="Tahoma" w:cs="Tahoma"/>
                    </w:rPr>
                  </w:pPr>
                  <w:r w:rsidRPr="005057CA">
                    <w:rPr>
                      <w:rFonts w:ascii="Tahoma" w:hAnsi="Tahoma" w:cs="Tahoma"/>
                    </w:rPr>
                    <w:t>A keen &amp; enthusiastic communicator endowed with strong analytical, logical thinking &amp; presentation skills</w:t>
                  </w:r>
                  <w:r w:rsidR="006219C5">
                    <w:rPr>
                      <w:rFonts w:ascii="Tahoma" w:hAnsi="Tahoma" w:cs="Tahoma"/>
                    </w:rPr>
                    <w:t>.</w:t>
                  </w:r>
                </w:p>
                <w:p w:rsidR="00A34C4E" w:rsidRPr="002D44B0" w:rsidRDefault="00A34C4E" w:rsidP="00536358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4E5563" w:rsidRPr="002D44B0" w:rsidRDefault="004E5563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  <w:tr w:rsidR="00315076" w:rsidRPr="002D44B0" w:rsidTr="005057CA">
        <w:trPr>
          <w:gridAfter w:val="1"/>
          <w:wAfter w:w="3072" w:type="dxa"/>
        </w:trPr>
        <w:tc>
          <w:tcPr>
            <w:tcW w:w="7610" w:type="dxa"/>
          </w:tcPr>
          <w:p w:rsidR="00315076" w:rsidRPr="002D44B0" w:rsidRDefault="00315076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vertAnchor="page" w:horzAnchor="margin" w:tblpY="481"/>
              <w:tblOverlap w:val="never"/>
              <w:tblW w:w="5000" w:type="pct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10224"/>
            </w:tblGrid>
            <w:tr w:rsidR="007F3346" w:rsidRPr="002D44B0" w:rsidTr="00713C99">
              <w:tc>
                <w:tcPr>
                  <w:tcW w:w="5000" w:type="pct"/>
                  <w:shd w:val="clear" w:color="auto" w:fill="DBE5F1"/>
                </w:tcPr>
                <w:p w:rsidR="007F3346" w:rsidRPr="00536358" w:rsidRDefault="007F3346" w:rsidP="00536358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536358">
                    <w:rPr>
                      <w:rFonts w:ascii="Tahoma" w:hAnsi="Tahoma" w:cs="Tahoma"/>
                      <w:b/>
                      <w:bCs/>
                    </w:rPr>
                    <w:t>Key Skills</w:t>
                  </w:r>
                </w:p>
              </w:tc>
            </w:tr>
            <w:tr w:rsidR="007F3346" w:rsidRPr="002D44B0" w:rsidTr="00713C99">
              <w:tc>
                <w:tcPr>
                  <w:tcW w:w="5000" w:type="pct"/>
                </w:tcPr>
                <w:p w:rsidR="006219C5" w:rsidRPr="00907966" w:rsidRDefault="007F3346" w:rsidP="004B6801">
                  <w:pPr>
                    <w:pStyle w:val="NormalWeb"/>
                    <w:numPr>
                      <w:ilvl w:val="0"/>
                      <w:numId w:val="22"/>
                    </w:numPr>
                    <w:spacing w:line="255" w:lineRule="atLeas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Competent and sound understanding </w:t>
                  </w:r>
                  <w:r w:rsidR="004B6801"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of different 2D </w:t>
                  </w:r>
                  <w:r w:rsidR="001553C0"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assignments</w:t>
                  </w:r>
                  <w:r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, product presentation and training.</w:t>
                  </w:r>
                </w:p>
                <w:p w:rsidR="007F3346" w:rsidRPr="00907966" w:rsidRDefault="00BD7BDF" w:rsidP="00BD7BDF">
                  <w:pPr>
                    <w:pStyle w:val="NormalWeb"/>
                    <w:numPr>
                      <w:ilvl w:val="0"/>
                      <w:numId w:val="22"/>
                    </w:numPr>
                    <w:spacing w:line="255" w:lineRule="atLeas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Good communication and interpersonal skills.</w:t>
                  </w:r>
                </w:p>
                <w:p w:rsidR="004B6801" w:rsidRPr="00907966" w:rsidRDefault="004B6801" w:rsidP="00BD7BDF">
                  <w:pPr>
                    <w:pStyle w:val="NormalWeb"/>
                    <w:numPr>
                      <w:ilvl w:val="0"/>
                      <w:numId w:val="22"/>
                    </w:numPr>
                    <w:spacing w:line="255" w:lineRule="atLeas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Outstanding training, leadership, and communication skills.</w:t>
                  </w:r>
                </w:p>
                <w:p w:rsidR="004B6801" w:rsidRPr="00907966" w:rsidRDefault="004B6801" w:rsidP="00BD7BDF">
                  <w:pPr>
                    <w:pStyle w:val="NormalWeb"/>
                    <w:numPr>
                      <w:ilvl w:val="0"/>
                      <w:numId w:val="22"/>
                    </w:numPr>
                    <w:spacing w:line="255" w:lineRule="atLeast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90796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Skilled in creating &amp; managing highly productive team endeavors</w:t>
                  </w:r>
                </w:p>
                <w:p w:rsidR="007F3346" w:rsidRPr="00907966" w:rsidRDefault="007F3346" w:rsidP="004B6801">
                  <w:pPr>
                    <w:spacing w:before="0" w:after="0" w:line="240" w:lineRule="auto"/>
                    <w:ind w:left="360"/>
                    <w:jc w:val="left"/>
                    <w:rPr>
                      <w:rFonts w:ascii="Tahoma" w:hAnsi="Tahoma" w:cs="Tahoma"/>
                      <w:bCs/>
                    </w:rPr>
                  </w:pPr>
                  <w:r w:rsidRPr="00907966">
                    <w:rPr>
                      <w:rFonts w:ascii="Tahoma" w:hAnsi="Tahoma" w:cs="Tahoma"/>
                      <w:bCs/>
                    </w:rPr>
                    <w:t>Proficient or familiar with d</w:t>
                  </w:r>
                  <w:r w:rsidR="004B6801" w:rsidRPr="00907966">
                    <w:rPr>
                      <w:rFonts w:ascii="Tahoma" w:hAnsi="Tahoma" w:cs="Tahoma"/>
                      <w:bCs/>
                    </w:rPr>
                    <w:t xml:space="preserve">ifferent </w:t>
                  </w:r>
                  <w:proofErr w:type="spellStart"/>
                  <w:r w:rsidR="004B6801" w:rsidRPr="00907966">
                    <w:rPr>
                      <w:rFonts w:ascii="Tahoma" w:hAnsi="Tahoma" w:cs="Tahoma"/>
                      <w:bCs/>
                    </w:rPr>
                    <w:t>softwares</w:t>
                  </w:r>
                  <w:proofErr w:type="spellEnd"/>
                  <w:r w:rsidRPr="00907966">
                    <w:rPr>
                      <w:rFonts w:ascii="Tahoma" w:hAnsi="Tahoma" w:cs="Tahoma"/>
                      <w:bCs/>
                    </w:rPr>
                    <w:t>:</w:t>
                  </w:r>
                </w:p>
                <w:tbl>
                  <w:tblPr>
                    <w:tblW w:w="9847" w:type="dxa"/>
                    <w:tblInd w:w="327" w:type="dxa"/>
                    <w:tblLook w:val="04A0"/>
                  </w:tblPr>
                  <w:tblGrid>
                    <w:gridCol w:w="9847"/>
                  </w:tblGrid>
                  <w:tr w:rsidR="004B6801" w:rsidRPr="00907966" w:rsidTr="004B4DBE">
                    <w:trPr>
                      <w:trHeight w:val="219"/>
                    </w:trPr>
                    <w:tc>
                      <w:tcPr>
                        <w:tcW w:w="984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4B4DBE" w:rsidRPr="00907966" w:rsidRDefault="004B4DBE" w:rsidP="004B6801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907966">
                          <w:rPr>
                            <w:rFonts w:ascii="Tahoma" w:hAnsi="Tahoma" w:cs="Tahoma"/>
                          </w:rPr>
                          <w:t>FLASH</w:t>
                        </w:r>
                      </w:p>
                      <w:p w:rsidR="004B6801" w:rsidRPr="00907966" w:rsidRDefault="004B6801" w:rsidP="004B6801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907966">
                          <w:rPr>
                            <w:rFonts w:ascii="Tahoma" w:hAnsi="Tahoma" w:cs="Tahoma"/>
                          </w:rPr>
                          <w:t xml:space="preserve">PHOTOSHOP   </w:t>
                        </w:r>
                      </w:p>
                      <w:p w:rsidR="004B6801" w:rsidRPr="00907966" w:rsidRDefault="004B6801" w:rsidP="004B6801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907966">
                          <w:rPr>
                            <w:rFonts w:ascii="Tahoma" w:hAnsi="Tahoma" w:cs="Tahoma"/>
                          </w:rPr>
                          <w:t>CORAL DREW</w:t>
                        </w:r>
                      </w:p>
                      <w:p w:rsidR="004B4DBE" w:rsidRPr="00907966" w:rsidRDefault="004B6801" w:rsidP="004B4DBE">
                        <w:pPr>
                          <w:tabs>
                            <w:tab w:val="left" w:pos="505"/>
                            <w:tab w:val="center" w:pos="1114"/>
                          </w:tabs>
                          <w:spacing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907966">
                          <w:rPr>
                            <w:rFonts w:ascii="Tahoma" w:hAnsi="Tahoma" w:cs="Tahoma"/>
                          </w:rPr>
                          <w:t>SOUND FORDGE</w:t>
                        </w:r>
                      </w:p>
                      <w:p w:rsidR="004B4DBE" w:rsidRPr="00907966" w:rsidRDefault="004B4DBE" w:rsidP="004B4DBE">
                        <w:pPr>
                          <w:tabs>
                            <w:tab w:val="left" w:pos="505"/>
                            <w:tab w:val="center" w:pos="1114"/>
                          </w:tabs>
                          <w:spacing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907966">
                          <w:rPr>
                            <w:rFonts w:ascii="Tahoma" w:hAnsi="Tahoma" w:cs="Tahoma"/>
                          </w:rPr>
                          <w:t>With MS OFFICE SUITE knowledge in addition.</w:t>
                        </w:r>
                      </w:p>
                    </w:tc>
                  </w:tr>
                </w:tbl>
                <w:p w:rsidR="007F3346" w:rsidRPr="002D44B0" w:rsidRDefault="007F3346" w:rsidP="00536358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</w:rPr>
                  </w:pPr>
                </w:p>
              </w:tc>
            </w:tr>
          </w:tbl>
          <w:p w:rsidR="00315076" w:rsidRPr="002D44B0" w:rsidRDefault="00315076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  <w:tr w:rsidR="00315076" w:rsidRPr="002D44B0" w:rsidTr="005057CA">
        <w:trPr>
          <w:gridAfter w:val="1"/>
          <w:wAfter w:w="3072" w:type="dxa"/>
        </w:trPr>
        <w:tc>
          <w:tcPr>
            <w:tcW w:w="7610" w:type="dxa"/>
          </w:tcPr>
          <w:tbl>
            <w:tblPr>
              <w:tblpPr w:leftFromText="180" w:rightFromText="180" w:vertAnchor="page" w:horzAnchor="margin" w:tblpY="466"/>
              <w:tblOverlap w:val="never"/>
              <w:tblW w:w="10224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10224"/>
            </w:tblGrid>
            <w:tr w:rsidR="001553C0" w:rsidRPr="002D44B0" w:rsidTr="001553C0">
              <w:tc>
                <w:tcPr>
                  <w:tcW w:w="5000" w:type="pct"/>
                  <w:shd w:val="clear" w:color="auto" w:fill="DBE5F1"/>
                </w:tcPr>
                <w:p w:rsidR="001553C0" w:rsidRPr="00536358" w:rsidRDefault="001553C0" w:rsidP="001553C0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536358">
                    <w:rPr>
                      <w:rFonts w:ascii="Tahoma" w:hAnsi="Tahoma" w:cs="Tahoma"/>
                      <w:b/>
                      <w:bCs/>
                    </w:rPr>
                    <w:t>Education</w:t>
                  </w:r>
                </w:p>
              </w:tc>
            </w:tr>
            <w:tr w:rsidR="001553C0" w:rsidRPr="002D44B0" w:rsidTr="001553C0">
              <w:tc>
                <w:tcPr>
                  <w:tcW w:w="5000" w:type="pct"/>
                </w:tcPr>
                <w:tbl>
                  <w:tblPr>
                    <w:tblpPr w:leftFromText="180" w:rightFromText="180" w:vertAnchor="page" w:horzAnchor="margin" w:tblpY="196"/>
                    <w:tblOverlap w:val="never"/>
                    <w:tblW w:w="10080" w:type="dxa"/>
                    <w:tblLook w:val="04A0"/>
                  </w:tblPr>
                  <w:tblGrid>
                    <w:gridCol w:w="10080"/>
                  </w:tblGrid>
                  <w:tr w:rsidR="001553C0" w:rsidRPr="002D44B0" w:rsidTr="00FC2328">
                    <w:trPr>
                      <w:trHeight w:val="494"/>
                    </w:trPr>
                    <w:tc>
                      <w:tcPr>
                        <w:tcW w:w="10080" w:type="dxa"/>
                      </w:tcPr>
                      <w:p w:rsidR="001553C0" w:rsidRPr="005057CA" w:rsidRDefault="004B4DBE" w:rsidP="004B4DBE">
                        <w:pPr>
                          <w:pStyle w:val="ListParagraph"/>
                          <w:numPr>
                            <w:ilvl w:val="0"/>
                            <w:numId w:val="25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</w:rPr>
                          <w:t>Bachelor of Arts from CHAUDHARY CHARAN SINGH UNIVERSITY, Meerut U.P.</w:t>
                        </w:r>
                      </w:p>
                      <w:p w:rsidR="001553C0" w:rsidRPr="005057CA" w:rsidRDefault="001553C0" w:rsidP="004B4DBE">
                        <w:pPr>
                          <w:pStyle w:val="ListParagraph"/>
                          <w:numPr>
                            <w:ilvl w:val="0"/>
                            <w:numId w:val="25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5057CA">
                          <w:rPr>
                            <w:rFonts w:ascii="Tahoma" w:hAnsi="Tahoma" w:cs="Tahoma"/>
                            <w:b/>
                          </w:rPr>
                          <w:t xml:space="preserve">XII 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from </w:t>
                        </w:r>
                        <w:r w:rsidR="004B4DBE">
                          <w:rPr>
                            <w:rFonts w:ascii="Tahoma" w:hAnsi="Tahoma" w:cs="Tahoma"/>
                          </w:rPr>
                          <w:t>J. V. Jain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 </w:t>
                        </w:r>
                        <w:r w:rsidR="004B4DBE">
                          <w:rPr>
                            <w:rFonts w:ascii="Tahoma" w:hAnsi="Tahoma" w:cs="Tahoma"/>
                          </w:rPr>
                          <w:t xml:space="preserve">Inter 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College, </w:t>
                        </w:r>
                        <w:r w:rsidR="004B4DBE">
                          <w:rPr>
                            <w:rFonts w:ascii="Tahoma" w:hAnsi="Tahoma" w:cs="Tahoma"/>
                          </w:rPr>
                          <w:t>UP BOARD, SAHARANPUR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 (U.P).</w:t>
                        </w:r>
                      </w:p>
                      <w:p w:rsidR="004B4DBE" w:rsidRPr="005057CA" w:rsidRDefault="004B4DBE" w:rsidP="004B4DBE">
                        <w:pPr>
                          <w:pStyle w:val="ListParagraph"/>
                          <w:numPr>
                            <w:ilvl w:val="0"/>
                            <w:numId w:val="25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proofErr w:type="gramStart"/>
                        <w:r w:rsidRPr="004B4DBE">
                          <w:rPr>
                            <w:rFonts w:ascii="Tahoma" w:hAnsi="Tahoma" w:cs="Tahoma"/>
                            <w:b/>
                            <w:bCs/>
                          </w:rPr>
                          <w:t xml:space="preserve">X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</w:rPr>
                          <w:t xml:space="preserve"> </w:t>
                        </w:r>
                        <w:r w:rsidRPr="005057CA">
                          <w:rPr>
                            <w:rFonts w:ascii="Tahoma" w:hAnsi="Tahoma" w:cs="Tahoma"/>
                          </w:rPr>
                          <w:t>from</w:t>
                        </w:r>
                        <w:proofErr w:type="gramEnd"/>
                        <w:r w:rsidRPr="005057CA">
                          <w:rPr>
                            <w:rFonts w:ascii="Tahoma" w:hAnsi="Tahoma" w:cs="Tahoma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</w:rPr>
                          <w:t>J. V. Jain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</w:rPr>
                          <w:t xml:space="preserve">Inter 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College, </w:t>
                        </w:r>
                        <w:r>
                          <w:rPr>
                            <w:rFonts w:ascii="Tahoma" w:hAnsi="Tahoma" w:cs="Tahoma"/>
                          </w:rPr>
                          <w:t>UP BOARD, SAHARANPUR</w:t>
                        </w:r>
                        <w:r w:rsidRPr="005057CA">
                          <w:rPr>
                            <w:rFonts w:ascii="Tahoma" w:hAnsi="Tahoma" w:cs="Tahoma"/>
                          </w:rPr>
                          <w:t xml:space="preserve"> (U.P).</w:t>
                        </w:r>
                      </w:p>
                      <w:p w:rsidR="001553C0" w:rsidRPr="002D44B0" w:rsidRDefault="001553C0" w:rsidP="001553C0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:rsidR="001553C0" w:rsidRPr="002D44B0" w:rsidRDefault="001553C0" w:rsidP="001553C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4E5563" w:rsidRPr="002D44B0" w:rsidRDefault="004E5563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:rsidR="00315076" w:rsidRPr="002D44B0" w:rsidRDefault="00315076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  <w:tr w:rsidR="00315076" w:rsidRPr="002D44B0" w:rsidTr="005057CA">
        <w:trPr>
          <w:gridAfter w:val="1"/>
          <w:wAfter w:w="3072" w:type="dxa"/>
        </w:trPr>
        <w:tc>
          <w:tcPr>
            <w:tcW w:w="7610" w:type="dxa"/>
          </w:tcPr>
          <w:p w:rsidR="00315076" w:rsidRDefault="00315076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:rsidR="004E5563" w:rsidRPr="002D44B0" w:rsidRDefault="004E5563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vertAnchor="page" w:horzAnchor="margin" w:tblpY="1021"/>
              <w:tblOverlap w:val="never"/>
              <w:tblW w:w="5000" w:type="pct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double" w:sz="6" w:space="0" w:color="AEBAD5"/>
                <w:insideV w:val="double" w:sz="6" w:space="0" w:color="AEBAD5"/>
              </w:tblBorders>
              <w:tblLook w:val="04C0"/>
            </w:tblPr>
            <w:tblGrid>
              <w:gridCol w:w="10224"/>
            </w:tblGrid>
            <w:tr w:rsidR="004B4DBE" w:rsidRPr="002D44B0" w:rsidTr="004B4DBE">
              <w:trPr>
                <w:trHeight w:val="233"/>
              </w:trPr>
              <w:tc>
                <w:tcPr>
                  <w:tcW w:w="5000" w:type="pct"/>
                  <w:shd w:val="clear" w:color="auto" w:fill="DBE5F1"/>
                </w:tcPr>
                <w:p w:rsidR="004B4DBE" w:rsidRPr="00536358" w:rsidRDefault="004B4DBE" w:rsidP="004B4DBE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  <w:bCs/>
                    </w:rPr>
                  </w:pPr>
                  <w:r w:rsidRPr="00536358">
                    <w:rPr>
                      <w:rFonts w:ascii="Tahoma" w:hAnsi="Tahoma" w:cs="Tahoma"/>
                      <w:b/>
                      <w:bCs/>
                    </w:rPr>
                    <w:t>Work Experience</w:t>
                  </w:r>
                  <w:r>
                    <w:rPr>
                      <w:rFonts w:ascii="Tahoma" w:hAnsi="Tahoma" w:cs="Tahoma"/>
                      <w:b/>
                      <w:bCs/>
                    </w:rPr>
                    <w:t>: 3 Years</w:t>
                  </w:r>
                </w:p>
              </w:tc>
            </w:tr>
            <w:tr w:rsidR="004B4DBE" w:rsidRPr="002D44B0" w:rsidTr="004B4DBE">
              <w:trPr>
                <w:trHeight w:val="39"/>
              </w:trPr>
              <w:tc>
                <w:tcPr>
                  <w:tcW w:w="5000" w:type="pct"/>
                </w:tcPr>
                <w:tbl>
                  <w:tblPr>
                    <w:tblpPr w:leftFromText="180" w:rightFromText="180" w:vertAnchor="page" w:horzAnchor="margin" w:tblpY="1"/>
                    <w:tblOverlap w:val="never"/>
                    <w:tblW w:w="10188" w:type="dxa"/>
                    <w:tblLook w:val="04A0"/>
                  </w:tblPr>
                  <w:tblGrid>
                    <w:gridCol w:w="5093"/>
                    <w:gridCol w:w="5095"/>
                  </w:tblGrid>
                  <w:tr w:rsidR="004B4DBE" w:rsidRPr="002D44B0" w:rsidTr="00A703BD">
                    <w:trPr>
                      <w:trHeight w:val="121"/>
                    </w:trPr>
                    <w:tc>
                      <w:tcPr>
                        <w:tcW w:w="5093" w:type="dxa"/>
                      </w:tcPr>
                      <w:p w:rsidR="00A93D9B" w:rsidRDefault="00A93D9B" w:rsidP="00381A5C">
                        <w:pPr>
                          <w:spacing w:before="80"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3B3E42"/>
                          </w:rPr>
                          <w:t>TRIHEDRON INFOTECH</w:t>
                        </w:r>
                        <w:r w:rsidRPr="005057CA">
                          <w:rPr>
                            <w:rFonts w:ascii="Tahoma" w:hAnsi="Tahoma" w:cs="Tahoma"/>
                            <w:b/>
                            <w:color w:val="3B3E42"/>
                          </w:rPr>
                          <w:t xml:space="preserve"> </w:t>
                        </w:r>
                        <w:proofErr w:type="spellStart"/>
                        <w:r w:rsidRPr="005057CA">
                          <w:rPr>
                            <w:rFonts w:ascii="Tahoma" w:hAnsi="Tahoma" w:cs="Tahoma"/>
                            <w:b/>
                            <w:color w:val="3B3E42"/>
                          </w:rPr>
                          <w:t>Pvt</w:t>
                        </w:r>
                        <w:proofErr w:type="spellEnd"/>
                        <w:r w:rsidRPr="005057CA">
                          <w:rPr>
                            <w:rFonts w:ascii="Tahoma" w:hAnsi="Tahoma" w:cs="Tahoma"/>
                            <w:b/>
                            <w:color w:val="3B3E42"/>
                          </w:rPr>
                          <w:t xml:space="preserve"> Ltd</w:t>
                        </w:r>
                        <w:r>
                          <w:rPr>
                            <w:rFonts w:ascii="Tahoma" w:hAnsi="Tahoma" w:cs="Tahoma"/>
                            <w:b/>
                            <w:color w:val="3B3E42"/>
                          </w:rPr>
                          <w:t xml:space="preserve"> (E-LEARNING) </w:t>
                        </w:r>
                        <w:r w:rsidRPr="00E35B17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17JULY,2012</w:t>
                        </w:r>
                        <w:r w:rsidR="0046137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 xml:space="preserve"> to </w:t>
                        </w:r>
                        <w:r w:rsidR="00381A5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1</w:t>
                        </w:r>
                        <w:r w:rsidR="0046137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 xml:space="preserve">7 </w:t>
                        </w:r>
                        <w:r w:rsidR="00381A5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Nov</w:t>
                        </w:r>
                        <w:r w:rsidR="0046137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,2014</w:t>
                        </w:r>
                      </w:p>
                      <w:p w:rsidR="004328B8" w:rsidRDefault="004328B8" w:rsidP="00D91242">
                        <w:pPr>
                          <w:spacing w:before="80"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3B3E42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color w:val="3B3E42"/>
                          </w:rPr>
                          <w:t>Crinim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color w:val="3B3E42"/>
                          </w:rPr>
                          <w:t xml:space="preserve"> Web &amp; Multimedia Software Company</w:t>
                        </w:r>
                      </w:p>
                      <w:p w:rsidR="004B4DBE" w:rsidRPr="005057CA" w:rsidRDefault="004B4DBE" w:rsidP="00D91242">
                        <w:pPr>
                          <w:spacing w:before="80"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3B3E4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3B3E42"/>
                          </w:rPr>
                          <w:t>(E-LEARNING)</w:t>
                        </w:r>
                        <w:r w:rsidR="00F752D3">
                          <w:rPr>
                            <w:rFonts w:ascii="Tahoma" w:hAnsi="Tahoma" w:cs="Tahoma"/>
                            <w:b/>
                            <w:color w:val="3B3E42"/>
                          </w:rPr>
                          <w:t xml:space="preserve"> </w:t>
                        </w:r>
                        <w:r w:rsidR="00A93D9B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7Dec</w:t>
                        </w:r>
                        <w:r w:rsidR="0046137C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>, 2014</w:t>
                        </w:r>
                        <w:r w:rsidR="00A93D9B">
                          <w:rPr>
                            <w:rFonts w:ascii="Tahoma" w:hAnsi="Tahoma" w:cs="Tahoma"/>
                            <w:b/>
                            <w:color w:val="700000"/>
                            <w:sz w:val="18"/>
                            <w:szCs w:val="18"/>
                          </w:rPr>
                          <w:t xml:space="preserve"> to till now</w:t>
                        </w:r>
                      </w:p>
                    </w:tc>
                    <w:tc>
                      <w:tcPr>
                        <w:tcW w:w="5095" w:type="dxa"/>
                      </w:tcPr>
                      <w:p w:rsidR="00D91242" w:rsidRDefault="004B4DBE" w:rsidP="004B4DBE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0000FF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FF"/>
                            <w:sz w:val="18"/>
                            <w:szCs w:val="18"/>
                          </w:rPr>
                          <w:t xml:space="preserve">                                                                   </w:t>
                        </w:r>
                      </w:p>
                      <w:p w:rsidR="00D91242" w:rsidRDefault="004B4DBE" w:rsidP="004B4DBE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0000FF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color w:val="0000FF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4B4DBE" w:rsidRPr="00D91242" w:rsidRDefault="004B4DBE" w:rsidP="004B4DBE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color w:val="0000FF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4B4DBE" w:rsidRPr="002D44B0" w:rsidTr="00A703BD">
                    <w:trPr>
                      <w:trHeight w:val="108"/>
                    </w:trPr>
                    <w:tc>
                      <w:tcPr>
                        <w:tcW w:w="5093" w:type="dxa"/>
                      </w:tcPr>
                      <w:p w:rsidR="004B4DBE" w:rsidRPr="004B4DBE" w:rsidRDefault="004B4DBE" w:rsidP="004B4DBE">
                        <w:pPr>
                          <w:spacing w:after="0" w:line="240" w:lineRule="auto"/>
                          <w:jc w:val="left"/>
                          <w:rPr>
                            <w:rFonts w:ascii="Tahoma" w:hAnsi="Tahoma" w:cs="Tahoma"/>
                            <w:b/>
                            <w:bCs/>
                            <w:i/>
                            <w:color w:val="3B3E42"/>
                          </w:rPr>
                        </w:pPr>
                        <w:r w:rsidRPr="004B4DBE">
                          <w:rPr>
                            <w:rFonts w:ascii="Tahoma" w:hAnsi="Tahoma" w:cs="Tahoma"/>
                            <w:b/>
                            <w:bCs/>
                            <w:i/>
                            <w:color w:val="3B3E42"/>
                          </w:rPr>
                          <w:t>2D ANIMATOR</w:t>
                        </w:r>
                      </w:p>
                    </w:tc>
                    <w:tc>
                      <w:tcPr>
                        <w:tcW w:w="5095" w:type="dxa"/>
                      </w:tcPr>
                      <w:p w:rsidR="004B4DBE" w:rsidRPr="002D44B0" w:rsidRDefault="004B4DBE" w:rsidP="004B4DBE">
                        <w:pPr>
                          <w:spacing w:after="0" w:line="240" w:lineRule="auto"/>
                          <w:jc w:val="lef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4B4DBE" w:rsidRPr="00017F5D" w:rsidTr="00A703BD">
                    <w:trPr>
                      <w:trHeight w:val="139"/>
                    </w:trPr>
                    <w:tc>
                      <w:tcPr>
                        <w:tcW w:w="10188" w:type="dxa"/>
                        <w:gridSpan w:val="2"/>
                      </w:tcPr>
                      <w:p w:rsidR="004B4DBE" w:rsidRDefault="004B4DBE" w:rsidP="004B4DBE">
                        <w:pPr>
                          <w:numPr>
                            <w:ilvl w:val="0"/>
                            <w:numId w:val="33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Visualization of Story, Rhymes or other aspects of Project or work at hand</w:t>
                        </w:r>
                      </w:p>
                      <w:p w:rsidR="004F0A3E" w:rsidRDefault="004B4DBE" w:rsidP="004B4DBE">
                        <w:pPr>
                          <w:numPr>
                            <w:ilvl w:val="0"/>
                            <w:numId w:val="33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Graphic Designing, animation</w:t>
                        </w:r>
                        <w:r w:rsidR="004F0A3E">
                          <w:rPr>
                            <w:rFonts w:ascii="Tahoma" w:hAnsi="Tahoma" w:cs="Tahoma"/>
                          </w:rPr>
                          <w:t xml:space="preserve"> and composing and sound Editing</w:t>
                        </w:r>
                      </w:p>
                      <w:p w:rsidR="004B4DBE" w:rsidRDefault="004F0A3E" w:rsidP="004B4DBE">
                        <w:pPr>
                          <w:numPr>
                            <w:ilvl w:val="0"/>
                            <w:numId w:val="33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>
                          <w:rPr>
                            <w:rFonts w:ascii="Tahoma" w:hAnsi="Tahoma" w:cs="Tahoma"/>
                          </w:rPr>
                          <w:t>Handling and guiding the team with educating them in different queries.</w:t>
                        </w:r>
                      </w:p>
                      <w:p w:rsidR="004B4DBE" w:rsidRPr="005057CA" w:rsidRDefault="004B4DBE" w:rsidP="004B4DBE">
                        <w:pPr>
                          <w:numPr>
                            <w:ilvl w:val="0"/>
                            <w:numId w:val="33"/>
                          </w:numPr>
                          <w:spacing w:before="0" w:after="0" w:line="240" w:lineRule="auto"/>
                          <w:jc w:val="left"/>
                          <w:rPr>
                            <w:rFonts w:ascii="Tahoma" w:hAnsi="Tahoma" w:cs="Tahoma"/>
                          </w:rPr>
                        </w:pPr>
                        <w:r w:rsidRPr="005057CA">
                          <w:rPr>
                            <w:rFonts w:ascii="Tahoma" w:hAnsi="Tahoma" w:cs="Tahoma"/>
                          </w:rPr>
                          <w:t>Maintained healthy and positive attitude with every client, building relationship with customers</w:t>
                        </w:r>
                        <w:r>
                          <w:rPr>
                            <w:rFonts w:ascii="Tahoma" w:hAnsi="Tahoma" w:cs="Tahoma"/>
                          </w:rPr>
                          <w:t>.</w:t>
                        </w:r>
                      </w:p>
                      <w:p w:rsidR="004B4DBE" w:rsidRPr="00017F5D" w:rsidRDefault="004B4DBE" w:rsidP="004B4DBE">
                        <w:pPr>
                          <w:pStyle w:val="ListParagraph"/>
                          <w:spacing w:after="0" w:line="240" w:lineRule="auto"/>
                          <w:jc w:val="left"/>
                          <w:rPr>
                            <w:sz w:val="22"/>
                          </w:rPr>
                        </w:pPr>
                      </w:p>
                    </w:tc>
                  </w:tr>
                </w:tbl>
                <w:p w:rsidR="004B4DBE" w:rsidRPr="002D44B0" w:rsidRDefault="004B4DBE" w:rsidP="004B4DBE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98497E" w:rsidRPr="002D44B0" w:rsidRDefault="0098497E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  <w:tr w:rsidR="00CA4EDD" w:rsidRPr="002D44B0" w:rsidTr="005057CA">
        <w:trPr>
          <w:gridAfter w:val="1"/>
          <w:wAfter w:w="3072" w:type="dxa"/>
        </w:trPr>
        <w:tc>
          <w:tcPr>
            <w:tcW w:w="7610" w:type="dxa"/>
          </w:tcPr>
          <w:p w:rsidR="004E5563" w:rsidRPr="002D44B0" w:rsidRDefault="004E5563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  <w:tr w:rsidR="003303B1" w:rsidRPr="002D44B0" w:rsidTr="005057CA">
        <w:trPr>
          <w:gridAfter w:val="1"/>
          <w:wAfter w:w="3072" w:type="dxa"/>
        </w:trPr>
        <w:tc>
          <w:tcPr>
            <w:tcW w:w="7610" w:type="dxa"/>
          </w:tcPr>
          <w:tbl>
            <w:tblPr>
              <w:tblpPr w:leftFromText="180" w:rightFromText="180" w:vertAnchor="text" w:horzAnchor="margin" w:tblpY="-147"/>
              <w:tblOverlap w:val="never"/>
              <w:tblW w:w="10345" w:type="dxa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/>
            </w:tblPr>
            <w:tblGrid>
              <w:gridCol w:w="10345"/>
            </w:tblGrid>
            <w:tr w:rsidR="005057CA" w:rsidTr="00DD0A3A">
              <w:tc>
                <w:tcPr>
                  <w:tcW w:w="5000" w:type="pct"/>
                  <w:shd w:val="clear" w:color="auto" w:fill="DBE5F1"/>
                </w:tcPr>
                <w:p w:rsidR="005057CA" w:rsidRPr="001F0B18" w:rsidRDefault="00536358" w:rsidP="00536358">
                  <w:pPr>
                    <w:spacing w:after="0" w:line="240" w:lineRule="auto"/>
                    <w:jc w:val="left"/>
                    <w:rPr>
                      <w:rFonts w:ascii="Tahoma" w:hAnsi="Tahoma" w:cs="Tahoma"/>
                      <w:b/>
                    </w:rPr>
                  </w:pPr>
                  <w:r>
                    <w:rPr>
                      <w:rFonts w:ascii="Tahoma" w:hAnsi="Tahoma" w:cs="Tahoma"/>
                      <w:b/>
                    </w:rPr>
                    <w:t>Personal Details</w:t>
                  </w:r>
                </w:p>
              </w:tc>
            </w:tr>
            <w:tr w:rsidR="005057CA" w:rsidTr="00DD0A3A">
              <w:tc>
                <w:tcPr>
                  <w:tcW w:w="5000" w:type="pct"/>
                </w:tcPr>
                <w:p w:rsidR="005057CA" w:rsidRPr="001F0B18" w:rsidRDefault="005057CA" w:rsidP="004F0A3E">
                  <w:pPr>
                    <w:jc w:val="left"/>
                    <w:rPr>
                      <w:rFonts w:ascii="Tahoma" w:hAnsi="Tahoma" w:cs="Tahoma"/>
                    </w:rPr>
                  </w:pPr>
                  <w:r w:rsidRPr="001F0B18">
                    <w:rPr>
                      <w:rFonts w:ascii="Tahoma" w:hAnsi="Tahoma" w:cs="Tahoma"/>
                    </w:rPr>
                    <w:t>Date of Birth:</w:t>
                  </w:r>
                  <w:r w:rsidRPr="001F0B18">
                    <w:rPr>
                      <w:rFonts w:ascii="Tahoma" w:hAnsi="Tahoma" w:cs="Tahoma"/>
                    </w:rPr>
                    <w:tab/>
                  </w:r>
                  <w:r w:rsidRPr="001F0B18">
                    <w:rPr>
                      <w:rFonts w:ascii="Tahoma" w:hAnsi="Tahoma" w:cs="Tahoma"/>
                    </w:rPr>
                    <w:tab/>
                  </w:r>
                  <w:r w:rsidRPr="001F0B18">
                    <w:rPr>
                      <w:rFonts w:ascii="Tahoma" w:hAnsi="Tahoma" w:cs="Tahoma"/>
                    </w:rPr>
                    <w:tab/>
                  </w:r>
                  <w:r w:rsidR="004F0A3E">
                    <w:rPr>
                      <w:rFonts w:ascii="Tahoma" w:hAnsi="Tahoma" w:cs="Tahoma"/>
                    </w:rPr>
                    <w:t>12 Dec, 1987</w:t>
                  </w:r>
                </w:p>
                <w:p w:rsidR="005057CA" w:rsidRPr="001F0B18" w:rsidRDefault="005057CA" w:rsidP="00536358">
                  <w:pPr>
                    <w:jc w:val="left"/>
                    <w:rPr>
                      <w:rFonts w:ascii="Tahoma" w:hAnsi="Tahoma" w:cs="Tahoma"/>
                    </w:rPr>
                  </w:pPr>
                  <w:r w:rsidRPr="001F0B18">
                    <w:rPr>
                      <w:rFonts w:ascii="Tahoma" w:hAnsi="Tahoma" w:cs="Tahoma"/>
                    </w:rPr>
                    <w:t>Languages Known:</w:t>
                  </w:r>
                  <w:r w:rsidRPr="001F0B18">
                    <w:rPr>
                      <w:rFonts w:ascii="Tahoma" w:hAnsi="Tahoma" w:cs="Tahoma"/>
                    </w:rPr>
                    <w:tab/>
                  </w:r>
                  <w:r w:rsidRPr="001F0B18">
                    <w:rPr>
                      <w:rFonts w:ascii="Tahoma" w:hAnsi="Tahoma" w:cs="Tahoma"/>
                    </w:rPr>
                    <w:tab/>
                    <w:t xml:space="preserve">Hindi, English and Urdu </w:t>
                  </w:r>
                </w:p>
                <w:p w:rsidR="005057CA" w:rsidRPr="001F0B18" w:rsidRDefault="004F0A3E" w:rsidP="004F0A3E">
                  <w:pPr>
                    <w:ind w:left="2880" w:hanging="2880"/>
                    <w:jc w:val="left"/>
                    <w:rPr>
                      <w:rFonts w:ascii="Franklin Gothic Medium" w:hAnsi="Franklin Gothic Medium" w:cs="Calibri"/>
                    </w:rPr>
                  </w:pPr>
                  <w:r>
                    <w:rPr>
                      <w:rFonts w:ascii="Tahoma" w:hAnsi="Tahoma" w:cs="Tahoma"/>
                    </w:rPr>
                    <w:t>Permanent Address:</w:t>
                  </w:r>
                  <w:r>
                    <w:rPr>
                      <w:rFonts w:ascii="Tahoma" w:hAnsi="Tahoma" w:cs="Tahoma"/>
                    </w:rPr>
                    <w:tab/>
                  </w:r>
                  <w:proofErr w:type="spellStart"/>
                  <w:r>
                    <w:rPr>
                      <w:rFonts w:ascii="Tahoma" w:hAnsi="Tahoma" w:cs="Tahoma"/>
                    </w:rPr>
                    <w:t>Mahendi</w:t>
                  </w:r>
                  <w:proofErr w:type="spellEnd"/>
                  <w:r>
                    <w:rPr>
                      <w:rFonts w:ascii="Tahoma" w:hAnsi="Tahoma" w:cs="Tahoma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</w:rPr>
                    <w:t>Sarai</w:t>
                  </w:r>
                  <w:proofErr w:type="spellEnd"/>
                  <w:r w:rsidR="005057CA" w:rsidRPr="001F0B18">
                    <w:rPr>
                      <w:rFonts w:ascii="Tahoma" w:hAnsi="Tahoma" w:cs="Tahoma"/>
                    </w:rPr>
                    <w:t>,</w:t>
                  </w:r>
                  <w:r>
                    <w:rPr>
                      <w:rFonts w:ascii="Tahoma" w:hAnsi="Tahoma" w:cs="Tahoma"/>
                    </w:rPr>
                    <w:t xml:space="preserve"> street no 5, Saharanpur</w:t>
                  </w:r>
                  <w:r w:rsidR="005057CA" w:rsidRPr="001F0B18">
                    <w:rPr>
                      <w:rFonts w:ascii="Tahoma" w:hAnsi="Tahoma" w:cs="Tahoma"/>
                    </w:rPr>
                    <w:t xml:space="preserve"> U.P.</w:t>
                  </w:r>
                </w:p>
              </w:tc>
            </w:tr>
          </w:tbl>
          <w:p w:rsidR="003303B1" w:rsidRDefault="003303B1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:rsidR="008E2243" w:rsidRDefault="008E2243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vertAnchor="text" w:horzAnchor="margin" w:tblpY="-171"/>
              <w:tblOverlap w:val="never"/>
              <w:tblW w:w="10345" w:type="dxa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shd w:val="clear" w:color="auto" w:fill="FFFFFF"/>
              <w:tblLook w:val="04A0"/>
            </w:tblPr>
            <w:tblGrid>
              <w:gridCol w:w="10345"/>
            </w:tblGrid>
            <w:tr w:rsidR="005057CA" w:rsidTr="00DD0A3A">
              <w:trPr>
                <w:trHeight w:val="350"/>
              </w:trPr>
              <w:tc>
                <w:tcPr>
                  <w:tcW w:w="5000" w:type="pct"/>
                  <w:shd w:val="clear" w:color="auto" w:fill="DBE5F1"/>
                </w:tcPr>
                <w:p w:rsidR="005057CA" w:rsidRPr="001F0B18" w:rsidRDefault="005057CA" w:rsidP="00536358">
                  <w:pPr>
                    <w:jc w:val="left"/>
                    <w:rPr>
                      <w:rFonts w:ascii="Tahoma" w:hAnsi="Tahoma" w:cs="Tahoma"/>
                    </w:rPr>
                  </w:pPr>
                  <w:r w:rsidRPr="001F0B18">
                    <w:rPr>
                      <w:rFonts w:ascii="Tahoma" w:hAnsi="Tahoma" w:cs="Tahoma"/>
                      <w:b/>
                    </w:rPr>
                    <w:t>D</w:t>
                  </w:r>
                  <w:r w:rsidR="00536358">
                    <w:rPr>
                      <w:rFonts w:ascii="Tahoma" w:hAnsi="Tahoma" w:cs="Tahoma"/>
                      <w:b/>
                    </w:rPr>
                    <w:t>eclaration</w:t>
                  </w:r>
                </w:p>
              </w:tc>
            </w:tr>
            <w:tr w:rsidR="005057CA" w:rsidTr="00DD0A3A">
              <w:tc>
                <w:tcPr>
                  <w:tcW w:w="5000" w:type="pct"/>
                  <w:shd w:val="clear" w:color="auto" w:fill="FFFFFF"/>
                </w:tcPr>
                <w:p w:rsidR="005057CA" w:rsidRPr="001F0B18" w:rsidRDefault="005057CA" w:rsidP="00536358">
                  <w:pPr>
                    <w:jc w:val="left"/>
                    <w:rPr>
                      <w:rFonts w:ascii="Franklin Gothic Medium" w:hAnsi="Franklin Gothic Medium" w:cs="Calibri"/>
                    </w:rPr>
                  </w:pPr>
                  <w:r w:rsidRPr="001F0B18">
                    <w:rPr>
                      <w:rFonts w:ascii="Franklin Gothic Medium" w:hAnsi="Franklin Gothic Medium" w:cs="Calibri"/>
                    </w:rPr>
                    <w:t xml:space="preserve">I </w:t>
                  </w:r>
                  <w:r w:rsidRPr="001F0B18">
                    <w:rPr>
                      <w:rFonts w:ascii="Tahoma" w:hAnsi="Tahoma" w:cs="Tahoma"/>
                    </w:rPr>
                    <w:t>hereby inform that all the information mentioned above is true to the best of my knowledge.</w:t>
                  </w:r>
                </w:p>
              </w:tc>
            </w:tr>
          </w:tbl>
          <w:p w:rsidR="00D87744" w:rsidRPr="006219C5" w:rsidRDefault="005057CA" w:rsidP="004F0A3E">
            <w:pPr>
              <w:jc w:val="left"/>
              <w:rPr>
                <w:rFonts w:ascii="Tahoma" w:hAnsi="Tahoma" w:cs="Tahoma"/>
              </w:rPr>
            </w:pPr>
            <w:r w:rsidRPr="006219C5">
              <w:rPr>
                <w:rFonts w:ascii="Tahoma" w:hAnsi="Tahoma" w:cs="Tahoma"/>
              </w:rPr>
              <w:t>Place: New Delhi</w:t>
            </w:r>
            <w:r w:rsidRPr="006219C5">
              <w:rPr>
                <w:rFonts w:ascii="Tahoma" w:hAnsi="Tahoma" w:cs="Tahoma"/>
              </w:rPr>
              <w:tab/>
            </w:r>
            <w:r w:rsidRPr="006219C5">
              <w:rPr>
                <w:rFonts w:ascii="Tahoma" w:hAnsi="Tahoma" w:cs="Tahoma"/>
              </w:rPr>
              <w:tab/>
            </w:r>
            <w:r w:rsidRPr="006219C5">
              <w:rPr>
                <w:rFonts w:ascii="Tahoma" w:hAnsi="Tahoma" w:cs="Tahoma"/>
              </w:rPr>
              <w:tab/>
            </w:r>
            <w:r w:rsidRPr="006219C5">
              <w:rPr>
                <w:rFonts w:ascii="Tahoma" w:hAnsi="Tahoma" w:cs="Tahoma"/>
              </w:rPr>
              <w:tab/>
            </w:r>
            <w:r w:rsidRPr="006219C5">
              <w:rPr>
                <w:rFonts w:ascii="Tahoma" w:hAnsi="Tahoma" w:cs="Tahoma"/>
              </w:rPr>
              <w:tab/>
            </w:r>
            <w:r w:rsidRPr="006219C5">
              <w:rPr>
                <w:rFonts w:ascii="Tahoma" w:hAnsi="Tahoma" w:cs="Tahoma"/>
              </w:rPr>
              <w:tab/>
            </w:r>
            <w:r w:rsidR="00D87744" w:rsidRPr="006219C5">
              <w:rPr>
                <w:rFonts w:ascii="Tahoma" w:hAnsi="Tahoma" w:cs="Tahoma"/>
              </w:rPr>
              <w:t>Name:</w:t>
            </w:r>
            <w:r w:rsidRPr="006219C5">
              <w:rPr>
                <w:rFonts w:ascii="Tahoma" w:hAnsi="Tahoma" w:cs="Tahoma"/>
              </w:rPr>
              <w:t xml:space="preserve"> </w:t>
            </w:r>
            <w:proofErr w:type="spellStart"/>
            <w:r w:rsidR="00907966">
              <w:rPr>
                <w:rFonts w:ascii="Tahoma" w:hAnsi="Tahoma" w:cs="Tahoma"/>
              </w:rPr>
              <w:t>Shamshul</w:t>
            </w:r>
            <w:proofErr w:type="spellEnd"/>
            <w:r w:rsidR="00907966">
              <w:rPr>
                <w:rFonts w:ascii="Tahoma" w:hAnsi="Tahoma" w:cs="Tahoma"/>
              </w:rPr>
              <w:t xml:space="preserve"> Husain</w:t>
            </w:r>
          </w:p>
          <w:p w:rsidR="00992DA5" w:rsidRDefault="00992DA5" w:rsidP="00536358">
            <w:pPr>
              <w:spacing w:after="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  <w:p w:rsidR="003303B1" w:rsidRPr="002D44B0" w:rsidRDefault="003303B1" w:rsidP="00536358">
            <w:pPr>
              <w:spacing w:after="0" w:line="240" w:lineRule="auto"/>
              <w:jc w:val="left"/>
              <w:rPr>
                <w:rFonts w:ascii="Arial" w:hAnsi="Arial" w:cs="Arial"/>
              </w:rPr>
            </w:pPr>
          </w:p>
        </w:tc>
      </w:tr>
    </w:tbl>
    <w:p w:rsidR="00694E29" w:rsidRDefault="00694E29" w:rsidP="00536358">
      <w:pPr>
        <w:jc w:val="left"/>
        <w:rPr>
          <w:rFonts w:ascii="Arial" w:hAnsi="Arial" w:cs="Arial"/>
        </w:rPr>
      </w:pPr>
    </w:p>
    <w:p w:rsidR="00847A8F" w:rsidRPr="00215B45" w:rsidRDefault="00847A8F" w:rsidP="00536358">
      <w:pPr>
        <w:jc w:val="left"/>
        <w:rPr>
          <w:rFonts w:ascii="Arial" w:hAnsi="Arial" w:cs="Arial"/>
        </w:rPr>
      </w:pPr>
    </w:p>
    <w:sectPr w:rsidR="00847A8F" w:rsidRPr="00215B45" w:rsidSect="00D87744">
      <w:pgSz w:w="11906" w:h="16838"/>
      <w:pgMar w:top="426" w:right="720" w:bottom="36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B093D"/>
    <w:multiLevelType w:val="hybridMultilevel"/>
    <w:tmpl w:val="4A6EC2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EC3790"/>
    <w:multiLevelType w:val="hybridMultilevel"/>
    <w:tmpl w:val="9766A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2348D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2C0867DC"/>
    <w:multiLevelType w:val="multilevel"/>
    <w:tmpl w:val="57A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4222F5"/>
    <w:multiLevelType w:val="hybridMultilevel"/>
    <w:tmpl w:val="8B5E28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8B0FE5"/>
    <w:multiLevelType w:val="hybridMultilevel"/>
    <w:tmpl w:val="12AE0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90E37"/>
    <w:multiLevelType w:val="multilevel"/>
    <w:tmpl w:val="145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0239A8"/>
    <w:multiLevelType w:val="hybridMultilevel"/>
    <w:tmpl w:val="4C06D4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AE513AA"/>
    <w:multiLevelType w:val="multilevel"/>
    <w:tmpl w:val="202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E54D1B"/>
    <w:multiLevelType w:val="hybridMultilevel"/>
    <w:tmpl w:val="AB1A8F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401FE8"/>
    <w:multiLevelType w:val="multilevel"/>
    <w:tmpl w:val="92369D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320AFB"/>
    <w:multiLevelType w:val="multilevel"/>
    <w:tmpl w:val="CE9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314049"/>
    <w:multiLevelType w:val="multilevel"/>
    <w:tmpl w:val="C57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503154"/>
    <w:multiLevelType w:val="hybridMultilevel"/>
    <w:tmpl w:val="4AF4E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7F11B2"/>
    <w:multiLevelType w:val="hybridMultilevel"/>
    <w:tmpl w:val="03DEA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5F43940"/>
    <w:multiLevelType w:val="hybridMultilevel"/>
    <w:tmpl w:val="459AA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B57AEA"/>
    <w:multiLevelType w:val="hybridMultilevel"/>
    <w:tmpl w:val="497C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C051AD"/>
    <w:multiLevelType w:val="hybridMultilevel"/>
    <w:tmpl w:val="2F5E789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4DC2149"/>
    <w:multiLevelType w:val="hybridMultilevel"/>
    <w:tmpl w:val="47227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4A0D76"/>
    <w:multiLevelType w:val="hybridMultilevel"/>
    <w:tmpl w:val="537AF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537071"/>
    <w:multiLevelType w:val="hybridMultilevel"/>
    <w:tmpl w:val="E458C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E60B57"/>
    <w:multiLevelType w:val="multilevel"/>
    <w:tmpl w:val="51D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2A057F"/>
    <w:multiLevelType w:val="hybridMultilevel"/>
    <w:tmpl w:val="1F10FA3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68818B8"/>
    <w:multiLevelType w:val="hybridMultilevel"/>
    <w:tmpl w:val="EE780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BE2F85"/>
    <w:multiLevelType w:val="hybridMultilevel"/>
    <w:tmpl w:val="753CD9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A567646"/>
    <w:multiLevelType w:val="hybridMultilevel"/>
    <w:tmpl w:val="6FB0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356598"/>
    <w:multiLevelType w:val="hybridMultilevel"/>
    <w:tmpl w:val="A84A9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10"/>
  </w:num>
  <w:num w:numId="5">
    <w:abstractNumId w:val="21"/>
  </w:num>
  <w:num w:numId="6">
    <w:abstractNumId w:val="27"/>
  </w:num>
  <w:num w:numId="7">
    <w:abstractNumId w:val="9"/>
  </w:num>
  <w:num w:numId="8">
    <w:abstractNumId w:val="14"/>
  </w:num>
  <w:num w:numId="9">
    <w:abstractNumId w:val="3"/>
  </w:num>
  <w:num w:numId="10">
    <w:abstractNumId w:val="23"/>
  </w:num>
  <w:num w:numId="11">
    <w:abstractNumId w:val="22"/>
  </w:num>
  <w:num w:numId="12">
    <w:abstractNumId w:val="16"/>
  </w:num>
  <w:num w:numId="13">
    <w:abstractNumId w:val="26"/>
  </w:num>
  <w:num w:numId="14">
    <w:abstractNumId w:val="7"/>
  </w:num>
  <w:num w:numId="15">
    <w:abstractNumId w:val="13"/>
  </w:num>
  <w:num w:numId="16">
    <w:abstractNumId w:val="31"/>
  </w:num>
  <w:num w:numId="17">
    <w:abstractNumId w:val="18"/>
  </w:num>
  <w:num w:numId="18">
    <w:abstractNumId w:val="6"/>
  </w:num>
  <w:num w:numId="19">
    <w:abstractNumId w:val="4"/>
  </w:num>
  <w:num w:numId="20">
    <w:abstractNumId w:val="24"/>
  </w:num>
  <w:num w:numId="21">
    <w:abstractNumId w:val="32"/>
  </w:num>
  <w:num w:numId="22">
    <w:abstractNumId w:val="5"/>
  </w:num>
  <w:num w:numId="23">
    <w:abstractNumId w:val="1"/>
  </w:num>
  <w:num w:numId="24">
    <w:abstractNumId w:val="25"/>
  </w:num>
  <w:num w:numId="25">
    <w:abstractNumId w:val="11"/>
  </w:num>
  <w:num w:numId="26">
    <w:abstractNumId w:val="17"/>
  </w:num>
  <w:num w:numId="27">
    <w:abstractNumId w:val="30"/>
  </w:num>
  <w:num w:numId="28">
    <w:abstractNumId w:val="0"/>
  </w:num>
  <w:num w:numId="29">
    <w:abstractNumId w:val="15"/>
  </w:num>
  <w:num w:numId="30">
    <w:abstractNumId w:val="29"/>
  </w:num>
  <w:num w:numId="31">
    <w:abstractNumId w:val="8"/>
  </w:num>
  <w:num w:numId="32">
    <w:abstractNumId w:val="28"/>
  </w:num>
  <w:num w:numId="3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CC4768"/>
    <w:rsid w:val="00017F5D"/>
    <w:rsid w:val="00057FDE"/>
    <w:rsid w:val="00060A71"/>
    <w:rsid w:val="00062AD3"/>
    <w:rsid w:val="0007514C"/>
    <w:rsid w:val="000762BB"/>
    <w:rsid w:val="00083491"/>
    <w:rsid w:val="000B45A5"/>
    <w:rsid w:val="000B4754"/>
    <w:rsid w:val="000E6E7F"/>
    <w:rsid w:val="00101AD4"/>
    <w:rsid w:val="001211DC"/>
    <w:rsid w:val="00130370"/>
    <w:rsid w:val="001517F1"/>
    <w:rsid w:val="001553C0"/>
    <w:rsid w:val="00176F3E"/>
    <w:rsid w:val="001C41B1"/>
    <w:rsid w:val="001C672E"/>
    <w:rsid w:val="001F0B18"/>
    <w:rsid w:val="00215B45"/>
    <w:rsid w:val="00284C38"/>
    <w:rsid w:val="002928BD"/>
    <w:rsid w:val="002B10D2"/>
    <w:rsid w:val="002B1873"/>
    <w:rsid w:val="002B4316"/>
    <w:rsid w:val="002C6D73"/>
    <w:rsid w:val="002D44B0"/>
    <w:rsid w:val="002E2F76"/>
    <w:rsid w:val="00311CD3"/>
    <w:rsid w:val="00315076"/>
    <w:rsid w:val="003162FC"/>
    <w:rsid w:val="00317D93"/>
    <w:rsid w:val="003303B1"/>
    <w:rsid w:val="0035624B"/>
    <w:rsid w:val="003654F2"/>
    <w:rsid w:val="00380BF4"/>
    <w:rsid w:val="00381A5C"/>
    <w:rsid w:val="003A44D5"/>
    <w:rsid w:val="003A4EB3"/>
    <w:rsid w:val="003D43E7"/>
    <w:rsid w:val="003E42CB"/>
    <w:rsid w:val="003F0C99"/>
    <w:rsid w:val="003F40EF"/>
    <w:rsid w:val="003F5996"/>
    <w:rsid w:val="004328B8"/>
    <w:rsid w:val="004478BD"/>
    <w:rsid w:val="0046137C"/>
    <w:rsid w:val="0046677E"/>
    <w:rsid w:val="00480DD2"/>
    <w:rsid w:val="00482F6E"/>
    <w:rsid w:val="004B4DBE"/>
    <w:rsid w:val="004B6801"/>
    <w:rsid w:val="004D3424"/>
    <w:rsid w:val="004E09C6"/>
    <w:rsid w:val="004E5563"/>
    <w:rsid w:val="004F0A3E"/>
    <w:rsid w:val="00502122"/>
    <w:rsid w:val="00504C88"/>
    <w:rsid w:val="005057CA"/>
    <w:rsid w:val="00515F1A"/>
    <w:rsid w:val="00532D43"/>
    <w:rsid w:val="00536358"/>
    <w:rsid w:val="0056200E"/>
    <w:rsid w:val="00562696"/>
    <w:rsid w:val="00592358"/>
    <w:rsid w:val="005A39B9"/>
    <w:rsid w:val="005A42F1"/>
    <w:rsid w:val="005C6797"/>
    <w:rsid w:val="005C6FE3"/>
    <w:rsid w:val="00604FD1"/>
    <w:rsid w:val="006068F3"/>
    <w:rsid w:val="00606CB9"/>
    <w:rsid w:val="006160F6"/>
    <w:rsid w:val="006219C5"/>
    <w:rsid w:val="00641208"/>
    <w:rsid w:val="00646657"/>
    <w:rsid w:val="00665766"/>
    <w:rsid w:val="006845A5"/>
    <w:rsid w:val="00693273"/>
    <w:rsid w:val="00694E29"/>
    <w:rsid w:val="006A6748"/>
    <w:rsid w:val="006B0830"/>
    <w:rsid w:val="006E5165"/>
    <w:rsid w:val="00702D84"/>
    <w:rsid w:val="00713C99"/>
    <w:rsid w:val="00753EA9"/>
    <w:rsid w:val="00755B1F"/>
    <w:rsid w:val="007B499C"/>
    <w:rsid w:val="007E46D5"/>
    <w:rsid w:val="007E70AC"/>
    <w:rsid w:val="007F3346"/>
    <w:rsid w:val="008071C2"/>
    <w:rsid w:val="00810BFA"/>
    <w:rsid w:val="00821964"/>
    <w:rsid w:val="008312AB"/>
    <w:rsid w:val="00847A8F"/>
    <w:rsid w:val="00864960"/>
    <w:rsid w:val="00865E13"/>
    <w:rsid w:val="00876A45"/>
    <w:rsid w:val="008874A2"/>
    <w:rsid w:val="0089744B"/>
    <w:rsid w:val="008D653C"/>
    <w:rsid w:val="008E2243"/>
    <w:rsid w:val="00907966"/>
    <w:rsid w:val="00914EC1"/>
    <w:rsid w:val="00915113"/>
    <w:rsid w:val="00935015"/>
    <w:rsid w:val="00953EDE"/>
    <w:rsid w:val="0098497E"/>
    <w:rsid w:val="00992DA5"/>
    <w:rsid w:val="009A3A36"/>
    <w:rsid w:val="009C7699"/>
    <w:rsid w:val="009F2958"/>
    <w:rsid w:val="009F79C8"/>
    <w:rsid w:val="00A168E6"/>
    <w:rsid w:val="00A27B48"/>
    <w:rsid w:val="00A34C4E"/>
    <w:rsid w:val="00A71091"/>
    <w:rsid w:val="00A93D9B"/>
    <w:rsid w:val="00AB5EA9"/>
    <w:rsid w:val="00AC1BB1"/>
    <w:rsid w:val="00AF5AA5"/>
    <w:rsid w:val="00B121DA"/>
    <w:rsid w:val="00B134F3"/>
    <w:rsid w:val="00B34E7A"/>
    <w:rsid w:val="00B508D4"/>
    <w:rsid w:val="00B66AEC"/>
    <w:rsid w:val="00B9518B"/>
    <w:rsid w:val="00BB17F5"/>
    <w:rsid w:val="00BD6796"/>
    <w:rsid w:val="00BD7BDF"/>
    <w:rsid w:val="00BE76CE"/>
    <w:rsid w:val="00BF0E24"/>
    <w:rsid w:val="00BF1B21"/>
    <w:rsid w:val="00C04263"/>
    <w:rsid w:val="00C167C5"/>
    <w:rsid w:val="00C5618F"/>
    <w:rsid w:val="00C779CD"/>
    <w:rsid w:val="00C80E5D"/>
    <w:rsid w:val="00C81252"/>
    <w:rsid w:val="00CA4EDD"/>
    <w:rsid w:val="00CC4768"/>
    <w:rsid w:val="00CC55C7"/>
    <w:rsid w:val="00CD769D"/>
    <w:rsid w:val="00D07F93"/>
    <w:rsid w:val="00D51AE4"/>
    <w:rsid w:val="00D87744"/>
    <w:rsid w:val="00D90B9B"/>
    <w:rsid w:val="00D91242"/>
    <w:rsid w:val="00DB5A85"/>
    <w:rsid w:val="00DD0908"/>
    <w:rsid w:val="00DD0A3A"/>
    <w:rsid w:val="00DD4B45"/>
    <w:rsid w:val="00DE2EAE"/>
    <w:rsid w:val="00E35B17"/>
    <w:rsid w:val="00E72D77"/>
    <w:rsid w:val="00E83EBA"/>
    <w:rsid w:val="00E93F7B"/>
    <w:rsid w:val="00ED023E"/>
    <w:rsid w:val="00F00D65"/>
    <w:rsid w:val="00F010C7"/>
    <w:rsid w:val="00F21ADC"/>
    <w:rsid w:val="00F26660"/>
    <w:rsid w:val="00F3274C"/>
    <w:rsid w:val="00F752D3"/>
    <w:rsid w:val="00F80C03"/>
    <w:rsid w:val="00F9460F"/>
    <w:rsid w:val="00FA1A9D"/>
    <w:rsid w:val="00FA7B5B"/>
    <w:rsid w:val="00FE3919"/>
    <w:rsid w:val="00FF1E0D"/>
    <w:rsid w:val="00FF4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Schoolbook" w:eastAsia="MS PMincho" w:hAnsi="Century Schoolboo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S PMincho" w:eastAsia="Franklin Gothic Medium" w:hAnsi="MS PMincho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MS PMincho" w:eastAsia="Franklin Gothic Medium" w:hAnsi="MS PMincho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MS PMincho" w:eastAsia="Franklin Gothic Medium" w:hAnsi="MS PMincho" w:cs="Times New Roman"/>
        <w:b/>
        <w:bCs/>
      </w:rPr>
    </w:tblStylePr>
    <w:tblStylePr w:type="lastCol">
      <w:rPr>
        <w:rFonts w:ascii="MS PMincho" w:eastAsia="Franklin Gothic Medium" w:hAnsi="MS PMincho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styleId="NormalWeb">
    <w:name w:val="Normal (Web)"/>
    <w:basedOn w:val="Normal"/>
    <w:uiPriority w:val="99"/>
    <w:rsid w:val="00B134F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B134F3"/>
  </w:style>
  <w:style w:type="character" w:customStyle="1" w:styleId="ilad">
    <w:name w:val="il_ad"/>
    <w:basedOn w:val="DefaultParagraphFont"/>
    <w:rsid w:val="00B134F3"/>
  </w:style>
  <w:style w:type="paragraph" w:styleId="BalloonText">
    <w:name w:val="Balloon Text"/>
    <w:basedOn w:val="Normal"/>
    <w:link w:val="BalloonTextChar"/>
    <w:uiPriority w:val="99"/>
    <w:semiHidden/>
    <w:unhideWhenUsed/>
    <w:rsid w:val="003162F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2FC"/>
    <w:rPr>
      <w:rFonts w:ascii="Tahoma" w:hAnsi="Tahoma" w:cs="Tahoma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2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.syed.mian\Application%20Data\Microsoft\Templates\TP0300006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D3421-4F1B-4808-BCA5-EE2FC77295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1C24A0-4F6E-42B1-92AE-38DE9FE41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TP030000607.dotx</Template>
  <TotalTime>30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abc</cp:lastModifiedBy>
  <cp:revision>21</cp:revision>
  <dcterms:created xsi:type="dcterms:W3CDTF">2014-04-17T06:03:00Z</dcterms:created>
  <dcterms:modified xsi:type="dcterms:W3CDTF">2016-08-09T04:35:00Z</dcterms:modified>
  <cp:category>Job Search</cp:category>
  <cp:contentStatus>Final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TC300006079990</vt:lpwstr>
  </property>
</Properties>
</file>