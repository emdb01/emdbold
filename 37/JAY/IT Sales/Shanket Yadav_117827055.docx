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2BC" w:rsidRPr="0051519C" w:rsidRDefault="00474CEA">
      <w:pPr>
        <w:pStyle w:val="ContactInfo"/>
        <w:rPr>
          <w:color w:val="auto"/>
        </w:rPr>
      </w:pPr>
      <w:r>
        <w:rPr>
          <w:color w:val="auto"/>
          <w:sz w:val="22"/>
          <w:szCs w:val="22"/>
        </w:rPr>
        <w:t>Ph.</w:t>
      </w:r>
      <w:r w:rsidR="006E6239" w:rsidRPr="0051519C">
        <w:rPr>
          <w:color w:val="auto"/>
          <w:sz w:val="22"/>
          <w:szCs w:val="22"/>
        </w:rPr>
        <w:t xml:space="preserve"> No</w:t>
      </w:r>
      <w:r w:rsidR="00857F78" w:rsidRPr="0051519C">
        <w:rPr>
          <w:color w:val="auto"/>
          <w:sz w:val="22"/>
          <w:szCs w:val="22"/>
        </w:rPr>
        <w:t xml:space="preserve">. </w:t>
      </w:r>
      <w:sdt>
        <w:sdtPr>
          <w:rPr>
            <w:color w:val="auto"/>
            <w:sz w:val="22"/>
            <w:szCs w:val="22"/>
          </w:rPr>
          <w:alias w:val="Telephone"/>
          <w:tag w:val="Telephone"/>
          <w:id w:val="599758962"/>
          <w:placeholder>
            <w:docPart w:val="480B96C3331440218CAC49F6F20B97CF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4C4306">
            <w:rPr>
              <w:color w:val="auto"/>
              <w:sz w:val="22"/>
              <w:szCs w:val="22"/>
            </w:rPr>
            <w:t>09960192664</w:t>
          </w:r>
        </w:sdtContent>
      </w:sdt>
    </w:p>
    <w:sdt>
      <w:sdtPr>
        <w:rPr>
          <w:rStyle w:val="Emphasis"/>
          <w:color w:val="auto"/>
          <w:sz w:val="22"/>
          <w:szCs w:val="22"/>
        </w:rPr>
        <w:alias w:val="Email"/>
        <w:tag w:val=""/>
        <w:id w:val="1889536063"/>
        <w:placeholder>
          <w:docPart w:val="7DC0AA435CD341F386CA6408866976B9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:rsidR="002C42BC" w:rsidRPr="0051519C" w:rsidRDefault="006E6239">
          <w:pPr>
            <w:pStyle w:val="ContactInfo"/>
            <w:rPr>
              <w:rStyle w:val="Emphasis"/>
              <w:color w:val="auto"/>
            </w:rPr>
          </w:pPr>
          <w:r w:rsidRPr="0051519C">
            <w:rPr>
              <w:rStyle w:val="Emphasis"/>
              <w:color w:val="auto"/>
              <w:sz w:val="22"/>
              <w:szCs w:val="22"/>
            </w:rPr>
            <w:t xml:space="preserve">Email: </w:t>
          </w:r>
          <w:r w:rsidR="004C4306">
            <w:rPr>
              <w:rStyle w:val="Emphasis"/>
              <w:color w:val="auto"/>
              <w:sz w:val="22"/>
              <w:szCs w:val="22"/>
            </w:rPr>
            <w:t>shanket.yadav</w:t>
          </w:r>
          <w:r w:rsidR="00AC3820" w:rsidRPr="0051519C">
            <w:rPr>
              <w:rStyle w:val="Emphasis"/>
              <w:color w:val="auto"/>
              <w:sz w:val="22"/>
              <w:szCs w:val="22"/>
            </w:rPr>
            <w:t>@gmail.com</w:t>
          </w:r>
        </w:p>
      </w:sdtContent>
    </w:sdt>
    <w:p w:rsidR="002C42BC" w:rsidRPr="0051519C" w:rsidRDefault="007C3D88" w:rsidP="004C4306">
      <w:pPr>
        <w:pStyle w:val="Nam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8760"/>
        </w:tabs>
        <w:ind w:left="0"/>
        <w:rPr>
          <w:b/>
          <w:bCs/>
          <w:color w:val="auto"/>
        </w:rPr>
      </w:pPr>
      <w:sdt>
        <w:sdtPr>
          <w:rPr>
            <w:b/>
            <w:bCs/>
            <w:color w:val="auto"/>
            <w:sz w:val="36"/>
            <w:szCs w:val="22"/>
          </w:rPr>
          <w:alias w:val="Your Name"/>
          <w:tag w:val=""/>
          <w:id w:val="1197042864"/>
          <w:placeholder>
            <w:docPart w:val="B23B0162B0724020A2B5E164497E3BC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4C4306">
            <w:rPr>
              <w:b/>
              <w:bCs/>
              <w:color w:val="auto"/>
              <w:sz w:val="36"/>
              <w:szCs w:val="22"/>
            </w:rPr>
            <w:t>SHANKET YADAV</w:t>
          </w:r>
        </w:sdtContent>
      </w:sdt>
      <w:r w:rsidR="00CF381E" w:rsidRPr="0051519C">
        <w:rPr>
          <w:b/>
          <w:bCs/>
          <w:color w:val="auto"/>
          <w:sz w:val="36"/>
          <w:szCs w:val="22"/>
        </w:rPr>
        <w:tab/>
      </w:r>
      <w:r w:rsidR="00CF381E" w:rsidRPr="0051519C">
        <w:rPr>
          <w:b/>
          <w:bCs/>
          <w:color w:val="auto"/>
        </w:rPr>
        <w:tab/>
      </w:r>
      <w:r w:rsidR="00CF381E" w:rsidRPr="0051519C">
        <w:rPr>
          <w:b/>
          <w:bCs/>
          <w:color w:val="auto"/>
        </w:rPr>
        <w:tab/>
      </w:r>
    </w:p>
    <w:tbl>
      <w:tblPr>
        <w:tblStyle w:val="LetterTable"/>
        <w:tblW w:w="5203" w:type="pct"/>
        <w:tblLayout w:type="fixed"/>
        <w:tblLook w:val="04A0"/>
      </w:tblPr>
      <w:tblGrid>
        <w:gridCol w:w="1836"/>
        <w:gridCol w:w="20"/>
        <w:gridCol w:w="4639"/>
        <w:gridCol w:w="20"/>
        <w:gridCol w:w="3651"/>
        <w:gridCol w:w="323"/>
      </w:tblGrid>
      <w:tr w:rsidR="002C42BC" w:rsidRPr="0051519C" w:rsidTr="00A87089">
        <w:trPr>
          <w:gridAfter w:val="1"/>
          <w:cnfStyle w:val="100000000000"/>
          <w:wAfter w:w="323" w:type="dxa"/>
          <w:trHeight w:val="58"/>
        </w:trPr>
        <w:tc>
          <w:tcPr>
            <w:cnfStyle w:val="001000000000"/>
            <w:tcW w:w="1836" w:type="dxa"/>
          </w:tcPr>
          <w:p w:rsidR="002C42BC" w:rsidRPr="0051519C" w:rsidRDefault="00474CEA" w:rsidP="00540811">
            <w:pPr>
              <w:pStyle w:val="Heading1"/>
              <w:jc w:val="left"/>
              <w:outlineLvl w:val="0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CAREER OBJECTIVE</w:t>
            </w:r>
          </w:p>
        </w:tc>
        <w:tc>
          <w:tcPr>
            <w:tcW w:w="20" w:type="dxa"/>
          </w:tcPr>
          <w:p w:rsidR="002C42BC" w:rsidRPr="0051519C" w:rsidRDefault="002C42BC">
            <w:pPr>
              <w:cnfStyle w:val="100000000000"/>
              <w:rPr>
                <w:color w:val="auto"/>
              </w:rPr>
            </w:pPr>
          </w:p>
        </w:tc>
        <w:tc>
          <w:tcPr>
            <w:tcW w:w="8310" w:type="dxa"/>
            <w:gridSpan w:val="3"/>
          </w:tcPr>
          <w:p w:rsidR="00304B82" w:rsidRPr="0051519C" w:rsidRDefault="0020634B" w:rsidP="00304B82">
            <w:pPr>
              <w:spacing w:after="720"/>
              <w:jc w:val="both"/>
              <w:cnfStyle w:val="100000000000"/>
              <w:rPr>
                <w:color w:val="auto"/>
                <w:szCs w:val="22"/>
              </w:rPr>
            </w:pPr>
            <w:r w:rsidRPr="0051519C">
              <w:rPr>
                <w:color w:val="auto"/>
                <w:szCs w:val="22"/>
              </w:rPr>
              <w:t>To work in a progressive and challenging environment</w:t>
            </w:r>
            <w:r w:rsidR="00D8796F">
              <w:rPr>
                <w:color w:val="auto"/>
                <w:szCs w:val="22"/>
              </w:rPr>
              <w:t xml:space="preserve"> of sales and MARKETING,</w:t>
            </w:r>
            <w:r w:rsidRPr="0051519C">
              <w:rPr>
                <w:color w:val="auto"/>
                <w:szCs w:val="22"/>
              </w:rPr>
              <w:t xml:space="preserve"> where I can use my skills and potential to the best and utilize them to accelerate in my organizational and professional growth.</w:t>
            </w:r>
          </w:p>
        </w:tc>
      </w:tr>
      <w:tr w:rsidR="002C42BC" w:rsidRPr="0051519C" w:rsidTr="00A07A3D">
        <w:trPr>
          <w:gridAfter w:val="1"/>
          <w:wAfter w:w="323" w:type="dxa"/>
          <w:trHeight w:val="1313"/>
        </w:trPr>
        <w:tc>
          <w:tcPr>
            <w:cnfStyle w:val="001000000000"/>
            <w:tcW w:w="1836" w:type="dxa"/>
          </w:tcPr>
          <w:p w:rsidR="00D8796F" w:rsidRDefault="00D8796F" w:rsidP="00304B82">
            <w:pPr>
              <w:pStyle w:val="Heading1"/>
              <w:ind w:left="0"/>
              <w:jc w:val="left"/>
              <w:outlineLvl w:val="0"/>
              <w:rPr>
                <w:color w:val="auto"/>
                <w:sz w:val="24"/>
                <w:szCs w:val="24"/>
              </w:rPr>
            </w:pPr>
          </w:p>
          <w:p w:rsidR="002C42BC" w:rsidRPr="0051519C" w:rsidRDefault="00414819" w:rsidP="00304B82">
            <w:pPr>
              <w:pStyle w:val="Heading1"/>
              <w:ind w:left="0"/>
              <w:jc w:val="left"/>
              <w:outlineLvl w:val="0"/>
              <w:rPr>
                <w:color w:val="auto"/>
                <w:sz w:val="24"/>
                <w:szCs w:val="24"/>
              </w:rPr>
            </w:pPr>
            <w:r w:rsidRPr="0051519C">
              <w:rPr>
                <w:color w:val="auto"/>
                <w:sz w:val="24"/>
                <w:szCs w:val="24"/>
              </w:rPr>
              <w:t>Skills &amp; Abilities</w:t>
            </w:r>
          </w:p>
        </w:tc>
        <w:tc>
          <w:tcPr>
            <w:tcW w:w="20" w:type="dxa"/>
          </w:tcPr>
          <w:p w:rsidR="002C42BC" w:rsidRPr="0051519C" w:rsidRDefault="002C42BC">
            <w:pPr>
              <w:cnfStyle w:val="000000000000"/>
              <w:rPr>
                <w:color w:val="auto"/>
              </w:rPr>
            </w:pPr>
          </w:p>
        </w:tc>
        <w:tc>
          <w:tcPr>
            <w:tcW w:w="8310" w:type="dxa"/>
            <w:gridSpan w:val="3"/>
          </w:tcPr>
          <w:p w:rsidR="002C42BC" w:rsidRPr="00973B80" w:rsidRDefault="00643244" w:rsidP="00D8796F">
            <w:pPr>
              <w:pStyle w:val="ResumeText"/>
              <w:spacing w:after="720"/>
              <w:ind w:left="0"/>
              <w:cnfStyle w:val="000000000000"/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</w:pPr>
            <w:r w:rsidRPr="00994087">
              <w:rPr>
                <w:color w:val="auto"/>
                <w:sz w:val="22"/>
                <w:szCs w:val="22"/>
              </w:rPr>
              <w:t xml:space="preserve">Good Communication Skills, </w:t>
            </w:r>
            <w:r w:rsidR="00994087" w:rsidRPr="00994087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Ability to work to tight deadlines and multi-task. Ability to work in</w:t>
            </w:r>
            <w:r w:rsidR="00D534DF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a fast paced</w:t>
            </w:r>
            <w:r w:rsidR="00994087" w:rsidRPr="00994087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environment.</w:t>
            </w:r>
            <w:r w:rsidR="00FD14D6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r w:rsidR="00973B80" w:rsidRPr="00973B80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Accountable professional with proven track record of success in high-pressure sales </w:t>
            </w:r>
            <w:r w:rsidR="00973B80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and marketing </w:t>
            </w:r>
            <w:r w:rsidR="00973B80" w:rsidRPr="00973B80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environment</w:t>
            </w:r>
            <w:r w:rsidR="00994087" w:rsidRPr="00994087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 xml:space="preserve"> A strategic thinker and observer possessing problem solving, planning, communication and client servicing skills</w:t>
            </w:r>
            <w:r w:rsidR="00973B80">
              <w:rPr>
                <w:rFonts w:cs="Arial"/>
                <w:color w:val="222222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2C42BC" w:rsidRPr="0051519C" w:rsidTr="00A87089">
        <w:trPr>
          <w:gridAfter w:val="1"/>
          <w:wAfter w:w="323" w:type="dxa"/>
          <w:trHeight w:val="2433"/>
        </w:trPr>
        <w:tc>
          <w:tcPr>
            <w:cnfStyle w:val="001000000000"/>
            <w:tcW w:w="1836" w:type="dxa"/>
          </w:tcPr>
          <w:p w:rsidR="002C42BC" w:rsidRPr="0051519C" w:rsidRDefault="00414819" w:rsidP="004406CB">
            <w:pPr>
              <w:pStyle w:val="Heading1"/>
              <w:spacing w:before="120"/>
              <w:jc w:val="left"/>
              <w:outlineLvl w:val="0"/>
              <w:rPr>
                <w:color w:val="auto"/>
                <w:sz w:val="24"/>
                <w:szCs w:val="24"/>
              </w:rPr>
            </w:pPr>
            <w:r w:rsidRPr="0051519C">
              <w:rPr>
                <w:color w:val="auto"/>
                <w:sz w:val="24"/>
                <w:szCs w:val="24"/>
              </w:rPr>
              <w:t>Experience</w:t>
            </w:r>
          </w:p>
        </w:tc>
        <w:tc>
          <w:tcPr>
            <w:tcW w:w="20" w:type="dxa"/>
          </w:tcPr>
          <w:p w:rsidR="002C42BC" w:rsidRPr="0051519C" w:rsidRDefault="002C42BC" w:rsidP="004406CB">
            <w:pPr>
              <w:spacing w:before="120"/>
              <w:cnfStyle w:val="000000000000"/>
              <w:rPr>
                <w:color w:val="auto"/>
              </w:rPr>
            </w:pPr>
          </w:p>
          <w:p w:rsidR="002072FF" w:rsidRPr="0051519C" w:rsidRDefault="002072FF" w:rsidP="004406CB">
            <w:pPr>
              <w:spacing w:before="120"/>
              <w:cnfStyle w:val="000000000000"/>
              <w:rPr>
                <w:color w:val="auto"/>
              </w:rPr>
            </w:pPr>
          </w:p>
        </w:tc>
        <w:tc>
          <w:tcPr>
            <w:tcW w:w="8310" w:type="dxa"/>
            <w:gridSpan w:val="3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kern w:val="0"/>
                <w:lang w:eastAsia="en-US" w:bidi="en-US"/>
              </w:rPr>
              <w:id w:val="1436861535"/>
            </w:sdtPr>
            <w:sdtEndPr>
              <w:rPr>
                <w:rFonts w:ascii="Century Schoolbook" w:hAnsi="Century Schoolbook" w:cs="Times New Roman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auto"/>
                    <w:kern w:val="0"/>
                    <w:lang w:eastAsia="en-US" w:bidi="en-US"/>
                  </w:rPr>
                  <w:id w:val="221802691"/>
                </w:sdtPr>
                <w:sdtEndPr>
                  <w:rPr>
                    <w:rFonts w:ascii="Century Schoolbook" w:hAnsi="Century Schoolbook" w:cs="Times New Roman"/>
                  </w:rPr>
                </w:sdtEndPr>
                <w:sdtContent>
                  <w:p w:rsidR="002072FF" w:rsidRDefault="005760CD" w:rsidP="004406CB">
                    <w:pPr>
                      <w:pStyle w:val="Heading2"/>
                      <w:spacing w:before="120" w:line="360" w:lineRule="auto"/>
                      <w:outlineLvl w:val="1"/>
                      <w:cnfStyle w:val="000000000000"/>
                      <w:rPr>
                        <w:rFonts w:asciiTheme="minorHAnsi" w:eastAsiaTheme="minorEastAsia" w:hAnsiTheme="minorHAnsi" w:cstheme="minorBidi"/>
                        <w:caps w:val="0"/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caps w:val="0"/>
                        <w:color w:val="auto"/>
                        <w:sz w:val="22"/>
                        <w:szCs w:val="22"/>
                      </w:rPr>
                      <w:t>Total Experience</w:t>
                    </w:r>
                    <w:r w:rsidR="00974EB0">
                      <w:rPr>
                        <w:rFonts w:asciiTheme="minorHAnsi" w:eastAsiaTheme="minorEastAsia" w:hAnsiTheme="minorHAnsi" w:cstheme="minorBidi"/>
                        <w:caps w:val="0"/>
                        <w:color w:val="auto"/>
                        <w:sz w:val="22"/>
                        <w:szCs w:val="22"/>
                      </w:rPr>
                      <w:t>:  3 Years 10</w:t>
                    </w:r>
                    <w:r w:rsidR="00F84BCB">
                      <w:rPr>
                        <w:rFonts w:asciiTheme="minorHAnsi" w:eastAsiaTheme="minorEastAsia" w:hAnsiTheme="minorHAnsi" w:cstheme="minorBidi"/>
                        <w:caps w:val="0"/>
                        <w:color w:val="auto"/>
                        <w:sz w:val="22"/>
                        <w:szCs w:val="22"/>
                      </w:rPr>
                      <w:t xml:space="preserve"> </w:t>
                    </w:r>
                    <w:r w:rsidR="00B70425" w:rsidRPr="0051519C">
                      <w:rPr>
                        <w:rFonts w:asciiTheme="minorHAnsi" w:eastAsiaTheme="minorEastAsia" w:hAnsiTheme="minorHAnsi" w:cstheme="minorBidi"/>
                        <w:caps w:val="0"/>
                        <w:color w:val="auto"/>
                        <w:sz w:val="22"/>
                        <w:szCs w:val="22"/>
                      </w:rPr>
                      <w:t>Months</w:t>
                    </w:r>
                  </w:p>
                  <w:p w:rsidR="00CA220D" w:rsidRPr="00552F61" w:rsidRDefault="00CA220D" w:rsidP="00CA220D">
                    <w:pPr>
                      <w:pStyle w:val="Heading2"/>
                      <w:numPr>
                        <w:ilvl w:val="0"/>
                        <w:numId w:val="4"/>
                      </w:numPr>
                      <w:spacing w:before="120" w:after="0"/>
                      <w:outlineLvl w:val="1"/>
                      <w:cnfStyle w:val="000000000000"/>
                      <w:rPr>
                        <w:color w:val="auto"/>
                        <w:sz w:val="24"/>
                        <w:szCs w:val="24"/>
                      </w:rPr>
                    </w:pPr>
                    <w:r>
                      <w:rPr>
                        <w:color w:val="auto"/>
                        <w:sz w:val="24"/>
                        <w:szCs w:val="24"/>
                      </w:rPr>
                      <w:t>TSL Marketing. (22</w:t>
                    </w:r>
                    <w:r w:rsidRPr="00CA220D">
                      <w:rPr>
                        <w:color w:val="auto"/>
                        <w:sz w:val="24"/>
                        <w:szCs w:val="24"/>
                        <w:vertAlign w:val="superscript"/>
                      </w:rPr>
                      <w:t>nd</w:t>
                    </w:r>
                    <w:r w:rsidR="00E634A5">
                      <w:rPr>
                        <w:color w:val="auto"/>
                        <w:sz w:val="24"/>
                        <w:szCs w:val="24"/>
                      </w:rPr>
                      <w:t xml:space="preserve"> Dec 2015</w:t>
                    </w:r>
                    <w:r>
                      <w:rPr>
                        <w:color w:val="auto"/>
                        <w:sz w:val="24"/>
                        <w:szCs w:val="24"/>
                      </w:rPr>
                      <w:t xml:space="preserve"> to till Date)</w:t>
                    </w:r>
                  </w:p>
                  <w:p w:rsidR="00CA220D" w:rsidRPr="00FA45E1" w:rsidRDefault="00FD14D6" w:rsidP="00CA220D">
                    <w:pPr>
                      <w:numPr>
                        <w:ilvl w:val="0"/>
                        <w:numId w:val="1"/>
                      </w:numPr>
                      <w:spacing w:before="120" w:after="40" w:line="276" w:lineRule="auto"/>
                      <w:cnfStyle w:val="000000000000"/>
                      <w:rPr>
                        <w:color w:val="auto"/>
                        <w:sz w:val="24"/>
                        <w:szCs w:val="24"/>
                      </w:rPr>
                    </w:pPr>
                    <w:r w:rsidRPr="0051519C">
                      <w:rPr>
                        <w:b/>
                        <w:color w:val="auto"/>
                        <w:sz w:val="22"/>
                        <w:szCs w:val="22"/>
                      </w:rPr>
                      <w:t>Designation</w:t>
                    </w:r>
                    <w:r w:rsidRPr="0051519C">
                      <w:rPr>
                        <w:color w:val="auto"/>
                        <w:sz w:val="22"/>
                        <w:szCs w:val="22"/>
                      </w:rPr>
                      <w:t>:</w:t>
                    </w:r>
                    <w:r>
                      <w:rPr>
                        <w:color w:val="auto"/>
                        <w:sz w:val="24"/>
                        <w:szCs w:val="24"/>
                        <w:u w:val="single"/>
                      </w:rPr>
                      <w:t xml:space="preserve"> Business</w:t>
                    </w:r>
                    <w:r w:rsidR="00F84BCB">
                      <w:rPr>
                        <w:color w:val="auto"/>
                        <w:sz w:val="24"/>
                        <w:szCs w:val="24"/>
                        <w:u w:val="single"/>
                      </w:rPr>
                      <w:t xml:space="preserve"> Development </w:t>
                    </w:r>
                    <w:r w:rsidR="00E634A5">
                      <w:rPr>
                        <w:color w:val="auto"/>
                        <w:sz w:val="24"/>
                        <w:szCs w:val="24"/>
                        <w:u w:val="single"/>
                      </w:rPr>
                      <w:t>Specialist</w:t>
                    </w:r>
                  </w:p>
                  <w:p w:rsidR="00CA220D" w:rsidRPr="00CA220D" w:rsidRDefault="00CA220D" w:rsidP="00CA220D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  <w:rPr>
                        <w:u w:val="single"/>
                      </w:rPr>
                    </w:pPr>
                    <w:r w:rsidRPr="00CA220D">
                      <w:rPr>
                        <w:b/>
                        <w:u w:val="single"/>
                      </w:rPr>
                      <w:t>Job Profile</w:t>
                    </w:r>
                    <w:r w:rsidRPr="00CA220D">
                      <w:rPr>
                        <w:u w:val="single"/>
                      </w:rPr>
                      <w:t xml:space="preserve">:  </w:t>
                    </w:r>
                  </w:p>
                  <w:p w:rsidR="00CA220D" w:rsidRDefault="00CA220D" w:rsidP="00CA220D">
                    <w:pPr>
                      <w:ind w:left="360"/>
                      <w:cnfStyle w:val="000000000000"/>
                    </w:pPr>
                  </w:p>
                  <w:p w:rsidR="00F84BCB" w:rsidRPr="00B63D2C" w:rsidRDefault="00F84BCB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  <w:t>Researching organizations and individuals online (especially on social media) to identify new leads and potential new markets</w:t>
                    </w:r>
                  </w:p>
                  <w:p w:rsidR="00FD14D6" w:rsidRPr="00B63D2C" w:rsidRDefault="00FD14D6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Responsible for Business generation</w:t>
                    </w:r>
                    <w:r w:rsidRPr="00B63D2C">
                      <w:rPr>
                        <w:rStyle w:val="apple-converted-space"/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,</w:t>
                    </w:r>
                    <w:r w:rsidRPr="00B63D2C">
                      <w:rPr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 xml:space="preserve"> Promotional Activities,</w:t>
                    </w:r>
                    <w:r w:rsidRPr="00B63D2C">
                      <w:rPr>
                        <w:rStyle w:val="apple-converted-space"/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 xml:space="preserve"> </w:t>
                    </w:r>
                    <w:r w:rsidRPr="00B63D2C">
                      <w:rPr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Data generation</w:t>
                    </w:r>
                    <w:r w:rsidRPr="00B63D2C">
                      <w:rPr>
                        <w:rStyle w:val="apple-converted-space"/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 </w:t>
                    </w:r>
                  </w:p>
                  <w:p w:rsidR="00FD14D6" w:rsidRPr="00B63D2C" w:rsidRDefault="00FD14D6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rStyle w:val="apple-converted-space"/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Strategic Counseling of products to draw targeted audience</w:t>
                    </w:r>
                    <w:r w:rsidRPr="00B63D2C">
                      <w:rPr>
                        <w:rStyle w:val="apple-converted-space"/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 </w:t>
                    </w:r>
                  </w:p>
                  <w:p w:rsidR="00FD14D6" w:rsidRPr="00B63D2C" w:rsidRDefault="00FD14D6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Manage first level presentation.</w:t>
                    </w:r>
                  </w:p>
                  <w:p w:rsidR="00F84BCB" w:rsidRPr="00B63D2C" w:rsidRDefault="00F84BCB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  <w:t>Researching the needs of other companies and learning who makes decisions about purchasing</w:t>
                    </w:r>
                  </w:p>
                  <w:p w:rsidR="00F84BCB" w:rsidRPr="00B63D2C" w:rsidRDefault="00F84BCB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  <w:t>Contacting potential clients via email or phone to establish rapport and set up meetings</w:t>
                    </w:r>
                  </w:p>
                  <w:p w:rsidR="00F84BCB" w:rsidRPr="00B63D2C" w:rsidRDefault="00F84BCB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  <w:t>Planning and overseeing new marketing initiatives</w:t>
                    </w:r>
                  </w:p>
                  <w:p w:rsidR="00F84BCB" w:rsidRPr="00B63D2C" w:rsidRDefault="00F84BCB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  <w:t>Attending conferences, meetings, and industry events</w:t>
                    </w:r>
                  </w:p>
                  <w:p w:rsidR="00FD14D6" w:rsidRPr="00B63D2C" w:rsidRDefault="00FD14D6" w:rsidP="00F84BCB">
                    <w:pPr>
                      <w:numPr>
                        <w:ilvl w:val="0"/>
                        <w:numId w:val="25"/>
                      </w:numPr>
                      <w:shd w:val="clear" w:color="auto" w:fill="FFFFFF"/>
                      <w:spacing w:before="0" w:line="319" w:lineRule="atLeast"/>
                      <w:cnfStyle w:val="000000000000"/>
                      <w:rPr>
                        <w:color w:val="auto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B63D2C">
                      <w:rPr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Maintain and expand our database of prospects</w:t>
                    </w:r>
                    <w:r w:rsidRPr="00B63D2C">
                      <w:rPr>
                        <w:rStyle w:val="apple-converted-space"/>
                        <w:rFonts w:cs="Arial"/>
                        <w:color w:val="222222"/>
                        <w:sz w:val="22"/>
                        <w:szCs w:val="22"/>
                        <w:shd w:val="clear" w:color="auto" w:fill="FFFFFF"/>
                      </w:rPr>
                      <w:t> </w:t>
                    </w:r>
                  </w:p>
                  <w:p w:rsidR="001A4420" w:rsidRPr="00FD14D6" w:rsidRDefault="001A4420" w:rsidP="00CA220D">
                    <w:pPr>
                      <w:cnfStyle w:val="000000000000"/>
                    </w:pPr>
                  </w:p>
                  <w:p w:rsidR="00FA45E1" w:rsidRPr="00CA220D" w:rsidRDefault="004C4306" w:rsidP="00CA220D">
                    <w:pPr>
                      <w:pStyle w:val="Heading2"/>
                      <w:numPr>
                        <w:ilvl w:val="0"/>
                        <w:numId w:val="4"/>
                      </w:numPr>
                      <w:spacing w:before="120" w:after="0"/>
                      <w:outlineLvl w:val="1"/>
                      <w:cnfStyle w:val="000000000000"/>
                      <w:rPr>
                        <w:color w:val="auto"/>
                        <w:sz w:val="24"/>
                        <w:szCs w:val="24"/>
                      </w:rPr>
                    </w:pPr>
                    <w:r w:rsidRPr="00CA220D">
                      <w:rPr>
                        <w:color w:val="auto"/>
                        <w:sz w:val="24"/>
                        <w:szCs w:val="24"/>
                      </w:rPr>
                      <w:t>Tech Mahindra business services</w:t>
                    </w:r>
                    <w:r w:rsidR="00FA45E1" w:rsidRPr="00CA220D">
                      <w:rPr>
                        <w:rFonts w:asciiTheme="minorHAnsi" w:eastAsiaTheme="minorHAnsi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</w:rPr>
                      <w:t>.</w:t>
                    </w:r>
                    <w:r w:rsidR="00552F61" w:rsidRPr="001A4420">
                      <w:rPr>
                        <w:color w:val="auto"/>
                        <w:sz w:val="24"/>
                        <w:szCs w:val="24"/>
                      </w:rPr>
                      <w:t>(</w:t>
                    </w:r>
                    <w:r w:rsidR="00D4307A" w:rsidRPr="001A4420">
                      <w:rPr>
                        <w:color w:val="auto"/>
                        <w:sz w:val="24"/>
                        <w:szCs w:val="24"/>
                      </w:rPr>
                      <w:t>3</w:t>
                    </w:r>
                    <w:r w:rsidR="00D4307A" w:rsidRPr="001A4420">
                      <w:rPr>
                        <w:color w:val="auto"/>
                        <w:sz w:val="24"/>
                        <w:szCs w:val="24"/>
                        <w:vertAlign w:val="superscript"/>
                      </w:rPr>
                      <w:t>rd</w:t>
                    </w:r>
                    <w:r w:rsidRPr="001A4420">
                      <w:rPr>
                        <w:color w:val="auto"/>
                        <w:sz w:val="24"/>
                        <w:szCs w:val="24"/>
                      </w:rPr>
                      <w:t>April</w:t>
                    </w:r>
                    <w:r w:rsidR="00D4307A" w:rsidRPr="001A4420">
                      <w:rPr>
                        <w:color w:val="auto"/>
                        <w:sz w:val="24"/>
                        <w:szCs w:val="24"/>
                      </w:rPr>
                      <w:t xml:space="preserve"> 2014 to 9</w:t>
                    </w:r>
                    <w:r w:rsidR="00D4307A" w:rsidRPr="001A4420">
                      <w:rPr>
                        <w:color w:val="auto"/>
                        <w:sz w:val="24"/>
                        <w:szCs w:val="24"/>
                        <w:vertAlign w:val="superscript"/>
                      </w:rPr>
                      <w:t>th</w:t>
                    </w:r>
                    <w:r w:rsidR="00D4307A" w:rsidRPr="001A4420">
                      <w:rPr>
                        <w:color w:val="auto"/>
                        <w:sz w:val="24"/>
                        <w:szCs w:val="24"/>
                      </w:rPr>
                      <w:t>Aug 2015</w:t>
                    </w:r>
                    <w:r w:rsidR="00552F61" w:rsidRPr="001A4420">
                      <w:rPr>
                        <w:color w:val="auto"/>
                        <w:sz w:val="24"/>
                        <w:szCs w:val="24"/>
                      </w:rPr>
                      <w:t>)</w:t>
                    </w:r>
                  </w:p>
                  <w:p w:rsidR="00FA45E1" w:rsidRPr="00FA45E1" w:rsidRDefault="00FD14D6" w:rsidP="00FA45E1">
                    <w:pPr>
                      <w:numPr>
                        <w:ilvl w:val="0"/>
                        <w:numId w:val="1"/>
                      </w:numPr>
                      <w:spacing w:before="120" w:after="40" w:line="276" w:lineRule="auto"/>
                      <w:cnfStyle w:val="000000000000"/>
                      <w:rPr>
                        <w:color w:val="auto"/>
                        <w:sz w:val="24"/>
                        <w:szCs w:val="24"/>
                      </w:rPr>
                    </w:pPr>
                    <w:r w:rsidRPr="0051519C">
                      <w:rPr>
                        <w:b/>
                        <w:color w:val="auto"/>
                        <w:sz w:val="22"/>
                        <w:szCs w:val="22"/>
                      </w:rPr>
                      <w:t>Designation</w:t>
                    </w:r>
                    <w:r w:rsidRPr="0051519C">
                      <w:rPr>
                        <w:color w:val="auto"/>
                        <w:sz w:val="22"/>
                        <w:szCs w:val="22"/>
                      </w:rPr>
                      <w:t>:</w:t>
                    </w:r>
                    <w:r>
                      <w:rPr>
                        <w:color w:val="auto"/>
                        <w:sz w:val="24"/>
                        <w:szCs w:val="24"/>
                        <w:u w:val="single"/>
                      </w:rPr>
                      <w:t xml:space="preserve"> Financial</w:t>
                    </w:r>
                    <w:r w:rsidR="004C4306">
                      <w:rPr>
                        <w:color w:val="auto"/>
                        <w:sz w:val="24"/>
                        <w:szCs w:val="24"/>
                        <w:u w:val="single"/>
                      </w:rPr>
                      <w:t xml:space="preserve"> Advisor</w:t>
                    </w:r>
                  </w:p>
                  <w:p w:rsidR="00FB695F" w:rsidRDefault="00474CEA" w:rsidP="007810C2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  <w:rPr>
                        <w:u w:val="single"/>
                      </w:rPr>
                    </w:pPr>
                    <w:r w:rsidRPr="00CA220D">
                      <w:rPr>
                        <w:b/>
                        <w:u w:val="single"/>
                      </w:rPr>
                      <w:t>Job Profile</w:t>
                    </w:r>
                    <w:r w:rsidR="007810C2" w:rsidRPr="00CA220D">
                      <w:rPr>
                        <w:u w:val="single"/>
                      </w:rPr>
                      <w:t xml:space="preserve">:  </w:t>
                    </w:r>
                  </w:p>
                  <w:p w:rsidR="00CA220D" w:rsidRPr="00CA220D" w:rsidRDefault="00CA220D" w:rsidP="00CA220D">
                    <w:pPr>
                      <w:pStyle w:val="ListParagraph"/>
                      <w:spacing w:after="0" w:line="240" w:lineRule="auto"/>
                      <w:cnfStyle w:val="000000000000"/>
                      <w:rPr>
                        <w:u w:val="single"/>
                      </w:rPr>
                    </w:pPr>
                  </w:p>
                  <w:p w:rsidR="00920210" w:rsidRDefault="008B2DA4" w:rsidP="00D8796F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t>O</w:t>
                    </w:r>
                    <w:r w:rsidR="0043504D">
                      <w:t>utcall</w:t>
                    </w:r>
                    <w:r w:rsidR="00216A89">
                      <w:t xml:space="preserve"> the existing customer </w:t>
                    </w:r>
                    <w:r w:rsidR="00D22E8C">
                      <w:t>to sell</w:t>
                    </w:r>
                    <w:r w:rsidR="00216A89">
                      <w:t xml:space="preserve"> a new postpaid</w:t>
                    </w:r>
                    <w:r w:rsidR="00FD14D6">
                      <w:t xml:space="preserve"> </w:t>
                    </w:r>
                    <w:r w:rsidR="00D22E8C">
                      <w:t>phone</w:t>
                    </w:r>
                    <w:r>
                      <w:t>.</w:t>
                    </w:r>
                  </w:p>
                  <w:p w:rsidR="00920210" w:rsidRDefault="00920210" w:rsidP="00973B80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t>Responsible for marketing of different level of phones along with different postpaid plan.</w:t>
                    </w:r>
                  </w:p>
                  <w:p w:rsidR="00FD14D6" w:rsidRDefault="00FD14D6" w:rsidP="00FD14D6">
                    <w:pPr>
                      <w:pStyle w:val="ListParagraph"/>
                      <w:spacing w:after="0" w:line="240" w:lineRule="auto"/>
                      <w:cnfStyle w:val="000000000000"/>
                    </w:pPr>
                  </w:p>
                  <w:p w:rsidR="00216A89" w:rsidRDefault="00216A89" w:rsidP="00973B80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lastRenderedPageBreak/>
                      <w:t xml:space="preserve">Check the </w:t>
                    </w:r>
                    <w:r w:rsidR="00027DE7">
                      <w:t>customer’s</w:t>
                    </w:r>
                    <w:r w:rsidR="00920210">
                      <w:t xml:space="preserve"> requirement and give a best postpaid</w:t>
                    </w:r>
                    <w:r>
                      <w:t xml:space="preserve"> plan with the different phone options.</w:t>
                    </w:r>
                  </w:p>
                  <w:p w:rsidR="00216A89" w:rsidRDefault="00216A89" w:rsidP="00973B80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t>Convince the customer to buy a product on a very first call.</w:t>
                    </w:r>
                  </w:p>
                  <w:p w:rsidR="00216A89" w:rsidRDefault="00216A89" w:rsidP="007810C2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t>Also act a collection executive if the customer has not paid their bill.</w:t>
                    </w:r>
                  </w:p>
                  <w:p w:rsidR="008B2DA4" w:rsidRDefault="008B2DA4" w:rsidP="00FB695F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t>Check the reason for delay in the payment.</w:t>
                    </w:r>
                  </w:p>
                  <w:p w:rsidR="00FB695F" w:rsidRDefault="008B2DA4" w:rsidP="00216A89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t xml:space="preserve">Educate the customer about the importance of paying the bill                 </w:t>
                    </w:r>
                  </w:p>
                  <w:p w:rsidR="00216A89" w:rsidRDefault="008B2DA4" w:rsidP="00216A89">
                    <w:pPr>
                      <w:pStyle w:val="ListParagraph"/>
                      <w:numPr>
                        <w:ilvl w:val="0"/>
                        <w:numId w:val="15"/>
                      </w:numPr>
                      <w:spacing w:after="0" w:line="240" w:lineRule="auto"/>
                      <w:cnfStyle w:val="000000000000"/>
                    </w:pPr>
                    <w:r>
                      <w:t>Make sure that customer pay the bill over the phone.</w:t>
                    </w:r>
                  </w:p>
                  <w:p w:rsidR="006002A1" w:rsidRDefault="008B2DA4" w:rsidP="00FB695F">
                    <w:pPr>
                      <w:pStyle w:val="ListParagraph"/>
                      <w:numPr>
                        <w:ilvl w:val="0"/>
                        <w:numId w:val="15"/>
                      </w:numPr>
                      <w:spacing w:after="0" w:line="240" w:lineRule="auto"/>
                      <w:cnfStyle w:val="000000000000"/>
                    </w:pPr>
                    <w:r>
                      <w:t>If customer cannot pay provide the</w:t>
                    </w:r>
                    <w:r w:rsidR="006002A1">
                      <w:t xml:space="preserve"> different</w:t>
                    </w:r>
                    <w:r>
                      <w:t xml:space="preserve"> payment </w:t>
                    </w:r>
                  </w:p>
                  <w:p w:rsidR="00216A89" w:rsidRDefault="009129F1" w:rsidP="00973B80">
                    <w:pPr>
                      <w:pStyle w:val="ListParagraph"/>
                      <w:spacing w:after="0" w:line="240" w:lineRule="auto"/>
                      <w:cnfStyle w:val="000000000000"/>
                    </w:pPr>
                    <w:r>
                      <w:t>arrangements by</w:t>
                    </w:r>
                    <w:r w:rsidR="006002A1">
                      <w:t xml:space="preserve"> agreeing the terms and conditions</w:t>
                    </w:r>
                    <w:r w:rsidR="00FD38A2">
                      <w:t>.</w:t>
                    </w:r>
                  </w:p>
                  <w:p w:rsidR="00216A89" w:rsidRDefault="00216A89" w:rsidP="00973B80">
                    <w:pPr>
                      <w:pStyle w:val="ListParagraph"/>
                      <w:numPr>
                        <w:ilvl w:val="0"/>
                        <w:numId w:val="19"/>
                      </w:numPr>
                      <w:spacing w:after="0" w:line="240" w:lineRule="auto"/>
                      <w:cnfStyle w:val="000000000000"/>
                    </w:pPr>
                    <w:r w:rsidRPr="00216A89">
                      <w:t>Identify and close opportunities for upgrades and growth</w:t>
                    </w:r>
                  </w:p>
                  <w:p w:rsidR="006002A1" w:rsidRDefault="006002A1" w:rsidP="00FB695F">
                    <w:pPr>
                      <w:pStyle w:val="ListParagraph"/>
                      <w:numPr>
                        <w:ilvl w:val="0"/>
                        <w:numId w:val="16"/>
                      </w:numPr>
                      <w:spacing w:after="0" w:line="240" w:lineRule="auto"/>
                      <w:cnfStyle w:val="000000000000"/>
                    </w:pPr>
                    <w:r>
                      <w:t>Also escalate any problem customer faces with the services</w:t>
                    </w:r>
                  </w:p>
                  <w:p w:rsidR="006002A1" w:rsidRDefault="006002A1" w:rsidP="008B2DA4">
                    <w:pPr>
                      <w:pStyle w:val="ListParagraph"/>
                      <w:spacing w:after="0" w:line="240" w:lineRule="auto"/>
                      <w:cnfStyle w:val="000000000000"/>
                    </w:pPr>
                    <w:r>
                      <w:t>it could be any issues to the respective departments.</w:t>
                    </w:r>
                  </w:p>
                  <w:p w:rsidR="009B3937" w:rsidRDefault="00264DA8" w:rsidP="00FB695F">
                    <w:pPr>
                      <w:pStyle w:val="ListParagraph"/>
                      <w:numPr>
                        <w:ilvl w:val="0"/>
                        <w:numId w:val="16"/>
                      </w:numPr>
                      <w:spacing w:after="0" w:line="240" w:lineRule="auto"/>
                      <w:cnfStyle w:val="000000000000"/>
                    </w:pPr>
                    <w:r>
                      <w:t>Suggest the customer proper resolution so that his account</w:t>
                    </w:r>
                  </w:p>
                  <w:p w:rsidR="0041082C" w:rsidRDefault="00264DA8" w:rsidP="0041082C">
                    <w:pPr>
                      <w:pStyle w:val="ListParagraph"/>
                      <w:spacing w:after="0" w:line="240" w:lineRule="auto"/>
                      <w:cnfStyle w:val="000000000000"/>
                    </w:pPr>
                    <w:r>
                      <w:t>should not come under collection department.</w:t>
                    </w:r>
                  </w:p>
                  <w:p w:rsidR="0041082C" w:rsidRDefault="0041082C" w:rsidP="0041082C">
                    <w:pPr>
                      <w:pStyle w:val="ListParagraph"/>
                      <w:numPr>
                        <w:ilvl w:val="0"/>
                        <w:numId w:val="16"/>
                      </w:numPr>
                      <w:spacing w:after="0" w:line="240" w:lineRule="auto"/>
                      <w:cnfStyle w:val="000000000000"/>
                    </w:pPr>
                    <w:r>
                      <w:t>Planning and check on work done of the sales targets.</w:t>
                    </w:r>
                  </w:p>
                  <w:p w:rsidR="0041082C" w:rsidRDefault="0041082C" w:rsidP="0041082C">
                    <w:pPr>
                      <w:pStyle w:val="ListParagraph"/>
                      <w:spacing w:after="0" w:line="240" w:lineRule="auto"/>
                      <w:ind w:left="750"/>
                      <w:cnfStyle w:val="000000000000"/>
                    </w:pPr>
                  </w:p>
                  <w:p w:rsidR="00D8796F" w:rsidRDefault="00D8796F" w:rsidP="00E01912">
                    <w:pPr>
                      <w:pStyle w:val="ListParagraph"/>
                      <w:spacing w:after="0" w:line="240" w:lineRule="auto"/>
                      <w:ind w:left="750"/>
                      <w:cnfStyle w:val="000000000000"/>
                    </w:pPr>
                  </w:p>
                  <w:p w:rsidR="003E30FF" w:rsidRPr="00D8796F" w:rsidRDefault="00713B25" w:rsidP="00D8796F">
                    <w:pPr>
                      <w:pStyle w:val="Heading2"/>
                      <w:numPr>
                        <w:ilvl w:val="0"/>
                        <w:numId w:val="4"/>
                      </w:numPr>
                      <w:spacing w:before="0" w:after="0"/>
                      <w:outlineLvl w:val="1"/>
                      <w:cnfStyle w:val="000000000000"/>
                      <w:rPr>
                        <w:color w:val="auto"/>
                        <w:sz w:val="24"/>
                        <w:szCs w:val="24"/>
                      </w:rPr>
                    </w:pPr>
                    <w:r w:rsidRPr="00D8796F">
                      <w:rPr>
                        <w:color w:val="auto"/>
                        <w:sz w:val="24"/>
                        <w:szCs w:val="24"/>
                      </w:rPr>
                      <w:t xml:space="preserve">Spirit 5 </w:t>
                    </w:r>
                    <w:r w:rsidR="002677CF" w:rsidRPr="00D8796F">
                      <w:rPr>
                        <w:color w:val="auto"/>
                        <w:sz w:val="24"/>
                        <w:szCs w:val="24"/>
                      </w:rPr>
                      <w:t>STUDIOUS (</w:t>
                    </w:r>
                    <w:r w:rsidR="005A2399" w:rsidRPr="00CA220D">
                      <w:rPr>
                        <w:color w:val="auto"/>
                        <w:sz w:val="24"/>
                        <w:szCs w:val="24"/>
                      </w:rPr>
                      <w:t>4</w:t>
                    </w:r>
                    <w:r w:rsidR="005A2399" w:rsidRPr="001A4420">
                      <w:rPr>
                        <w:color w:val="auto"/>
                        <w:sz w:val="24"/>
                        <w:szCs w:val="24"/>
                        <w:vertAlign w:val="superscript"/>
                      </w:rPr>
                      <w:t>th</w:t>
                    </w:r>
                    <w:r w:rsidR="005A2399" w:rsidRPr="00CA220D">
                      <w:rPr>
                        <w:color w:val="auto"/>
                        <w:sz w:val="24"/>
                        <w:szCs w:val="24"/>
                      </w:rPr>
                      <w:t>Feb 2013 to 23</w:t>
                    </w:r>
                    <w:r w:rsidR="005A2399" w:rsidRPr="001A4420">
                      <w:rPr>
                        <w:color w:val="auto"/>
                        <w:sz w:val="24"/>
                        <w:szCs w:val="24"/>
                        <w:vertAlign w:val="superscript"/>
                      </w:rPr>
                      <w:t>rd</w:t>
                    </w:r>
                    <w:r w:rsidR="005A2399" w:rsidRPr="00CA220D">
                      <w:rPr>
                        <w:color w:val="auto"/>
                        <w:sz w:val="24"/>
                        <w:szCs w:val="24"/>
                      </w:rPr>
                      <w:t>Aug 2013)</w:t>
                    </w:r>
                  </w:p>
                  <w:p w:rsidR="001A4420" w:rsidRPr="001A4420" w:rsidRDefault="001A4420" w:rsidP="001A4420">
                    <w:pPr>
                      <w:pStyle w:val="NoSpacing"/>
                      <w:ind w:left="720"/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</w:p>
                  <w:p w:rsidR="00304B82" w:rsidRPr="001A4420" w:rsidRDefault="00474CEA" w:rsidP="00304B82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  <w:u w:val="single"/>
                      </w:rPr>
                    </w:pPr>
                    <w:r w:rsidRPr="001A4420">
                      <w:rPr>
                        <w:b/>
                        <w:sz w:val="22"/>
                        <w:szCs w:val="22"/>
                        <w:u w:val="single"/>
                      </w:rPr>
                      <w:t>Job Profile</w:t>
                    </w:r>
                    <w:r w:rsidR="003E30FF" w:rsidRPr="001A4420">
                      <w:rPr>
                        <w:sz w:val="22"/>
                        <w:szCs w:val="22"/>
                        <w:u w:val="single"/>
                      </w:rPr>
                      <w:t xml:space="preserve">:  </w:t>
                    </w:r>
                  </w:p>
                  <w:p w:rsidR="00D22E8C" w:rsidRPr="00304B82" w:rsidRDefault="00D22E8C" w:rsidP="007E3444">
                    <w:pPr>
                      <w:pStyle w:val="NoSpacing"/>
                      <w:ind w:left="720"/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</w:p>
                  <w:p w:rsidR="00304B82" w:rsidRPr="00304B82" w:rsidRDefault="00552F61" w:rsidP="00304B82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Analyze software requirement and specification</w:t>
                    </w:r>
                    <w:r w:rsidR="00E24459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52F61" w:rsidRPr="002173D2" w:rsidRDefault="00552F61" w:rsidP="00552F61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Understanding Business requirements and converting them in to manual test cases</w:t>
                    </w:r>
                    <w:r w:rsidR="00E24459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52F61" w:rsidRPr="002173D2" w:rsidRDefault="00552F61" w:rsidP="00552F61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Closely working with Business Analysts to understand the Domain specific integrities</w:t>
                    </w:r>
                    <w:r w:rsidR="00E24459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52F61" w:rsidRPr="002173D2" w:rsidRDefault="00552F61" w:rsidP="00552F61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Test cases preparation, test case review</w:t>
                    </w:r>
                    <w:r w:rsidR="00E24459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52F61" w:rsidRPr="002173D2" w:rsidRDefault="00552F61" w:rsidP="00552F61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Logging defect in trello</w:t>
                    </w:r>
                    <w:r w:rsidR="00E24459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52F61" w:rsidRPr="002173D2" w:rsidRDefault="00552F61" w:rsidP="00552F61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Test case execution and generate test execution report</w:t>
                    </w:r>
                    <w:r w:rsidR="00E24459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52F61" w:rsidRPr="002173D2" w:rsidRDefault="00552F61" w:rsidP="00552F61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Preparing Defect log and doing root cause analysis during the testing and release.</w:t>
                    </w:r>
                  </w:p>
                  <w:p w:rsidR="00552F61" w:rsidRPr="002173D2" w:rsidRDefault="00552F61" w:rsidP="00552F61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Maintaining checklist for the defects and change requests</w:t>
                    </w:r>
                    <w:r w:rsidR="00E24459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304B82" w:rsidRDefault="00552F61" w:rsidP="00304B82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Maintenance of process related documents</w:t>
                    </w:r>
                    <w:r w:rsidR="00FD38A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304B82" w:rsidRPr="00304B82" w:rsidRDefault="00304B82" w:rsidP="00304B82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Client interaction for regular follow up and to discuss the regular progress of project</w:t>
                    </w:r>
                  </w:p>
                  <w:p w:rsidR="00CA220D" w:rsidRDefault="00CA220D" w:rsidP="00CA220D">
                    <w:pPr>
                      <w:pStyle w:val="Heading2"/>
                      <w:spacing w:before="120" w:after="0"/>
                      <w:ind w:left="360"/>
                      <w:outlineLvl w:val="1"/>
                      <w:cnfStyle w:val="000000000000"/>
                      <w:rPr>
                        <w:rFonts w:cstheme="majorHAnsi"/>
                        <w:sz w:val="22"/>
                        <w:szCs w:val="22"/>
                      </w:rPr>
                    </w:pPr>
                  </w:p>
                  <w:p w:rsidR="003E30FF" w:rsidRPr="001A4420" w:rsidRDefault="00E55B5E" w:rsidP="00CA220D">
                    <w:pPr>
                      <w:pStyle w:val="Heading2"/>
                      <w:numPr>
                        <w:ilvl w:val="0"/>
                        <w:numId w:val="4"/>
                      </w:numPr>
                      <w:spacing w:before="120" w:after="0"/>
                      <w:outlineLvl w:val="1"/>
                      <w:cnfStyle w:val="000000000000"/>
                      <w:rPr>
                        <w:color w:val="auto"/>
                        <w:sz w:val="24"/>
                        <w:szCs w:val="24"/>
                      </w:rPr>
                    </w:pPr>
                    <w:r w:rsidRPr="001A4420">
                      <w:rPr>
                        <w:color w:val="auto"/>
                        <w:sz w:val="24"/>
                        <w:szCs w:val="24"/>
                      </w:rPr>
                      <w:t>Activsoft IT Solutions Pvt Ltd. (7</w:t>
                    </w:r>
                    <w:r w:rsidRPr="001A4420">
                      <w:rPr>
                        <w:color w:val="auto"/>
                        <w:sz w:val="24"/>
                        <w:szCs w:val="24"/>
                        <w:vertAlign w:val="superscript"/>
                      </w:rPr>
                      <w:t>th</w:t>
                    </w:r>
                    <w:r w:rsidRPr="001A4420">
                      <w:rPr>
                        <w:color w:val="auto"/>
                        <w:sz w:val="24"/>
                        <w:szCs w:val="24"/>
                      </w:rPr>
                      <w:t>Feb 2012 to 31</w:t>
                    </w:r>
                    <w:r w:rsidRPr="001A4420">
                      <w:rPr>
                        <w:color w:val="auto"/>
                        <w:sz w:val="24"/>
                        <w:szCs w:val="24"/>
                        <w:vertAlign w:val="superscript"/>
                      </w:rPr>
                      <w:t>st</w:t>
                    </w:r>
                    <w:r w:rsidRPr="001A4420">
                      <w:rPr>
                        <w:color w:val="auto"/>
                        <w:sz w:val="24"/>
                        <w:szCs w:val="24"/>
                      </w:rPr>
                      <w:t>Jan 2013)</w:t>
                    </w:r>
                  </w:p>
                  <w:p w:rsidR="001A4420" w:rsidRPr="001A4420" w:rsidRDefault="001A4420" w:rsidP="001A4420">
                    <w:pPr>
                      <w:pStyle w:val="NoSpacing"/>
                      <w:ind w:left="720"/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</w:p>
                  <w:p w:rsidR="005A2399" w:rsidRPr="001A4420" w:rsidRDefault="00643244" w:rsidP="00C42C45">
                    <w:pPr>
                      <w:pStyle w:val="NoSpacing"/>
                      <w:numPr>
                        <w:ilvl w:val="0"/>
                        <w:numId w:val="24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  <w:u w:val="single"/>
                      </w:rPr>
                    </w:pPr>
                    <w:r w:rsidRPr="001A4420">
                      <w:rPr>
                        <w:b/>
                        <w:sz w:val="22"/>
                        <w:szCs w:val="22"/>
                        <w:u w:val="single"/>
                      </w:rPr>
                      <w:t>Job Profile</w:t>
                    </w:r>
                    <w:r w:rsidR="00AA301D" w:rsidRPr="001A4420">
                      <w:rPr>
                        <w:b/>
                        <w:sz w:val="22"/>
                        <w:szCs w:val="22"/>
                        <w:u w:val="single"/>
                      </w:rPr>
                      <w:t>:</w:t>
                    </w:r>
                  </w:p>
                  <w:p w:rsidR="00AA301D" w:rsidRPr="005A2399" w:rsidRDefault="00AA301D" w:rsidP="00AA301D">
                    <w:pPr>
                      <w:pStyle w:val="NoSpacing"/>
                      <w:ind w:left="720"/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</w:p>
                  <w:p w:rsidR="005A2399" w:rsidRPr="00552F61" w:rsidRDefault="005A2399" w:rsidP="005A2399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Analyze software requirement and specification</w:t>
                    </w:r>
                    <w:r w:rsidR="00C3183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A2399" w:rsidRPr="002173D2" w:rsidRDefault="005A2399" w:rsidP="005A2399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Understanding Business requirements and converting them in to manual test cases</w:t>
                    </w:r>
                    <w:r w:rsidR="00C3183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A2399" w:rsidRPr="002173D2" w:rsidRDefault="005A2399" w:rsidP="005A2399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Closely working with Business Analysts to understand the Domain specific integrities</w:t>
                    </w:r>
                    <w:r w:rsidR="00C3183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A2399" w:rsidRPr="0031732B" w:rsidRDefault="005A2399" w:rsidP="0031732B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Test cases preparation, test case review</w:t>
                    </w:r>
                    <w:r w:rsidR="00C3183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A2399" w:rsidRPr="002173D2" w:rsidRDefault="005A2399" w:rsidP="005A2399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Test case execution and generate test execution report</w:t>
                    </w:r>
                    <w:r w:rsidR="00C3183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A2399" w:rsidRPr="002173D2" w:rsidRDefault="005A2399" w:rsidP="005A2399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Preparing Defect log and doing root cause analysis during the testing and release.</w:t>
                    </w:r>
                  </w:p>
                  <w:p w:rsidR="005A2399" w:rsidRPr="002173D2" w:rsidRDefault="005A2399" w:rsidP="005A2399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Maintaining checklist for the defects and change requests</w:t>
                    </w:r>
                    <w:r w:rsidR="00C3183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5A2399" w:rsidRDefault="005A2399" w:rsidP="005A2399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 xml:space="preserve">Maintenance of process related </w:t>
                    </w:r>
                    <w:r w:rsidR="00D82B0B" w:rsidRPr="002173D2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documents</w:t>
                    </w:r>
                    <w:r w:rsidR="00D82B0B"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1B2F58" w:rsidRPr="001B2F58" w:rsidRDefault="001B2F58" w:rsidP="001B2F58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  <w:t>Client interaction for regular follow up and to discuss the regular progress of project.</w:t>
                    </w:r>
                  </w:p>
                  <w:p w:rsidR="00DE639F" w:rsidRDefault="00DE639F" w:rsidP="00DE639F">
                    <w:pPr>
                      <w:pStyle w:val="NoSpacing"/>
                      <w:ind w:left="360"/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</w:p>
                  <w:p w:rsidR="00FD14D6" w:rsidRDefault="00FD14D6" w:rsidP="00DE639F">
                    <w:pPr>
                      <w:pStyle w:val="NoSpacing"/>
                      <w:ind w:left="360"/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</w:p>
                  <w:p w:rsidR="00FD14D6" w:rsidRPr="002173D2" w:rsidRDefault="00FD14D6" w:rsidP="00DE639F">
                    <w:pPr>
                      <w:pStyle w:val="NoSpacing"/>
                      <w:ind w:left="360"/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</w:p>
                  <w:p w:rsidR="00D8796F" w:rsidRPr="001A4420" w:rsidRDefault="00AA301D" w:rsidP="00D8796F">
                    <w:pPr>
                      <w:pStyle w:val="ListParagraph"/>
                      <w:numPr>
                        <w:ilvl w:val="0"/>
                        <w:numId w:val="4"/>
                      </w:numPr>
                      <w:spacing w:before="120" w:after="40" w:line="240" w:lineRule="auto"/>
                      <w:cnfStyle w:val="000000000000"/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kern w:val="20"/>
                        <w:sz w:val="24"/>
                        <w:szCs w:val="24"/>
                        <w:lang w:eastAsia="ja-JP"/>
                      </w:rPr>
                    </w:pPr>
                    <w:r w:rsidRPr="001A4420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kern w:val="20"/>
                        <w:sz w:val="24"/>
                        <w:szCs w:val="24"/>
                        <w:lang w:eastAsia="ja-JP"/>
                      </w:rPr>
                      <w:lastRenderedPageBreak/>
                      <w:t>IBM (</w:t>
                    </w:r>
                    <w:r w:rsidR="00DE639F" w:rsidRPr="001A4420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kern w:val="20"/>
                        <w:sz w:val="24"/>
                        <w:szCs w:val="24"/>
                        <w:lang w:eastAsia="ja-JP"/>
                      </w:rPr>
                      <w:t>GPS). (22</w:t>
                    </w:r>
                    <w:r w:rsidR="001A4420" w:rsidRPr="001A4420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kern w:val="20"/>
                        <w:sz w:val="24"/>
                        <w:szCs w:val="24"/>
                        <w:vertAlign w:val="superscript"/>
                        <w:lang w:eastAsia="ja-JP"/>
                      </w:rPr>
                      <w:t>nd</w:t>
                    </w:r>
                    <w:r w:rsidR="00DE639F" w:rsidRPr="001A4420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kern w:val="20"/>
                        <w:sz w:val="24"/>
                        <w:szCs w:val="24"/>
                        <w:lang w:eastAsia="ja-JP"/>
                      </w:rPr>
                      <w:t>Dec 2010 to</w:t>
                    </w:r>
                    <w:r w:rsidR="001A4420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kern w:val="20"/>
                        <w:sz w:val="24"/>
                        <w:szCs w:val="24"/>
                        <w:lang w:eastAsia="ja-JP"/>
                      </w:rPr>
                      <w:t xml:space="preserve"> 2</w:t>
                    </w:r>
                    <w:r w:rsidR="001A4420" w:rsidRPr="001A4420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kern w:val="20"/>
                        <w:sz w:val="24"/>
                        <w:szCs w:val="24"/>
                        <w:vertAlign w:val="superscript"/>
                        <w:lang w:eastAsia="ja-JP"/>
                      </w:rPr>
                      <w:t>nd</w:t>
                    </w:r>
                    <w:r w:rsidR="00DE639F" w:rsidRPr="001A4420">
                      <w:rPr>
                        <w:rFonts w:asciiTheme="majorHAnsi" w:eastAsiaTheme="majorEastAsia" w:hAnsiTheme="majorHAnsi" w:cstheme="majorBidi"/>
                        <w:b/>
                        <w:bCs/>
                        <w:caps/>
                        <w:kern w:val="20"/>
                        <w:sz w:val="24"/>
                        <w:szCs w:val="24"/>
                        <w:lang w:eastAsia="ja-JP"/>
                      </w:rPr>
                      <w:t>Aug 2011)</w:t>
                    </w:r>
                  </w:p>
                  <w:p w:rsidR="00D8796F" w:rsidRPr="00DE639F" w:rsidRDefault="00D8796F" w:rsidP="00D8796F">
                    <w:pPr>
                      <w:pStyle w:val="ListParagraph"/>
                      <w:spacing w:before="120" w:after="40" w:line="240" w:lineRule="auto"/>
                      <w:cnfStyle w:val="000000000000"/>
                    </w:pPr>
                  </w:p>
                  <w:p w:rsidR="00F84BCB" w:rsidRPr="00FD14D6" w:rsidRDefault="00AA301D" w:rsidP="00FD14D6">
                    <w:pPr>
                      <w:pStyle w:val="NoSpacing"/>
                      <w:numPr>
                        <w:ilvl w:val="0"/>
                        <w:numId w:val="21"/>
                      </w:numPr>
                      <w:cnfStyle w:val="000000000000"/>
                      <w:rPr>
                        <w:rFonts w:ascii="Times New Roman" w:hAnsi="Times New Roman"/>
                        <w:b/>
                        <w:bCs/>
                        <w:sz w:val="22"/>
                        <w:szCs w:val="22"/>
                      </w:rPr>
                    </w:pPr>
                    <w:r w:rsidRPr="0051519C">
                      <w:rPr>
                        <w:b/>
                        <w:sz w:val="22"/>
                        <w:szCs w:val="22"/>
                      </w:rPr>
                      <w:t>Designation</w:t>
                    </w:r>
                    <w:r w:rsidR="00FD14D6" w:rsidRPr="0051519C">
                      <w:rPr>
                        <w:sz w:val="22"/>
                        <w:szCs w:val="22"/>
                      </w:rPr>
                      <w:t>:</w:t>
                    </w:r>
                    <w:r w:rsidR="00FD14D6" w:rsidRPr="002173D2">
                      <w:rPr>
                        <w:rFonts w:ascii="Times New Roman" w:hAnsi="Times New Roman"/>
                        <w:b/>
                        <w:bCs/>
                        <w:sz w:val="22"/>
                        <w:szCs w:val="22"/>
                      </w:rPr>
                      <w:t xml:space="preserve"> Technical</w:t>
                    </w:r>
                    <w:r w:rsidR="00DE639F" w:rsidRPr="002173D2">
                      <w:rPr>
                        <w:rFonts w:ascii="Times New Roman" w:hAnsi="Times New Roman"/>
                        <w:b/>
                        <w:bCs/>
                        <w:sz w:val="22"/>
                        <w:szCs w:val="22"/>
                      </w:rPr>
                      <w:t xml:space="preserve"> Support Consultant.</w:t>
                    </w:r>
                    <w:bookmarkStart w:id="0" w:name="_GoBack"/>
                    <w:bookmarkEnd w:id="0"/>
                  </w:p>
                  <w:p w:rsidR="00AA301D" w:rsidRPr="001A4420" w:rsidRDefault="00AA301D" w:rsidP="00AA301D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  <w:u w:val="single"/>
                      </w:rPr>
                    </w:pPr>
                    <w:r w:rsidRPr="001A4420">
                      <w:rPr>
                        <w:b/>
                        <w:sz w:val="22"/>
                        <w:szCs w:val="22"/>
                        <w:u w:val="single"/>
                      </w:rPr>
                      <w:t>Job Profile:</w:t>
                    </w:r>
                  </w:p>
                  <w:p w:rsidR="001A4420" w:rsidRPr="00AA301D" w:rsidRDefault="001A4420" w:rsidP="001A4420">
                    <w:pPr>
                      <w:pStyle w:val="NoSpacing"/>
                      <w:ind w:left="720"/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</w:p>
                  <w:p w:rsidR="00D74B2A" w:rsidRPr="00D74B2A" w:rsidRDefault="00CC7325" w:rsidP="00C42C45">
                    <w:pPr>
                      <w:pStyle w:val="NoSpacing"/>
                      <w:numPr>
                        <w:ilvl w:val="0"/>
                        <w:numId w:val="9"/>
                      </w:numPr>
                      <w:cnfStyle w:val="000000000000"/>
                      <w:rPr>
                        <w:rFonts w:ascii="Times New Roman" w:eastAsia="Times New Roman" w:hAnsi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t>Worked as a</w:t>
                    </w:r>
                    <w:r w:rsidR="00D74B2A" w:rsidRPr="00D74B2A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‘front-ending’ sales person for the inbound process and identify sales opportunities</w:t>
                    </w:r>
                    <w:r w:rsidR="00D74B2A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AA301D" w:rsidRDefault="00AA301D" w:rsidP="00AA301D">
                    <w:pPr>
                      <w:pStyle w:val="NoSpacing"/>
                      <w:numPr>
                        <w:ilvl w:val="0"/>
                        <w:numId w:val="11"/>
                      </w:numPr>
                      <w:cnfStyle w:val="00000000000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D74B2A">
                      <w:rPr>
                        <w:rFonts w:ascii="Times New Roman" w:hAnsi="Times New Roman"/>
                        <w:sz w:val="22"/>
                        <w:szCs w:val="22"/>
                      </w:rPr>
                      <w:t>Was responsible</w:t>
                    </w:r>
                    <w:r w:rsidRPr="002173D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for desktop troubleshooting and networking issues.</w:t>
                    </w:r>
                  </w:p>
                  <w:p w:rsidR="00920210" w:rsidRDefault="00920210" w:rsidP="00920210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t>Responsible for marketing of different level of  computer subscription.</w:t>
                    </w:r>
                  </w:p>
                  <w:p w:rsidR="00D8796F" w:rsidRPr="00920210" w:rsidRDefault="00D8796F" w:rsidP="00920210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40" w:lineRule="auto"/>
                      <w:cnfStyle w:val="000000000000"/>
                    </w:pPr>
                    <w:r>
                      <w:t xml:space="preserve">Also create </w:t>
                    </w:r>
                    <w:r w:rsidR="00474CEA">
                      <w:t>an opportunity</w:t>
                    </w:r>
                    <w:r>
                      <w:t xml:space="preserve"> to cross sell other products as well.</w:t>
                    </w:r>
                  </w:p>
                  <w:p w:rsidR="00AA301D" w:rsidRPr="002173D2" w:rsidRDefault="00216A89" w:rsidP="00AA301D">
                    <w:pPr>
                      <w:pStyle w:val="NoSpacing"/>
                      <w:numPr>
                        <w:ilvl w:val="0"/>
                        <w:numId w:val="11"/>
                      </w:numPr>
                      <w:cnfStyle w:val="00000000000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Was responsible </w:t>
                    </w:r>
                    <w:r w:rsidR="00D8796F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for </w:t>
                    </w:r>
                    <w:r w:rsidR="00D8796F" w:rsidRPr="002173D2">
                      <w:rPr>
                        <w:rFonts w:ascii="Times New Roman" w:hAnsi="Times New Roman"/>
                        <w:sz w:val="22"/>
                        <w:szCs w:val="22"/>
                      </w:rPr>
                      <w:t>selling</w:t>
                    </w:r>
                    <w:r w:rsidR="00AA301D" w:rsidRPr="002173D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of different series of system subscriptions.</w:t>
                    </w:r>
                  </w:p>
                  <w:p w:rsidR="00AA301D" w:rsidRPr="002173D2" w:rsidRDefault="00AA301D" w:rsidP="00AA301D">
                    <w:pPr>
                      <w:pStyle w:val="NoSpacing"/>
                      <w:numPr>
                        <w:ilvl w:val="0"/>
                        <w:numId w:val="11"/>
                      </w:numPr>
                      <w:cnfStyle w:val="00000000000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hAnsi="Times New Roman"/>
                        <w:sz w:val="22"/>
                        <w:szCs w:val="22"/>
                      </w:rPr>
                      <w:t>Kept regular follow up of data regarding client issues with network maintenance.</w:t>
                    </w:r>
                  </w:p>
                  <w:p w:rsidR="00AA301D" w:rsidRPr="002173D2" w:rsidRDefault="00AA301D" w:rsidP="00AA301D">
                    <w:pPr>
                      <w:pStyle w:val="NoSpacing"/>
                      <w:numPr>
                        <w:ilvl w:val="0"/>
                        <w:numId w:val="11"/>
                      </w:numPr>
                      <w:cnfStyle w:val="00000000000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hAnsi="Times New Roman"/>
                        <w:sz w:val="22"/>
                        <w:szCs w:val="22"/>
                      </w:rPr>
                      <w:t>Was responsible for maintaining diagnostics and removal of viruses.</w:t>
                    </w:r>
                  </w:p>
                  <w:p w:rsidR="007A5DAE" w:rsidRDefault="00AA301D" w:rsidP="0046223F">
                    <w:pPr>
                      <w:pStyle w:val="NoSpacing"/>
                      <w:numPr>
                        <w:ilvl w:val="0"/>
                        <w:numId w:val="11"/>
                      </w:numPr>
                      <w:cnfStyle w:val="00000000000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2173D2">
                      <w:rPr>
                        <w:rFonts w:ascii="Times New Roman" w:hAnsi="Times New Roman"/>
                        <w:sz w:val="22"/>
                        <w:szCs w:val="22"/>
                      </w:rPr>
                      <w:t>Provided system opt</w:t>
                    </w:r>
                    <w:r w:rsidR="0046223F">
                      <w:rPr>
                        <w:rFonts w:ascii="Times New Roman" w:hAnsi="Times New Roman"/>
                        <w:sz w:val="22"/>
                        <w:szCs w:val="22"/>
                      </w:rPr>
                      <w:t>imization through remote access.</w:t>
                    </w:r>
                  </w:p>
                  <w:p w:rsidR="0041082C" w:rsidRDefault="00D8796F" w:rsidP="0041082C">
                    <w:pPr>
                      <w:pStyle w:val="NoSpacing"/>
                      <w:numPr>
                        <w:ilvl w:val="0"/>
                        <w:numId w:val="11"/>
                      </w:numPr>
                      <w:cnfStyle w:val="00000000000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D8796F">
                      <w:rPr>
                        <w:rFonts w:ascii="Times New Roman" w:hAnsi="Times New Roman"/>
                        <w:sz w:val="22"/>
                        <w:szCs w:val="22"/>
                      </w:rPr>
                      <w:t>Discovered sales and marketing opportunities and worked closely with senior marketing director to raise sales total</w:t>
                    </w: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41082C" w:rsidRPr="0041082C" w:rsidRDefault="0041082C" w:rsidP="0041082C">
                    <w:pPr>
                      <w:pStyle w:val="NoSpacing"/>
                      <w:numPr>
                        <w:ilvl w:val="0"/>
                        <w:numId w:val="11"/>
                      </w:numPr>
                      <w:cnfStyle w:val="00000000000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41082C">
                      <w:rPr>
                        <w:rFonts w:ascii="Times New Roman" w:hAnsi="Times New Roman"/>
                        <w:sz w:val="22"/>
                        <w:szCs w:val="22"/>
                      </w:rPr>
                      <w:t>Provide regular feedback to senior management about marketplace and competitor activity</w:t>
                    </w:r>
                    <w:r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:rsidR="002C42BC" w:rsidRPr="0046223F" w:rsidRDefault="00D74B2A" w:rsidP="00D8796F">
                    <w:pPr>
                      <w:pStyle w:val="NoSpacing"/>
                      <w:numPr>
                        <w:ilvl w:val="0"/>
                        <w:numId w:val="11"/>
                      </w:numPr>
                      <w:cnfStyle w:val="00000000000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D74B2A">
                      <w:rPr>
                        <w:rFonts w:ascii="Times New Roman" w:hAnsi="Times New Roman"/>
                        <w:sz w:val="22"/>
                        <w:szCs w:val="22"/>
                      </w:rPr>
                      <w:t>Maintain high level of client satisfaction</w:t>
                    </w:r>
                    <w:r w:rsidR="00FD14D6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r w:rsidR="00BC65E0" w:rsidRPr="00BC65E0">
                      <w:rPr>
                        <w:rFonts w:ascii="Times New Roman" w:hAnsi="Times New Roman"/>
                        <w:sz w:val="22"/>
                        <w:szCs w:val="22"/>
                      </w:rPr>
                      <w:t>by keeping regular follow up</w:t>
                    </w:r>
                    <w:r w:rsidR="00BC65E0">
                      <w:rPr>
                        <w:rFonts w:ascii="Times New Roman" w:hAnsi="Times New Roman"/>
                      </w:rPr>
                      <w:t>.</w:t>
                    </w:r>
                  </w:p>
                </w:sdtContent>
              </w:sdt>
            </w:sdtContent>
          </w:sdt>
        </w:tc>
      </w:tr>
      <w:tr w:rsidR="002C42BC" w:rsidRPr="0051519C" w:rsidTr="00A87089">
        <w:trPr>
          <w:gridAfter w:val="1"/>
          <w:wAfter w:w="323" w:type="dxa"/>
          <w:trHeight w:val="2294"/>
        </w:trPr>
        <w:tc>
          <w:tcPr>
            <w:cnfStyle w:val="001000000000"/>
            <w:tcW w:w="1836" w:type="dxa"/>
          </w:tcPr>
          <w:p w:rsidR="004406CB" w:rsidRPr="0051519C" w:rsidRDefault="004406CB" w:rsidP="00540811">
            <w:pPr>
              <w:pStyle w:val="Heading1"/>
              <w:jc w:val="left"/>
              <w:outlineLvl w:val="0"/>
              <w:rPr>
                <w:color w:val="auto"/>
                <w:sz w:val="24"/>
                <w:szCs w:val="24"/>
              </w:rPr>
            </w:pPr>
          </w:p>
          <w:p w:rsidR="002C42BC" w:rsidRPr="0051519C" w:rsidRDefault="007106FB" w:rsidP="00540811">
            <w:pPr>
              <w:pStyle w:val="Heading1"/>
              <w:jc w:val="left"/>
              <w:outlineLvl w:val="0"/>
              <w:rPr>
                <w:color w:val="auto"/>
                <w:sz w:val="24"/>
                <w:szCs w:val="24"/>
              </w:rPr>
            </w:pPr>
            <w:r w:rsidRPr="0051519C">
              <w:rPr>
                <w:color w:val="auto"/>
                <w:sz w:val="24"/>
                <w:szCs w:val="24"/>
              </w:rPr>
              <w:t>Academic Credentials</w:t>
            </w:r>
          </w:p>
        </w:tc>
        <w:tc>
          <w:tcPr>
            <w:tcW w:w="20" w:type="dxa"/>
          </w:tcPr>
          <w:p w:rsidR="002C42BC" w:rsidRPr="0051519C" w:rsidRDefault="002C42BC" w:rsidP="00540811">
            <w:pPr>
              <w:cnfStyle w:val="000000000000"/>
              <w:rPr>
                <w:color w:val="auto"/>
              </w:rPr>
            </w:pPr>
          </w:p>
        </w:tc>
        <w:tc>
          <w:tcPr>
            <w:tcW w:w="8310" w:type="dxa"/>
            <w:gridSpan w:val="3"/>
          </w:tcPr>
          <w:tbl>
            <w:tblPr>
              <w:tblpPr w:leftFromText="180" w:rightFromText="180" w:vertAnchor="text" w:horzAnchor="margin" w:tblpY="204"/>
              <w:tblOverlap w:val="never"/>
              <w:tblW w:w="7662" w:type="dxa"/>
              <w:tblBorders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  <w:insideH w:val="single" w:sz="6" w:space="0" w:color="FFFFFF"/>
                <w:insideV w:val="single" w:sz="6" w:space="0" w:color="FFFFFF"/>
              </w:tblBorders>
              <w:tblLayout w:type="fixed"/>
              <w:tblLook w:val="04A0"/>
            </w:tblPr>
            <w:tblGrid>
              <w:gridCol w:w="3052"/>
              <w:gridCol w:w="2972"/>
              <w:gridCol w:w="268"/>
              <w:gridCol w:w="1370"/>
            </w:tblGrid>
            <w:tr w:rsidR="00540811" w:rsidRPr="0051519C" w:rsidTr="00A720BA">
              <w:trPr>
                <w:trHeight w:val="91"/>
              </w:trPr>
              <w:tc>
                <w:tcPr>
                  <w:tcW w:w="3052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643244" w:rsidRPr="0051519C" w:rsidRDefault="00804BA3" w:rsidP="00540811">
                  <w:pPr>
                    <w:rPr>
                      <w:rFonts w:eastAsia="Times New Roman" w:cs="Times New Roman"/>
                      <w:b/>
                      <w:color w:val="auto"/>
                      <w:sz w:val="22"/>
                      <w:szCs w:val="22"/>
                      <w:lang w:val="en-GB"/>
                    </w:rPr>
                  </w:pPr>
                  <w:r>
                    <w:rPr>
                      <w:b/>
                      <w:color w:val="auto"/>
                      <w:sz w:val="22"/>
                      <w:szCs w:val="22"/>
                    </w:rPr>
                    <w:t>B.E (E&amp;C)</w:t>
                  </w:r>
                </w:p>
              </w:tc>
              <w:tc>
                <w:tcPr>
                  <w:tcW w:w="2972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CF381E" w:rsidRPr="0051519C" w:rsidRDefault="00474CEA" w:rsidP="00540811">
                  <w:pPr>
                    <w:spacing w:before="0" w:after="0"/>
                    <w:rPr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  <w:t>MIET</w:t>
                  </w:r>
                  <w:r w:rsidRPr="0051519C">
                    <w:rPr>
                      <w:color w:val="auto"/>
                      <w:sz w:val="22"/>
                      <w:szCs w:val="22"/>
                    </w:rPr>
                    <w:t>, Gondia</w:t>
                  </w:r>
                </w:p>
                <w:p w:rsidR="00643244" w:rsidRPr="0051519C" w:rsidRDefault="00643244" w:rsidP="00540811">
                  <w:pPr>
                    <w:spacing w:before="0" w:after="0"/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(Nagpur University)</w:t>
                  </w:r>
                </w:p>
              </w:tc>
              <w:tc>
                <w:tcPr>
                  <w:tcW w:w="26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643244" w:rsidRPr="0051519C" w:rsidRDefault="00643244" w:rsidP="00540811">
                  <w:pP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</w:p>
              </w:tc>
              <w:tc>
                <w:tcPr>
                  <w:tcW w:w="1370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643244" w:rsidRPr="0051519C" w:rsidRDefault="00643244" w:rsidP="00540811">
                  <w:pP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May-2</w:t>
                  </w:r>
                  <w:r w:rsidR="00804BA3">
                    <w:rPr>
                      <w:color w:val="auto"/>
                      <w:sz w:val="22"/>
                      <w:szCs w:val="22"/>
                    </w:rPr>
                    <w:t>009</w:t>
                  </w:r>
                </w:p>
              </w:tc>
            </w:tr>
            <w:tr w:rsidR="00540811" w:rsidRPr="0051519C" w:rsidTr="00A720BA">
              <w:trPr>
                <w:trHeight w:val="15"/>
              </w:trPr>
              <w:tc>
                <w:tcPr>
                  <w:tcW w:w="3052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643244" w:rsidRPr="0051519C" w:rsidRDefault="00643244" w:rsidP="00540811">
                  <w:pPr>
                    <w:ind w:left="-108"/>
                    <w:rPr>
                      <w:rFonts w:eastAsia="Times New Roman"/>
                      <w:b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b/>
                      <w:color w:val="auto"/>
                      <w:sz w:val="22"/>
                      <w:szCs w:val="22"/>
                    </w:rPr>
                    <w:t xml:space="preserve">   HSC</w:t>
                  </w:r>
                </w:p>
                <w:p w:rsidR="00643244" w:rsidRPr="0051519C" w:rsidRDefault="00643244" w:rsidP="00540811">
                  <w:pPr>
                    <w:ind w:left="-108"/>
                    <w:rPr>
                      <w:rFonts w:eastAsia="Times New Roman" w:cs="Times New Roman"/>
                      <w:b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b/>
                      <w:color w:val="auto"/>
                      <w:sz w:val="22"/>
                      <w:szCs w:val="22"/>
                    </w:rPr>
                    <w:t xml:space="preserve">   SSC</w:t>
                  </w:r>
                </w:p>
              </w:tc>
              <w:tc>
                <w:tcPr>
                  <w:tcW w:w="2972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A720BA" w:rsidRPr="0051519C" w:rsidRDefault="00A720BA" w:rsidP="00540811">
                  <w:pP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  <w:t>D. B. Sci. College, Gondia</w:t>
                  </w:r>
                </w:p>
                <w:p w:rsidR="00A720BA" w:rsidRPr="0051519C" w:rsidRDefault="00804BA3" w:rsidP="00540811">
                  <w:pP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  <w:t>R.N.T High</w:t>
                  </w:r>
                  <w:r w:rsidR="00A720BA" w:rsidRPr="0051519C"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  <w:t xml:space="preserve"> School, Gondia.</w:t>
                  </w:r>
                </w:p>
              </w:tc>
              <w:tc>
                <w:tcPr>
                  <w:tcW w:w="26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643244" w:rsidRPr="0051519C" w:rsidRDefault="00643244" w:rsidP="00540811">
                  <w:pP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</w:p>
              </w:tc>
              <w:tc>
                <w:tcPr>
                  <w:tcW w:w="1370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643244" w:rsidRPr="0051519C" w:rsidRDefault="00A720BA" w:rsidP="00540811">
                  <w:pPr>
                    <w:rPr>
                      <w:rFonts w:eastAsia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May-2005</w:t>
                  </w:r>
                </w:p>
                <w:p w:rsidR="00643244" w:rsidRPr="0051519C" w:rsidRDefault="00643244" w:rsidP="00540811">
                  <w:pP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May-200</w:t>
                  </w:r>
                  <w:r w:rsidR="00A720BA" w:rsidRPr="0051519C">
                    <w:rPr>
                      <w:color w:val="auto"/>
                      <w:sz w:val="22"/>
                      <w:szCs w:val="22"/>
                    </w:rPr>
                    <w:t>3</w:t>
                  </w:r>
                </w:p>
              </w:tc>
            </w:tr>
          </w:tbl>
          <w:p w:rsidR="007106FB" w:rsidRPr="0051519C" w:rsidRDefault="007106FB" w:rsidP="00540811">
            <w:pPr>
              <w:cnfStyle w:val="000000000000"/>
              <w:rPr>
                <w:color w:val="auto"/>
              </w:rPr>
            </w:pPr>
          </w:p>
        </w:tc>
      </w:tr>
      <w:tr w:rsidR="0046275E" w:rsidRPr="0051519C" w:rsidTr="00A87089">
        <w:trPr>
          <w:trHeight w:val="1574"/>
        </w:trPr>
        <w:tc>
          <w:tcPr>
            <w:cnfStyle w:val="001000000000"/>
            <w:tcW w:w="1836" w:type="dxa"/>
          </w:tcPr>
          <w:p w:rsidR="002072FF" w:rsidRPr="0051519C" w:rsidRDefault="002072FF" w:rsidP="00540811">
            <w:pPr>
              <w:pStyle w:val="Heading1"/>
              <w:jc w:val="left"/>
              <w:outlineLvl w:val="0"/>
              <w:rPr>
                <w:color w:val="auto"/>
              </w:rPr>
            </w:pPr>
            <w:r w:rsidRPr="0051519C">
              <w:rPr>
                <w:color w:val="auto"/>
                <w:sz w:val="24"/>
                <w:szCs w:val="24"/>
              </w:rPr>
              <w:t>it skill set</w:t>
            </w:r>
          </w:p>
        </w:tc>
        <w:tc>
          <w:tcPr>
            <w:tcW w:w="20" w:type="dxa"/>
          </w:tcPr>
          <w:p w:rsidR="002072FF" w:rsidRPr="0051519C" w:rsidRDefault="002072FF">
            <w:pPr>
              <w:cnfStyle w:val="000000000000"/>
              <w:rPr>
                <w:color w:val="auto"/>
              </w:rPr>
            </w:pPr>
          </w:p>
        </w:tc>
        <w:tc>
          <w:tcPr>
            <w:tcW w:w="4639" w:type="dxa"/>
          </w:tcPr>
          <w:tbl>
            <w:tblPr>
              <w:tblpPr w:leftFromText="180" w:rightFromText="180" w:vertAnchor="text" w:horzAnchor="page" w:tblpX="1842" w:tblpY="57"/>
              <w:tblOverlap w:val="never"/>
              <w:tblW w:w="8500" w:type="dxa"/>
              <w:tblBorders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  <w:insideH w:val="single" w:sz="6" w:space="0" w:color="FFFFFF"/>
                <w:insideV w:val="single" w:sz="6" w:space="0" w:color="FFFFFF"/>
              </w:tblBorders>
              <w:tblLayout w:type="fixed"/>
              <w:tblLook w:val="04A0"/>
            </w:tblPr>
            <w:tblGrid>
              <w:gridCol w:w="2260"/>
              <w:gridCol w:w="2972"/>
              <w:gridCol w:w="210"/>
              <w:gridCol w:w="1688"/>
              <w:gridCol w:w="210"/>
              <w:gridCol w:w="1079"/>
              <w:gridCol w:w="81"/>
            </w:tblGrid>
            <w:tr w:rsidR="0046275E" w:rsidRPr="0051519C" w:rsidTr="00566301">
              <w:trPr>
                <w:gridAfter w:val="1"/>
                <w:wAfter w:w="81" w:type="dxa"/>
                <w:trHeight w:val="91"/>
              </w:trPr>
              <w:tc>
                <w:tcPr>
                  <w:tcW w:w="2260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46275E" w:rsidRPr="0051519C" w:rsidRDefault="0046275E" w:rsidP="00566301">
                  <w:pPr>
                    <w:ind w:left="310" w:hanging="310"/>
                    <w:rPr>
                      <w:rFonts w:eastAsia="Times New Roman" w:cs="Times New Roman"/>
                      <w:b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b/>
                      <w:color w:val="auto"/>
                      <w:sz w:val="22"/>
                      <w:szCs w:val="22"/>
                    </w:rPr>
                    <w:t>O</w:t>
                  </w:r>
                  <w:r w:rsidR="00566301" w:rsidRPr="0051519C">
                    <w:rPr>
                      <w:b/>
                      <w:color w:val="auto"/>
                      <w:sz w:val="22"/>
                      <w:szCs w:val="22"/>
                    </w:rPr>
                    <w:t xml:space="preserve">perating </w:t>
                  </w:r>
                  <w:r w:rsidR="00474CEA" w:rsidRPr="0051519C">
                    <w:rPr>
                      <w:b/>
                      <w:color w:val="auto"/>
                      <w:sz w:val="22"/>
                      <w:szCs w:val="22"/>
                    </w:rPr>
                    <w:t>System:</w:t>
                  </w:r>
                </w:p>
              </w:tc>
              <w:tc>
                <w:tcPr>
                  <w:tcW w:w="3182" w:type="dxa"/>
                  <w:gridSpan w:val="2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46275E" w:rsidRPr="0051519C" w:rsidRDefault="0046275E" w:rsidP="0046275E">
                  <w:pPr>
                    <w:spacing w:before="0" w:after="0"/>
                    <w:rPr>
                      <w:color w:val="auto"/>
                      <w:sz w:val="22"/>
                      <w:szCs w:val="22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 xml:space="preserve">Windows Family (XP, </w:t>
                  </w:r>
                </w:p>
                <w:p w:rsidR="0046275E" w:rsidRPr="0051519C" w:rsidRDefault="0046275E" w:rsidP="0046275E">
                  <w:pPr>
                    <w:spacing w:before="0" w:after="0"/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Vista, 7</w:t>
                  </w:r>
                  <w:r w:rsidR="00F87697">
                    <w:rPr>
                      <w:color w:val="auto"/>
                      <w:sz w:val="22"/>
                      <w:szCs w:val="22"/>
                    </w:rPr>
                    <w:t>,8</w:t>
                  </w:r>
                  <w:r w:rsidRPr="0051519C">
                    <w:rPr>
                      <w:color w:val="auto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46275E" w:rsidRPr="0051519C" w:rsidRDefault="0046275E" w:rsidP="0046275E">
                  <w:pP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</w:p>
              </w:tc>
              <w:tc>
                <w:tcPr>
                  <w:tcW w:w="1079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46275E" w:rsidRPr="0051519C" w:rsidRDefault="0046275E" w:rsidP="0046275E">
                  <w:pPr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May-2012</w:t>
                  </w:r>
                </w:p>
              </w:tc>
            </w:tr>
            <w:tr w:rsidR="0046275E" w:rsidRPr="0051519C" w:rsidTr="00566301">
              <w:trPr>
                <w:trHeight w:val="15"/>
              </w:trPr>
              <w:tc>
                <w:tcPr>
                  <w:tcW w:w="2260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BC0B14" w:rsidRPr="0051519C" w:rsidRDefault="00C96B4B" w:rsidP="00474CEA">
                  <w:pPr>
                    <w:spacing w:before="0"/>
                    <w:ind w:left="310" w:right="-171" w:hanging="310"/>
                    <w:rPr>
                      <w:b/>
                      <w:color w:val="auto"/>
                      <w:sz w:val="22"/>
                      <w:szCs w:val="22"/>
                    </w:rPr>
                  </w:pPr>
                  <w:r>
                    <w:rPr>
                      <w:b/>
                      <w:color w:val="auto"/>
                      <w:sz w:val="22"/>
                      <w:szCs w:val="22"/>
                    </w:rPr>
                    <w:t xml:space="preserve">   Software Skills</w:t>
                  </w:r>
                  <w:r w:rsidR="00BC0B14" w:rsidRPr="0051519C">
                    <w:rPr>
                      <w:b/>
                      <w:color w:val="auto"/>
                      <w:sz w:val="22"/>
                      <w:szCs w:val="22"/>
                    </w:rPr>
                    <w:t>:</w:t>
                  </w:r>
                </w:p>
                <w:p w:rsidR="0046275E" w:rsidRPr="0051519C" w:rsidRDefault="0046275E" w:rsidP="00474CEA">
                  <w:pPr>
                    <w:spacing w:before="0" w:after="0"/>
                    <w:ind w:left="310" w:right="-171" w:hanging="310"/>
                    <w:rPr>
                      <w:b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2972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474CEA" w:rsidRDefault="0046275E" w:rsidP="00474CEA">
                  <w:pPr>
                    <w:spacing w:before="0" w:after="0" w:line="240" w:lineRule="auto"/>
                    <w:rPr>
                      <w:color w:val="auto"/>
                      <w:sz w:val="22"/>
                      <w:szCs w:val="22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MS-Office</w:t>
                  </w:r>
                  <w:r w:rsidR="00A87089">
                    <w:rPr>
                      <w:color w:val="auto"/>
                      <w:sz w:val="22"/>
                      <w:szCs w:val="22"/>
                    </w:rPr>
                    <w:t>,</w:t>
                  </w:r>
                  <w:r w:rsidR="008411CC">
                    <w:rPr>
                      <w:color w:val="auto"/>
                      <w:sz w:val="22"/>
                      <w:szCs w:val="22"/>
                    </w:rPr>
                    <w:t xml:space="preserve"> MS </w:t>
                  </w:r>
                  <w:r w:rsidR="00474CEA">
                    <w:rPr>
                      <w:color w:val="auto"/>
                      <w:sz w:val="22"/>
                      <w:szCs w:val="22"/>
                    </w:rPr>
                    <w:t>Excel, Software</w:t>
                  </w:r>
                  <w:r w:rsidR="008411CC">
                    <w:rPr>
                      <w:color w:val="auto"/>
                      <w:sz w:val="22"/>
                      <w:szCs w:val="22"/>
                    </w:rPr>
                    <w:t xml:space="preserve"> Testing, </w:t>
                  </w:r>
                  <w:r w:rsidR="00474CEA">
                    <w:rPr>
                      <w:color w:val="auto"/>
                      <w:sz w:val="22"/>
                      <w:szCs w:val="22"/>
                    </w:rPr>
                    <w:t>PowerPoint,</w:t>
                  </w:r>
                </w:p>
                <w:p w:rsidR="004406CB" w:rsidRPr="0051519C" w:rsidRDefault="00A87089" w:rsidP="00474CEA">
                  <w:pPr>
                    <w:spacing w:before="0" w:after="0" w:line="240" w:lineRule="auto"/>
                    <w:rPr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  <w:t>CCNA</w:t>
                  </w:r>
                  <w:r w:rsidR="00C82CCD">
                    <w:rPr>
                      <w:color w:val="auto"/>
                      <w:sz w:val="22"/>
                      <w:szCs w:val="22"/>
                    </w:rPr>
                    <w:t>,SQ</w:t>
                  </w:r>
                  <w:r w:rsidR="00E01912">
                    <w:rPr>
                      <w:color w:val="auto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46275E" w:rsidRPr="0051519C" w:rsidRDefault="0046275E" w:rsidP="00474CEA">
                  <w:pPr>
                    <w:spacing w:before="0"/>
                    <w:rPr>
                      <w:rFonts w:eastAsia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78%</w:t>
                  </w:r>
                </w:p>
                <w:p w:rsidR="0046275E" w:rsidRPr="0051519C" w:rsidRDefault="0046275E" w:rsidP="00474CEA">
                  <w:pPr>
                    <w:spacing w:before="0" w:after="0"/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87.86%</w:t>
                  </w:r>
                </w:p>
              </w:tc>
              <w:tc>
                <w:tcPr>
                  <w:tcW w:w="1370" w:type="dxa"/>
                  <w:gridSpan w:val="3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hideMark/>
                </w:tcPr>
                <w:p w:rsidR="0046275E" w:rsidRPr="0051519C" w:rsidRDefault="0046275E" w:rsidP="00474CEA">
                  <w:pPr>
                    <w:spacing w:before="0"/>
                    <w:rPr>
                      <w:rFonts w:eastAsia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May-2008</w:t>
                  </w:r>
                </w:p>
                <w:p w:rsidR="0046275E" w:rsidRPr="0051519C" w:rsidRDefault="0046275E" w:rsidP="00474CEA">
                  <w:pPr>
                    <w:spacing w:before="0"/>
                    <w:rPr>
                      <w:rFonts w:eastAsia="Times New Roman" w:cs="Times New Roman"/>
                      <w:color w:val="auto"/>
                      <w:sz w:val="22"/>
                      <w:szCs w:val="22"/>
                      <w:lang w:val="en-GB"/>
                    </w:rPr>
                  </w:pPr>
                  <w:r w:rsidRPr="0051519C">
                    <w:rPr>
                      <w:color w:val="auto"/>
                      <w:sz w:val="22"/>
                      <w:szCs w:val="22"/>
                    </w:rPr>
                    <w:t>May-2006</w:t>
                  </w:r>
                </w:p>
              </w:tc>
            </w:tr>
          </w:tbl>
          <w:p w:rsidR="00540811" w:rsidRPr="0051519C" w:rsidRDefault="00540811" w:rsidP="0046275E">
            <w:pPr>
              <w:jc w:val="both"/>
              <w:cnfStyle w:val="000000000000"/>
              <w:rPr>
                <w:rFonts w:ascii="Calibri" w:eastAsia="Times New Roman" w:hAnsi="Calibri" w:cs="Times New Roman"/>
                <w:color w:val="auto"/>
                <w:sz w:val="24"/>
                <w:szCs w:val="24"/>
                <w:lang w:val="en-GB"/>
              </w:rPr>
            </w:pPr>
          </w:p>
        </w:tc>
        <w:tc>
          <w:tcPr>
            <w:tcW w:w="20" w:type="dxa"/>
          </w:tcPr>
          <w:p w:rsidR="002072FF" w:rsidRPr="0051519C" w:rsidRDefault="002072FF" w:rsidP="005D6B27">
            <w:pPr>
              <w:ind w:left="180"/>
              <w:jc w:val="both"/>
              <w:cnfStyle w:val="000000000000"/>
              <w:rPr>
                <w:rFonts w:ascii="Calibri" w:hAnsi="Calibri"/>
                <w:color w:val="auto"/>
                <w:sz w:val="24"/>
                <w:szCs w:val="24"/>
              </w:rPr>
            </w:pPr>
          </w:p>
        </w:tc>
        <w:tc>
          <w:tcPr>
            <w:tcW w:w="3974" w:type="dxa"/>
            <w:gridSpan w:val="2"/>
          </w:tcPr>
          <w:p w:rsidR="002072FF" w:rsidRPr="0051519C" w:rsidRDefault="002072FF" w:rsidP="00540811">
            <w:pPr>
              <w:jc w:val="both"/>
              <w:cnfStyle w:val="000000000000"/>
              <w:rPr>
                <w:rFonts w:ascii="Calibri" w:eastAsia="Times New Roman" w:hAnsi="Calibri" w:cs="Times New Roman"/>
                <w:color w:val="auto"/>
                <w:sz w:val="24"/>
                <w:szCs w:val="24"/>
                <w:lang w:val="en-GB"/>
              </w:rPr>
            </w:pPr>
          </w:p>
        </w:tc>
      </w:tr>
      <w:tr w:rsidR="00566301" w:rsidRPr="0051519C" w:rsidTr="00E45A50">
        <w:trPr>
          <w:trHeight w:val="1295"/>
        </w:trPr>
        <w:tc>
          <w:tcPr>
            <w:cnfStyle w:val="001000000000"/>
            <w:tcW w:w="1836" w:type="dxa"/>
          </w:tcPr>
          <w:p w:rsidR="00566301" w:rsidRPr="0051519C" w:rsidRDefault="00566301" w:rsidP="0046223F">
            <w:pPr>
              <w:pStyle w:val="Heading1"/>
              <w:ind w:left="0"/>
              <w:jc w:val="left"/>
              <w:outlineLvl w:val="0"/>
              <w:rPr>
                <w:color w:val="auto"/>
                <w:sz w:val="24"/>
                <w:szCs w:val="24"/>
              </w:rPr>
            </w:pPr>
            <w:r w:rsidRPr="0051519C">
              <w:rPr>
                <w:color w:val="auto"/>
                <w:sz w:val="24"/>
                <w:szCs w:val="24"/>
              </w:rPr>
              <w:t>Personal information</w:t>
            </w:r>
          </w:p>
        </w:tc>
        <w:tc>
          <w:tcPr>
            <w:tcW w:w="20" w:type="dxa"/>
          </w:tcPr>
          <w:p w:rsidR="00566301" w:rsidRPr="0051519C" w:rsidRDefault="00566301" w:rsidP="005D6B27">
            <w:pPr>
              <w:ind w:left="180"/>
              <w:jc w:val="both"/>
              <w:cnfStyle w:val="000000000000"/>
              <w:rPr>
                <w:rFonts w:ascii="Calibri" w:hAnsi="Calibri"/>
                <w:color w:val="auto"/>
                <w:sz w:val="24"/>
                <w:szCs w:val="24"/>
              </w:rPr>
            </w:pPr>
          </w:p>
        </w:tc>
        <w:tc>
          <w:tcPr>
            <w:tcW w:w="8633" w:type="dxa"/>
            <w:gridSpan w:val="4"/>
          </w:tcPr>
          <w:p w:rsidR="00566301" w:rsidRPr="0051519C" w:rsidRDefault="00566301" w:rsidP="00566301">
            <w:pPr>
              <w:pStyle w:val="ResumeText"/>
              <w:numPr>
                <w:ilvl w:val="0"/>
                <w:numId w:val="5"/>
              </w:numPr>
              <w:cnfStyle w:val="000000000000"/>
              <w:rPr>
                <w:rFonts w:eastAsiaTheme="minorEastAsia"/>
                <w:color w:val="auto"/>
                <w:sz w:val="22"/>
                <w:szCs w:val="22"/>
              </w:rPr>
            </w:pPr>
            <w:r w:rsidRPr="0051519C">
              <w:rPr>
                <w:color w:val="auto"/>
                <w:sz w:val="22"/>
                <w:szCs w:val="22"/>
              </w:rPr>
              <w:t>Date</w:t>
            </w:r>
            <w:r w:rsidR="00FD14D6">
              <w:rPr>
                <w:color w:val="auto"/>
                <w:sz w:val="22"/>
                <w:szCs w:val="22"/>
              </w:rPr>
              <w:t xml:space="preserve"> </w:t>
            </w:r>
            <w:r w:rsidRPr="0051519C">
              <w:rPr>
                <w:color w:val="auto"/>
                <w:sz w:val="22"/>
                <w:szCs w:val="22"/>
              </w:rPr>
              <w:t>of Birth</w:t>
            </w:r>
            <w:r w:rsidRPr="0051519C">
              <w:rPr>
                <w:rFonts w:eastAsiaTheme="minorEastAsia"/>
                <w:b/>
                <w:color w:val="auto"/>
                <w:sz w:val="22"/>
                <w:szCs w:val="22"/>
              </w:rPr>
              <w:t>:</w:t>
            </w:r>
            <w:r w:rsidRPr="0051519C">
              <w:rPr>
                <w:rFonts w:eastAsiaTheme="minorEastAsia"/>
                <w:color w:val="auto"/>
                <w:sz w:val="22"/>
                <w:szCs w:val="22"/>
              </w:rPr>
              <w:tab/>
            </w:r>
            <w:r w:rsidR="00474CEA" w:rsidRPr="0051519C">
              <w:rPr>
                <w:rFonts w:eastAsiaTheme="minorEastAsia"/>
                <w:color w:val="auto"/>
                <w:sz w:val="22"/>
                <w:szCs w:val="22"/>
              </w:rPr>
              <w:t>0</w:t>
            </w:r>
            <w:r w:rsidR="00474CEA">
              <w:rPr>
                <w:rFonts w:eastAsiaTheme="minorEastAsia"/>
                <w:color w:val="auto"/>
                <w:sz w:val="22"/>
                <w:szCs w:val="22"/>
              </w:rPr>
              <w:t>2</w:t>
            </w:r>
            <w:r w:rsidR="00474CEA" w:rsidRPr="0051519C">
              <w:rPr>
                <w:rFonts w:eastAsiaTheme="minorEastAsia"/>
                <w:color w:val="auto"/>
                <w:sz w:val="22"/>
                <w:szCs w:val="22"/>
              </w:rPr>
              <w:t xml:space="preserve"> July</w:t>
            </w:r>
            <w:r w:rsidR="00E46F53" w:rsidRPr="0051519C">
              <w:rPr>
                <w:rFonts w:eastAsiaTheme="minorEastAsia"/>
                <w:color w:val="auto"/>
                <w:sz w:val="22"/>
                <w:szCs w:val="22"/>
              </w:rPr>
              <w:t xml:space="preserve"> 19</w:t>
            </w:r>
            <w:r w:rsidR="00A87089">
              <w:rPr>
                <w:rFonts w:eastAsiaTheme="minorEastAsia"/>
                <w:color w:val="auto"/>
                <w:sz w:val="22"/>
                <w:szCs w:val="22"/>
              </w:rPr>
              <w:t>86</w:t>
            </w:r>
          </w:p>
          <w:p w:rsidR="00566301" w:rsidRPr="0051519C" w:rsidRDefault="00566301" w:rsidP="00566301">
            <w:pPr>
              <w:pStyle w:val="ResumeText"/>
              <w:numPr>
                <w:ilvl w:val="0"/>
                <w:numId w:val="5"/>
              </w:numPr>
              <w:cnfStyle w:val="000000000000"/>
              <w:rPr>
                <w:rFonts w:eastAsiaTheme="minorEastAsia"/>
                <w:color w:val="auto"/>
                <w:sz w:val="22"/>
                <w:szCs w:val="22"/>
              </w:rPr>
            </w:pPr>
            <w:r w:rsidRPr="0051519C">
              <w:rPr>
                <w:color w:val="auto"/>
                <w:sz w:val="22"/>
                <w:szCs w:val="22"/>
              </w:rPr>
              <w:t>Languages</w:t>
            </w:r>
            <w:r w:rsidR="00FD14D6">
              <w:rPr>
                <w:color w:val="auto"/>
                <w:sz w:val="22"/>
                <w:szCs w:val="22"/>
              </w:rPr>
              <w:t xml:space="preserve"> </w:t>
            </w:r>
            <w:r w:rsidRPr="0051519C">
              <w:rPr>
                <w:color w:val="auto"/>
                <w:sz w:val="22"/>
                <w:szCs w:val="22"/>
              </w:rPr>
              <w:t>known:</w:t>
            </w:r>
            <w:r w:rsidRPr="0051519C">
              <w:rPr>
                <w:rFonts w:eastAsiaTheme="minorEastAsia"/>
                <w:color w:val="auto"/>
                <w:sz w:val="22"/>
                <w:szCs w:val="22"/>
              </w:rPr>
              <w:t xml:space="preserve">  English, Hindi, Marathi</w:t>
            </w:r>
          </w:p>
          <w:p w:rsidR="0046223F" w:rsidRPr="002C7386" w:rsidRDefault="00566301" w:rsidP="0046223F">
            <w:pPr>
              <w:pStyle w:val="ResumeText"/>
              <w:numPr>
                <w:ilvl w:val="0"/>
                <w:numId w:val="5"/>
              </w:numPr>
              <w:tabs>
                <w:tab w:val="left" w:pos="7768"/>
              </w:tabs>
              <w:ind w:right="859"/>
              <w:cnfStyle w:val="000000000000"/>
              <w:rPr>
                <w:rFonts w:eastAsiaTheme="minorEastAsia"/>
                <w:color w:val="auto"/>
                <w:sz w:val="22"/>
                <w:szCs w:val="22"/>
              </w:rPr>
            </w:pPr>
            <w:r w:rsidRPr="0051519C">
              <w:rPr>
                <w:color w:val="auto"/>
                <w:sz w:val="22"/>
                <w:szCs w:val="22"/>
              </w:rPr>
              <w:t>Hobbies:</w:t>
            </w:r>
            <w:r w:rsidR="004F6C39">
              <w:rPr>
                <w:color w:val="auto"/>
                <w:sz w:val="22"/>
                <w:szCs w:val="22"/>
              </w:rPr>
              <w:t xml:space="preserve"> Playing Guitar</w:t>
            </w:r>
            <w:r w:rsidR="008411CC">
              <w:rPr>
                <w:color w:val="auto"/>
                <w:sz w:val="22"/>
                <w:szCs w:val="22"/>
              </w:rPr>
              <w:t xml:space="preserve">, </w:t>
            </w:r>
            <w:r w:rsidR="00AE5772" w:rsidRPr="0051519C">
              <w:rPr>
                <w:rFonts w:eastAsiaTheme="minorEastAsia"/>
                <w:color w:val="auto"/>
                <w:sz w:val="22"/>
                <w:szCs w:val="22"/>
              </w:rPr>
              <w:t>Singing, Listening Music &amp;</w:t>
            </w:r>
            <w:r w:rsidR="008377A0" w:rsidRPr="0051519C">
              <w:rPr>
                <w:rFonts w:eastAsiaTheme="minorEastAsia"/>
                <w:color w:val="auto"/>
                <w:sz w:val="22"/>
                <w:szCs w:val="22"/>
              </w:rPr>
              <w:t>Watching Reality</w:t>
            </w:r>
            <w:r w:rsidR="00FD14D6">
              <w:rPr>
                <w:rFonts w:eastAsiaTheme="minorEastAsia"/>
                <w:color w:val="auto"/>
                <w:sz w:val="22"/>
                <w:szCs w:val="22"/>
              </w:rPr>
              <w:t xml:space="preserve"> </w:t>
            </w:r>
            <w:r w:rsidR="00970879">
              <w:rPr>
                <w:rFonts w:eastAsiaTheme="minorEastAsia"/>
                <w:color w:val="auto"/>
                <w:sz w:val="22"/>
                <w:szCs w:val="22"/>
              </w:rPr>
              <w:t>shows</w:t>
            </w:r>
            <w:r w:rsidR="0046223F">
              <w:rPr>
                <w:rFonts w:eastAsiaTheme="minorEastAsia"/>
                <w:color w:val="auto"/>
                <w:sz w:val="22"/>
                <w:szCs w:val="22"/>
              </w:rPr>
              <w:t>.</w:t>
            </w:r>
          </w:p>
        </w:tc>
      </w:tr>
      <w:tr w:rsidR="00566301" w:rsidRPr="0051519C" w:rsidTr="00A87089">
        <w:trPr>
          <w:trHeight w:val="58"/>
        </w:trPr>
        <w:tc>
          <w:tcPr>
            <w:cnfStyle w:val="001000000000"/>
            <w:tcW w:w="1836" w:type="dxa"/>
          </w:tcPr>
          <w:p w:rsidR="00566301" w:rsidRPr="0051519C" w:rsidRDefault="00566301" w:rsidP="0046275E">
            <w:pPr>
              <w:pStyle w:val="Heading1"/>
              <w:jc w:val="left"/>
              <w:outlineLvl w:val="0"/>
              <w:rPr>
                <w:color w:val="auto"/>
                <w:sz w:val="24"/>
                <w:szCs w:val="24"/>
              </w:rPr>
            </w:pPr>
            <w:r w:rsidRPr="0051519C">
              <w:rPr>
                <w:color w:val="auto"/>
                <w:sz w:val="24"/>
                <w:szCs w:val="24"/>
              </w:rPr>
              <w:t>declaration</w:t>
            </w:r>
          </w:p>
        </w:tc>
        <w:tc>
          <w:tcPr>
            <w:tcW w:w="20" w:type="dxa"/>
          </w:tcPr>
          <w:p w:rsidR="00566301" w:rsidRPr="0051519C" w:rsidRDefault="00566301" w:rsidP="005D6B27">
            <w:pPr>
              <w:ind w:left="180"/>
              <w:jc w:val="both"/>
              <w:cnfStyle w:val="000000000000"/>
              <w:rPr>
                <w:rFonts w:ascii="Calibri" w:hAnsi="Calibri"/>
                <w:color w:val="auto"/>
                <w:sz w:val="24"/>
                <w:szCs w:val="24"/>
              </w:rPr>
            </w:pPr>
          </w:p>
        </w:tc>
        <w:tc>
          <w:tcPr>
            <w:tcW w:w="8633" w:type="dxa"/>
            <w:gridSpan w:val="4"/>
          </w:tcPr>
          <w:p w:rsidR="00566301" w:rsidRDefault="00566301" w:rsidP="00566301">
            <w:pPr>
              <w:ind w:left="360"/>
              <w:cnfStyle w:val="000000000000"/>
              <w:rPr>
                <w:rFonts w:ascii="Cambria" w:eastAsia="Times New Roman" w:hAnsi="Cambria" w:cs="Times New Roman"/>
                <w:color w:val="auto"/>
                <w:sz w:val="22"/>
                <w:szCs w:val="22"/>
              </w:rPr>
            </w:pPr>
            <w:r w:rsidRPr="0051519C">
              <w:rPr>
                <w:rFonts w:eastAsiaTheme="minorEastAsia"/>
                <w:color w:val="auto"/>
                <w:sz w:val="22"/>
                <w:szCs w:val="22"/>
              </w:rPr>
              <w:t>I, hereby, declare</w:t>
            </w:r>
            <w:r w:rsidR="00D85DEE" w:rsidRPr="0051519C">
              <w:rPr>
                <w:rFonts w:eastAsiaTheme="minorEastAsia"/>
                <w:color w:val="auto"/>
                <w:sz w:val="22"/>
                <w:szCs w:val="22"/>
              </w:rPr>
              <w:t xml:space="preserve"> that</w:t>
            </w:r>
            <w:r w:rsidRPr="0051519C">
              <w:rPr>
                <w:rFonts w:ascii="Cambria" w:eastAsia="Times New Roman" w:hAnsi="Cambria" w:cs="Times New Roman"/>
                <w:color w:val="auto"/>
                <w:sz w:val="22"/>
                <w:szCs w:val="22"/>
              </w:rPr>
              <w:t xml:space="preserve"> the above information is correct.</w:t>
            </w:r>
          </w:p>
          <w:p w:rsidR="00E01912" w:rsidRDefault="00E01912" w:rsidP="00566301">
            <w:pPr>
              <w:ind w:left="360"/>
              <w:cnfStyle w:val="000000000000"/>
              <w:rPr>
                <w:rFonts w:ascii="Cambria" w:eastAsia="Times New Roman" w:hAnsi="Cambria" w:cs="Times New Roman"/>
                <w:color w:val="auto"/>
                <w:sz w:val="22"/>
                <w:szCs w:val="22"/>
              </w:rPr>
            </w:pPr>
          </w:p>
          <w:p w:rsidR="00E01912" w:rsidRPr="0051519C" w:rsidRDefault="00E01912" w:rsidP="00566301">
            <w:pPr>
              <w:ind w:left="360"/>
              <w:cnfStyle w:val="000000000000"/>
              <w:rPr>
                <w:rFonts w:ascii="Cambria" w:eastAsia="Times New Roman" w:hAnsi="Cambria" w:cs="Times New Roman"/>
                <w:color w:val="auto"/>
                <w:sz w:val="22"/>
                <w:szCs w:val="22"/>
              </w:rPr>
            </w:pPr>
          </w:p>
          <w:p w:rsidR="00566301" w:rsidRPr="0051519C" w:rsidRDefault="00566301" w:rsidP="00566301">
            <w:pPr>
              <w:ind w:left="360"/>
              <w:cnfStyle w:val="000000000000"/>
              <w:rPr>
                <w:rFonts w:eastAsiaTheme="minorEastAsia"/>
                <w:b/>
                <w:color w:val="auto"/>
                <w:sz w:val="22"/>
                <w:szCs w:val="22"/>
              </w:rPr>
            </w:pPr>
          </w:p>
        </w:tc>
      </w:tr>
    </w:tbl>
    <w:p w:rsidR="00FD14D6" w:rsidRDefault="00081693" w:rsidP="001A4420">
      <w:pPr>
        <w:rPr>
          <w:color w:val="auto"/>
          <w:sz w:val="24"/>
          <w:szCs w:val="24"/>
        </w:rPr>
      </w:pPr>
      <w:r w:rsidRPr="0051519C">
        <w:rPr>
          <w:b/>
          <w:bCs/>
          <w:color w:val="auto"/>
          <w:sz w:val="24"/>
          <w:szCs w:val="24"/>
        </w:rPr>
        <w:t>PLACE:</w:t>
      </w:r>
      <w:r w:rsidRPr="0051519C">
        <w:rPr>
          <w:color w:val="auto"/>
          <w:sz w:val="24"/>
          <w:szCs w:val="24"/>
        </w:rPr>
        <w:t xml:space="preserve">       PUNE</w:t>
      </w:r>
    </w:p>
    <w:p w:rsidR="0046223F" w:rsidRPr="001A4420" w:rsidRDefault="00FD14D6" w:rsidP="001A4420">
      <w:p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E46F53" w:rsidRPr="0051519C">
        <w:rPr>
          <w:b/>
          <w:bCs/>
          <w:color w:val="auto"/>
          <w:sz w:val="24"/>
          <w:szCs w:val="24"/>
        </w:rPr>
        <w:t>DATE:</w:t>
      </w:r>
      <w:r w:rsidR="00474CEA">
        <w:rPr>
          <w:b/>
          <w:bCs/>
          <w:color w:val="auto"/>
          <w:sz w:val="24"/>
          <w:szCs w:val="24"/>
        </w:rPr>
        <w:t xml:space="preserve"> </w:t>
      </w:r>
    </w:p>
    <w:sectPr w:rsidR="0046223F" w:rsidRPr="001A4420" w:rsidSect="00C47F52">
      <w:footerReference w:type="default" r:id="rId11"/>
      <w:pgSz w:w="12240" w:h="15840" w:code="1"/>
      <w:pgMar w:top="630" w:right="1080" w:bottom="1080" w:left="1080" w:header="720" w:footer="720" w:gutter="0"/>
      <w:pgBorders w:offsetFrom="page">
        <w:top w:val="double" w:sz="4" w:space="12" w:color="577188" w:themeColor="accent1" w:themeShade="BF"/>
        <w:left w:val="double" w:sz="4" w:space="12" w:color="577188" w:themeColor="accent1" w:themeShade="BF"/>
        <w:bottom w:val="double" w:sz="4" w:space="12" w:color="577188" w:themeColor="accent1" w:themeShade="BF"/>
        <w:right w:val="double" w:sz="4" w:space="12" w:color="577188" w:themeColor="accent1" w:themeShade="BF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00CF" w:rsidRDefault="007F00CF">
      <w:pPr>
        <w:spacing w:before="0" w:after="0" w:line="240" w:lineRule="auto"/>
      </w:pPr>
      <w:r>
        <w:separator/>
      </w:r>
    </w:p>
  </w:endnote>
  <w:endnote w:type="continuationSeparator" w:id="1">
    <w:p w:rsidR="007F00CF" w:rsidRDefault="007F00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2BC" w:rsidRDefault="00414819">
    <w:pPr>
      <w:pStyle w:val="Footer"/>
    </w:pPr>
    <w:r>
      <w:t xml:space="preserve">Page </w:t>
    </w:r>
    <w:r w:rsidR="007C3D88">
      <w:fldChar w:fldCharType="begin"/>
    </w:r>
    <w:r>
      <w:instrText xml:space="preserve"> PAGE </w:instrText>
    </w:r>
    <w:r w:rsidR="007C3D88">
      <w:fldChar w:fldCharType="separate"/>
    </w:r>
    <w:r w:rsidR="00974EB0">
      <w:rPr>
        <w:noProof/>
      </w:rPr>
      <w:t>3</w:t>
    </w:r>
    <w:r w:rsidR="007C3D88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00CF" w:rsidRDefault="007F00CF">
      <w:pPr>
        <w:spacing w:before="0" w:after="0" w:line="240" w:lineRule="auto"/>
      </w:pPr>
      <w:r>
        <w:separator/>
      </w:r>
    </w:p>
  </w:footnote>
  <w:footnote w:type="continuationSeparator" w:id="1">
    <w:p w:rsidR="007F00CF" w:rsidRDefault="007F00C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7EEE0272"/>
    <w:lvl w:ilvl="0">
      <w:numFmt w:val="bullet"/>
      <w:lvlText w:val="*"/>
      <w:lvlJc w:val="left"/>
    </w:lvl>
  </w:abstractNum>
  <w:abstractNum w:abstractNumId="1">
    <w:nsid w:val="07BA2E48"/>
    <w:multiLevelType w:val="hybridMultilevel"/>
    <w:tmpl w:val="E8BAE0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CE2F0D"/>
    <w:multiLevelType w:val="hybridMultilevel"/>
    <w:tmpl w:val="746CDD5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>
    <w:nsid w:val="13FB385F"/>
    <w:multiLevelType w:val="hybridMultilevel"/>
    <w:tmpl w:val="939089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6C14FD"/>
    <w:multiLevelType w:val="hybridMultilevel"/>
    <w:tmpl w:val="D312ECCA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5">
    <w:nsid w:val="16643681"/>
    <w:multiLevelType w:val="hybridMultilevel"/>
    <w:tmpl w:val="6590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57291A"/>
    <w:multiLevelType w:val="hybridMultilevel"/>
    <w:tmpl w:val="11B6E3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877E5C"/>
    <w:multiLevelType w:val="multilevel"/>
    <w:tmpl w:val="C6D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FF55AD"/>
    <w:multiLevelType w:val="hybridMultilevel"/>
    <w:tmpl w:val="D4E4C9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>
    <w:nsid w:val="21CC3F06"/>
    <w:multiLevelType w:val="hybridMultilevel"/>
    <w:tmpl w:val="F4B8C9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0701AB"/>
    <w:multiLevelType w:val="hybridMultilevel"/>
    <w:tmpl w:val="7ADEF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B411F27"/>
    <w:multiLevelType w:val="hybridMultilevel"/>
    <w:tmpl w:val="93E89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A12ECE"/>
    <w:multiLevelType w:val="hybridMultilevel"/>
    <w:tmpl w:val="FDC03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5B11D4"/>
    <w:multiLevelType w:val="hybridMultilevel"/>
    <w:tmpl w:val="5546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53452A"/>
    <w:multiLevelType w:val="hybridMultilevel"/>
    <w:tmpl w:val="3AA40292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5">
    <w:nsid w:val="380547D5"/>
    <w:multiLevelType w:val="hybridMultilevel"/>
    <w:tmpl w:val="0162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7835DF"/>
    <w:multiLevelType w:val="hybridMultilevel"/>
    <w:tmpl w:val="93861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B10C4D"/>
    <w:multiLevelType w:val="hybridMultilevel"/>
    <w:tmpl w:val="E7425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5E1AE6"/>
    <w:multiLevelType w:val="hybridMultilevel"/>
    <w:tmpl w:val="58FE6DA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>
    <w:nsid w:val="561E072E"/>
    <w:multiLevelType w:val="hybridMultilevel"/>
    <w:tmpl w:val="2A8A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AA6266"/>
    <w:multiLevelType w:val="hybridMultilevel"/>
    <w:tmpl w:val="3FFE51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ABE59FF"/>
    <w:multiLevelType w:val="hybridMultilevel"/>
    <w:tmpl w:val="9906E56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>
    <w:nsid w:val="76F60468"/>
    <w:multiLevelType w:val="hybridMultilevel"/>
    <w:tmpl w:val="7CFC74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A7E0956"/>
    <w:multiLevelType w:val="hybridMultilevel"/>
    <w:tmpl w:val="4FE2E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246788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8"/>
  </w:num>
  <w:num w:numId="3">
    <w:abstractNumId w:val="22"/>
  </w:num>
  <w:num w:numId="4">
    <w:abstractNumId w:val="1"/>
  </w:num>
  <w:num w:numId="5">
    <w:abstractNumId w:val="12"/>
  </w:num>
  <w:num w:numId="6">
    <w:abstractNumId w:val="23"/>
  </w:num>
  <w:num w:numId="7">
    <w:abstractNumId w:val="20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9">
    <w:abstractNumId w:val="15"/>
  </w:num>
  <w:num w:numId="10">
    <w:abstractNumId w:val="3"/>
  </w:num>
  <w:num w:numId="11">
    <w:abstractNumId w:val="17"/>
  </w:num>
  <w:num w:numId="12">
    <w:abstractNumId w:val="4"/>
  </w:num>
  <w:num w:numId="13">
    <w:abstractNumId w:val="8"/>
  </w:num>
  <w:num w:numId="14">
    <w:abstractNumId w:val="2"/>
  </w:num>
  <w:num w:numId="15">
    <w:abstractNumId w:val="16"/>
  </w:num>
  <w:num w:numId="16">
    <w:abstractNumId w:val="14"/>
  </w:num>
  <w:num w:numId="17">
    <w:abstractNumId w:val="9"/>
  </w:num>
  <w:num w:numId="18">
    <w:abstractNumId w:val="10"/>
  </w:num>
  <w:num w:numId="19">
    <w:abstractNumId w:val="11"/>
  </w:num>
  <w:num w:numId="20">
    <w:abstractNumId w:val="21"/>
  </w:num>
  <w:num w:numId="21">
    <w:abstractNumId w:val="5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13"/>
  </w:num>
  <w:num w:numId="2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7106FB"/>
    <w:rsid w:val="00027DE7"/>
    <w:rsid w:val="00061D05"/>
    <w:rsid w:val="0006250F"/>
    <w:rsid w:val="00081693"/>
    <w:rsid w:val="000A3A7F"/>
    <w:rsid w:val="000A78E1"/>
    <w:rsid w:val="000D13BB"/>
    <w:rsid w:val="000D1A75"/>
    <w:rsid w:val="000D38D2"/>
    <w:rsid w:val="000F3175"/>
    <w:rsid w:val="000F3875"/>
    <w:rsid w:val="000F5D06"/>
    <w:rsid w:val="00185E7A"/>
    <w:rsid w:val="001A4420"/>
    <w:rsid w:val="001B2F58"/>
    <w:rsid w:val="001C6149"/>
    <w:rsid w:val="001D2A24"/>
    <w:rsid w:val="0020634B"/>
    <w:rsid w:val="002072FF"/>
    <w:rsid w:val="00216A89"/>
    <w:rsid w:val="00224431"/>
    <w:rsid w:val="00264DA8"/>
    <w:rsid w:val="002677CF"/>
    <w:rsid w:val="0029560D"/>
    <w:rsid w:val="002B019E"/>
    <w:rsid w:val="002B0C52"/>
    <w:rsid w:val="002C42BC"/>
    <w:rsid w:val="002C7386"/>
    <w:rsid w:val="002D0563"/>
    <w:rsid w:val="003014A1"/>
    <w:rsid w:val="00304B82"/>
    <w:rsid w:val="0031732B"/>
    <w:rsid w:val="00317999"/>
    <w:rsid w:val="00320545"/>
    <w:rsid w:val="0032065D"/>
    <w:rsid w:val="00331607"/>
    <w:rsid w:val="00354ED8"/>
    <w:rsid w:val="00365DB9"/>
    <w:rsid w:val="003835DE"/>
    <w:rsid w:val="003B0FF0"/>
    <w:rsid w:val="003D6A62"/>
    <w:rsid w:val="003D6E21"/>
    <w:rsid w:val="003E30FF"/>
    <w:rsid w:val="0041082C"/>
    <w:rsid w:val="004131B6"/>
    <w:rsid w:val="004141D7"/>
    <w:rsid w:val="00414819"/>
    <w:rsid w:val="00422B8F"/>
    <w:rsid w:val="00431F17"/>
    <w:rsid w:val="0043504D"/>
    <w:rsid w:val="004406CB"/>
    <w:rsid w:val="00441898"/>
    <w:rsid w:val="00445C44"/>
    <w:rsid w:val="00447EF3"/>
    <w:rsid w:val="00456518"/>
    <w:rsid w:val="00461F63"/>
    <w:rsid w:val="0046223F"/>
    <w:rsid w:val="0046275E"/>
    <w:rsid w:val="00474CEA"/>
    <w:rsid w:val="004C4306"/>
    <w:rsid w:val="004C533D"/>
    <w:rsid w:val="004D3B75"/>
    <w:rsid w:val="004E4B82"/>
    <w:rsid w:val="004F6C39"/>
    <w:rsid w:val="005112CF"/>
    <w:rsid w:val="00512E20"/>
    <w:rsid w:val="00514C8B"/>
    <w:rsid w:val="0051519C"/>
    <w:rsid w:val="00527CA7"/>
    <w:rsid w:val="005318BA"/>
    <w:rsid w:val="00540811"/>
    <w:rsid w:val="00542E9C"/>
    <w:rsid w:val="00552F61"/>
    <w:rsid w:val="00560566"/>
    <w:rsid w:val="00566301"/>
    <w:rsid w:val="00570FC3"/>
    <w:rsid w:val="005760CD"/>
    <w:rsid w:val="0059592D"/>
    <w:rsid w:val="005A2399"/>
    <w:rsid w:val="005A7776"/>
    <w:rsid w:val="006002A1"/>
    <w:rsid w:val="00607DEA"/>
    <w:rsid w:val="00610274"/>
    <w:rsid w:val="0063076C"/>
    <w:rsid w:val="00632184"/>
    <w:rsid w:val="00643244"/>
    <w:rsid w:val="00643BD9"/>
    <w:rsid w:val="00663947"/>
    <w:rsid w:val="006A5B03"/>
    <w:rsid w:val="006C6E07"/>
    <w:rsid w:val="006C707E"/>
    <w:rsid w:val="006E2DAA"/>
    <w:rsid w:val="006E6239"/>
    <w:rsid w:val="006F0D3C"/>
    <w:rsid w:val="00704CE7"/>
    <w:rsid w:val="007106FB"/>
    <w:rsid w:val="00713B25"/>
    <w:rsid w:val="00721E86"/>
    <w:rsid w:val="00737CBF"/>
    <w:rsid w:val="00742E49"/>
    <w:rsid w:val="007479FB"/>
    <w:rsid w:val="007810C2"/>
    <w:rsid w:val="007A5D35"/>
    <w:rsid w:val="007A5DAE"/>
    <w:rsid w:val="007C3D88"/>
    <w:rsid w:val="007D5CC1"/>
    <w:rsid w:val="007E3444"/>
    <w:rsid w:val="007F00CF"/>
    <w:rsid w:val="007F0F9F"/>
    <w:rsid w:val="00804BA3"/>
    <w:rsid w:val="00832D29"/>
    <w:rsid w:val="008377A0"/>
    <w:rsid w:val="008411CC"/>
    <w:rsid w:val="00857F78"/>
    <w:rsid w:val="00881C42"/>
    <w:rsid w:val="008B0E96"/>
    <w:rsid w:val="008B2DA4"/>
    <w:rsid w:val="008C23E0"/>
    <w:rsid w:val="00905B36"/>
    <w:rsid w:val="009129F1"/>
    <w:rsid w:val="00920210"/>
    <w:rsid w:val="0092466C"/>
    <w:rsid w:val="00932DCC"/>
    <w:rsid w:val="00936A34"/>
    <w:rsid w:val="00941FC0"/>
    <w:rsid w:val="00955D8C"/>
    <w:rsid w:val="00970879"/>
    <w:rsid w:val="00973B80"/>
    <w:rsid w:val="00974EB0"/>
    <w:rsid w:val="00994087"/>
    <w:rsid w:val="009B3937"/>
    <w:rsid w:val="009C199E"/>
    <w:rsid w:val="009E11CC"/>
    <w:rsid w:val="00A07A3D"/>
    <w:rsid w:val="00A12B3A"/>
    <w:rsid w:val="00A15054"/>
    <w:rsid w:val="00A36E56"/>
    <w:rsid w:val="00A43254"/>
    <w:rsid w:val="00A6317B"/>
    <w:rsid w:val="00A720BA"/>
    <w:rsid w:val="00A87089"/>
    <w:rsid w:val="00A95675"/>
    <w:rsid w:val="00AA301D"/>
    <w:rsid w:val="00AC3820"/>
    <w:rsid w:val="00AE5772"/>
    <w:rsid w:val="00AF0D3A"/>
    <w:rsid w:val="00AF4758"/>
    <w:rsid w:val="00B02487"/>
    <w:rsid w:val="00B1607D"/>
    <w:rsid w:val="00B22EBC"/>
    <w:rsid w:val="00B634C0"/>
    <w:rsid w:val="00B63D2C"/>
    <w:rsid w:val="00B70425"/>
    <w:rsid w:val="00B728DC"/>
    <w:rsid w:val="00B76223"/>
    <w:rsid w:val="00B9584D"/>
    <w:rsid w:val="00BA0341"/>
    <w:rsid w:val="00BA5347"/>
    <w:rsid w:val="00BC0B14"/>
    <w:rsid w:val="00BC65E0"/>
    <w:rsid w:val="00BD4090"/>
    <w:rsid w:val="00BF4652"/>
    <w:rsid w:val="00C2571B"/>
    <w:rsid w:val="00C26334"/>
    <w:rsid w:val="00C3104C"/>
    <w:rsid w:val="00C31832"/>
    <w:rsid w:val="00C41053"/>
    <w:rsid w:val="00C42C45"/>
    <w:rsid w:val="00C47F52"/>
    <w:rsid w:val="00C7386D"/>
    <w:rsid w:val="00C77170"/>
    <w:rsid w:val="00C82CCD"/>
    <w:rsid w:val="00C96B4B"/>
    <w:rsid w:val="00CA220D"/>
    <w:rsid w:val="00CC50D6"/>
    <w:rsid w:val="00CC7325"/>
    <w:rsid w:val="00CF381E"/>
    <w:rsid w:val="00D03042"/>
    <w:rsid w:val="00D167DE"/>
    <w:rsid w:val="00D22E8C"/>
    <w:rsid w:val="00D278A9"/>
    <w:rsid w:val="00D4307A"/>
    <w:rsid w:val="00D52A92"/>
    <w:rsid w:val="00D534DF"/>
    <w:rsid w:val="00D6666F"/>
    <w:rsid w:val="00D70182"/>
    <w:rsid w:val="00D70196"/>
    <w:rsid w:val="00D743F5"/>
    <w:rsid w:val="00D749C1"/>
    <w:rsid w:val="00D74B2A"/>
    <w:rsid w:val="00D82B0B"/>
    <w:rsid w:val="00D85DEE"/>
    <w:rsid w:val="00D8796F"/>
    <w:rsid w:val="00DB3675"/>
    <w:rsid w:val="00DC2F74"/>
    <w:rsid w:val="00DD51B5"/>
    <w:rsid w:val="00DE639F"/>
    <w:rsid w:val="00DF51D4"/>
    <w:rsid w:val="00E015EC"/>
    <w:rsid w:val="00E01912"/>
    <w:rsid w:val="00E24459"/>
    <w:rsid w:val="00E45997"/>
    <w:rsid w:val="00E45A50"/>
    <w:rsid w:val="00E46F53"/>
    <w:rsid w:val="00E550CC"/>
    <w:rsid w:val="00E55B5E"/>
    <w:rsid w:val="00E634A5"/>
    <w:rsid w:val="00E75C32"/>
    <w:rsid w:val="00E95721"/>
    <w:rsid w:val="00F119FD"/>
    <w:rsid w:val="00F438FF"/>
    <w:rsid w:val="00F50F2C"/>
    <w:rsid w:val="00F62D6D"/>
    <w:rsid w:val="00F652CD"/>
    <w:rsid w:val="00F843BF"/>
    <w:rsid w:val="00F84BCB"/>
    <w:rsid w:val="00F87697"/>
    <w:rsid w:val="00FA45E1"/>
    <w:rsid w:val="00FA678E"/>
    <w:rsid w:val="00FB695F"/>
    <w:rsid w:val="00FD14D6"/>
    <w:rsid w:val="00FD3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footer" w:uiPriority="2"/>
    <w:lsdException w:name="caption" w:uiPriority="35" w:qFormat="1"/>
    <w:lsdException w:name="Title" w:semiHidden="0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semiHidden="0" w:uiPriority="9" w:unhideWhenUsed="0" w:qFormat="1"/>
    <w:lsdException w:name="Emphasis" w:semiHidden="0" w:uiPriority="2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875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0F3875"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0F3875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87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7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7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7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7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7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7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rsid w:val="000F387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0F3875"/>
    <w:rPr>
      <w:kern w:val="20"/>
    </w:rPr>
  </w:style>
  <w:style w:type="paragraph" w:styleId="Footer">
    <w:name w:val="footer"/>
    <w:basedOn w:val="Normal"/>
    <w:link w:val="FooterChar"/>
    <w:uiPriority w:val="2"/>
    <w:unhideWhenUsed/>
    <w:rsid w:val="000F3875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sid w:val="000F3875"/>
    <w:rPr>
      <w:kern w:val="20"/>
    </w:rPr>
  </w:style>
  <w:style w:type="paragraph" w:customStyle="1" w:styleId="ResumeText">
    <w:name w:val="Resume Text"/>
    <w:basedOn w:val="Normal"/>
    <w:qFormat/>
    <w:rsid w:val="000F3875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0F3875"/>
    <w:rPr>
      <w:color w:val="808080"/>
    </w:rPr>
  </w:style>
  <w:style w:type="table" w:styleId="TableGrid">
    <w:name w:val="Table Grid"/>
    <w:basedOn w:val="TableNormal"/>
    <w:uiPriority w:val="59"/>
    <w:rsid w:val="000F38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0F3875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sid w:val="000F3875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F3875"/>
    <w:rPr>
      <w:rFonts w:asciiTheme="majorHAnsi" w:eastAsiaTheme="majorEastAsia" w:hAnsiTheme="majorHAnsi" w:cstheme="majorBidi"/>
      <w:b/>
      <w:bCs/>
      <w:color w:val="7E97AD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75"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75"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75"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75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75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75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0F3875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0F3875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rsid w:val="000F3875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sid w:val="000F3875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rsid w:val="000F3875"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rsid w:val="000F3875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sid w:val="000F3875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rsid w:val="000F3875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sid w:val="000F3875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rsid w:val="000F3875"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sid w:val="000F3875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sid w:val="000F3875"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rsid w:val="000F3875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rsid w:val="00CF381E"/>
    <w:pPr>
      <w:pBdr>
        <w:top w:val="single" w:sz="4" w:space="4" w:color="3A4B5B" w:themeColor="accent1" w:themeShade="80"/>
        <w:left w:val="single" w:sz="4" w:space="6" w:color="3A4B5B" w:themeColor="accent1" w:themeShade="80"/>
        <w:bottom w:val="single" w:sz="4" w:space="4" w:color="3A4B5B" w:themeColor="accent1" w:themeShade="80"/>
        <w:right w:val="single" w:sz="4" w:space="6" w:color="3A4B5B" w:themeColor="accent1" w:themeShade="80"/>
      </w:pBdr>
      <w:shd w:val="clear" w:color="auto" w:fill="577188" w:themeFill="accent1" w:themeFillShade="BF"/>
      <w:spacing w:before="240"/>
      <w:ind w:left="142" w:right="142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05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054"/>
    <w:rPr>
      <w:rFonts w:ascii="Tahoma" w:hAnsi="Tahoma" w:cs="Tahoma"/>
      <w:kern w:val="20"/>
      <w:sz w:val="16"/>
      <w:szCs w:val="16"/>
    </w:rPr>
  </w:style>
  <w:style w:type="paragraph" w:styleId="ListParagraph">
    <w:name w:val="List Paragraph"/>
    <w:basedOn w:val="Normal"/>
    <w:uiPriority w:val="34"/>
    <w:qFormat/>
    <w:rsid w:val="00643244"/>
    <w:pPr>
      <w:spacing w:before="0" w:after="200" w:line="276" w:lineRule="auto"/>
      <w:ind w:left="720"/>
      <w:contextualSpacing/>
    </w:pPr>
    <w:rPr>
      <w:color w:val="auto"/>
      <w:kern w:val="0"/>
      <w:sz w:val="22"/>
      <w:szCs w:val="22"/>
      <w:lang w:eastAsia="en-US"/>
    </w:rPr>
  </w:style>
  <w:style w:type="paragraph" w:styleId="NoSpacing">
    <w:name w:val="No Spacing"/>
    <w:uiPriority w:val="1"/>
    <w:qFormat/>
    <w:rsid w:val="00552F61"/>
    <w:pPr>
      <w:spacing w:before="0" w:after="0" w:line="240" w:lineRule="auto"/>
      <w:jc w:val="both"/>
    </w:pPr>
    <w:rPr>
      <w:rFonts w:ascii="Century Schoolbook" w:eastAsia="MS PMincho" w:hAnsi="Century Schoolbook" w:cs="Times New Roman"/>
      <w:color w:val="auto"/>
      <w:lang w:eastAsia="en-US" w:bidi="en-US"/>
    </w:rPr>
  </w:style>
  <w:style w:type="character" w:customStyle="1" w:styleId="apple-converted-space">
    <w:name w:val="apple-converted-space"/>
    <w:basedOn w:val="DefaultParagraphFont"/>
    <w:rsid w:val="00FD14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6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pi\My%20Documents\Downloads\TS10283505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80B96C3331440218CAC49F6F20B9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CA0C8-B563-452A-8AFF-F035DB6DA863}"/>
      </w:docPartPr>
      <w:docPartBody>
        <w:p w:rsidR="000F3D76" w:rsidRDefault="000C5C03">
          <w:pPr>
            <w:pStyle w:val="480B96C3331440218CAC49F6F20B97CF"/>
          </w:pPr>
          <w:r>
            <w:t>[Telephone]</w:t>
          </w:r>
        </w:p>
      </w:docPartBody>
    </w:docPart>
    <w:docPart>
      <w:docPartPr>
        <w:name w:val="7DC0AA435CD341F386CA640886697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B6EA1-EBEC-4075-AE1F-CEE642CB9566}"/>
      </w:docPartPr>
      <w:docPartBody>
        <w:p w:rsidR="000F3D76" w:rsidRDefault="000C5C03">
          <w:pPr>
            <w:pStyle w:val="7DC0AA435CD341F386CA6408866976B9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B23B0162B0724020A2B5E164497E3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5283F-C26C-4E27-A78C-12060A43C2B5}"/>
      </w:docPartPr>
      <w:docPartBody>
        <w:p w:rsidR="000F3D76" w:rsidRDefault="000C5C03">
          <w:pPr>
            <w:pStyle w:val="B23B0162B0724020A2B5E164497E3BCF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D42E7"/>
    <w:rsid w:val="000400F8"/>
    <w:rsid w:val="000C5C03"/>
    <w:rsid w:val="000F3D76"/>
    <w:rsid w:val="001B7459"/>
    <w:rsid w:val="001D47F9"/>
    <w:rsid w:val="001E144E"/>
    <w:rsid w:val="00205706"/>
    <w:rsid w:val="0023691A"/>
    <w:rsid w:val="0024401B"/>
    <w:rsid w:val="002E0F15"/>
    <w:rsid w:val="00320E48"/>
    <w:rsid w:val="00325779"/>
    <w:rsid w:val="003C22CF"/>
    <w:rsid w:val="00402229"/>
    <w:rsid w:val="00551822"/>
    <w:rsid w:val="0058750F"/>
    <w:rsid w:val="005A02E9"/>
    <w:rsid w:val="005D50BF"/>
    <w:rsid w:val="005E7E77"/>
    <w:rsid w:val="006060E7"/>
    <w:rsid w:val="00634F49"/>
    <w:rsid w:val="00725195"/>
    <w:rsid w:val="00767477"/>
    <w:rsid w:val="008E2ED7"/>
    <w:rsid w:val="009300E8"/>
    <w:rsid w:val="009648B0"/>
    <w:rsid w:val="009D0A69"/>
    <w:rsid w:val="00A052F7"/>
    <w:rsid w:val="00A95B66"/>
    <w:rsid w:val="00AD4846"/>
    <w:rsid w:val="00AE5969"/>
    <w:rsid w:val="00B64DC1"/>
    <w:rsid w:val="00B6644F"/>
    <w:rsid w:val="00B85B01"/>
    <w:rsid w:val="00C3478D"/>
    <w:rsid w:val="00CD42E7"/>
    <w:rsid w:val="00D30CBC"/>
    <w:rsid w:val="00DB024C"/>
    <w:rsid w:val="00E131CB"/>
    <w:rsid w:val="00FA0C05"/>
    <w:rsid w:val="00FA3139"/>
    <w:rsid w:val="00FD42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D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FB78ED8D0F4BC9ADAD3D552C2AC7DB">
    <w:name w:val="75FB78ED8D0F4BC9ADAD3D552C2AC7DB"/>
    <w:rsid w:val="000F3D76"/>
  </w:style>
  <w:style w:type="paragraph" w:customStyle="1" w:styleId="F00E751922A840E980ACF13520EF4D57">
    <w:name w:val="F00E751922A840E980ACF13520EF4D57"/>
    <w:rsid w:val="000F3D76"/>
  </w:style>
  <w:style w:type="paragraph" w:customStyle="1" w:styleId="480B96C3331440218CAC49F6F20B97CF">
    <w:name w:val="480B96C3331440218CAC49F6F20B97CF"/>
    <w:rsid w:val="000F3D76"/>
  </w:style>
  <w:style w:type="paragraph" w:customStyle="1" w:styleId="75E4C6C9840B47489E2E220AF3915EA7">
    <w:name w:val="75E4C6C9840B47489E2E220AF3915EA7"/>
    <w:rsid w:val="000F3D76"/>
  </w:style>
  <w:style w:type="character" w:styleId="Emphasis">
    <w:name w:val="Emphasis"/>
    <w:basedOn w:val="DefaultParagraphFont"/>
    <w:uiPriority w:val="2"/>
    <w:unhideWhenUsed/>
    <w:qFormat/>
    <w:rsid w:val="000F3D76"/>
    <w:rPr>
      <w:color w:val="4F81BD" w:themeColor="accent1"/>
    </w:rPr>
  </w:style>
  <w:style w:type="paragraph" w:customStyle="1" w:styleId="7DC0AA435CD341F386CA6408866976B9">
    <w:name w:val="7DC0AA435CD341F386CA6408866976B9"/>
    <w:rsid w:val="000F3D76"/>
  </w:style>
  <w:style w:type="paragraph" w:customStyle="1" w:styleId="B23B0162B0724020A2B5E164497E3BCF">
    <w:name w:val="B23B0162B0724020A2B5E164497E3BCF"/>
    <w:rsid w:val="000F3D76"/>
  </w:style>
  <w:style w:type="paragraph" w:customStyle="1" w:styleId="CC5A3F8115B641E797217285852B570A">
    <w:name w:val="CC5A3F8115B641E797217285852B570A"/>
    <w:rsid w:val="000F3D76"/>
  </w:style>
  <w:style w:type="paragraph" w:customStyle="1" w:styleId="ResumeText">
    <w:name w:val="Resume Text"/>
    <w:basedOn w:val="Normal"/>
    <w:qFormat/>
    <w:rsid w:val="000F3D76"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49046B9C519B4006AF2F67DFC3615A40">
    <w:name w:val="49046B9C519B4006AF2F67DFC3615A40"/>
    <w:rsid w:val="000F3D76"/>
  </w:style>
  <w:style w:type="character" w:styleId="PlaceholderText">
    <w:name w:val="Placeholder Text"/>
    <w:basedOn w:val="DefaultParagraphFont"/>
    <w:uiPriority w:val="99"/>
    <w:semiHidden/>
    <w:rsid w:val="00CD42E7"/>
    <w:rPr>
      <w:color w:val="808080"/>
    </w:rPr>
  </w:style>
  <w:style w:type="paragraph" w:customStyle="1" w:styleId="B57C50BFEC004C98887629F92EEAA466">
    <w:name w:val="B57C50BFEC004C98887629F92EEAA466"/>
    <w:rsid w:val="000F3D76"/>
  </w:style>
  <w:style w:type="paragraph" w:customStyle="1" w:styleId="E35BD7C1413946E7AE68A7CD263EC0D7">
    <w:name w:val="E35BD7C1413946E7AE68A7CD263EC0D7"/>
    <w:rsid w:val="000F3D76"/>
  </w:style>
  <w:style w:type="paragraph" w:customStyle="1" w:styleId="478554E3D873480CBD6B0720AB30478D">
    <w:name w:val="478554E3D873480CBD6B0720AB30478D"/>
    <w:rsid w:val="000F3D76"/>
  </w:style>
  <w:style w:type="paragraph" w:customStyle="1" w:styleId="E9D969CF0B474F17A3F71798AA7D5B49">
    <w:name w:val="E9D969CF0B474F17A3F71798AA7D5B49"/>
    <w:rsid w:val="000F3D76"/>
  </w:style>
  <w:style w:type="paragraph" w:customStyle="1" w:styleId="19B8AE5B8FDE41C9B2DB489C1FDCE738">
    <w:name w:val="19B8AE5B8FDE41C9B2DB489C1FDCE738"/>
    <w:rsid w:val="000F3D76"/>
  </w:style>
  <w:style w:type="paragraph" w:customStyle="1" w:styleId="CD2163A849994612810F69071AF7EC97">
    <w:name w:val="CD2163A849994612810F69071AF7EC97"/>
    <w:rsid w:val="000F3D76"/>
  </w:style>
  <w:style w:type="paragraph" w:customStyle="1" w:styleId="1650EA0579704A99B1239454FD06456E">
    <w:name w:val="1650EA0579704A99B1239454FD06456E"/>
    <w:rsid w:val="000F3D76"/>
  </w:style>
  <w:style w:type="paragraph" w:customStyle="1" w:styleId="DA8B60BD232E40F383EA024337DAA0D8">
    <w:name w:val="DA8B60BD232E40F383EA024337DAA0D8"/>
    <w:rsid w:val="000F3D76"/>
  </w:style>
  <w:style w:type="paragraph" w:customStyle="1" w:styleId="E2D8EB57343241DD8EF7DE944BCA5F35">
    <w:name w:val="E2D8EB57343241DD8EF7DE944BCA5F35"/>
    <w:rsid w:val="000F3D76"/>
  </w:style>
  <w:style w:type="paragraph" w:customStyle="1" w:styleId="003EF075428249049D9AA4C1B5AE07C3">
    <w:name w:val="003EF075428249049D9AA4C1B5AE07C3"/>
    <w:rsid w:val="000F3D76"/>
  </w:style>
  <w:style w:type="paragraph" w:customStyle="1" w:styleId="693048532A7840548548DCA9ABE10BCB">
    <w:name w:val="693048532A7840548548DCA9ABE10BCB"/>
    <w:rsid w:val="000F3D76"/>
  </w:style>
  <w:style w:type="paragraph" w:customStyle="1" w:styleId="EF98B8909AE4403BA7825340B1992B19">
    <w:name w:val="EF98B8909AE4403BA7825340B1992B19"/>
    <w:rsid w:val="00CD42E7"/>
  </w:style>
  <w:style w:type="paragraph" w:customStyle="1" w:styleId="A3FE0A5C47004EE4868A505E6617E97F">
    <w:name w:val="A3FE0A5C47004EE4868A505E6617E97F"/>
    <w:rsid w:val="00CD42E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Baner,</CompanyAddress>
  <CompanyPhone>09960192664</CompanyPhone>
  <CompanyFax/>
  <CompanyEmail>Email: shanket.yadav@gmail.com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C9C3B7AD-7B56-4D90-A241-89BD942F1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TS102835057.dotx</Template>
  <TotalTime>59</TotalTime>
  <Pages>3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SHANKET YADAV</dc:creator>
  <cp:lastModifiedBy>v.tech</cp:lastModifiedBy>
  <cp:revision>31</cp:revision>
  <dcterms:created xsi:type="dcterms:W3CDTF">2015-10-08T06:05:00Z</dcterms:created>
  <dcterms:modified xsi:type="dcterms:W3CDTF">2016-07-01T12:57:00Z</dcterms:modified>
  <cp:category>Pune.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