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224" w:type="dxa"/>
        <w:tblLook w:val="04A0" w:firstRow="1" w:lastRow="0" w:firstColumn="1" w:lastColumn="0" w:noHBand="0" w:noVBand="1"/>
      </w:tblPr>
      <w:tblGrid>
        <w:gridCol w:w="7533"/>
        <w:gridCol w:w="3192"/>
        <w:gridCol w:w="151"/>
        <w:gridCol w:w="30"/>
      </w:tblGrid>
      <w:tr w:rsidR="00083491" w:rsidRPr="00FA7B5B" w:rsidTr="00E8024B">
        <w:tc>
          <w:tcPr>
            <w:tcW w:w="7474" w:type="dxa"/>
          </w:tcPr>
          <w:tbl>
            <w:tblPr>
              <w:tblpPr w:leftFromText="180" w:rightFromText="180" w:vertAnchor="text" w:horzAnchor="margin" w:tblpY="-224"/>
              <w:tblOverlap w:val="never"/>
              <w:tblW w:w="7078" w:type="dxa"/>
              <w:tblBorders>
                <w:top w:val="single" w:sz="8" w:space="0" w:color="AEBAD5"/>
                <w:bottom w:val="single" w:sz="8" w:space="0" w:color="AEBAD5"/>
              </w:tblBorders>
              <w:tblLook w:val="0680" w:firstRow="0" w:lastRow="0" w:firstColumn="1" w:lastColumn="0" w:noHBand="1" w:noVBand="1"/>
            </w:tblPr>
            <w:tblGrid>
              <w:gridCol w:w="7078"/>
            </w:tblGrid>
            <w:tr w:rsidR="00EE7871" w:rsidRPr="002D44B0" w:rsidTr="00EE7871">
              <w:trPr>
                <w:trHeight w:val="555"/>
              </w:trPr>
              <w:tc>
                <w:tcPr>
                  <w:tcW w:w="7078" w:type="dxa"/>
                </w:tcPr>
                <w:p w:rsidR="00EE7871" w:rsidRPr="00B603F1" w:rsidRDefault="00EE7871" w:rsidP="00FD735E">
                  <w:pPr>
                    <w:spacing w:before="80" w:after="0" w:line="240" w:lineRule="auto"/>
                    <w:rPr>
                      <w:rFonts w:ascii="Times New Roman" w:hAnsi="Times New Roman"/>
                      <w:b/>
                      <w:bCs/>
                      <w:color w:val="595C62"/>
                      <w:sz w:val="42"/>
                      <w:szCs w:val="4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595C62"/>
                      <w:sz w:val="42"/>
                      <w:szCs w:val="42"/>
                    </w:rPr>
                    <w:t>SWATI .B.</w:t>
                  </w:r>
                  <w:r w:rsidR="00881F4A">
                    <w:rPr>
                      <w:rFonts w:ascii="Times New Roman" w:hAnsi="Times New Roman"/>
                      <w:b/>
                      <w:bCs/>
                      <w:color w:val="595C62"/>
                      <w:sz w:val="42"/>
                      <w:szCs w:val="42"/>
                    </w:rPr>
                    <w:t xml:space="preserve"> </w:t>
                  </w:r>
                  <w:r w:rsidRPr="00B603F1">
                    <w:rPr>
                      <w:rFonts w:ascii="Times New Roman" w:hAnsi="Times New Roman"/>
                      <w:b/>
                      <w:bCs/>
                      <w:color w:val="595C62"/>
                      <w:sz w:val="42"/>
                      <w:szCs w:val="42"/>
                    </w:rPr>
                    <w:t>SHELKE</w:t>
                  </w:r>
                </w:p>
              </w:tc>
            </w:tr>
            <w:tr w:rsidR="00EE7871" w:rsidRPr="002D44B0" w:rsidTr="00EE7871">
              <w:trPr>
                <w:trHeight w:val="423"/>
              </w:trPr>
              <w:tc>
                <w:tcPr>
                  <w:tcW w:w="7078" w:type="dxa"/>
                </w:tcPr>
                <w:p w:rsidR="00EE7871" w:rsidRPr="00B603F1" w:rsidRDefault="006F4278" w:rsidP="00FD735E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6D83B3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6D83B3"/>
                      <w:sz w:val="22"/>
                    </w:rPr>
                    <w:t>B.C.A</w:t>
                  </w:r>
                  <w:r w:rsidR="0042522C">
                    <w:rPr>
                      <w:rFonts w:ascii="Times New Roman" w:hAnsi="Times New Roman"/>
                      <w:b/>
                      <w:bCs/>
                      <w:color w:val="6D83B3"/>
                      <w:sz w:val="22"/>
                    </w:rPr>
                    <w:t xml:space="preserve">, </w:t>
                  </w:r>
                  <w:r w:rsidR="0042522C" w:rsidRPr="00042E85">
                    <w:rPr>
                      <w:rFonts w:ascii="Times New Roman" w:hAnsi="Times New Roman"/>
                      <w:b/>
                      <w:bCs/>
                      <w:color w:val="6D83B3"/>
                      <w:sz w:val="22"/>
                    </w:rPr>
                    <w:t>MBA (HR)</w:t>
                  </w:r>
                  <w:r w:rsidR="0042522C">
                    <w:rPr>
                      <w:rFonts w:ascii="Times New Roman" w:hAnsi="Times New Roman"/>
                      <w:b/>
                      <w:bCs/>
                      <w:color w:val="6D83B3"/>
                      <w:sz w:val="22"/>
                    </w:rPr>
                    <w:t xml:space="preserve">,   </w:t>
                  </w:r>
                </w:p>
              </w:tc>
            </w:tr>
          </w:tbl>
          <w:p w:rsidR="00EE7871" w:rsidRDefault="00EE38FD">
            <w:r>
              <w:t xml:space="preserve">Experience – 2 </w:t>
            </w:r>
            <w:r w:rsidR="00144212">
              <w:t>.6</w:t>
            </w:r>
            <w:r w:rsidR="00E423BC">
              <w:t xml:space="preserve"> </w:t>
            </w:r>
            <w:r>
              <w:t xml:space="preserve">Years </w:t>
            </w:r>
          </w:p>
          <w:p w:rsidR="00083491" w:rsidRPr="002D44B0" w:rsidRDefault="0008349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432" w:type="dxa"/>
            <w:gridSpan w:val="3"/>
          </w:tcPr>
          <w:tbl>
            <w:tblPr>
              <w:tblW w:w="3296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3296"/>
            </w:tblGrid>
            <w:tr w:rsidR="00083491" w:rsidRPr="002D44B0" w:rsidTr="006B5DA1">
              <w:trPr>
                <w:trHeight w:val="270"/>
              </w:trPr>
              <w:tc>
                <w:tcPr>
                  <w:tcW w:w="329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83491" w:rsidRPr="00B603F1" w:rsidRDefault="009F2958" w:rsidP="002D44B0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083491" w:rsidRPr="00FA7B5B" w:rsidTr="006B5DA1">
              <w:trPr>
                <w:trHeight w:val="1004"/>
              </w:trPr>
              <w:tc>
                <w:tcPr>
                  <w:tcW w:w="3296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508D4" w:rsidRPr="00B603F1" w:rsidRDefault="00646FBF" w:rsidP="002D44B0">
                  <w:pPr>
                    <w:spacing w:after="0" w:line="240" w:lineRule="auto"/>
                    <w:jc w:val="left"/>
                    <w:rPr>
                      <w:rFonts w:ascii="Times New Roman" w:hAnsi="Times New Roman"/>
                      <w:b/>
                      <w:bCs/>
                      <w:color w:val="3B3E4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</w:rPr>
                    <w:t>Mob</w:t>
                  </w:r>
                  <w:r w:rsidR="009F2958" w:rsidRPr="00B603F1">
                    <w:rPr>
                      <w:rFonts w:ascii="Times New Roman" w:hAnsi="Times New Roman"/>
                      <w:b/>
                      <w:bCs/>
                      <w:color w:val="3B3E42"/>
                    </w:rPr>
                    <w:t xml:space="preserve"> : </w:t>
                  </w:r>
                  <w:r w:rsidR="006B5DA1">
                    <w:rPr>
                      <w:rFonts w:ascii="Times New Roman" w:hAnsi="Times New Roman"/>
                      <w:b/>
                      <w:bCs/>
                      <w:color w:val="3B3E42"/>
                    </w:rPr>
                    <w:t>7709294291</w:t>
                  </w:r>
                </w:p>
                <w:p w:rsidR="009F2958" w:rsidRPr="00FA7B5B" w:rsidRDefault="00646FBF" w:rsidP="00524105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  <w:lang w:val="fr-FR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  <w:lang w:val="fr-FR"/>
                    </w:rPr>
                    <w:t>E</w:t>
                  </w:r>
                  <w:r w:rsidR="00FA7B5B" w:rsidRPr="00B603F1">
                    <w:rPr>
                      <w:rFonts w:ascii="Times New Roman" w:hAnsi="Times New Roman"/>
                      <w:b/>
                      <w:bCs/>
                      <w:color w:val="3B3E42"/>
                      <w:lang w:val="fr-FR"/>
                    </w:rPr>
                    <w:t xml:space="preserve">-mail : </w:t>
                  </w:r>
                  <w:hyperlink r:id="rId8" w:history="1">
                    <w:r w:rsidR="006F4278" w:rsidRPr="003958A0">
                      <w:rPr>
                        <w:rStyle w:val="Hyperlink"/>
                        <w:rFonts w:ascii="Times New Roman" w:hAnsi="Times New Roman"/>
                        <w:b/>
                        <w:bCs/>
                        <w:lang w:val="fr-FR"/>
                      </w:rPr>
                      <w:t>swatishelke30@gmail.com</w:t>
                    </w:r>
                  </w:hyperlink>
                </w:p>
              </w:tc>
            </w:tr>
          </w:tbl>
          <w:p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EE7871">
        <w:trPr>
          <w:trHeight w:val="297"/>
        </w:trPr>
        <w:tc>
          <w:tcPr>
            <w:tcW w:w="10906" w:type="dxa"/>
            <w:gridSpan w:val="4"/>
          </w:tcPr>
          <w:p w:rsidR="009F2958" w:rsidRPr="00A4435F" w:rsidRDefault="009F2958" w:rsidP="002D44B0">
            <w:pPr>
              <w:spacing w:after="0" w:line="240" w:lineRule="auto"/>
              <w:rPr>
                <w:rFonts w:ascii="Arial" w:hAnsi="Arial" w:cstheme="minorBidi"/>
                <w:szCs w:val="25"/>
                <w:cs/>
                <w:lang w:val="fr-FR" w:bidi="th-TH"/>
              </w:rPr>
            </w:pPr>
          </w:p>
        </w:tc>
      </w:tr>
      <w:tr w:rsidR="00BF6970" w:rsidRPr="002D44B0" w:rsidTr="00E8024B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After w:val="2"/>
          <w:wAfter w:w="190" w:type="dxa"/>
        </w:trPr>
        <w:tc>
          <w:tcPr>
            <w:tcW w:w="10716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BF6970" w:rsidRPr="00B603F1" w:rsidRDefault="00413618" w:rsidP="00D35C60">
            <w:pPr>
              <w:spacing w:after="0" w:line="240" w:lineRule="auto"/>
              <w:rPr>
                <w:rFonts w:ascii="Times New Roman" w:hAnsi="Times New Roman"/>
                <w:b/>
                <w:bCs/>
                <w:color w:val="3B3E42"/>
              </w:rPr>
            </w:pPr>
            <w:r>
              <w:rPr>
                <w:rFonts w:ascii="Times New Roman" w:hAnsi="Times New Roman"/>
                <w:b/>
                <w:bCs/>
                <w:color w:val="3B3E42"/>
              </w:rPr>
              <w:t>Correspondence</w:t>
            </w:r>
            <w:r w:rsidRPr="00B603F1">
              <w:rPr>
                <w:rFonts w:ascii="Times New Roman" w:hAnsi="Times New Roman"/>
                <w:b/>
                <w:bCs/>
                <w:color w:val="3B3E42"/>
              </w:rPr>
              <w:t xml:space="preserve"> Address</w:t>
            </w:r>
          </w:p>
        </w:tc>
      </w:tr>
      <w:tr w:rsidR="00BF6970" w:rsidRPr="00864960" w:rsidTr="00E8024B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After w:val="2"/>
          <w:wAfter w:w="190" w:type="dxa"/>
        </w:trPr>
        <w:tc>
          <w:tcPr>
            <w:tcW w:w="10716" w:type="dxa"/>
            <w:gridSpan w:val="2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p w:rsidR="00BF6970" w:rsidRPr="00B603F1" w:rsidRDefault="006F4278" w:rsidP="00D35C60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c/o. </w:t>
            </w:r>
            <w:r w:rsidR="00D35C60">
              <w:rPr>
                <w:rFonts w:ascii="Times New Roman" w:hAnsi="Times New Roman"/>
                <w:sz w:val="22"/>
                <w:szCs w:val="22"/>
              </w:rPr>
              <w:t>Chetan 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hinde, gat no.711, </w:t>
            </w:r>
            <w:r w:rsidR="00D35C60">
              <w:rPr>
                <w:rFonts w:ascii="Times New Roman" w:hAnsi="Times New Roman"/>
                <w:sz w:val="22"/>
                <w:szCs w:val="22"/>
              </w:rPr>
              <w:t>flat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no.A-102, Umang  Pride, Near JSPM College,  W</w:t>
            </w:r>
            <w:r w:rsidR="00F51941">
              <w:rPr>
                <w:rFonts w:ascii="Times New Roman" w:hAnsi="Times New Roman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sz w:val="22"/>
                <w:szCs w:val="22"/>
              </w:rPr>
              <w:t>gholi, pune-412207.</w:t>
            </w:r>
          </w:p>
        </w:tc>
      </w:tr>
      <w:tr w:rsidR="00A34C4E" w:rsidRPr="002D44B0" w:rsidTr="006B5DA1">
        <w:trPr>
          <w:trHeight w:val="1291"/>
        </w:trPr>
        <w:tc>
          <w:tcPr>
            <w:tcW w:w="10906" w:type="dxa"/>
            <w:gridSpan w:val="4"/>
          </w:tcPr>
          <w:p w:rsidR="009337DC" w:rsidRDefault="009337DC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F51941" w:rsidRPr="00F51941" w:rsidRDefault="00F51941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51"/>
            </w:tblGrid>
            <w:tr w:rsidR="00A34C4E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B603F1" w:rsidRDefault="00BF6970" w:rsidP="002D44B0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</w:rPr>
                    <w:t>Objective</w:t>
                  </w:r>
                </w:p>
              </w:tc>
            </w:tr>
            <w:tr w:rsidR="00A34C4E" w:rsidRPr="002370B8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9C5898" w:rsidRPr="002370B8" w:rsidRDefault="009C5898" w:rsidP="009C5898">
                  <w:pPr>
                    <w:pStyle w:val="BodyText"/>
                    <w:spacing w:line="360" w:lineRule="auto"/>
                    <w:ind w:left="720"/>
                    <w:rPr>
                      <w:sz w:val="22"/>
                      <w:szCs w:val="22"/>
                    </w:rPr>
                  </w:pPr>
                </w:p>
                <w:p w:rsidR="009C5898" w:rsidRPr="002370B8" w:rsidRDefault="00E278A7" w:rsidP="009C5898">
                  <w:pPr>
                    <w:pStyle w:val="BodyText"/>
                    <w:spacing w:line="360" w:lineRule="auto"/>
                    <w:ind w:left="7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Looking for a challenging career in Human Resource with a progressive organization which will utilize my skills, abilities and education in management while contributing to the development of the organization.</w:t>
                  </w:r>
                </w:p>
                <w:p w:rsidR="00A34C4E" w:rsidRPr="002370B8" w:rsidRDefault="00A34C4E" w:rsidP="00524105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F51941" w:rsidRPr="002370B8" w:rsidRDefault="00F51941" w:rsidP="006F4278">
            <w:pPr>
              <w:spacing w:after="0" w:line="240" w:lineRule="auto"/>
              <w:rPr>
                <w:rFonts w:ascii="Times New Roman" w:hAnsi="Times New Roman"/>
              </w:rPr>
            </w:pPr>
          </w:p>
          <w:tbl>
            <w:tblPr>
              <w:tblW w:w="2089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6"/>
              <w:gridCol w:w="10446"/>
            </w:tblGrid>
            <w:tr w:rsidR="006F4278" w:rsidRPr="002370B8" w:rsidTr="00472010">
              <w:tc>
                <w:tcPr>
                  <w:tcW w:w="1044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4278" w:rsidRPr="002370B8" w:rsidRDefault="00F51941" w:rsidP="00472010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</w:rPr>
                    <w:t xml:space="preserve">Present </w:t>
                  </w:r>
                  <w:r w:rsidR="006F4278"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</w:rPr>
                    <w:t xml:space="preserve">Work Experience </w:t>
                  </w:r>
                </w:p>
              </w:tc>
              <w:tc>
                <w:tcPr>
                  <w:tcW w:w="1044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4278" w:rsidRPr="002370B8" w:rsidRDefault="006F4278" w:rsidP="00472010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</w:rPr>
                  </w:pPr>
                </w:p>
              </w:tc>
            </w:tr>
            <w:tr w:rsidR="006F4278" w:rsidRPr="002370B8" w:rsidTr="008A6AAD">
              <w:trPr>
                <w:trHeight w:val="9720"/>
              </w:trPr>
              <w:tc>
                <w:tcPr>
                  <w:tcW w:w="10446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413618" w:rsidRDefault="00413618" w:rsidP="00472010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p w:rsidR="00413618" w:rsidRDefault="00E278A7" w:rsidP="007F5514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>Company Name-</w:t>
                  </w:r>
                  <w:r w:rsidR="00664207">
                    <w:rPr>
                      <w:rFonts w:ascii="Times New Roman" w:hAnsi="Times New Roman"/>
                      <w:b/>
                      <w:sz w:val="22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2"/>
                    </w:rPr>
                    <w:t>Systele Solution Pvt.Ltd</w:t>
                  </w:r>
                </w:p>
                <w:p w:rsidR="00144212" w:rsidRPr="007F5514" w:rsidRDefault="00144212" w:rsidP="007F5514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p w:rsidR="006F4278" w:rsidRDefault="006F4278" w:rsidP="007F5514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  <w:r>
                    <w:rPr>
                      <w:rFonts w:ascii="Times New Roman" w:hAnsi="Times New Roman"/>
                      <w:b/>
                      <w:sz w:val="22"/>
                    </w:rPr>
                    <w:t xml:space="preserve">Designation:  HR </w:t>
                  </w:r>
                  <w:r w:rsidR="00413618">
                    <w:rPr>
                      <w:rFonts w:ascii="Times New Roman" w:hAnsi="Times New Roman"/>
                      <w:b/>
                      <w:sz w:val="22"/>
                    </w:rPr>
                    <w:t>Executive.</w:t>
                  </w:r>
                </w:p>
                <w:p w:rsidR="00144212" w:rsidRPr="007F5514" w:rsidRDefault="00144212" w:rsidP="007F5514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p w:rsidR="00664207" w:rsidRDefault="006F4278" w:rsidP="00472010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  <w:r w:rsidRPr="002370B8">
                    <w:rPr>
                      <w:rFonts w:ascii="Times New Roman" w:hAnsi="Times New Roman"/>
                      <w:b/>
                      <w:sz w:val="22"/>
                    </w:rPr>
                    <w:t>Dura</w:t>
                  </w:r>
                  <w:r>
                    <w:rPr>
                      <w:rFonts w:ascii="Times New Roman" w:hAnsi="Times New Roman"/>
                      <w:b/>
                      <w:sz w:val="22"/>
                    </w:rPr>
                    <w:t xml:space="preserve">tion :  </w:t>
                  </w:r>
                  <w:r w:rsidR="00D35C60">
                    <w:rPr>
                      <w:rFonts w:ascii="Times New Roman" w:hAnsi="Times New Roman"/>
                      <w:b/>
                      <w:sz w:val="22"/>
                    </w:rPr>
                    <w:t>2</w:t>
                  </w:r>
                  <w:r w:rsidR="00664207">
                    <w:rPr>
                      <w:rFonts w:ascii="Times New Roman" w:hAnsi="Times New Roman"/>
                      <w:b/>
                      <w:sz w:val="22"/>
                    </w:rPr>
                    <w:t xml:space="preserve">.6 </w:t>
                  </w:r>
                  <w:r w:rsidR="00D35C60">
                    <w:rPr>
                      <w:rFonts w:ascii="Times New Roman" w:hAnsi="Times New Roman"/>
                      <w:b/>
                      <w:sz w:val="22"/>
                    </w:rPr>
                    <w:t>years (1</w:t>
                  </w:r>
                  <w:r w:rsidR="00D35C60" w:rsidRPr="00D35C60">
                    <w:rPr>
                      <w:rFonts w:ascii="Times New Roman" w:hAnsi="Times New Roman"/>
                      <w:b/>
                      <w:sz w:val="22"/>
                      <w:vertAlign w:val="superscript"/>
                    </w:rPr>
                    <w:t>st</w:t>
                  </w:r>
                  <w:r w:rsidR="00664207">
                    <w:rPr>
                      <w:rFonts w:ascii="Times New Roman" w:hAnsi="Times New Roman"/>
                      <w:b/>
                      <w:sz w:val="22"/>
                    </w:rPr>
                    <w:t xml:space="preserve"> March 2014 to Still working</w:t>
                  </w:r>
                  <w:r w:rsidR="00F326CE">
                    <w:rPr>
                      <w:rFonts w:ascii="Times New Roman" w:hAnsi="Times New Roman"/>
                      <w:b/>
                      <w:sz w:val="22"/>
                    </w:rPr>
                    <w:t xml:space="preserve"> </w:t>
                  </w:r>
                  <w:r w:rsidR="0046157F">
                    <w:rPr>
                      <w:rFonts w:ascii="Times New Roman" w:hAnsi="Times New Roman"/>
                      <w:b/>
                      <w:sz w:val="22"/>
                    </w:rPr>
                    <w:t>)</w:t>
                  </w:r>
                </w:p>
                <w:p w:rsidR="00144212" w:rsidRDefault="00144212" w:rsidP="00472010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tbl>
                  <w:tblPr>
                    <w:tblW w:w="0" w:type="auto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ook w:val="04C0" w:firstRow="0" w:lastRow="1" w:firstColumn="1" w:lastColumn="0" w:noHBand="0" w:noVBand="1"/>
                  </w:tblPr>
                  <w:tblGrid>
                    <w:gridCol w:w="10210"/>
                  </w:tblGrid>
                  <w:tr w:rsidR="00664207" w:rsidRPr="002D44B0" w:rsidTr="00664207">
                    <w:tc>
                      <w:tcPr>
                        <w:tcW w:w="10210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:rsidR="00664207" w:rsidRPr="00B603F1" w:rsidRDefault="007F5514" w:rsidP="00664207">
                        <w:pPr>
                          <w:spacing w:after="0" w:line="240" w:lineRule="auto"/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  <w:t xml:space="preserve">    </w:t>
                        </w:r>
                        <w:r w:rsidR="0046157F"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  <w:t xml:space="preserve">                                                                  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  <w:t xml:space="preserve"> Skills Summery</w:t>
                        </w:r>
                      </w:p>
                    </w:tc>
                  </w:tr>
                </w:tbl>
                <w:p w:rsidR="00664207" w:rsidRDefault="00664207" w:rsidP="00472010">
                  <w:pPr>
                    <w:pStyle w:val="ListParagraph"/>
                    <w:spacing w:before="0" w:after="0"/>
                    <w:contextualSpacing w:val="0"/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2999"/>
                    <w:gridCol w:w="6339"/>
                  </w:tblGrid>
                  <w:tr w:rsidR="007F5514" w:rsidTr="001E653E">
                    <w:trPr>
                      <w:trHeight w:val="303"/>
                    </w:trPr>
                    <w:tc>
                      <w:tcPr>
                        <w:tcW w:w="2999" w:type="dxa"/>
                      </w:tcPr>
                      <w:p w:rsidR="007F5514" w:rsidRDefault="0092588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HR Functional Area</w:t>
                        </w:r>
                      </w:p>
                    </w:tc>
                    <w:tc>
                      <w:tcPr>
                        <w:tcW w:w="6339" w:type="dxa"/>
                      </w:tcPr>
                      <w:p w:rsidR="007F5514" w:rsidRDefault="0092588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              Practical work done</w:t>
                        </w:r>
                      </w:p>
                    </w:tc>
                  </w:tr>
                  <w:tr w:rsidR="007F5514" w:rsidTr="001E653E">
                    <w:trPr>
                      <w:trHeight w:val="1669"/>
                    </w:trPr>
                    <w:tc>
                      <w:tcPr>
                        <w:tcW w:w="2999" w:type="dxa"/>
                      </w:tcPr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AB4EC8" w:rsidRDefault="00AB4EC8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  </w:t>
                        </w:r>
                        <w:r w:rsidR="0092588E"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Recruitment </w:t>
                        </w:r>
                      </w:p>
                      <w:p w:rsidR="00AB4EC8" w:rsidRDefault="00AB4EC8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        </w:t>
                        </w:r>
                        <w:r w:rsidR="0092588E"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and </w:t>
                        </w:r>
                      </w:p>
                      <w:p w:rsidR="007F5514" w:rsidRDefault="00AB4EC8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    </w:t>
                        </w:r>
                        <w:r w:rsidR="0092588E">
                          <w:rPr>
                            <w:rFonts w:ascii="Times New Roman" w:hAnsi="Times New Roman"/>
                            <w:b/>
                            <w:sz w:val="22"/>
                          </w:rPr>
                          <w:t>Selection</w:t>
                        </w: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  <w:tc>
                      <w:tcPr>
                        <w:tcW w:w="6339" w:type="dxa"/>
                      </w:tcPr>
                      <w:p w:rsidR="0092588E" w:rsidRDefault="0092588E" w:rsidP="0092588E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</w:p>
                      <w:p w:rsidR="007F5514" w:rsidRPr="0092588E" w:rsidRDefault="00144212" w:rsidP="009258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Sourcing CVs</w:t>
                        </w:r>
                        <w:r w:rsidR="0092588E" w:rsidRPr="0092588E">
                          <w:rPr>
                            <w:rFonts w:ascii="Times New Roman" w:hAnsi="Times New Roman"/>
                          </w:rPr>
                          <w:t xml:space="preserve">/ candidates from different job portals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                 </w:t>
                        </w:r>
                        <w:r w:rsidR="0092588E" w:rsidRPr="0092588E">
                          <w:rPr>
                            <w:rFonts w:ascii="Times New Roman" w:hAnsi="Times New Roman"/>
                          </w:rPr>
                          <w:t>eg. Naukri, Monster, Timesjob.com,</w:t>
                        </w:r>
                      </w:p>
                      <w:p w:rsidR="0092588E" w:rsidRPr="0092588E" w:rsidRDefault="0092588E" w:rsidP="009258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92588E">
                          <w:rPr>
                            <w:rFonts w:ascii="Times New Roman" w:hAnsi="Times New Roman"/>
                          </w:rPr>
                          <w:t>Doing mass mailing / bulk mailing from job portals.</w:t>
                        </w:r>
                      </w:p>
                      <w:p w:rsidR="0092588E" w:rsidRPr="0092588E" w:rsidRDefault="0092588E" w:rsidP="009258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92588E">
                          <w:rPr>
                            <w:rFonts w:ascii="Times New Roman" w:hAnsi="Times New Roman"/>
                          </w:rPr>
                          <w:t>Doing job posting from job portals/ social networking sites.</w:t>
                        </w:r>
                      </w:p>
                      <w:p w:rsidR="0092588E" w:rsidRPr="0092588E" w:rsidRDefault="0092588E" w:rsidP="009258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92588E">
                          <w:rPr>
                            <w:rFonts w:ascii="Times New Roman" w:hAnsi="Times New Roman"/>
                          </w:rPr>
                          <w:t>Conducting Telephonic/ Personnel interview</w:t>
                        </w:r>
                      </w:p>
                      <w:p w:rsidR="0092588E" w:rsidRPr="0092588E" w:rsidRDefault="0092588E" w:rsidP="009258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</w:rPr>
                        </w:pPr>
                        <w:r w:rsidRPr="0092588E">
                          <w:rPr>
                            <w:rFonts w:ascii="Times New Roman" w:hAnsi="Times New Roman"/>
                          </w:rPr>
                          <w:t>Short listing of CVs from portals and references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</w:t>
                        </w:r>
                      </w:p>
                    </w:tc>
                  </w:tr>
                  <w:tr w:rsidR="007F5514" w:rsidTr="001E653E">
                    <w:trPr>
                      <w:trHeight w:val="1633"/>
                    </w:trPr>
                    <w:tc>
                      <w:tcPr>
                        <w:tcW w:w="2999" w:type="dxa"/>
                        <w:tcBorders>
                          <w:bottom w:val="single" w:sz="4" w:space="0" w:color="000000"/>
                        </w:tcBorders>
                      </w:tcPr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8A6AAD" w:rsidRDefault="00AB4EC8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</w:t>
                        </w:r>
                        <w:r w:rsidR="008A6AAD"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</w:t>
                        </w:r>
                        <w:r w:rsidR="008A6AAD"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HR </w:t>
                        </w:r>
                        <w:r w:rsidR="0092588E">
                          <w:rPr>
                            <w:rFonts w:ascii="Times New Roman" w:hAnsi="Times New Roman"/>
                            <w:b/>
                            <w:sz w:val="22"/>
                          </w:rPr>
                          <w:t>Admin</w:t>
                        </w:r>
                        <w:r w:rsidR="008A6AAD"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</w:t>
                        </w:r>
                      </w:p>
                      <w:p w:rsidR="008A6AAD" w:rsidRDefault="008A6AAD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               </w:t>
                        </w:r>
                      </w:p>
                      <w:p w:rsidR="007F5514" w:rsidRPr="008A6AAD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  <w:tc>
                      <w:tcPr>
                        <w:tcW w:w="6339" w:type="dxa"/>
                        <w:tcBorders>
                          <w:bottom w:val="single" w:sz="4" w:space="0" w:color="000000"/>
                        </w:tcBorders>
                      </w:tcPr>
                      <w:p w:rsidR="008A6AAD" w:rsidRDefault="008A6AAD" w:rsidP="008A6AAD">
                        <w:pPr>
                          <w:pStyle w:val="ListParagraph"/>
                          <w:spacing w:before="0" w:after="0"/>
                          <w:ind w:left="767"/>
                          <w:contextualSpacing w:val="0"/>
                          <w:rPr>
                            <w:rFonts w:ascii="Times New Roman" w:hAnsi="Times New Roman"/>
                          </w:rPr>
                        </w:pPr>
                      </w:p>
                      <w:p w:rsidR="007F5514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Pre joining documentation / Post joining documentation 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Maintaining Employee records 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Attendance and Leave management 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>Drafting Letters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Preparing MIS reports </w:t>
                        </w:r>
                      </w:p>
                      <w:p w:rsidR="008A6AAD" w:rsidRPr="008A6AAD" w:rsidRDefault="00AB4EC8" w:rsidP="008A6AAD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>Office admin activities</w:t>
                        </w:r>
                      </w:p>
                    </w:tc>
                  </w:tr>
                  <w:tr w:rsidR="007F5514" w:rsidTr="001E653E">
                    <w:trPr>
                      <w:trHeight w:val="1749"/>
                    </w:trPr>
                    <w:tc>
                      <w:tcPr>
                        <w:tcW w:w="2999" w:type="dxa"/>
                        <w:tcBorders>
                          <w:bottom w:val="single" w:sz="4" w:space="0" w:color="auto"/>
                        </w:tcBorders>
                      </w:tcPr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Default="00AB4EC8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 xml:space="preserve">      Payroll management</w:t>
                        </w:r>
                      </w:p>
                      <w:p w:rsidR="007F5514" w:rsidRDefault="007F5514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  <w:tc>
                      <w:tcPr>
                        <w:tcW w:w="6339" w:type="dxa"/>
                        <w:tcBorders>
                          <w:bottom w:val="single" w:sz="4" w:space="0" w:color="auto"/>
                        </w:tcBorders>
                      </w:tcPr>
                      <w:p w:rsidR="00AB4EC8" w:rsidRDefault="00AB4EC8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7F5514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Salary calculation 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>Shorting salary issues, if any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Statutory deductions like PF, Gratuity 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>Generating pay slips</w:t>
                        </w:r>
                      </w:p>
                      <w:p w:rsidR="00AB4EC8" w:rsidRPr="00AB4EC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 xml:space="preserve">Challan filling </w:t>
                        </w:r>
                      </w:p>
                      <w:p w:rsidR="00AB4EC8" w:rsidRPr="00023B28" w:rsidRDefault="00AB4EC8" w:rsidP="00AB4EC8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 w:rsidRPr="00AB4EC8">
                          <w:rPr>
                            <w:rFonts w:ascii="Times New Roman" w:hAnsi="Times New Roman"/>
                          </w:rPr>
                          <w:t>Deduction explanations, if any</w:t>
                        </w:r>
                      </w:p>
                      <w:p w:rsidR="00023B28" w:rsidRDefault="00023B28" w:rsidP="00023B2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</w:tr>
                  <w:tr w:rsidR="001E653E" w:rsidTr="002600CC">
                    <w:trPr>
                      <w:trHeight w:val="575"/>
                    </w:trPr>
                    <w:tc>
                      <w:tcPr>
                        <w:tcW w:w="29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  <w:tc>
                      <w:tcPr>
                        <w:tcW w:w="633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1E653E" w:rsidRDefault="001E653E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</w:tc>
                  </w:tr>
                  <w:tr w:rsidR="001E653E" w:rsidTr="001E653E">
                    <w:trPr>
                      <w:trHeight w:val="1349"/>
                    </w:trPr>
                    <w:tc>
                      <w:tcPr>
                        <w:tcW w:w="299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Verdana" w:hAnsi="Verdana"/>
                            <w:sz w:val="18"/>
                          </w:rPr>
                        </w:pPr>
                      </w:p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Verdana" w:hAnsi="Verdana"/>
                            <w:sz w:val="18"/>
                          </w:rPr>
                        </w:pPr>
                      </w:p>
                      <w:p w:rsidR="001E653E" w:rsidRP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</w:rPr>
                          <w:t xml:space="preserve">     </w:t>
                        </w:r>
                        <w:r w:rsidRPr="001E653E"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  <w:t>Training &amp; development</w:t>
                        </w:r>
                      </w:p>
                    </w:tc>
                    <w:tc>
                      <w:tcPr>
                        <w:tcW w:w="633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:rsidR="00DF204A" w:rsidRPr="00DF204A" w:rsidRDefault="00DF204A" w:rsidP="00DF204A">
                        <w:p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  <w:p w:rsidR="00DF204A" w:rsidRPr="00DF204A" w:rsidRDefault="001E653E" w:rsidP="00DF204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Identify, conceptualize TNI,</w:t>
                        </w:r>
                      </w:p>
                      <w:p w:rsidR="001E653E" w:rsidRPr="00DF204A" w:rsidRDefault="00DF204A" w:rsidP="00DF204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Design full year TNI</w:t>
                        </w:r>
                        <w:r w:rsidR="001E653E"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1E653E" w:rsidRPr="00DF204A" w:rsidRDefault="00DF204A" w:rsidP="00DF204A">
                        <w:pPr>
                          <w:pStyle w:val="ListParagraph"/>
                          <w:numPr>
                            <w:ilvl w:val="0"/>
                            <w:numId w:val="29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Deploy training &amp; development</w:t>
                        </w:r>
                      </w:p>
                    </w:tc>
                  </w:tr>
                  <w:tr w:rsidR="001E653E" w:rsidTr="00DF204A">
                    <w:trPr>
                      <w:trHeight w:val="1250"/>
                    </w:trPr>
                    <w:tc>
                      <w:tcPr>
                        <w:tcW w:w="299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1E653E" w:rsidRP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</w:rPr>
                          <w:t xml:space="preserve">      </w:t>
                        </w:r>
                        <w:r w:rsidRPr="001E653E"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  <w:t>Talent Management</w:t>
                        </w:r>
                      </w:p>
                    </w:tc>
                    <w:tc>
                      <w:tcPr>
                        <w:tcW w:w="633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:rsidR="001E653E" w:rsidRPr="00DF204A" w:rsidRDefault="001E653E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  <w:p w:rsidR="00DF204A" w:rsidRPr="00DF204A" w:rsidRDefault="001E653E" w:rsidP="00DF204A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Retention</w:t>
                        </w:r>
                        <w:r w:rsidR="00DF204A"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Management</w:t>
                        </w:r>
                      </w:p>
                      <w:p w:rsidR="001E653E" w:rsidRPr="00DF204A" w:rsidRDefault="00DF204A" w:rsidP="00DF204A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D</w:t>
                        </w:r>
                        <w:r w:rsidR="001E653E"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evelopment &amp; succession for Key Talents</w:t>
                        </w:r>
                      </w:p>
                    </w:tc>
                  </w:tr>
                  <w:tr w:rsidR="001E653E" w:rsidTr="00DF204A">
                    <w:trPr>
                      <w:trHeight w:val="1052"/>
                    </w:trPr>
                    <w:tc>
                      <w:tcPr>
                        <w:tcW w:w="2999" w:type="dxa"/>
                        <w:tcBorders>
                          <w:top w:val="single" w:sz="4" w:space="0" w:color="auto"/>
                        </w:tcBorders>
                      </w:tcPr>
                      <w:p w:rsidR="001E653E" w:rsidRDefault="001E653E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DF204A" w:rsidRDefault="00DF204A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</w:p>
                      <w:p w:rsidR="00DF204A" w:rsidRPr="00DF204A" w:rsidRDefault="00DF204A" w:rsidP="00472010">
                        <w:pPr>
                          <w:pStyle w:val="ListParagraph"/>
                          <w:spacing w:before="0" w:after="0"/>
                          <w:ind w:left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  <w:t xml:space="preserve">  </w:t>
                        </w:r>
                        <w:r w:rsidRPr="00DF204A"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  <w:t>Performance  Management</w:t>
                        </w:r>
                      </w:p>
                    </w:tc>
                    <w:tc>
                      <w:tcPr>
                        <w:tcW w:w="6339" w:type="dxa"/>
                        <w:tcBorders>
                          <w:top w:val="single" w:sz="4" w:space="0" w:color="auto"/>
                        </w:tcBorders>
                      </w:tcPr>
                      <w:p w:rsidR="001E653E" w:rsidRPr="00DF204A" w:rsidRDefault="001E653E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  <w:p w:rsidR="00DF204A" w:rsidRPr="00DF204A" w:rsidRDefault="00DF204A" w:rsidP="00DF204A">
                        <w:pPr>
                          <w:pStyle w:val="ListParagraph"/>
                          <w:numPr>
                            <w:ilvl w:val="0"/>
                            <w:numId w:val="31"/>
                          </w:numPr>
                          <w:spacing w:before="0" w:after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  <w:r w:rsidRPr="00DF204A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Ensure Quality &amp; discipline in process</w:t>
                        </w:r>
                      </w:p>
                      <w:p w:rsidR="00DF204A" w:rsidRPr="00DF204A" w:rsidRDefault="00DF204A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  <w:p w:rsidR="00DF204A" w:rsidRPr="00DF204A" w:rsidRDefault="00DF204A" w:rsidP="00AB4EC8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b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:rsidR="006F4278" w:rsidRPr="002600CC" w:rsidRDefault="006F4278" w:rsidP="007F5514">
                  <w:pPr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p w:rsidR="00435CD7" w:rsidRPr="00435CD7" w:rsidRDefault="00435CD7" w:rsidP="00435CD7">
                  <w:pPr>
                    <w:shd w:val="clear" w:color="auto" w:fill="C0C0C0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</w:rPr>
                  </w:pPr>
                  <w:r w:rsidRPr="00435CD7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LANGUAGES</w:t>
                  </w:r>
                </w:p>
                <w:p w:rsidR="00E423BC" w:rsidRPr="00435CD7" w:rsidRDefault="002600CC" w:rsidP="00E423BC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E</w:t>
                  </w:r>
                  <w:r w:rsidR="00435CD7" w:rsidRPr="00435CD7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 xml:space="preserve">nglish, Hindi, Marathi </w:t>
                  </w:r>
                </w:p>
                <w:tbl>
                  <w:tblPr>
                    <w:tblW w:w="0" w:type="auto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ook w:val="04C0" w:firstRow="0" w:lastRow="1" w:firstColumn="1" w:lastColumn="0" w:noHBand="0" w:noVBand="1"/>
                  </w:tblPr>
                  <w:tblGrid>
                    <w:gridCol w:w="10210"/>
                  </w:tblGrid>
                  <w:tr w:rsidR="00435CD7" w:rsidRPr="002D44B0" w:rsidTr="002600CC">
                    <w:tc>
                      <w:tcPr>
                        <w:tcW w:w="10210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:rsidR="00435CD7" w:rsidRPr="00B603F1" w:rsidRDefault="00435CD7" w:rsidP="00435CD7">
                        <w:pPr>
                          <w:spacing w:after="0" w:line="240" w:lineRule="auto"/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</w:pPr>
                        <w:r w:rsidRPr="00B603F1">
                          <w:rPr>
                            <w:rFonts w:ascii="Times New Roman" w:hAnsi="Times New Roman"/>
                            <w:b/>
                            <w:bCs/>
                            <w:color w:val="3B3E42"/>
                          </w:rPr>
                          <w:t>Awards/ Achievements</w:t>
                        </w:r>
                      </w:p>
                    </w:tc>
                  </w:tr>
                  <w:tr w:rsidR="00435CD7" w:rsidRPr="002D44B0" w:rsidTr="002600CC">
                    <w:trPr>
                      <w:trHeight w:val="5958"/>
                    </w:trPr>
                    <w:tc>
                      <w:tcPr>
                        <w:tcW w:w="10210" w:type="dxa"/>
                        <w:tcBorders>
                          <w:top w:val="doub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:rsidR="00435CD7" w:rsidRPr="00766D85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jc w:val="left"/>
                          <w:rPr>
                            <w:rFonts w:ascii="Arial" w:hAnsi="Arial" w:cs="Arial"/>
                          </w:rPr>
                        </w:pPr>
                      </w:p>
                      <w:p w:rsidR="00435CD7" w:rsidRPr="00B603F1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jc w:val="left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EF563A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I have been promoted from HR trainee to HR Executive </w:t>
                        </w:r>
                      </w:p>
                      <w:p w:rsidR="00435CD7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Got a Certificate from NSDC of trainer</w:t>
                        </w:r>
                      </w:p>
                      <w:p w:rsidR="00435CD7" w:rsidRPr="008A6AAD" w:rsidRDefault="00435CD7" w:rsidP="00435CD7">
                        <w:pPr>
                          <w:spacing w:before="0" w:after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8A6AAD" w:rsidRDefault="00435CD7" w:rsidP="00435CD7">
                        <w:pPr>
                          <w:numPr>
                            <w:ilvl w:val="0"/>
                            <w:numId w:val="15"/>
                          </w:numPr>
                          <w:spacing w:before="0" w:after="80" w:line="240" w:lineRule="auto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A6AAD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Winner for Talent Competition for HR Case study </w:t>
                        </w:r>
                      </w:p>
                      <w:p w:rsidR="00435CD7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B603F1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Handled a project successfully on “Study of the Impact of effective HR policy on employee satisfaction”</w:t>
                        </w:r>
                      </w:p>
                      <w:p w:rsidR="00435CD7" w:rsidRPr="00AB4EC8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E8024B" w:rsidRDefault="00435CD7" w:rsidP="00435CD7">
                        <w:pPr>
                          <w:spacing w:before="0" w:after="0"/>
                          <w:jc w:val="left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B603F1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color w:val="0033CC"/>
                            <w:sz w:val="22"/>
                            <w:szCs w:val="22"/>
                          </w:rPr>
                        </w:pPr>
                        <w:r w:rsidRPr="00B603F1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Active involvement as team leader in institutional functions like “Anyokti – Inter-collegiate Effective Role-Play competition”, Campus pools, Open campuses,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Participated in many other school and college internal level competition.</w:t>
                        </w:r>
                      </w:p>
                      <w:p w:rsidR="00435CD7" w:rsidRPr="00B603F1" w:rsidRDefault="00435CD7" w:rsidP="00435CD7">
                        <w:pPr>
                          <w:pStyle w:val="ListParagraph"/>
                          <w:rPr>
                            <w:rFonts w:ascii="Times New Roman" w:hAnsi="Times New Roman"/>
                            <w:color w:val="0033CC"/>
                            <w:sz w:val="22"/>
                            <w:szCs w:val="22"/>
                          </w:rPr>
                        </w:pPr>
                      </w:p>
                      <w:p w:rsidR="00435CD7" w:rsidRPr="00872257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In Graduation “CULTURAL CORDINATER” of college.</w:t>
                        </w:r>
                      </w:p>
                      <w:p w:rsidR="00435CD7" w:rsidRPr="00872257" w:rsidRDefault="00435CD7" w:rsidP="00435CD7">
                        <w:pPr>
                          <w:pStyle w:val="ListParagrap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872257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Won 1</w:t>
                        </w: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  <w:vertAlign w:val="superscript"/>
                          </w:rPr>
                          <w:t>st</w:t>
                        </w: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price in Volley-Ball Deogiri College.</w:t>
                        </w:r>
                      </w:p>
                      <w:p w:rsidR="00435CD7" w:rsidRPr="00872257" w:rsidRDefault="00435CD7" w:rsidP="00435CD7">
                        <w:pPr>
                          <w:pStyle w:val="ListParagrap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</w:p>
                      <w:p w:rsidR="00435CD7" w:rsidRPr="00872257" w:rsidRDefault="00435CD7" w:rsidP="00435CD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0" w:after="0"/>
                          <w:contextualSpacing w:val="0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Won 1</w:t>
                        </w: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  <w:vertAlign w:val="superscript"/>
                          </w:rPr>
                          <w:t>st</w:t>
                        </w: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price in Dance inter college competition in Deogiri</w:t>
                        </w: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r w:rsidRPr="00872257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College.</w:t>
                        </w:r>
                      </w:p>
                      <w:p w:rsidR="00435CD7" w:rsidRPr="00DC6816" w:rsidRDefault="00435CD7" w:rsidP="00435CD7">
                        <w:pPr>
                          <w:pStyle w:val="ListParagraph"/>
                          <w:spacing w:before="0" w:after="0"/>
                          <w:contextualSpacing w:val="0"/>
                          <w:rPr>
                            <w:rFonts w:ascii="Arial" w:hAnsi="Arial" w:cs="Arial"/>
                            <w:color w:val="0033CC"/>
                          </w:rPr>
                        </w:pPr>
                      </w:p>
                    </w:tc>
                  </w:tr>
                </w:tbl>
                <w:p w:rsidR="00E423BC" w:rsidRPr="002600CC" w:rsidRDefault="00E423BC" w:rsidP="00E423BC">
                  <w:pPr>
                    <w:rPr>
                      <w:rFonts w:ascii="Times New Roman" w:hAnsi="Times New Roman"/>
                      <w:b/>
                      <w:sz w:val="22"/>
                    </w:rPr>
                  </w:pPr>
                </w:p>
                <w:p w:rsidR="00E423BC" w:rsidRPr="00435CD7" w:rsidRDefault="00E423BC" w:rsidP="00E423BC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shd w:val="clear" w:color="auto" w:fill="C0C0C0"/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Software Skills</w:t>
                  </w:r>
                </w:p>
                <w:p w:rsidR="00E423BC" w:rsidRDefault="00E423BC" w:rsidP="00E423BC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spacing w:after="6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Times New Roman" w:eastAsia="Verdana" w:hAnsi="Times New Roman"/>
                      <w:b/>
                      <w:bCs/>
                      <w:sz w:val="22"/>
                      <w:szCs w:val="22"/>
                    </w:rPr>
                    <w:t xml:space="preserve">            </w:t>
                  </w:r>
                  <w:r w:rsidRPr="00B603F1">
                    <w:rPr>
                      <w:rFonts w:ascii="Times New Roman" w:eastAsia="Verdana" w:hAnsi="Times New Roman"/>
                      <w:b/>
                      <w:bCs/>
                      <w:sz w:val="22"/>
                      <w:szCs w:val="22"/>
                    </w:rPr>
                    <w:t xml:space="preserve">Office: </w:t>
                  </w:r>
                  <w:r>
                    <w:rPr>
                      <w:rFonts w:ascii="Times New Roman" w:eastAsia="Verdana" w:hAnsi="Times New Roman"/>
                      <w:b/>
                      <w:bCs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Times New Roman" w:eastAsia="Verdana" w:hAnsi="Times New Roman"/>
                      <w:sz w:val="22"/>
                      <w:szCs w:val="22"/>
                    </w:rPr>
                    <w:t>MS Office</w:t>
                  </w:r>
                  <w:r w:rsidR="008A0CA0">
                    <w:rPr>
                      <w:rFonts w:ascii="Times New Roman" w:eastAsia="Verdana" w:hAnsi="Times New Roman"/>
                      <w:sz w:val="22"/>
                      <w:szCs w:val="22"/>
                    </w:rPr>
                    <w:t>, Tally</w:t>
                  </w:r>
                  <w:r>
                    <w:rPr>
                      <w:rFonts w:ascii="Times New Roman" w:eastAsia="Verdana" w:hAnsi="Times New Roman"/>
                      <w:sz w:val="22"/>
                      <w:szCs w:val="22"/>
                    </w:rPr>
                    <w:t xml:space="preserve"> ERP.9- Payroll,    HR MIS,     </w:t>
                  </w:r>
                  <w:r w:rsidRPr="002600CC">
                    <w:rPr>
                      <w:rFonts w:ascii="Times New Roman" w:hAnsi="Times New Roman"/>
                      <w:sz w:val="22"/>
                      <w:szCs w:val="22"/>
                    </w:rPr>
                    <w:t>Internet &amp; Email,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   </w:t>
                  </w:r>
                  <w:r w:rsidRPr="002600CC">
                    <w:rPr>
                      <w:rFonts w:ascii="Times New Roman" w:hAnsi="Times New Roman"/>
                      <w:sz w:val="22"/>
                      <w:szCs w:val="22"/>
                    </w:rPr>
                    <w:t xml:space="preserve"> Payroll Software.</w:t>
                  </w:r>
                </w:p>
                <w:p w:rsidR="00023B28" w:rsidRDefault="00023B28" w:rsidP="00E423BC">
                  <w:pPr>
                    <w:rPr>
                      <w:rFonts w:ascii="Times New Roman" w:hAnsi="Times New Roman"/>
                      <w:b/>
                      <w:sz w:val="22"/>
                      <w:szCs w:val="22"/>
                    </w:rPr>
                  </w:pPr>
                </w:p>
                <w:p w:rsidR="00E423BC" w:rsidRPr="007F5514" w:rsidRDefault="00E423BC" w:rsidP="00E423BC">
                  <w:pPr>
                    <w:jc w:val="center"/>
                    <w:rPr>
                      <w:rFonts w:ascii="Times New Roman" w:hAnsi="Times New Roman"/>
                      <w:sz w:val="22"/>
                    </w:rPr>
                  </w:pPr>
                </w:p>
              </w:tc>
              <w:tc>
                <w:tcPr>
                  <w:tcW w:w="10446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F4278" w:rsidRPr="002370B8" w:rsidRDefault="006F4278" w:rsidP="00472010">
                  <w:pPr>
                    <w:pStyle w:val="BodyText"/>
                    <w:spacing w:line="360" w:lineRule="auto"/>
                    <w:ind w:left="720"/>
                    <w:rPr>
                      <w:sz w:val="22"/>
                      <w:szCs w:val="22"/>
                    </w:rPr>
                  </w:pPr>
                </w:p>
                <w:p w:rsidR="006F4278" w:rsidRPr="002370B8" w:rsidRDefault="006F4278" w:rsidP="00472010">
                  <w:pPr>
                    <w:pStyle w:val="BodyText"/>
                    <w:spacing w:line="360" w:lineRule="auto"/>
                    <w:ind w:left="720"/>
                  </w:pPr>
                </w:p>
              </w:tc>
            </w:tr>
          </w:tbl>
          <w:p w:rsidR="00736925" w:rsidRDefault="00736925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2600CC" w:rsidRDefault="002600CC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2600CC" w:rsidRDefault="002600CC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1E653E" w:rsidRDefault="001E653E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1E653E" w:rsidRDefault="001E653E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83086F" w:rsidRDefault="0083086F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83086F" w:rsidRDefault="0083086F" w:rsidP="00F519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tblpY="561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386"/>
            </w:tblGrid>
            <w:tr w:rsidR="00F51941" w:rsidRPr="002D44B0" w:rsidTr="00360868">
              <w:trPr>
                <w:trHeight w:val="257"/>
              </w:trPr>
              <w:tc>
                <w:tcPr>
                  <w:tcW w:w="1038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F51941" w:rsidRPr="00B603F1" w:rsidRDefault="002600CC" w:rsidP="002600CC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  <w:t>Internship/</w:t>
                  </w:r>
                  <w:r w:rsidR="00F51941" w:rsidRPr="00B603F1"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  <w:t>Project</w:t>
                  </w:r>
                </w:p>
              </w:tc>
            </w:tr>
            <w:tr w:rsidR="00F51941" w:rsidRPr="002D44B0" w:rsidTr="00360868">
              <w:trPr>
                <w:trHeight w:val="3529"/>
              </w:trPr>
              <w:tc>
                <w:tcPr>
                  <w:tcW w:w="10386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F51941" w:rsidRDefault="00F51941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</w:pPr>
                  <w:r w:rsidRPr="002B338C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>MBA</w:t>
                  </w:r>
                  <w:r w:rsidR="0009259B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 xml:space="preserve">    </w:t>
                  </w:r>
                  <w:r w:rsidR="003D5C73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 xml:space="preserve">( </w:t>
                  </w:r>
                  <w:r w:rsidR="002600CC" w:rsidRPr="002B338C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>Inter</w:t>
                  </w:r>
                  <w:r w:rsidR="002600CC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>n</w:t>
                  </w:r>
                  <w:r w:rsidRPr="002B338C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>ship</w:t>
                  </w:r>
                  <w:r w:rsidR="003D5C73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 xml:space="preserve"> </w:t>
                  </w:r>
                  <w:r w:rsidRPr="002B338C"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  <w:t>)</w:t>
                  </w:r>
                </w:p>
                <w:p w:rsidR="003D5C73" w:rsidRPr="002B338C" w:rsidRDefault="003D5C73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b/>
                      <w:color w:val="3B3E42"/>
                      <w:sz w:val="22"/>
                      <w:szCs w:val="22"/>
                      <w:lang w:val="fr-FR"/>
                    </w:rPr>
                  </w:pPr>
                </w:p>
                <w:p w:rsidR="00F51941" w:rsidRPr="002B338C" w:rsidRDefault="00F51941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</w:pPr>
                  <w:r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>Organisation : Genix Automation Pvt Ltd</w:t>
                  </w:r>
                </w:p>
                <w:p w:rsidR="00F51941" w:rsidRPr="002B338C" w:rsidRDefault="00F51941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</w:pPr>
                  <w:r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Duration     </w:t>
                  </w:r>
                  <w:r w:rsidR="00413618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  </w:t>
                  </w:r>
                  <w:r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 : 90 </w:t>
                  </w:r>
                  <w:r w:rsidR="00B16D66"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>days</w:t>
                  </w:r>
                </w:p>
                <w:p w:rsidR="00F51941" w:rsidRPr="00EE7871" w:rsidRDefault="003D5C73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</w:pP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>Title</w:t>
                  </w:r>
                  <w:r w:rsidR="00F51941"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           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  </w:t>
                  </w:r>
                  <w:r w:rsidR="00413618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  </w:t>
                  </w:r>
                  <w:r w:rsidR="00F51941"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 xml:space="preserve">: ‘ A </w:t>
                  </w:r>
                  <w:r w:rsidR="00F51941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>S</w:t>
                  </w:r>
                  <w:r w:rsidR="00F51941" w:rsidRPr="002B338C">
                    <w:rPr>
                      <w:rFonts w:ascii="Times New Roman" w:hAnsi="Times New Roman"/>
                      <w:color w:val="3B3E42"/>
                      <w:sz w:val="22"/>
                      <w:szCs w:val="22"/>
                      <w:lang w:val="fr-FR"/>
                    </w:rPr>
                    <w:t>tudy of the impact of effective HR Policy on employée satisfaction.’</w:t>
                  </w:r>
                </w:p>
                <w:p w:rsidR="00F51941" w:rsidRDefault="00F51941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  <w:lang w:val="fr-FR"/>
                    </w:rPr>
                  </w:pPr>
                </w:p>
                <w:p w:rsidR="00F51941" w:rsidRDefault="00F51941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  <w:lang w:val="fr-FR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  <w:lang w:val="fr-FR"/>
                    </w:rPr>
                    <w:t>B.C.A. (Project)</w:t>
                  </w:r>
                </w:p>
                <w:p w:rsidR="003D5C73" w:rsidRPr="00B603F1" w:rsidRDefault="003D5C73" w:rsidP="00472010">
                  <w:pPr>
                    <w:spacing w:before="80" w:after="40" w:line="240" w:lineRule="auto"/>
                    <w:jc w:val="left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  <w:lang w:val="fr-FR"/>
                    </w:rPr>
                  </w:pPr>
                </w:p>
                <w:p w:rsidR="00F51941" w:rsidRPr="00B603F1" w:rsidRDefault="00F51941" w:rsidP="00472010">
                  <w:pPr>
                    <w:tabs>
                      <w:tab w:val="left" w:pos="1080"/>
                    </w:tabs>
                    <w:spacing w:line="240" w:lineRule="auto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  <w:lang w:val="af-ZA"/>
                    </w:rPr>
                    <w:t xml:space="preserve">Title                :  </w:t>
                  </w:r>
                  <w:r w:rsidR="003D5C73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“SUGA</w:t>
                  </w:r>
                  <w:r w:rsidRPr="00B603F1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R INDUSTRY MANAGEMENT”</w:t>
                  </w:r>
                </w:p>
                <w:p w:rsidR="00F51941" w:rsidRPr="00B603F1" w:rsidRDefault="00F51941" w:rsidP="00472010">
                  <w:pPr>
                    <w:tabs>
                      <w:tab w:val="left" w:pos="1080"/>
                    </w:tabs>
                    <w:spacing w:line="240" w:lineRule="auto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Front end       : </w:t>
                  </w:r>
                  <w:r w:rsidR="00413618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    </w:t>
                  </w:r>
                  <w:r w:rsidRPr="00B603F1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Visual Basic</w:t>
                  </w:r>
                </w:p>
                <w:p w:rsidR="00F51941" w:rsidRPr="00B603F1" w:rsidRDefault="00F51941" w:rsidP="00472010">
                  <w:pPr>
                    <w:tabs>
                      <w:tab w:val="left" w:pos="1080"/>
                    </w:tabs>
                    <w:spacing w:line="240" w:lineRule="auto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Back end       : </w:t>
                  </w:r>
                  <w:r w:rsidR="003D5C73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     </w:t>
                  </w:r>
                  <w:r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Oracle</w:t>
                  </w:r>
                </w:p>
                <w:p w:rsidR="00F51941" w:rsidRPr="002370B8" w:rsidRDefault="00F51941" w:rsidP="002327DC">
                  <w:pPr>
                    <w:tabs>
                      <w:tab w:val="left" w:pos="1080"/>
                    </w:tabs>
                    <w:spacing w:line="240" w:lineRule="auto"/>
                    <w:jc w:val="left"/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Application    : </w:t>
                  </w:r>
                  <w:r w:rsidR="003D5C73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B603F1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 xml:space="preserve">This project </w:t>
                  </w:r>
                  <w:r w:rsidR="002327DC">
                    <w:rPr>
                      <w:rFonts w:ascii="Times New Roman" w:hAnsi="Times New Roman"/>
                      <w:color w:val="000000"/>
                      <w:sz w:val="22"/>
                      <w:szCs w:val="22"/>
                    </w:rPr>
                    <w:t>provides useful information about the sugar industry which is beneficial for the managers of sugar industries as well as farmers.</w:t>
                  </w:r>
                </w:p>
              </w:tc>
            </w:tr>
          </w:tbl>
          <w:p w:rsidR="007F5514" w:rsidRPr="002D44B0" w:rsidRDefault="007F5514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436EF" w:rsidRPr="002D44B0" w:rsidTr="00E8024B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After w:val="1"/>
          <w:wAfter w:w="28" w:type="dxa"/>
        </w:trPr>
        <w:tc>
          <w:tcPr>
            <w:tcW w:w="10878" w:type="dxa"/>
            <w:gridSpan w:val="3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2436EF" w:rsidRPr="00B603F1" w:rsidRDefault="002436EF" w:rsidP="009542F9">
            <w:pPr>
              <w:spacing w:after="0" w:line="240" w:lineRule="auto"/>
              <w:rPr>
                <w:rFonts w:ascii="Times New Roman" w:hAnsi="Times New Roman"/>
                <w:b/>
                <w:bCs/>
                <w:color w:val="3B3E42"/>
              </w:rPr>
            </w:pPr>
            <w:r w:rsidRPr="00B603F1">
              <w:rPr>
                <w:rFonts w:ascii="Times New Roman" w:hAnsi="Times New Roman"/>
                <w:b/>
                <w:bCs/>
                <w:color w:val="3B3E42"/>
              </w:rPr>
              <w:lastRenderedPageBreak/>
              <w:t>Education</w:t>
            </w:r>
          </w:p>
        </w:tc>
      </w:tr>
      <w:tr w:rsidR="002436EF" w:rsidRPr="002D44B0" w:rsidTr="002327DC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 w:firstRow="0" w:lastRow="1" w:firstColumn="1" w:lastColumn="0" w:noHBand="0" w:noVBand="1"/>
        </w:tblPrEx>
        <w:trPr>
          <w:gridAfter w:val="1"/>
          <w:wAfter w:w="28" w:type="dxa"/>
          <w:trHeight w:val="4518"/>
        </w:trPr>
        <w:tc>
          <w:tcPr>
            <w:tcW w:w="10878" w:type="dxa"/>
            <w:gridSpan w:val="3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pPr w:leftFromText="180" w:rightFromText="180" w:tblpY="505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299"/>
              <w:gridCol w:w="2220"/>
              <w:gridCol w:w="1683"/>
              <w:gridCol w:w="1366"/>
              <w:gridCol w:w="1324"/>
              <w:gridCol w:w="1428"/>
            </w:tblGrid>
            <w:tr w:rsidR="00196B65" w:rsidTr="00812F32">
              <w:trPr>
                <w:trHeight w:val="307"/>
              </w:trPr>
              <w:tc>
                <w:tcPr>
                  <w:tcW w:w="2299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Degree</w:t>
                  </w:r>
                </w:p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220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Institute</w:t>
                  </w:r>
                </w:p>
              </w:tc>
              <w:tc>
                <w:tcPr>
                  <w:tcW w:w="1683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Board / University</w:t>
                  </w:r>
                </w:p>
              </w:tc>
              <w:tc>
                <w:tcPr>
                  <w:tcW w:w="1366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1324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% marks / CGPA</w:t>
                  </w:r>
                </w:p>
              </w:tc>
              <w:tc>
                <w:tcPr>
                  <w:tcW w:w="1428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  <w:t>Class/Grade</w:t>
                  </w:r>
                </w:p>
              </w:tc>
            </w:tr>
            <w:tr w:rsidR="002B338C" w:rsidTr="00812F32">
              <w:trPr>
                <w:trHeight w:val="710"/>
              </w:trPr>
              <w:tc>
                <w:tcPr>
                  <w:tcW w:w="2299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MBA(HR)</w:t>
                  </w:r>
                </w:p>
              </w:tc>
              <w:tc>
                <w:tcPr>
                  <w:tcW w:w="2220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S.B.PATIL Institute of management</w:t>
                  </w:r>
                </w:p>
              </w:tc>
              <w:tc>
                <w:tcPr>
                  <w:tcW w:w="1683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PUNE University</w:t>
                  </w:r>
                </w:p>
              </w:tc>
              <w:tc>
                <w:tcPr>
                  <w:tcW w:w="1366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2014</w:t>
                  </w:r>
                </w:p>
              </w:tc>
              <w:tc>
                <w:tcPr>
                  <w:tcW w:w="1324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59</w:t>
                  </w:r>
                </w:p>
              </w:tc>
              <w:tc>
                <w:tcPr>
                  <w:tcW w:w="1428" w:type="dxa"/>
                </w:tcPr>
                <w:p w:rsidR="002B338C" w:rsidRPr="002B338C" w:rsidRDefault="002B338C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Cs/>
                      <w:sz w:val="22"/>
                      <w:szCs w:val="22"/>
                    </w:rPr>
                  </w:pPr>
                  <w:r w:rsidRPr="002B338C">
                    <w:rPr>
                      <w:rFonts w:ascii="Times New Roman" w:hAnsi="Times New Roman"/>
                      <w:bCs/>
                      <w:sz w:val="22"/>
                      <w:szCs w:val="22"/>
                    </w:rPr>
                    <w:t>Higher second class</w:t>
                  </w:r>
                </w:p>
              </w:tc>
            </w:tr>
            <w:tr w:rsidR="00196B65" w:rsidTr="00812F32">
              <w:trPr>
                <w:trHeight w:val="436"/>
              </w:trPr>
              <w:tc>
                <w:tcPr>
                  <w:tcW w:w="2299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B.C.A</w:t>
                  </w:r>
                </w:p>
              </w:tc>
              <w:tc>
                <w:tcPr>
                  <w:tcW w:w="2220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Deogiri college, Aurangabad</w:t>
                  </w:r>
                </w:p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683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BAMU  Universi</w:t>
                  </w:r>
                  <w:r w:rsidR="00C52F9B">
                    <w:rPr>
                      <w:rFonts w:ascii="Times New Roman" w:hAnsi="Times New Roman"/>
                      <w:sz w:val="22"/>
                      <w:szCs w:val="22"/>
                    </w:rPr>
                    <w:t>t</w:t>
                  </w: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1366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2012</w:t>
                  </w:r>
                </w:p>
              </w:tc>
              <w:tc>
                <w:tcPr>
                  <w:tcW w:w="1324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73.44</w:t>
                  </w:r>
                </w:p>
              </w:tc>
              <w:tc>
                <w:tcPr>
                  <w:tcW w:w="1428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First class</w:t>
                  </w:r>
                </w:p>
              </w:tc>
            </w:tr>
            <w:tr w:rsidR="00196B65" w:rsidTr="00812F32">
              <w:trPr>
                <w:trHeight w:val="436"/>
              </w:trPr>
              <w:tc>
                <w:tcPr>
                  <w:tcW w:w="2299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H.S.C</w:t>
                  </w:r>
                </w:p>
              </w:tc>
              <w:tc>
                <w:tcPr>
                  <w:tcW w:w="2220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Shri Saibaba junior college , Shirdi</w:t>
                  </w:r>
                </w:p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683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Pune University</w:t>
                  </w:r>
                </w:p>
              </w:tc>
              <w:tc>
                <w:tcPr>
                  <w:tcW w:w="1366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2009</w:t>
                  </w:r>
                </w:p>
              </w:tc>
              <w:tc>
                <w:tcPr>
                  <w:tcW w:w="1324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76.83</w:t>
                  </w:r>
                </w:p>
              </w:tc>
              <w:tc>
                <w:tcPr>
                  <w:tcW w:w="1428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1</w:t>
                  </w:r>
                  <w:r w:rsidRPr="00B603F1">
                    <w:rPr>
                      <w:rFonts w:ascii="Times New Roman" w:hAnsi="Times New Roman"/>
                      <w:sz w:val="22"/>
                      <w:szCs w:val="22"/>
                      <w:vertAlign w:val="superscript"/>
                    </w:rPr>
                    <w:t>st</w:t>
                  </w: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 xml:space="preserve"> class with Distinction</w:t>
                  </w:r>
                </w:p>
              </w:tc>
            </w:tr>
            <w:tr w:rsidR="00196B65" w:rsidTr="00812F32">
              <w:trPr>
                <w:trHeight w:val="241"/>
              </w:trPr>
              <w:tc>
                <w:tcPr>
                  <w:tcW w:w="2299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SSC</w:t>
                  </w:r>
                </w:p>
              </w:tc>
              <w:tc>
                <w:tcPr>
                  <w:tcW w:w="2220" w:type="dxa"/>
                </w:tcPr>
                <w:p w:rsidR="00196B65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Shri saibaba Kanya Vidhya Mandir, Shirdi</w:t>
                  </w:r>
                </w:p>
                <w:p w:rsidR="00161753" w:rsidRPr="00B603F1" w:rsidRDefault="00161753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683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Puna University</w:t>
                  </w:r>
                </w:p>
              </w:tc>
              <w:tc>
                <w:tcPr>
                  <w:tcW w:w="1366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2007</w:t>
                  </w:r>
                </w:p>
              </w:tc>
              <w:tc>
                <w:tcPr>
                  <w:tcW w:w="1324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68.92</w:t>
                  </w:r>
                </w:p>
              </w:tc>
              <w:tc>
                <w:tcPr>
                  <w:tcW w:w="1428" w:type="dxa"/>
                </w:tcPr>
                <w:p w:rsidR="00196B65" w:rsidRPr="00B603F1" w:rsidRDefault="00196B65" w:rsidP="00042E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sz w:val="22"/>
                      <w:szCs w:val="22"/>
                    </w:rPr>
                    <w:t>First class</w:t>
                  </w:r>
                </w:p>
              </w:tc>
            </w:tr>
          </w:tbl>
          <w:p w:rsidR="002436EF" w:rsidRPr="00BF6970" w:rsidRDefault="002436EF" w:rsidP="00042E8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315076" w:rsidRPr="002D44B0" w:rsidTr="006B5DA1">
        <w:trPr>
          <w:trHeight w:val="201"/>
        </w:trPr>
        <w:tc>
          <w:tcPr>
            <w:tcW w:w="10906" w:type="dxa"/>
            <w:gridSpan w:val="4"/>
          </w:tcPr>
          <w:p w:rsidR="00FE4349" w:rsidRDefault="00FE4349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p w:rsidR="008A0CA0" w:rsidRDefault="008A0CA0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p w:rsidR="009D63CA" w:rsidRDefault="009D63CA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p w:rsidR="009D63CA" w:rsidRDefault="009D63CA" w:rsidP="002D44B0">
            <w:pPr>
              <w:spacing w:after="0" w:line="240" w:lineRule="auto"/>
              <w:rPr>
                <w:rFonts w:ascii="Arial" w:hAnsi="Arial" w:cs="Arial"/>
              </w:rPr>
            </w:pPr>
          </w:p>
          <w:tbl>
            <w:tblPr>
              <w:tblpPr w:leftFromText="180" w:rightFromText="180" w:horzAnchor="margin" w:tblpY="486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51"/>
            </w:tblGrid>
            <w:tr w:rsidR="009D63CA" w:rsidRPr="00B603F1" w:rsidTr="00955527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9D63CA" w:rsidRPr="00B603F1" w:rsidRDefault="009D63CA" w:rsidP="009D63CA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  <w:lastRenderedPageBreak/>
                    <w:t xml:space="preserve">Reference </w:t>
                  </w:r>
                </w:p>
              </w:tc>
            </w:tr>
            <w:tr w:rsidR="009D63CA" w:rsidRPr="00B603F1" w:rsidTr="00955527">
              <w:trPr>
                <w:trHeight w:val="783"/>
              </w:trPr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9D63CA" w:rsidRDefault="009D63CA" w:rsidP="009D63CA">
                  <w:pPr>
                    <w:spacing w:after="60"/>
                    <w:rPr>
                      <w:rFonts w:ascii="Arial" w:eastAsia="Verdana" w:hAnsi="Arial" w:cs="Arial"/>
                    </w:rPr>
                  </w:pPr>
                </w:p>
                <w:p w:rsidR="009D63CA" w:rsidRPr="009D63CA" w:rsidRDefault="009D63CA" w:rsidP="009D63CA">
                  <w:pPr>
                    <w:pStyle w:val="ListParagraph"/>
                    <w:numPr>
                      <w:ilvl w:val="0"/>
                      <w:numId w:val="32"/>
                    </w:numPr>
                    <w:spacing w:after="60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Ms. Sneha Bichare</w:t>
                  </w:r>
                </w:p>
                <w:p w:rsidR="009D63CA" w:rsidRDefault="009D63CA" w:rsidP="009D63CA">
                  <w:pPr>
                    <w:pStyle w:val="ListParagraph"/>
                    <w:spacing w:after="6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HR Manager</w:t>
                  </w:r>
                </w:p>
                <w:p w:rsidR="009D63CA" w:rsidRDefault="009D63CA" w:rsidP="009D63CA">
                  <w:pPr>
                    <w:pStyle w:val="ListParagraph"/>
                    <w:spacing w:after="6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Company- Shivamm Industries,Nigdi ( Manufacturing org.)</w:t>
                  </w:r>
                </w:p>
                <w:p w:rsidR="008A0CA0" w:rsidRDefault="008A0CA0" w:rsidP="009D63CA">
                  <w:pPr>
                    <w:pStyle w:val="ListParagraph"/>
                    <w:spacing w:after="60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  <w:p w:rsidR="009D63CA" w:rsidRPr="009D63CA" w:rsidRDefault="009D63CA" w:rsidP="009D63CA">
                  <w:pPr>
                    <w:pStyle w:val="ListParagraph"/>
                    <w:numPr>
                      <w:ilvl w:val="0"/>
                      <w:numId w:val="32"/>
                    </w:numPr>
                    <w:spacing w:after="60"/>
                    <w:rPr>
                      <w:rFonts w:ascii="Verdana" w:hAnsi="Verdana"/>
                      <w:sz w:val="18"/>
                    </w:rPr>
                  </w:pPr>
                </w:p>
                <w:p w:rsidR="008A0CA0" w:rsidRDefault="008A0CA0" w:rsidP="008A0CA0">
                  <w:pPr>
                    <w:pStyle w:val="ListParagraph"/>
                    <w:spacing w:after="6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HR Manager</w:t>
                  </w:r>
                </w:p>
                <w:p w:rsidR="008A0CA0" w:rsidRDefault="008A0CA0" w:rsidP="008A0CA0">
                  <w:pPr>
                    <w:pStyle w:val="ListParagraph"/>
                    <w:spacing w:after="6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Company- </w:t>
                  </w:r>
                </w:p>
                <w:p w:rsidR="009D63CA" w:rsidRDefault="009D63CA" w:rsidP="009D63CA">
                  <w:pPr>
                    <w:pStyle w:val="ListParagraph"/>
                    <w:tabs>
                      <w:tab w:val="left" w:pos="720"/>
                    </w:tabs>
                    <w:suppressAutoHyphens/>
                    <w:spacing w:before="0" w:after="0" w:line="240" w:lineRule="auto"/>
                    <w:jc w:val="left"/>
                    <w:rPr>
                      <w:rFonts w:ascii="Times New Roman" w:eastAsia="Verdana" w:hAnsi="Times New Roman"/>
                      <w:sz w:val="22"/>
                      <w:szCs w:val="22"/>
                    </w:rPr>
                  </w:pPr>
                </w:p>
                <w:p w:rsidR="009D63CA" w:rsidRPr="00B603F1" w:rsidRDefault="009D63CA" w:rsidP="009D63CA">
                  <w:pPr>
                    <w:pStyle w:val="ListParagraph"/>
                    <w:tabs>
                      <w:tab w:val="left" w:pos="720"/>
                    </w:tabs>
                    <w:suppressAutoHyphens/>
                    <w:spacing w:before="0" w:after="0" w:line="240" w:lineRule="auto"/>
                    <w:jc w:val="left"/>
                    <w:rPr>
                      <w:rFonts w:ascii="Times New Roman" w:eastAsia="Verdana" w:hAnsi="Times New Roman"/>
                      <w:sz w:val="22"/>
                      <w:szCs w:val="22"/>
                    </w:rPr>
                  </w:pPr>
                  <w:bookmarkStart w:id="0" w:name="_GoBack"/>
                  <w:bookmarkEnd w:id="0"/>
                </w:p>
              </w:tc>
            </w:tr>
          </w:tbl>
          <w:p w:rsidR="009D63CA" w:rsidRPr="002D44B0" w:rsidRDefault="009D63CA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EE7871">
        <w:trPr>
          <w:trHeight w:val="4500"/>
        </w:trPr>
        <w:tc>
          <w:tcPr>
            <w:tcW w:w="10906" w:type="dxa"/>
            <w:gridSpan w:val="4"/>
          </w:tcPr>
          <w:tbl>
            <w:tblPr>
              <w:tblpPr w:leftFromText="180" w:rightFromText="180" w:vertAnchor="text" w:horzAnchor="margin" w:tblpY="623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0"/>
            </w:tblGrid>
            <w:tr w:rsidR="008A0CA0" w:rsidRPr="002D44B0" w:rsidTr="008A0CA0">
              <w:tc>
                <w:tcPr>
                  <w:tcW w:w="1044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8A0CA0" w:rsidRPr="00B603F1" w:rsidRDefault="008A0CA0" w:rsidP="008A0CA0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b/>
                      <w:bCs/>
                      <w:color w:val="3B3E42"/>
                      <w:sz w:val="22"/>
                      <w:szCs w:val="22"/>
                    </w:rPr>
                    <w:lastRenderedPageBreak/>
                    <w:t>Personal Details</w:t>
                  </w:r>
                </w:p>
              </w:tc>
            </w:tr>
            <w:tr w:rsidR="008A0CA0" w:rsidRPr="002D44B0" w:rsidTr="008A0CA0">
              <w:tc>
                <w:tcPr>
                  <w:tcW w:w="10440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8A0CA0" w:rsidRDefault="008A0CA0" w:rsidP="008A0CA0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</w:p>
                <w:p w:rsidR="008A0CA0" w:rsidRPr="00B603F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Name                       : Swati Bhanudas Shelke   </w:t>
                  </w:r>
                </w:p>
                <w:p w:rsidR="008A0CA0" w:rsidRPr="00B603F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>Bi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rth Date                </w:t>
                  </w: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>: 26/03/1992</w:t>
                  </w:r>
                </w:p>
                <w:p w:rsidR="008A0CA0" w:rsidRPr="00B603F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Gender          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         </w:t>
                  </w: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: Female</w:t>
                  </w:r>
                </w:p>
                <w:p w:rsidR="008A0CA0" w:rsidRPr="00B603F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Marital status           : 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Married</w:t>
                  </w:r>
                </w:p>
                <w:p w:rsidR="008A0CA0" w:rsidRPr="00B603F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>Languages Known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 </w:t>
                  </w: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:  English, Marathi, Hindi</w:t>
                  </w:r>
                </w:p>
                <w:p w:rsidR="008A0CA0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Hobbies          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         :  Reading books of Mythological, Dancing, Nature Site seeing, Debating on technical &amp; non-</w:t>
                  </w:r>
                </w:p>
                <w:p w:rsidR="008A0CA0" w:rsidRPr="0090018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                                    </w:t>
                  </w:r>
                  <w:r w:rsidRPr="0090018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Technical issues. </w:t>
                  </w:r>
                </w:p>
                <w:p w:rsidR="008A0CA0" w:rsidRPr="00F51941" w:rsidRDefault="008A0CA0" w:rsidP="008A0CA0">
                  <w:pPr>
                    <w:spacing w:after="0" w:line="360" w:lineRule="auto"/>
                    <w:jc w:val="left"/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</w:pPr>
                  <w:r w:rsidRPr="00B603F1"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>Permanent Address</w:t>
                  </w:r>
                  <w:r>
                    <w:rPr>
                      <w:rFonts w:ascii="Times New Roman" w:hAnsi="Times New Roman"/>
                      <w:color w:val="3B3E42"/>
                      <w:sz w:val="22"/>
                      <w:szCs w:val="22"/>
                    </w:rPr>
                    <w:t xml:space="preserve">   : “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c/o. Chetan Shinde, gat no.711, flat no.A-102, Umang Pride, Near JSPM College,                                  w                                   wagholi pune-412207.”</w:t>
                  </w: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4EDD" w:rsidRPr="002D44B0" w:rsidTr="006B5DA1">
        <w:tc>
          <w:tcPr>
            <w:tcW w:w="10906" w:type="dxa"/>
            <w:gridSpan w:val="4"/>
          </w:tcPr>
          <w:p w:rsidR="00CA4EDD" w:rsidRPr="007E70AC" w:rsidRDefault="00CA4EDD" w:rsidP="002D44B0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8A6AAD" w:rsidRDefault="008A6AAD">
      <w:pPr>
        <w:rPr>
          <w:rFonts w:ascii="Arial" w:hAnsi="Arial" w:cs="Arial"/>
        </w:rPr>
      </w:pPr>
    </w:p>
    <w:p w:rsidR="00FE4349" w:rsidRPr="00144212" w:rsidRDefault="000A1379" w:rsidP="00144212">
      <w:pPr>
        <w:rPr>
          <w:rFonts w:ascii="Arial" w:hAnsi="Arial" w:cs="Arial"/>
        </w:rPr>
      </w:pPr>
      <w:r>
        <w:rPr>
          <w:rFonts w:ascii="Arial" w:hAnsi="Arial" w:cs="Arial"/>
          <w:noProof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2.35pt;margin-top:6pt;width:512.4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8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E3Th3wO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"/>
        </w:pict>
      </w:r>
    </w:p>
    <w:p w:rsidR="00856333" w:rsidRPr="00B603F1" w:rsidRDefault="00305ADA" w:rsidP="009F3B39">
      <w:pPr>
        <w:jc w:val="left"/>
        <w:rPr>
          <w:rFonts w:ascii="Times New Roman" w:hAnsi="Times New Roman"/>
          <w:sz w:val="22"/>
          <w:szCs w:val="22"/>
        </w:rPr>
      </w:pPr>
      <w:r w:rsidRPr="00B603F1">
        <w:rPr>
          <w:rFonts w:ascii="Times New Roman" w:hAnsi="Times New Roman"/>
          <w:sz w:val="22"/>
          <w:szCs w:val="22"/>
        </w:rPr>
        <w:t xml:space="preserve">I hereby declare that the particular furnished above are true to the best of my knowledge </w:t>
      </w:r>
    </w:p>
    <w:p w:rsidR="00305ADA" w:rsidRPr="00B603F1" w:rsidRDefault="00305ADA" w:rsidP="009F3B39">
      <w:pPr>
        <w:jc w:val="left"/>
        <w:rPr>
          <w:rFonts w:ascii="Times New Roman" w:hAnsi="Times New Roman"/>
          <w:sz w:val="22"/>
          <w:szCs w:val="22"/>
        </w:rPr>
      </w:pPr>
      <w:r w:rsidRPr="00B603F1">
        <w:rPr>
          <w:rFonts w:ascii="Times New Roman" w:hAnsi="Times New Roman"/>
          <w:b/>
          <w:sz w:val="22"/>
          <w:szCs w:val="22"/>
        </w:rPr>
        <w:t>Date</w:t>
      </w:r>
      <w:r w:rsidRPr="00B603F1">
        <w:rPr>
          <w:rFonts w:ascii="Times New Roman" w:hAnsi="Times New Roman"/>
          <w:sz w:val="22"/>
          <w:szCs w:val="22"/>
        </w:rPr>
        <w:t>:</w:t>
      </w:r>
    </w:p>
    <w:p w:rsidR="00305ADA" w:rsidRPr="00B603F1" w:rsidRDefault="00305ADA" w:rsidP="009F3B39">
      <w:pPr>
        <w:jc w:val="left"/>
        <w:rPr>
          <w:rFonts w:ascii="Times New Roman" w:hAnsi="Times New Roman"/>
          <w:sz w:val="22"/>
          <w:szCs w:val="22"/>
        </w:rPr>
      </w:pPr>
      <w:r w:rsidRPr="00B603F1">
        <w:rPr>
          <w:rFonts w:ascii="Times New Roman" w:hAnsi="Times New Roman"/>
          <w:b/>
          <w:sz w:val="22"/>
          <w:szCs w:val="22"/>
        </w:rPr>
        <w:t>Place</w:t>
      </w:r>
      <w:r w:rsidRPr="00B603F1">
        <w:rPr>
          <w:rFonts w:ascii="Times New Roman" w:hAnsi="Times New Roman"/>
          <w:sz w:val="22"/>
          <w:szCs w:val="22"/>
        </w:rPr>
        <w:t>: Pune                                                                                                                     (</w:t>
      </w:r>
      <w:r w:rsidR="008A0CA0">
        <w:rPr>
          <w:rFonts w:ascii="Times New Roman" w:hAnsi="Times New Roman"/>
          <w:b/>
          <w:sz w:val="22"/>
          <w:szCs w:val="22"/>
          <w:u w:val="single"/>
        </w:rPr>
        <w:t>Swati S</w:t>
      </w:r>
      <w:r w:rsidRPr="00B603F1">
        <w:rPr>
          <w:rFonts w:ascii="Times New Roman" w:hAnsi="Times New Roman"/>
          <w:b/>
          <w:sz w:val="22"/>
          <w:szCs w:val="22"/>
          <w:u w:val="single"/>
        </w:rPr>
        <w:t>helke)</w:t>
      </w:r>
    </w:p>
    <w:sectPr w:rsidR="00305ADA" w:rsidRPr="00B603F1" w:rsidSect="000834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379" w:rsidRDefault="000A1379" w:rsidP="00C55A66">
      <w:pPr>
        <w:spacing w:before="0" w:after="0" w:line="240" w:lineRule="auto"/>
      </w:pPr>
      <w:r>
        <w:separator/>
      </w:r>
    </w:p>
  </w:endnote>
  <w:endnote w:type="continuationSeparator" w:id="0">
    <w:p w:rsidR="000A1379" w:rsidRDefault="000A1379" w:rsidP="00C55A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379" w:rsidRDefault="000A1379" w:rsidP="00C55A66">
      <w:pPr>
        <w:spacing w:before="0" w:after="0" w:line="240" w:lineRule="auto"/>
      </w:pPr>
      <w:r>
        <w:separator/>
      </w:r>
    </w:p>
  </w:footnote>
  <w:footnote w:type="continuationSeparator" w:id="0">
    <w:p w:rsidR="000A1379" w:rsidRDefault="000A1379" w:rsidP="00C55A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1">
    <w:nsid w:val="00CF23B0"/>
    <w:multiLevelType w:val="hybridMultilevel"/>
    <w:tmpl w:val="AA38C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4E788C"/>
    <w:multiLevelType w:val="hybridMultilevel"/>
    <w:tmpl w:val="D55CD766"/>
    <w:lvl w:ilvl="0" w:tplc="04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>
    <w:nsid w:val="0CCD36A2"/>
    <w:multiLevelType w:val="hybridMultilevel"/>
    <w:tmpl w:val="78F2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328B2"/>
    <w:multiLevelType w:val="hybridMultilevel"/>
    <w:tmpl w:val="E9DE91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A8033D"/>
    <w:multiLevelType w:val="hybridMultilevel"/>
    <w:tmpl w:val="D3282470"/>
    <w:lvl w:ilvl="0" w:tplc="0409000B">
      <w:start w:val="1"/>
      <w:numFmt w:val="bullet"/>
      <w:lvlText w:val=""/>
      <w:lvlJc w:val="left"/>
      <w:pPr>
        <w:ind w:left="22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6">
    <w:nsid w:val="1186053F"/>
    <w:multiLevelType w:val="hybridMultilevel"/>
    <w:tmpl w:val="E65A8A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306A28"/>
    <w:multiLevelType w:val="hybridMultilevel"/>
    <w:tmpl w:val="A82C24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9A2911"/>
    <w:multiLevelType w:val="hybridMultilevel"/>
    <w:tmpl w:val="FF5E59E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0">
    <w:nsid w:val="1D143C47"/>
    <w:multiLevelType w:val="multilevel"/>
    <w:tmpl w:val="43C0936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nsid w:val="24E81CF5"/>
    <w:multiLevelType w:val="hybridMultilevel"/>
    <w:tmpl w:val="4D22A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842CA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A60390"/>
    <w:multiLevelType w:val="hybridMultilevel"/>
    <w:tmpl w:val="8CB81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25E71"/>
    <w:multiLevelType w:val="hybridMultilevel"/>
    <w:tmpl w:val="656AFDC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C0A591B"/>
    <w:multiLevelType w:val="hybridMultilevel"/>
    <w:tmpl w:val="2938B7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6E6AE6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0E08B1"/>
    <w:multiLevelType w:val="hybridMultilevel"/>
    <w:tmpl w:val="51C8D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E9531F"/>
    <w:multiLevelType w:val="hybridMultilevel"/>
    <w:tmpl w:val="560C80A6"/>
    <w:lvl w:ilvl="0" w:tplc="F446DEF8">
      <w:start w:val="1"/>
      <w:numFmt w:val="decimal"/>
      <w:lvlText w:val="%1)"/>
      <w:lvlJc w:val="left"/>
      <w:pPr>
        <w:ind w:left="720" w:hanging="360"/>
      </w:pPr>
      <w:rPr>
        <w:rFonts w:ascii="Arial" w:eastAsia="Verdana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FA745C"/>
    <w:multiLevelType w:val="hybridMultilevel"/>
    <w:tmpl w:val="B64630B4"/>
    <w:lvl w:ilvl="0" w:tplc="F814B678">
      <w:start w:val="5"/>
      <w:numFmt w:val="bullet"/>
      <w:lvlText w:val="-"/>
      <w:lvlJc w:val="left"/>
      <w:pPr>
        <w:ind w:left="2340" w:hanging="360"/>
      </w:pPr>
      <w:rPr>
        <w:rFonts w:ascii="Times New Roman" w:eastAsia="MS P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3">
    <w:nsid w:val="5F464BD5"/>
    <w:multiLevelType w:val="hybridMultilevel"/>
    <w:tmpl w:val="F75C2380"/>
    <w:lvl w:ilvl="0" w:tplc="08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4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E148FC"/>
    <w:multiLevelType w:val="hybridMultilevel"/>
    <w:tmpl w:val="748CA358"/>
    <w:lvl w:ilvl="0" w:tplc="BACCD3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4C7B6A"/>
    <w:multiLevelType w:val="hybridMultilevel"/>
    <w:tmpl w:val="EF8A2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EC56F5"/>
    <w:multiLevelType w:val="hybridMultilevel"/>
    <w:tmpl w:val="9B9C2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EE2C9C"/>
    <w:multiLevelType w:val="hybridMultilevel"/>
    <w:tmpl w:val="0BAADA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FD06F4"/>
    <w:multiLevelType w:val="hybridMultilevel"/>
    <w:tmpl w:val="005C47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105DAE"/>
    <w:multiLevelType w:val="hybridMultilevel"/>
    <w:tmpl w:val="52DC34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21"/>
  </w:num>
  <w:num w:numId="4">
    <w:abstractNumId w:val="14"/>
  </w:num>
  <w:num w:numId="5">
    <w:abstractNumId w:val="24"/>
  </w:num>
  <w:num w:numId="6">
    <w:abstractNumId w:val="28"/>
  </w:num>
  <w:num w:numId="7">
    <w:abstractNumId w:val="23"/>
  </w:num>
  <w:num w:numId="8">
    <w:abstractNumId w:val="15"/>
  </w:num>
  <w:num w:numId="9">
    <w:abstractNumId w:val="25"/>
  </w:num>
  <w:num w:numId="10">
    <w:abstractNumId w:val="17"/>
  </w:num>
  <w:num w:numId="11">
    <w:abstractNumId w:val="12"/>
  </w:num>
  <w:num w:numId="12">
    <w:abstractNumId w:val="7"/>
  </w:num>
  <w:num w:numId="13">
    <w:abstractNumId w:val="6"/>
  </w:num>
  <w:num w:numId="14">
    <w:abstractNumId w:val="16"/>
  </w:num>
  <w:num w:numId="15">
    <w:abstractNumId w:val="1"/>
  </w:num>
  <w:num w:numId="16">
    <w:abstractNumId w:val="0"/>
  </w:num>
  <w:num w:numId="17">
    <w:abstractNumId w:val="26"/>
  </w:num>
  <w:num w:numId="18">
    <w:abstractNumId w:val="30"/>
  </w:num>
  <w:num w:numId="1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5"/>
  </w:num>
  <w:num w:numId="22">
    <w:abstractNumId w:val="29"/>
  </w:num>
  <w:num w:numId="23">
    <w:abstractNumId w:val="2"/>
  </w:num>
  <w:num w:numId="24">
    <w:abstractNumId w:val="18"/>
  </w:num>
  <w:num w:numId="25">
    <w:abstractNumId w:val="22"/>
  </w:num>
  <w:num w:numId="26">
    <w:abstractNumId w:val="10"/>
  </w:num>
  <w:num w:numId="27">
    <w:abstractNumId w:val="31"/>
  </w:num>
  <w:num w:numId="28">
    <w:abstractNumId w:val="4"/>
  </w:num>
  <w:num w:numId="29">
    <w:abstractNumId w:val="11"/>
  </w:num>
  <w:num w:numId="30">
    <w:abstractNumId w:val="13"/>
  </w:num>
  <w:num w:numId="31">
    <w:abstractNumId w:val="27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B4436"/>
    <w:rsid w:val="00023B28"/>
    <w:rsid w:val="00024B60"/>
    <w:rsid w:val="00042E85"/>
    <w:rsid w:val="00043CEA"/>
    <w:rsid w:val="00045A5D"/>
    <w:rsid w:val="00051830"/>
    <w:rsid w:val="0005226A"/>
    <w:rsid w:val="00055FB3"/>
    <w:rsid w:val="00056C00"/>
    <w:rsid w:val="00062AD3"/>
    <w:rsid w:val="000657C0"/>
    <w:rsid w:val="000671C5"/>
    <w:rsid w:val="00083491"/>
    <w:rsid w:val="0009259B"/>
    <w:rsid w:val="00097BDF"/>
    <w:rsid w:val="000A1379"/>
    <w:rsid w:val="000A4DAD"/>
    <w:rsid w:val="000C1AE9"/>
    <w:rsid w:val="000D32A9"/>
    <w:rsid w:val="000F278B"/>
    <w:rsid w:val="000F51B1"/>
    <w:rsid w:val="001211DC"/>
    <w:rsid w:val="001243A6"/>
    <w:rsid w:val="00130370"/>
    <w:rsid w:val="00140563"/>
    <w:rsid w:val="00144212"/>
    <w:rsid w:val="00146B5B"/>
    <w:rsid w:val="0015412D"/>
    <w:rsid w:val="0015451A"/>
    <w:rsid w:val="00160AE4"/>
    <w:rsid w:val="00161753"/>
    <w:rsid w:val="0017241B"/>
    <w:rsid w:val="00191207"/>
    <w:rsid w:val="001918C6"/>
    <w:rsid w:val="0019471B"/>
    <w:rsid w:val="00194780"/>
    <w:rsid w:val="00196B65"/>
    <w:rsid w:val="001C017B"/>
    <w:rsid w:val="001E2251"/>
    <w:rsid w:val="001E653E"/>
    <w:rsid w:val="001F0096"/>
    <w:rsid w:val="002018C3"/>
    <w:rsid w:val="00203CC8"/>
    <w:rsid w:val="00215B45"/>
    <w:rsid w:val="002327DC"/>
    <w:rsid w:val="002370B8"/>
    <w:rsid w:val="002436EF"/>
    <w:rsid w:val="00245311"/>
    <w:rsid w:val="002600CC"/>
    <w:rsid w:val="002636E4"/>
    <w:rsid w:val="00280E42"/>
    <w:rsid w:val="002972FD"/>
    <w:rsid w:val="002A3E83"/>
    <w:rsid w:val="002A7296"/>
    <w:rsid w:val="002B17F4"/>
    <w:rsid w:val="002B338C"/>
    <w:rsid w:val="002C4BD5"/>
    <w:rsid w:val="002D3601"/>
    <w:rsid w:val="002D44B0"/>
    <w:rsid w:val="002F6413"/>
    <w:rsid w:val="002F6D60"/>
    <w:rsid w:val="00305ADA"/>
    <w:rsid w:val="00315076"/>
    <w:rsid w:val="003303B1"/>
    <w:rsid w:val="00335558"/>
    <w:rsid w:val="00360868"/>
    <w:rsid w:val="00365885"/>
    <w:rsid w:val="00365EA9"/>
    <w:rsid w:val="00366B45"/>
    <w:rsid w:val="00376563"/>
    <w:rsid w:val="00381BFF"/>
    <w:rsid w:val="003A63F8"/>
    <w:rsid w:val="003D5C73"/>
    <w:rsid w:val="00413618"/>
    <w:rsid w:val="00420605"/>
    <w:rsid w:val="0042522C"/>
    <w:rsid w:val="00435CD7"/>
    <w:rsid w:val="0046157F"/>
    <w:rsid w:val="00461C34"/>
    <w:rsid w:val="00465537"/>
    <w:rsid w:val="00470926"/>
    <w:rsid w:val="00471786"/>
    <w:rsid w:val="0048474A"/>
    <w:rsid w:val="0049722C"/>
    <w:rsid w:val="004C456C"/>
    <w:rsid w:val="004D33B3"/>
    <w:rsid w:val="00504C88"/>
    <w:rsid w:val="0051712A"/>
    <w:rsid w:val="00524105"/>
    <w:rsid w:val="00532D43"/>
    <w:rsid w:val="00562696"/>
    <w:rsid w:val="005729B2"/>
    <w:rsid w:val="00574A8A"/>
    <w:rsid w:val="005C42AB"/>
    <w:rsid w:val="005D567F"/>
    <w:rsid w:val="005D77EB"/>
    <w:rsid w:val="005E3377"/>
    <w:rsid w:val="0060131E"/>
    <w:rsid w:val="006068F3"/>
    <w:rsid w:val="00606CB9"/>
    <w:rsid w:val="00641208"/>
    <w:rsid w:val="00646FBF"/>
    <w:rsid w:val="00656893"/>
    <w:rsid w:val="0066117B"/>
    <w:rsid w:val="00664207"/>
    <w:rsid w:val="00694E29"/>
    <w:rsid w:val="006B5DA1"/>
    <w:rsid w:val="006C778F"/>
    <w:rsid w:val="006E5165"/>
    <w:rsid w:val="006F282B"/>
    <w:rsid w:val="006F4278"/>
    <w:rsid w:val="006F7B4E"/>
    <w:rsid w:val="00706ABF"/>
    <w:rsid w:val="00736925"/>
    <w:rsid w:val="00760321"/>
    <w:rsid w:val="00766D85"/>
    <w:rsid w:val="007860AC"/>
    <w:rsid w:val="00792DA5"/>
    <w:rsid w:val="007B4876"/>
    <w:rsid w:val="007C35B5"/>
    <w:rsid w:val="007C601D"/>
    <w:rsid w:val="007E70AC"/>
    <w:rsid w:val="007F5514"/>
    <w:rsid w:val="007F6385"/>
    <w:rsid w:val="00804D02"/>
    <w:rsid w:val="00812F32"/>
    <w:rsid w:val="0081743D"/>
    <w:rsid w:val="0083086F"/>
    <w:rsid w:val="008312AB"/>
    <w:rsid w:val="00853C8D"/>
    <w:rsid w:val="00854F81"/>
    <w:rsid w:val="00856333"/>
    <w:rsid w:val="00857480"/>
    <w:rsid w:val="00864960"/>
    <w:rsid w:val="0086602C"/>
    <w:rsid w:val="00872257"/>
    <w:rsid w:val="00881F4A"/>
    <w:rsid w:val="008903C0"/>
    <w:rsid w:val="00893176"/>
    <w:rsid w:val="00896403"/>
    <w:rsid w:val="008A0CA0"/>
    <w:rsid w:val="008A285E"/>
    <w:rsid w:val="008A6AAD"/>
    <w:rsid w:val="008B3B2F"/>
    <w:rsid w:val="008D653C"/>
    <w:rsid w:val="00900181"/>
    <w:rsid w:val="00914EC1"/>
    <w:rsid w:val="00920BE8"/>
    <w:rsid w:val="00923D20"/>
    <w:rsid w:val="0092588E"/>
    <w:rsid w:val="00926167"/>
    <w:rsid w:val="009337DC"/>
    <w:rsid w:val="00946EC0"/>
    <w:rsid w:val="009528E9"/>
    <w:rsid w:val="009542F9"/>
    <w:rsid w:val="00967C8E"/>
    <w:rsid w:val="009708BF"/>
    <w:rsid w:val="00985153"/>
    <w:rsid w:val="00985EA2"/>
    <w:rsid w:val="009A46D6"/>
    <w:rsid w:val="009A76C8"/>
    <w:rsid w:val="009B4436"/>
    <w:rsid w:val="009C5898"/>
    <w:rsid w:val="009D63CA"/>
    <w:rsid w:val="009E177A"/>
    <w:rsid w:val="009E7834"/>
    <w:rsid w:val="009F0D22"/>
    <w:rsid w:val="009F14EA"/>
    <w:rsid w:val="009F2958"/>
    <w:rsid w:val="009F3B39"/>
    <w:rsid w:val="009F79C8"/>
    <w:rsid w:val="00A13DA2"/>
    <w:rsid w:val="00A1582C"/>
    <w:rsid w:val="00A212FC"/>
    <w:rsid w:val="00A22AF4"/>
    <w:rsid w:val="00A23BE8"/>
    <w:rsid w:val="00A24171"/>
    <w:rsid w:val="00A34C4E"/>
    <w:rsid w:val="00A4435F"/>
    <w:rsid w:val="00A73EFB"/>
    <w:rsid w:val="00A802AE"/>
    <w:rsid w:val="00AB4EC8"/>
    <w:rsid w:val="00AD0F31"/>
    <w:rsid w:val="00AD5D84"/>
    <w:rsid w:val="00AD694B"/>
    <w:rsid w:val="00B11788"/>
    <w:rsid w:val="00B16D66"/>
    <w:rsid w:val="00B26A67"/>
    <w:rsid w:val="00B34E7A"/>
    <w:rsid w:val="00B508D4"/>
    <w:rsid w:val="00B603F1"/>
    <w:rsid w:val="00B76177"/>
    <w:rsid w:val="00BA20FB"/>
    <w:rsid w:val="00BB17F5"/>
    <w:rsid w:val="00BE0B2F"/>
    <w:rsid w:val="00BE76CE"/>
    <w:rsid w:val="00BF0E24"/>
    <w:rsid w:val="00BF6970"/>
    <w:rsid w:val="00C00FEE"/>
    <w:rsid w:val="00C35359"/>
    <w:rsid w:val="00C52F9B"/>
    <w:rsid w:val="00C55A66"/>
    <w:rsid w:val="00C564BB"/>
    <w:rsid w:val="00CA4EDD"/>
    <w:rsid w:val="00CB6DD0"/>
    <w:rsid w:val="00CB7391"/>
    <w:rsid w:val="00CF5DDA"/>
    <w:rsid w:val="00D01F9C"/>
    <w:rsid w:val="00D03EF6"/>
    <w:rsid w:val="00D24B4E"/>
    <w:rsid w:val="00D35C60"/>
    <w:rsid w:val="00D41B66"/>
    <w:rsid w:val="00D51AE4"/>
    <w:rsid w:val="00D57D88"/>
    <w:rsid w:val="00D64692"/>
    <w:rsid w:val="00DA4C4D"/>
    <w:rsid w:val="00DB5A85"/>
    <w:rsid w:val="00DB6B2A"/>
    <w:rsid w:val="00DC6816"/>
    <w:rsid w:val="00DE2EAE"/>
    <w:rsid w:val="00DE4A91"/>
    <w:rsid w:val="00DF204A"/>
    <w:rsid w:val="00E051CB"/>
    <w:rsid w:val="00E12814"/>
    <w:rsid w:val="00E278A7"/>
    <w:rsid w:val="00E423BC"/>
    <w:rsid w:val="00E8024B"/>
    <w:rsid w:val="00E93F7B"/>
    <w:rsid w:val="00E97CF4"/>
    <w:rsid w:val="00EC49AD"/>
    <w:rsid w:val="00EC52AE"/>
    <w:rsid w:val="00EC5E82"/>
    <w:rsid w:val="00ED023E"/>
    <w:rsid w:val="00EE38FD"/>
    <w:rsid w:val="00EE7871"/>
    <w:rsid w:val="00EF563A"/>
    <w:rsid w:val="00F25CC2"/>
    <w:rsid w:val="00F305F4"/>
    <w:rsid w:val="00F30657"/>
    <w:rsid w:val="00F326CE"/>
    <w:rsid w:val="00F51941"/>
    <w:rsid w:val="00F559FB"/>
    <w:rsid w:val="00F6053C"/>
    <w:rsid w:val="00F6496C"/>
    <w:rsid w:val="00F87B75"/>
    <w:rsid w:val="00F90FEF"/>
    <w:rsid w:val="00F918FC"/>
    <w:rsid w:val="00FA7B5B"/>
    <w:rsid w:val="00FB1BFE"/>
    <w:rsid w:val="00FE4349"/>
    <w:rsid w:val="00FE79F5"/>
    <w:rsid w:val="00FF0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5:docId w15:val="{85753900-406A-4306-A49C-0577DA23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Schoolbook" w:eastAsia="MS PMincho" w:hAnsi="Century Schoolboo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207"/>
    <w:pPr>
      <w:spacing w:before="40" w:after="200" w:line="276" w:lineRule="auto"/>
      <w:jc w:val="both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2436E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2436EF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2436EF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NormalWeb">
    <w:name w:val="Normal (Web)"/>
    <w:basedOn w:val="Normal"/>
    <w:link w:val="NormalWebChar"/>
    <w:rsid w:val="00D57D88"/>
    <w:pPr>
      <w:widowControl w:val="0"/>
      <w:adjustRightInd w:val="0"/>
      <w:spacing w:before="100" w:beforeAutospacing="1" w:after="100" w:afterAutospacing="1" w:line="360" w:lineRule="atLeast"/>
      <w:textAlignment w:val="baseline"/>
    </w:pPr>
    <w:rPr>
      <w:rFonts w:ascii="Arial Unicode MS" w:eastAsia="Arial Unicode MS" w:hAnsi="Arial Unicode MS" w:cs="Arial Unicode MS"/>
      <w:sz w:val="24"/>
      <w:szCs w:val="24"/>
      <w:lang w:bidi="ar-SA"/>
    </w:rPr>
  </w:style>
  <w:style w:type="character" w:customStyle="1" w:styleId="NormalWebChar">
    <w:name w:val="Normal (Web) Char"/>
    <w:basedOn w:val="DefaultParagraphFont"/>
    <w:link w:val="NormalWeb"/>
    <w:rsid w:val="00D57D88"/>
    <w:rPr>
      <w:rFonts w:ascii="Arial Unicode MS" w:eastAsia="Arial Unicode MS" w:hAnsi="Arial Unicode MS" w:cs="Arial Unicode MS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9C5898"/>
    <w:pPr>
      <w:spacing w:before="0" w:after="0" w:line="240" w:lineRule="auto"/>
    </w:pPr>
    <w:rPr>
      <w:rFonts w:ascii="Times New Roman" w:eastAsia="Times New Roman" w:hAnsi="Times New Roman"/>
      <w:lang w:bidi="ar-SA"/>
    </w:rPr>
  </w:style>
  <w:style w:type="character" w:customStyle="1" w:styleId="BodyTextChar">
    <w:name w:val="Body Text Char"/>
    <w:basedOn w:val="DefaultParagraphFont"/>
    <w:link w:val="BodyText"/>
    <w:semiHidden/>
    <w:rsid w:val="009C5898"/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C55A6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66"/>
    <w:rPr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55A6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66"/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tishelke3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jun\Application%20Data\Microsoft\Templates\300006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3FFF2-BDD6-4C9C-9BE7-29A5139E7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30000607</Template>
  <TotalTime>223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My Resume</vt:lpstr>
      <vt:lpstr/>
    </vt:vector>
  </TitlesOfParts>
  <Company>Omgeo LLC</Company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Arjun Balachandran</dc:creator>
  <cp:keywords>cv</cp:keywords>
  <cp:lastModifiedBy>SAINATH</cp:lastModifiedBy>
  <cp:revision>84</cp:revision>
  <dcterms:created xsi:type="dcterms:W3CDTF">2016-06-07T07:12:00Z</dcterms:created>
  <dcterms:modified xsi:type="dcterms:W3CDTF">2016-06-27T13:17:00Z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TC300026991033</vt:lpwstr>
  </property>
</Properties>
</file>