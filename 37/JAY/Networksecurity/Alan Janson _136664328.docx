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Author"/>
        <w:tag w:val=""/>
        <w:id w:val="1246310863"/>
        <w:placeholder>
          <w:docPart w:val="D6577D38B185433CB706A1DEEED58B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323E56" w:rsidRDefault="00742E61">
          <w:pPr>
            <w:pStyle w:val="Title"/>
          </w:pPr>
          <w:r>
            <w:rPr>
              <w:lang w:val="en-IN"/>
            </w:rPr>
            <w:t>Alan Janson</w:t>
          </w:r>
        </w:p>
      </w:sdtContent>
    </w:sdt>
    <w:tbl>
      <w:tblPr>
        <w:tblStyle w:val="ResumeTable"/>
        <w:tblW w:w="5017" w:type="pct"/>
        <w:tblLook w:val="04A0"/>
      </w:tblPr>
      <w:tblGrid>
        <w:gridCol w:w="1662"/>
        <w:gridCol w:w="7441"/>
      </w:tblGrid>
      <w:tr w:rsidR="00323E56" w:rsidTr="00A22370">
        <w:trPr>
          <w:cnfStyle w:val="100000000000"/>
          <w:trHeight w:hRule="exact" w:val="51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323E56" w:rsidRDefault="00323E56"/>
        </w:tc>
      </w:tr>
      <w:tr w:rsidR="00323E56" w:rsidTr="00A22370">
        <w:trPr>
          <w:trHeight w:val="743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65106F" w:rsidRPr="00362439" w:rsidRDefault="000C082F" w:rsidP="000C082F">
            <w:pPr>
              <w:pStyle w:val="ContactInfo"/>
              <w:jc w:val="both"/>
              <w:rPr>
                <w:sz w:val="20"/>
              </w:rPr>
            </w:pPr>
            <w:r>
              <w:rPr>
                <w:sz w:val="20"/>
              </w:rPr>
              <w:t xml:space="preserve">Room No. </w:t>
            </w:r>
            <w:r w:rsidR="00742E61" w:rsidRPr="00362439">
              <w:rPr>
                <w:sz w:val="20"/>
              </w:rPr>
              <w:t>405, Sai Darshan, Village Road, Bhandup</w:t>
            </w:r>
            <w:r>
              <w:rPr>
                <w:sz w:val="20"/>
              </w:rPr>
              <w:t xml:space="preserve"> [W]</w:t>
            </w:r>
            <w:r w:rsidR="008F5BB8" w:rsidRPr="00362439">
              <w:rPr>
                <w:sz w:val="20"/>
              </w:rPr>
              <w:t>, Mumbai</w:t>
            </w:r>
            <w:r w:rsidR="00742E61" w:rsidRPr="00362439">
              <w:rPr>
                <w:sz w:val="20"/>
              </w:rPr>
              <w:t>=400078</w:t>
            </w:r>
            <w:r w:rsidR="0065106F" w:rsidRPr="00362439">
              <w:rPr>
                <w:sz w:val="20"/>
              </w:rPr>
              <w:t>.</w:t>
            </w:r>
            <w:r w:rsidR="009F515A" w:rsidRPr="00362439">
              <w:rPr>
                <w:sz w:val="20"/>
              </w:rPr>
              <w:t>  </w:t>
            </w:r>
          </w:p>
          <w:p w:rsidR="00323E56" w:rsidRDefault="00742E61" w:rsidP="000C082F">
            <w:pPr>
              <w:pStyle w:val="ContactInfo"/>
              <w:jc w:val="both"/>
            </w:pPr>
            <w:r w:rsidRPr="00362439">
              <w:rPr>
                <w:sz w:val="20"/>
              </w:rPr>
              <w:t>9930647705</w:t>
            </w:r>
            <w:r w:rsidR="009F515A" w:rsidRPr="00362439">
              <w:rPr>
                <w:sz w:val="20"/>
              </w:rPr>
              <w:t> </w:t>
            </w:r>
            <w:r w:rsidR="009F515A" w:rsidRPr="00362439">
              <w:rPr>
                <w:color w:val="A6A6A6" w:themeColor="background1" w:themeShade="A6"/>
                <w:sz w:val="20"/>
              </w:rPr>
              <w:t>|</w:t>
            </w:r>
            <w:r w:rsidR="009F515A" w:rsidRPr="00362439">
              <w:rPr>
                <w:sz w:val="20"/>
              </w:rPr>
              <w:t> </w:t>
            </w:r>
            <w:hyperlink r:id="rId9" w:history="1">
              <w:r w:rsidR="0065106F" w:rsidRPr="00362439">
                <w:rPr>
                  <w:rStyle w:val="Hyperlink"/>
                  <w:sz w:val="20"/>
                </w:rPr>
                <w:t>alanjannson@gmail.com</w:t>
              </w:r>
            </w:hyperlink>
            <w:r w:rsidR="0065106F" w:rsidRPr="00362439">
              <w:rPr>
                <w:sz w:val="20"/>
              </w:rPr>
              <w:t xml:space="preserve"> | </w:t>
            </w:r>
            <w:r w:rsidR="0065106F" w:rsidRPr="00362439">
              <w:rPr>
                <w:sz w:val="20"/>
                <w:u w:val="single"/>
              </w:rPr>
              <w:t>www.alanjanson.tk</w:t>
            </w:r>
          </w:p>
        </w:tc>
      </w:tr>
    </w:tbl>
    <w:p w:rsidR="00323E56" w:rsidRDefault="00192D15">
      <w:pPr>
        <w:pStyle w:val="SectionHeading"/>
      </w:pPr>
      <w:r>
        <w:t>OBJECTIVE</w:t>
      </w:r>
    </w:p>
    <w:tbl>
      <w:tblPr>
        <w:tblStyle w:val="ResumeTable"/>
        <w:tblW w:w="5000" w:type="pct"/>
        <w:tblLook w:val="04A0"/>
      </w:tblPr>
      <w:tblGrid>
        <w:gridCol w:w="1657"/>
        <w:gridCol w:w="7415"/>
      </w:tblGrid>
      <w:tr w:rsidR="00323E56" w:rsidTr="00323E56">
        <w:trPr>
          <w:cnfStyle w:val="100000000000"/>
          <w:trHeight w:hRule="exact" w:val="58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323E56" w:rsidRDefault="00323E56"/>
        </w:tc>
      </w:tr>
      <w:tr w:rsidR="00323E56" w:rsidTr="003F644D">
        <w:trPr>
          <w:trHeight w:val="556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A517E7" w:rsidRDefault="00742E61" w:rsidP="000C082F">
            <w:pPr>
              <w:pStyle w:val="ContactInfo"/>
              <w:jc w:val="both"/>
            </w:pPr>
            <w:r w:rsidRPr="00742E61">
              <w:t xml:space="preserve">To use my Technical, Leadership, Organizing and Managing skills for the better development of the industry.                                                </w:t>
            </w:r>
          </w:p>
        </w:tc>
      </w:tr>
    </w:tbl>
    <w:p w:rsidR="00A517E7" w:rsidRDefault="00A517E7" w:rsidP="00A517E7">
      <w:pPr>
        <w:pStyle w:val="SectionHeading"/>
      </w:pPr>
      <w:r>
        <w:t>Experience</w:t>
      </w:r>
    </w:p>
    <w:tbl>
      <w:tblPr>
        <w:tblStyle w:val="ResumeTable"/>
        <w:tblW w:w="5000" w:type="pct"/>
        <w:tblLook w:val="04A0"/>
      </w:tblPr>
      <w:tblGrid>
        <w:gridCol w:w="1657"/>
        <w:gridCol w:w="7415"/>
      </w:tblGrid>
      <w:tr w:rsidR="00A517E7" w:rsidTr="00CE59EF">
        <w:trPr>
          <w:cnfStyle w:val="100000000000"/>
          <w:trHeight w:hRule="exact" w:val="58"/>
        </w:trPr>
        <w:tc>
          <w:tcPr>
            <w:tcW w:w="913" w:type="pct"/>
          </w:tcPr>
          <w:p w:rsidR="00A517E7" w:rsidRDefault="00A517E7" w:rsidP="00CE59EF">
            <w:pPr>
              <w:spacing w:line="240" w:lineRule="auto"/>
            </w:pPr>
          </w:p>
        </w:tc>
        <w:tc>
          <w:tcPr>
            <w:tcW w:w="4087" w:type="pct"/>
          </w:tcPr>
          <w:p w:rsidR="00A517E7" w:rsidRDefault="00A517E7" w:rsidP="00CE59EF">
            <w:pPr>
              <w:spacing w:line="240" w:lineRule="auto"/>
            </w:pPr>
          </w:p>
        </w:tc>
      </w:tr>
      <w:tr w:rsidR="00A517E7" w:rsidTr="00CE59EF">
        <w:tc>
          <w:tcPr>
            <w:tcW w:w="913" w:type="pct"/>
          </w:tcPr>
          <w:p w:rsidR="00A517E7" w:rsidRDefault="00C247AB" w:rsidP="00A517E7">
            <w:pPr>
              <w:pStyle w:val="Date"/>
            </w:pPr>
            <w:r>
              <w:t>4</w:t>
            </w:r>
            <w:r w:rsidRPr="00C247AB">
              <w:rPr>
                <w:vertAlign w:val="superscript"/>
              </w:rPr>
              <w:t>th</w:t>
            </w:r>
            <w:r>
              <w:t xml:space="preserve"> Feb, 2016</w:t>
            </w:r>
            <w:r w:rsidR="003A7499">
              <w:t xml:space="preserve"> to </w:t>
            </w:r>
            <w:r w:rsidR="00A517E7">
              <w:t>Current</w:t>
            </w:r>
          </w:p>
        </w:tc>
        <w:tc>
          <w:tcPr>
            <w:tcW w:w="4087" w:type="pct"/>
          </w:tcPr>
          <w:p w:rsidR="00A517E7" w:rsidRPr="003A7499" w:rsidRDefault="00C247AB" w:rsidP="00CE59EF">
            <w:pPr>
              <w:pStyle w:val="Subsection"/>
              <w:rPr>
                <w:b/>
              </w:rPr>
            </w:pPr>
            <w:r w:rsidRPr="00C247AB">
              <w:rPr>
                <w:b/>
                <w:bCs/>
                <w:sz w:val="20"/>
              </w:rPr>
              <w:t>Associate Consultant - Consulting Services</w:t>
            </w:r>
            <w:r w:rsidR="00A517E7" w:rsidRPr="003A7499">
              <w:rPr>
                <w:b/>
              </w:rPr>
              <w:t>,  </w:t>
            </w:r>
            <w:r w:rsidR="0065106F" w:rsidRPr="003A7499">
              <w:rPr>
                <w:rStyle w:val="Emphasis"/>
                <w:b/>
              </w:rPr>
              <w:t>Paladion Networks</w:t>
            </w:r>
          </w:p>
          <w:p w:rsidR="00E43124" w:rsidRDefault="00E43124" w:rsidP="00E43124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 xml:space="preserve">Projects Worked: leading private sector bank in India and </w:t>
            </w:r>
            <w:r w:rsidR="008F5BB8">
              <w:t>a</w:t>
            </w:r>
            <w:r>
              <w:t xml:space="preserve"> </w:t>
            </w:r>
            <w:r w:rsidR="008F5BB8">
              <w:t xml:space="preserve">leading </w:t>
            </w:r>
            <w:r>
              <w:t>utility company in Saudi Arabia.</w:t>
            </w:r>
          </w:p>
          <w:p w:rsidR="00622C3F" w:rsidRPr="007A5AC8" w:rsidRDefault="008F5BB8" w:rsidP="008F5BB8">
            <w:pPr>
              <w:pStyle w:val="ContactInfo"/>
              <w:numPr>
                <w:ilvl w:val="0"/>
                <w:numId w:val="7"/>
              </w:numPr>
              <w:jc w:val="both"/>
              <w:rPr>
                <w:sz w:val="20"/>
              </w:rPr>
            </w:pPr>
            <w:r>
              <w:t xml:space="preserve">Exposure on ISMS Management, Cybersecurity Awareness Framework development, Data Flow Analysis, </w:t>
            </w:r>
            <w:r w:rsidR="00E43124">
              <w:t>ISO 27001 Certification, Risk Assessment, PCI-DSS, NIST</w:t>
            </w:r>
            <w:r>
              <w:t>.</w:t>
            </w:r>
          </w:p>
        </w:tc>
      </w:tr>
      <w:tr w:rsidR="00C247AB" w:rsidTr="003F644D">
        <w:trPr>
          <w:trHeight w:val="3304"/>
        </w:trPr>
        <w:tc>
          <w:tcPr>
            <w:tcW w:w="913" w:type="pct"/>
          </w:tcPr>
          <w:p w:rsidR="00C247AB" w:rsidRDefault="00C247AB" w:rsidP="006E3F24">
            <w:pPr>
              <w:pStyle w:val="Date"/>
            </w:pPr>
            <w:r>
              <w:t>5</w:t>
            </w:r>
            <w:r w:rsidRPr="003A7499">
              <w:rPr>
                <w:vertAlign w:val="superscript"/>
              </w:rPr>
              <w:t>th</w:t>
            </w:r>
            <w:r>
              <w:t xml:space="preserve"> Sept, 2014 to 3</w:t>
            </w:r>
            <w:r w:rsidRPr="00C247AB">
              <w:rPr>
                <w:vertAlign w:val="superscript"/>
              </w:rPr>
              <w:t>rd</w:t>
            </w:r>
            <w:r>
              <w:t xml:space="preserve"> Feb, 2016</w:t>
            </w:r>
          </w:p>
        </w:tc>
        <w:tc>
          <w:tcPr>
            <w:tcW w:w="4087" w:type="pct"/>
          </w:tcPr>
          <w:p w:rsidR="00C247AB" w:rsidRPr="003A7499" w:rsidRDefault="00C247AB" w:rsidP="006E3F24">
            <w:pPr>
              <w:pStyle w:val="Subsection"/>
              <w:rPr>
                <w:b/>
              </w:rPr>
            </w:pPr>
            <w:r>
              <w:rPr>
                <w:b/>
                <w:bCs/>
                <w:sz w:val="20"/>
              </w:rPr>
              <w:t>Jr. Analyst Infrastructure Security – L2</w:t>
            </w:r>
            <w:r w:rsidRPr="003A7499">
              <w:rPr>
                <w:b/>
              </w:rPr>
              <w:t>,  </w:t>
            </w:r>
            <w:r w:rsidRPr="003A7499">
              <w:rPr>
                <w:rStyle w:val="Emphasis"/>
                <w:b/>
              </w:rPr>
              <w:t>Paladion Networks</w:t>
            </w:r>
          </w:p>
          <w:p w:rsidR="00A90499" w:rsidRDefault="00A90499" w:rsidP="00A90499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>Projects Worked: leading private sector bank and</w:t>
            </w:r>
            <w:r w:rsidR="008F5BB8">
              <w:t xml:space="preserve"> leading</w:t>
            </w:r>
            <w:r>
              <w:t xml:space="preserve"> Retailer industry in India</w:t>
            </w:r>
          </w:p>
          <w:p w:rsidR="00A90499" w:rsidRDefault="00A90499" w:rsidP="00A90499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 xml:space="preserve">Worked as a part of Network and Information Security team. </w:t>
            </w:r>
          </w:p>
          <w:p w:rsidR="00A90499" w:rsidRDefault="008F5BB8" w:rsidP="00A90499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>P</w:t>
            </w:r>
            <w:r w:rsidR="00A90499">
              <w:t xml:space="preserve">erformed L2 troubleshooting on Devices, Networks and also do Incident /Problem Management. </w:t>
            </w:r>
          </w:p>
          <w:p w:rsidR="00A90499" w:rsidRDefault="008F5BB8" w:rsidP="00A90499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 xml:space="preserve">Exposure on </w:t>
            </w:r>
            <w:r w:rsidR="00A90499">
              <w:t xml:space="preserve">Malware protection System </w:t>
            </w:r>
            <w:r w:rsidR="00AA1261">
              <w:t>i.e.</w:t>
            </w:r>
            <w:r w:rsidR="00A90499">
              <w:t xml:space="preserve"> WEB MPS, Email MPS, File MPS and Mandiant (FireEye), Firewall (Checkpoint and Juniper), Proxy (Cyberoam and ISA </w:t>
            </w:r>
            <w:r w:rsidR="00AA1261">
              <w:t>Server (</w:t>
            </w:r>
            <w:r w:rsidR="00A90499">
              <w:t xml:space="preserve">Forefront TMG)), Antivirus (Symantec </w:t>
            </w:r>
            <w:r w:rsidR="00AA1261">
              <w:t>Endpoint Protection</w:t>
            </w:r>
            <w:r w:rsidR="00A90499">
              <w:t xml:space="preserve">), SSL VPN </w:t>
            </w:r>
            <w:r w:rsidR="00AA1261">
              <w:t>(F5)</w:t>
            </w:r>
            <w:r w:rsidR="00A90499">
              <w:t>, SMG (Symantec Mail Gateway), IPS (IBM Proventia, Intel McAfee and HP Tipping point</w:t>
            </w:r>
            <w:r w:rsidR="00AA1261">
              <w:t>),</w:t>
            </w:r>
            <w:r w:rsidR="00A90499">
              <w:t xml:space="preserve"> Load Balancer </w:t>
            </w:r>
            <w:r w:rsidR="00AA1261">
              <w:t>i.e.</w:t>
            </w:r>
            <w:r w:rsidR="00A90499">
              <w:t xml:space="preserve"> Local Traffic Manager and Global Traffic Manager (F5</w:t>
            </w:r>
            <w:r w:rsidR="00AA1261">
              <w:t>),</w:t>
            </w:r>
            <w:r w:rsidR="00A90499">
              <w:t xml:space="preserve"> SFTP server and other security devices.</w:t>
            </w:r>
          </w:p>
          <w:p w:rsidR="00C247AB" w:rsidRPr="007A5AC8" w:rsidRDefault="00A90499" w:rsidP="00A90499">
            <w:pPr>
              <w:pStyle w:val="ContactInfo"/>
              <w:numPr>
                <w:ilvl w:val="0"/>
                <w:numId w:val="7"/>
              </w:numPr>
              <w:jc w:val="both"/>
              <w:rPr>
                <w:sz w:val="20"/>
              </w:rPr>
            </w:pPr>
            <w:r>
              <w:t>Managed network and security devices at Tier 4 Certified Data Center and managed Bank's dealing application setup.</w:t>
            </w:r>
          </w:p>
        </w:tc>
      </w:tr>
    </w:tbl>
    <w:p w:rsidR="008F5BB8" w:rsidRDefault="008F5BB8" w:rsidP="00C04FFF">
      <w:pPr>
        <w:pStyle w:val="SectionHeading"/>
      </w:pPr>
    </w:p>
    <w:p w:rsidR="008F5BB8" w:rsidRDefault="008F5BB8" w:rsidP="00C04FFF">
      <w:pPr>
        <w:pStyle w:val="SectionHeading"/>
      </w:pPr>
    </w:p>
    <w:p w:rsidR="008F5BB8" w:rsidRDefault="008F5BB8" w:rsidP="00C04FFF">
      <w:pPr>
        <w:pStyle w:val="SectionHeading"/>
      </w:pPr>
    </w:p>
    <w:p w:rsidR="008F5BB8" w:rsidRPr="008F5BB8" w:rsidRDefault="00C04FFF" w:rsidP="008F5BB8">
      <w:pPr>
        <w:pStyle w:val="SectionHeading"/>
      </w:pPr>
      <w:r>
        <w:lastRenderedPageBreak/>
        <w:t>Education</w:t>
      </w:r>
    </w:p>
    <w:tbl>
      <w:tblPr>
        <w:tblStyle w:val="ResumeTable"/>
        <w:tblW w:w="5033" w:type="pct"/>
        <w:tblLook w:val="04A0"/>
      </w:tblPr>
      <w:tblGrid>
        <w:gridCol w:w="1668"/>
        <w:gridCol w:w="7464"/>
      </w:tblGrid>
      <w:tr w:rsidR="00C04FFF" w:rsidTr="003F644D">
        <w:trPr>
          <w:cnfStyle w:val="100000000000"/>
          <w:trHeight w:hRule="exact" w:val="64"/>
        </w:trPr>
        <w:tc>
          <w:tcPr>
            <w:tcW w:w="913" w:type="pct"/>
          </w:tcPr>
          <w:p w:rsidR="00C04FFF" w:rsidRDefault="00C04FFF" w:rsidP="00CE59EF">
            <w:pPr>
              <w:spacing w:line="240" w:lineRule="auto"/>
            </w:pPr>
          </w:p>
        </w:tc>
        <w:tc>
          <w:tcPr>
            <w:tcW w:w="4087" w:type="pct"/>
          </w:tcPr>
          <w:p w:rsidR="00C04FFF" w:rsidRDefault="00C04FFF" w:rsidP="00CE59EF">
            <w:pPr>
              <w:spacing w:line="240" w:lineRule="auto"/>
            </w:pPr>
          </w:p>
        </w:tc>
      </w:tr>
      <w:tr w:rsidR="00C04FFF" w:rsidTr="003F644D">
        <w:trPr>
          <w:trHeight w:val="783"/>
        </w:trPr>
        <w:tc>
          <w:tcPr>
            <w:tcW w:w="913" w:type="pct"/>
          </w:tcPr>
          <w:p w:rsidR="003F644D" w:rsidRDefault="003F644D" w:rsidP="00DF1163">
            <w:pPr>
              <w:pStyle w:val="Date"/>
              <w:spacing w:line="276" w:lineRule="auto"/>
            </w:pPr>
            <w:r>
              <w:t>2016-2018</w:t>
            </w:r>
          </w:p>
          <w:p w:rsidR="00C04FFF" w:rsidRDefault="00C04FFF" w:rsidP="00DF1163">
            <w:pPr>
              <w:pStyle w:val="Date"/>
              <w:spacing w:line="276" w:lineRule="auto"/>
            </w:pPr>
            <w:r>
              <w:t>2010-2014</w:t>
            </w:r>
          </w:p>
        </w:tc>
        <w:tc>
          <w:tcPr>
            <w:tcW w:w="4087" w:type="pct"/>
          </w:tcPr>
          <w:p w:rsidR="003F644D" w:rsidRDefault="003F644D" w:rsidP="00DF1163">
            <w:pPr>
              <w:pStyle w:val="Subsection"/>
              <w:spacing w:line="276" w:lineRule="auto"/>
              <w:jc w:val="both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Pursuing </w:t>
            </w:r>
            <w:r w:rsidRPr="003F644D">
              <w:rPr>
                <w:color w:val="595959" w:themeColor="text1" w:themeTint="A6"/>
              </w:rPr>
              <w:t>Maters of Business Administration, IT &amp; Systems | ICFAI</w:t>
            </w:r>
          </w:p>
          <w:p w:rsidR="00507A6C" w:rsidRDefault="0020515A" w:rsidP="00DF1163">
            <w:pPr>
              <w:pStyle w:val="Subsection"/>
              <w:spacing w:line="276" w:lineRule="auto"/>
              <w:jc w:val="both"/>
              <w:rPr>
                <w:color w:val="595959" w:themeColor="text1" w:themeTint="A6"/>
              </w:rPr>
            </w:pPr>
            <w:r w:rsidRPr="0020515A">
              <w:rPr>
                <w:color w:val="595959" w:themeColor="text1" w:themeTint="A6"/>
              </w:rPr>
              <w:t>Bachelor's Degree, El</w:t>
            </w:r>
            <w:r>
              <w:rPr>
                <w:color w:val="595959" w:themeColor="text1" w:themeTint="A6"/>
              </w:rPr>
              <w:t>ectronics And Telecommunication Engineering | 60%</w:t>
            </w:r>
            <w:r w:rsidR="003A7499">
              <w:rPr>
                <w:color w:val="595959" w:themeColor="text1" w:themeTint="A6"/>
              </w:rPr>
              <w:t xml:space="preserve"> (</w:t>
            </w:r>
            <w:r w:rsidR="003A7499" w:rsidRPr="003A7499">
              <w:rPr>
                <w:color w:val="595959" w:themeColor="text1" w:themeTint="A6"/>
              </w:rPr>
              <w:t>Aggregate</w:t>
            </w:r>
            <w:r w:rsidR="003A7499">
              <w:rPr>
                <w:color w:val="595959" w:themeColor="text1" w:themeTint="A6"/>
              </w:rPr>
              <w:t>)</w:t>
            </w:r>
            <w:r>
              <w:rPr>
                <w:color w:val="595959" w:themeColor="text1" w:themeTint="A6"/>
              </w:rPr>
              <w:t>|</w:t>
            </w:r>
          </w:p>
          <w:p w:rsidR="00C04FFF" w:rsidRDefault="00F52BBC" w:rsidP="00DF1163">
            <w:pPr>
              <w:pStyle w:val="Subsection"/>
              <w:spacing w:line="276" w:lineRule="auto"/>
              <w:jc w:val="both"/>
            </w:pPr>
            <w:hyperlink r:id="rId10" w:tooltip="Find other members who attended Don Bosco Institute Of Technology, Mumbai" w:history="1">
              <w:r w:rsidR="0020515A" w:rsidRPr="0020515A">
                <w:rPr>
                  <w:color w:val="595959" w:themeColor="text1" w:themeTint="A6"/>
                </w:rPr>
                <w:t>Don Bosco Institute Of Technology, Mumbai</w:t>
              </w:r>
            </w:hyperlink>
          </w:p>
        </w:tc>
      </w:tr>
      <w:sdt>
        <w:sdtPr>
          <w:id w:val="1945648944"/>
        </w:sdtPr>
        <w:sdtContent>
          <w:sdt>
            <w:sdtPr>
              <w:id w:val="1768577862"/>
            </w:sdtPr>
            <w:sdtContent>
              <w:tr w:rsidR="00C04FFF" w:rsidTr="003F644D">
                <w:trPr>
                  <w:trHeight w:val="383"/>
                </w:trPr>
                <w:tc>
                  <w:tcPr>
                    <w:tcW w:w="913" w:type="pct"/>
                  </w:tcPr>
                  <w:p w:rsidR="00C04FFF" w:rsidRDefault="00C04FFF" w:rsidP="00C04FFF">
                    <w:pPr>
                      <w:pStyle w:val="Date"/>
                    </w:pPr>
                    <w:r>
                      <w:t>2010</w:t>
                    </w:r>
                  </w:p>
                </w:tc>
                <w:tc>
                  <w:tcPr>
                    <w:tcW w:w="4087" w:type="pct"/>
                  </w:tcPr>
                  <w:p w:rsidR="00C04FFF" w:rsidRDefault="0020515A" w:rsidP="000C082F">
                    <w:pPr>
                      <w:pStyle w:val="Subsection"/>
                      <w:jc w:val="both"/>
                    </w:pPr>
                    <w:r>
                      <w:rPr>
                        <w:color w:val="595959" w:themeColor="text1" w:themeTint="A6"/>
                      </w:rPr>
                      <w:t xml:space="preserve">HSC | </w:t>
                    </w:r>
                    <w:r w:rsidR="003A7499">
                      <w:rPr>
                        <w:color w:val="595959" w:themeColor="text1" w:themeTint="A6"/>
                      </w:rPr>
                      <w:t>79.83</w:t>
                    </w:r>
                    <w:r>
                      <w:rPr>
                        <w:color w:val="595959" w:themeColor="text1" w:themeTint="A6"/>
                      </w:rPr>
                      <w:t>% | NES</w:t>
                    </w:r>
                    <w:r w:rsidR="00EA7CD4">
                      <w:rPr>
                        <w:color w:val="595959" w:themeColor="text1" w:themeTint="A6"/>
                      </w:rPr>
                      <w:t xml:space="preserve"> </w:t>
                    </w:r>
                    <w:r w:rsidRPr="0020515A">
                      <w:rPr>
                        <w:color w:val="595959" w:themeColor="text1" w:themeTint="A6"/>
                      </w:rPr>
                      <w:t>Ratnam Junior College, Bhandup</w:t>
                    </w:r>
                    <w:r w:rsidR="00EA7CD4">
                      <w:rPr>
                        <w:color w:val="595959" w:themeColor="text1" w:themeTint="A6"/>
                      </w:rPr>
                      <w:t xml:space="preserve"> </w:t>
                    </w:r>
                    <w:r w:rsidR="003A7499">
                      <w:rPr>
                        <w:color w:val="595959" w:themeColor="text1" w:themeTint="A6"/>
                      </w:rPr>
                      <w:t>[W], Mumbai</w:t>
                    </w:r>
                  </w:p>
                </w:tc>
              </w:tr>
            </w:sdtContent>
          </w:sdt>
        </w:sdtContent>
      </w:sdt>
      <w:sdt>
        <w:sdtPr>
          <w:id w:val="-1883699444"/>
        </w:sdtPr>
        <w:sdtContent>
          <w:sdt>
            <w:sdtPr>
              <w:id w:val="-1550758413"/>
            </w:sdtPr>
            <w:sdtContent>
              <w:tr w:rsidR="00C04FFF" w:rsidTr="003F644D">
                <w:trPr>
                  <w:trHeight w:val="383"/>
                </w:trPr>
                <w:tc>
                  <w:tcPr>
                    <w:tcW w:w="913" w:type="pct"/>
                  </w:tcPr>
                  <w:p w:rsidR="00C04FFF" w:rsidRDefault="00C04FFF" w:rsidP="00CE59EF">
                    <w:pPr>
                      <w:pStyle w:val="Date"/>
                    </w:pPr>
                    <w:r>
                      <w:t>2008</w:t>
                    </w:r>
                  </w:p>
                </w:tc>
                <w:tc>
                  <w:tcPr>
                    <w:tcW w:w="4087" w:type="pct"/>
                  </w:tcPr>
                  <w:p w:rsidR="00C04FFF" w:rsidRDefault="0020515A" w:rsidP="000C082F">
                    <w:pPr>
                      <w:pStyle w:val="Subsection"/>
                      <w:jc w:val="both"/>
                    </w:pPr>
                    <w:r>
                      <w:rPr>
                        <w:color w:val="595959" w:themeColor="text1" w:themeTint="A6"/>
                      </w:rPr>
                      <w:t>SSC</w:t>
                    </w:r>
                    <w:r w:rsidR="003A7499">
                      <w:rPr>
                        <w:color w:val="595959" w:themeColor="text1" w:themeTint="A6"/>
                      </w:rPr>
                      <w:t xml:space="preserve"> | 73.38</w:t>
                    </w:r>
                    <w:r>
                      <w:rPr>
                        <w:color w:val="595959" w:themeColor="text1" w:themeTint="A6"/>
                      </w:rPr>
                      <w:t xml:space="preserve">% |  </w:t>
                    </w:r>
                    <w:r w:rsidRPr="0020515A">
                      <w:rPr>
                        <w:color w:val="595959" w:themeColor="text1" w:themeTint="A6"/>
                      </w:rPr>
                      <w:t>St Xavier's High School, Bhandup</w:t>
                    </w:r>
                    <w:r w:rsidR="00EA7CD4">
                      <w:rPr>
                        <w:color w:val="595959" w:themeColor="text1" w:themeTint="A6"/>
                      </w:rPr>
                      <w:t xml:space="preserve"> </w:t>
                    </w:r>
                    <w:r w:rsidRPr="0020515A">
                      <w:rPr>
                        <w:color w:val="595959" w:themeColor="text1" w:themeTint="A6"/>
                      </w:rPr>
                      <w:t>[W], Mumbai</w:t>
                    </w:r>
                  </w:p>
                </w:tc>
              </w:tr>
            </w:sdtContent>
          </w:sdt>
        </w:sdtContent>
      </w:sdt>
    </w:tbl>
    <w:p w:rsidR="00323E56" w:rsidRDefault="00742E61">
      <w:pPr>
        <w:pStyle w:val="SectionHeading"/>
      </w:pPr>
      <w:r>
        <w:t>TECHNICAL aCHIEVEMENTS</w:t>
      </w:r>
    </w:p>
    <w:tbl>
      <w:tblPr>
        <w:tblStyle w:val="ResumeTable"/>
        <w:tblW w:w="5157" w:type="pct"/>
        <w:tblLook w:val="04A0"/>
      </w:tblPr>
      <w:tblGrid>
        <w:gridCol w:w="1658"/>
        <w:gridCol w:w="7416"/>
        <w:gridCol w:w="283"/>
      </w:tblGrid>
      <w:tr w:rsidR="00323E56" w:rsidTr="000D2DEF">
        <w:trPr>
          <w:gridAfter w:val="1"/>
          <w:cnfStyle w:val="100000000000"/>
          <w:wAfter w:w="151" w:type="pct"/>
          <w:trHeight w:hRule="exact" w:val="58"/>
        </w:trPr>
        <w:tc>
          <w:tcPr>
            <w:tcW w:w="886" w:type="pct"/>
          </w:tcPr>
          <w:p w:rsidR="00323E56" w:rsidRDefault="00323E56"/>
        </w:tc>
        <w:tc>
          <w:tcPr>
            <w:tcW w:w="3963" w:type="pct"/>
          </w:tcPr>
          <w:p w:rsidR="00323E56" w:rsidRDefault="00323E56"/>
        </w:tc>
      </w:tr>
      <w:tr w:rsidR="00323E56" w:rsidTr="000D2DEF">
        <w:trPr>
          <w:gridAfter w:val="1"/>
          <w:wAfter w:w="151" w:type="pct"/>
        </w:trPr>
        <w:tc>
          <w:tcPr>
            <w:tcW w:w="886" w:type="pct"/>
          </w:tcPr>
          <w:p w:rsidR="00323E56" w:rsidRDefault="00323E56"/>
        </w:tc>
        <w:tc>
          <w:tcPr>
            <w:tcW w:w="3963" w:type="pct"/>
          </w:tcPr>
          <w:p w:rsidR="00323E56" w:rsidRDefault="00742E61">
            <w:pPr>
              <w:pStyle w:val="Subsection"/>
            </w:pPr>
            <w:r>
              <w:t>Publications</w:t>
            </w:r>
          </w:p>
          <w:p w:rsidR="00742E61" w:rsidRDefault="00742E61" w:rsidP="000C082F">
            <w:pPr>
              <w:pStyle w:val="ContactInfo"/>
              <w:numPr>
                <w:ilvl w:val="0"/>
                <w:numId w:val="7"/>
              </w:numPr>
              <w:jc w:val="both"/>
            </w:pPr>
            <w:r w:rsidRPr="00742E61">
              <w:t xml:space="preserve">Published Technical Paper </w:t>
            </w:r>
            <w:r w:rsidRPr="003A7499">
              <w:t xml:space="preserve">at </w:t>
            </w:r>
            <w:r w:rsidRPr="003A7499">
              <w:rPr>
                <w:bCs/>
              </w:rPr>
              <w:t>International Journal of Scientific and Engineering Research</w:t>
            </w:r>
            <w:r w:rsidRPr="003A7499">
              <w:t xml:space="preserve"> (422-430),V</w:t>
            </w:r>
            <w:r w:rsidRPr="00742E61">
              <w:t xml:space="preserve">olume 5, Issue 8, August-2014 (ISSN 2229-5518) based on </w:t>
            </w:r>
            <w:r w:rsidRPr="003A7499">
              <w:rPr>
                <w:b/>
              </w:rPr>
              <w:t>Efficient Power Management Technique Of Multicore Architecture For Real Time Visual Data</w:t>
            </w:r>
          </w:p>
          <w:p w:rsidR="00323E56" w:rsidRDefault="00742E61" w:rsidP="000C082F">
            <w:pPr>
              <w:pStyle w:val="ContactInfo"/>
              <w:numPr>
                <w:ilvl w:val="0"/>
                <w:numId w:val="7"/>
              </w:numPr>
              <w:jc w:val="both"/>
            </w:pPr>
            <w:r w:rsidRPr="00742E61">
              <w:t xml:space="preserve">Published Technical Paper at International Journal of Computer Applications (0975 – 8887) Volume 81 – No 14, November 2013 based on </w:t>
            </w:r>
            <w:r w:rsidRPr="003A7499">
              <w:rPr>
                <w:b/>
              </w:rPr>
              <w:t>Simulation and Comparison of Various Lossless Data Compression Techniques based on Compression Ratio and Processing Delay.</w:t>
            </w:r>
          </w:p>
        </w:tc>
      </w:tr>
      <w:sdt>
        <w:sdtPr>
          <w:id w:val="1857463929"/>
        </w:sdtPr>
        <w:sdtContent>
          <w:sdt>
            <w:sdtPr>
              <w:id w:val="2011181661"/>
            </w:sdtPr>
            <w:sdtContent>
              <w:tr w:rsidR="00323E56" w:rsidTr="000D2DEF">
                <w:trPr>
                  <w:gridAfter w:val="1"/>
                  <w:wAfter w:w="151" w:type="pct"/>
                </w:trPr>
                <w:tc>
                  <w:tcPr>
                    <w:tcW w:w="886" w:type="pct"/>
                  </w:tcPr>
                  <w:p w:rsidR="00323E56" w:rsidRDefault="00323E56"/>
                </w:tc>
                <w:tc>
                  <w:tcPr>
                    <w:tcW w:w="3963" w:type="pct"/>
                  </w:tcPr>
                  <w:p w:rsidR="00323E56" w:rsidRDefault="00A517E7">
                    <w:pPr>
                      <w:pStyle w:val="Subsection"/>
                    </w:pPr>
                    <w:r>
                      <w:t>Internship</w:t>
                    </w:r>
                  </w:p>
                  <w:p w:rsidR="00323E56" w:rsidRDefault="00A517E7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7E7">
                      <w:t xml:space="preserve">Undergone practical training on </w:t>
                    </w:r>
                    <w:r w:rsidRPr="003A7499">
                      <w:rPr>
                        <w:b/>
                      </w:rPr>
                      <w:t>Color Temperature Changing LED fixture</w:t>
                    </w:r>
                    <w:r w:rsidRPr="00A517E7">
                      <w:t xml:space="preserve"> in Design Department in Lighting Division at Crompton Greaves Ltd, Mumbai from 17th June 2013 to 15th July 2013. </w:t>
                    </w:r>
                  </w:p>
                </w:tc>
              </w:tr>
            </w:sdtContent>
          </w:sdt>
        </w:sdtContent>
      </w:sdt>
      <w:sdt>
        <w:sdtPr>
          <w:id w:val="1424300641"/>
        </w:sdtPr>
        <w:sdtContent>
          <w:sdt>
            <w:sdtPr>
              <w:id w:val="938331539"/>
            </w:sdtPr>
            <w:sdtContent>
              <w:tr w:rsidR="008F5BB8" w:rsidTr="000B404B">
                <w:trPr>
                  <w:gridAfter w:val="1"/>
                  <w:wAfter w:w="151" w:type="pct"/>
                </w:trPr>
                <w:tc>
                  <w:tcPr>
                    <w:tcW w:w="886" w:type="pct"/>
                  </w:tcPr>
                  <w:p w:rsidR="008F5BB8" w:rsidRDefault="008F5BB8" w:rsidP="000B404B"/>
                  <w:p w:rsidR="008F5BB8" w:rsidRDefault="008F5BB8" w:rsidP="000B404B"/>
                  <w:p w:rsidR="008F5BB8" w:rsidRDefault="008F5BB8" w:rsidP="000B404B"/>
                </w:tc>
                <w:tc>
                  <w:tcPr>
                    <w:tcW w:w="3963" w:type="pct"/>
                  </w:tcPr>
                  <w:p w:rsidR="008F5BB8" w:rsidRDefault="008F5BB8" w:rsidP="000B404B">
                    <w:pPr>
                      <w:pStyle w:val="Subsection"/>
                    </w:pPr>
                    <w:r>
                      <w:t>Certifications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7D567B">
                      <w:t>FireEye Junior Systems Engineer</w:t>
                    </w:r>
                    <w:r>
                      <w:t xml:space="preserve"> | FireEye | </w:t>
                    </w:r>
                    <w:r w:rsidRPr="00A51A46">
                      <w:t>License</w:t>
                    </w:r>
                    <w:r>
                      <w:t xml:space="preserve"> </w:t>
                    </w:r>
                    <w:r w:rsidRPr="007D567B">
                      <w:t>259479</w:t>
                    </w:r>
                  </w:p>
                  <w:p w:rsidR="008F5BB8" w:rsidRDefault="00F52BBC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1" w:tooltip="Find users with this keyword" w:history="1">
                      <w:r w:rsidR="008F5BB8" w:rsidRPr="004F7EFE">
                        <w:t>Certified Ethical Hack</w:t>
                      </w:r>
                    </w:hyperlink>
                    <w:r w:rsidR="008F5BB8">
                      <w:t xml:space="preserve">er | </w:t>
                    </w:r>
                    <w:r w:rsidR="008F5BB8" w:rsidRPr="004F7EFE">
                      <w:t>EC-Council</w:t>
                    </w:r>
                    <w:r w:rsidR="008F5BB8">
                      <w:t xml:space="preserve"> | </w:t>
                    </w:r>
                    <w:r w:rsidR="008F5BB8" w:rsidRPr="00A51A46">
                      <w:t>License</w:t>
                    </w:r>
                    <w:r w:rsidR="008F5BB8" w:rsidRPr="00CD78F3">
                      <w:t xml:space="preserve"> ECC73124074179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3F5569">
                      <w:t>ITIL® Foundation Certificate in IT Service Management</w:t>
                    </w:r>
                    <w:r>
                      <w:t xml:space="preserve"> | EXIN | </w:t>
                    </w:r>
                    <w:r w:rsidRPr="00A51A46">
                      <w:t>License</w:t>
                    </w:r>
                    <w:r w:rsidRPr="004C2F59">
                      <w:t xml:space="preserve"> </w:t>
                    </w:r>
                    <w:r>
                      <w:t xml:space="preserve"> </w:t>
                    </w:r>
                    <w:bookmarkStart w:id="0" w:name="_GoBack"/>
                    <w:bookmarkEnd w:id="0"/>
                    <w:r w:rsidRPr="004C2F59">
                      <w:t>5341760.20391344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8A6438">
                      <w:t>Check Point Certified Security Administrator</w:t>
                    </w:r>
                    <w:r>
                      <w:t xml:space="preserve">  | Check</w:t>
                    </w:r>
                    <w:r w:rsidRPr="008A6438">
                      <w:t>Point</w:t>
                    </w:r>
                    <w:r>
                      <w:t xml:space="preserve"> | </w:t>
                    </w:r>
                    <w:r w:rsidRPr="00A51A46">
                      <w:t>License</w:t>
                    </w:r>
                    <w:r w:rsidRPr="008A6438">
                      <w:t xml:space="preserve"> CP0000082186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EB316B">
                      <w:t>Cisco Certified Network Associate (CCNA</w:t>
                    </w:r>
                    <w:r>
                      <w:t xml:space="preserve"> R &amp; S</w:t>
                    </w:r>
                    <w:r w:rsidRPr="00EB316B">
                      <w:t>)</w:t>
                    </w:r>
                    <w:r>
                      <w:t xml:space="preserve"> | </w:t>
                    </w:r>
                    <w:r w:rsidRPr="00EB316B">
                      <w:t>Cisco</w:t>
                    </w:r>
                    <w:r>
                      <w:t xml:space="preserve"> | </w:t>
                    </w:r>
                    <w:r w:rsidRPr="00A51A46">
                      <w:t>License</w:t>
                    </w:r>
                    <w:r>
                      <w:t xml:space="preserve"> CSCO12726708</w:t>
                    </w:r>
                  </w:p>
                  <w:p w:rsidR="00576C84" w:rsidRDefault="00576C84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576C84">
                      <w:t>Accredited Configuration Engineer</w:t>
                    </w:r>
                    <w:r>
                      <w:t xml:space="preserve"> </w:t>
                    </w:r>
                    <w:r w:rsidRPr="00576C84">
                      <w:t>- PAN-OS 7.0 Version</w:t>
                    </w:r>
                    <w:r>
                      <w:t xml:space="preserve"> | </w:t>
                    </w:r>
                    <w:r w:rsidRPr="00576C84">
                      <w:t>Palo Alto Networks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proofErr w:type="spellStart"/>
                    <w:r w:rsidRPr="00882EDE">
                      <w:t>Solarwinds</w:t>
                    </w:r>
                    <w:proofErr w:type="spellEnd"/>
                    <w:r w:rsidRPr="00882EDE">
                      <w:t xml:space="preserve"> Certified Professional</w:t>
                    </w:r>
                    <w:r>
                      <w:t xml:space="preserve"> | </w:t>
                    </w:r>
                    <w:r w:rsidRPr="00882EDE">
                      <w:t>SolarWinds</w:t>
                    </w:r>
                    <w:r>
                      <w:t xml:space="preserve"> | </w:t>
                    </w:r>
                    <w:r w:rsidRPr="00A51A46">
                      <w:t>License</w:t>
                    </w:r>
                    <w:r w:rsidRPr="00882EDE">
                      <w:t xml:space="preserve"> SCP4130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8A5707">
                      <w:t>TIC CIU Certified Security Associate</w:t>
                    </w:r>
                    <w:r>
                      <w:t xml:space="preserve"> | </w:t>
                    </w:r>
                    <w:r w:rsidR="003B1B59" w:rsidRPr="003B1B59">
                      <w:t>Cambridge Intercontinental University</w:t>
                    </w:r>
                    <w:r>
                      <w:t xml:space="preserve">| </w:t>
                    </w:r>
                    <w:r w:rsidRPr="00A51A46">
                      <w:t>License</w:t>
                    </w:r>
                    <w:r>
                      <w:t xml:space="preserve"> </w:t>
                    </w:r>
                    <w:r w:rsidRPr="008A5707">
                      <w:t>TCCSecA591845042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Cyber Security | </w:t>
                    </w:r>
                    <w:proofErr w:type="spellStart"/>
                    <w:r w:rsidRPr="00F7579B">
                      <w:t>DeVry</w:t>
                    </w:r>
                    <w:proofErr w:type="spellEnd"/>
                    <w:r w:rsidRPr="00F7579B">
                      <w:t xml:space="preserve"> University MOOC</w:t>
                    </w:r>
                    <w:r>
                      <w:t xml:space="preserve"> | </w:t>
                    </w:r>
                    <w:r w:rsidRPr="00A51A46">
                      <w:t>License</w:t>
                    </w:r>
                    <w:r w:rsidRPr="00F7579B">
                      <w:t xml:space="preserve"> UC-MB162094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Diploma in Digital Marketing | Shaw Academy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Big Data Foundation | IBM</w:t>
                    </w:r>
                  </w:p>
                  <w:p w:rsidR="003B1B59" w:rsidRDefault="003B1B59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3B1B59">
                      <w:t>CB Protection Administrator</w:t>
                    </w:r>
                    <w:r>
                      <w:t xml:space="preserve"> | </w:t>
                    </w:r>
                    <w:r w:rsidRPr="003B1B59">
                      <w:t>Carbon Black</w:t>
                    </w:r>
                  </w:p>
                  <w:p w:rsidR="008F5BB8" w:rsidRDefault="008F5BB8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SAP01 | SAP | </w:t>
                    </w:r>
                    <w:r w:rsidRPr="00A51A46">
                      <w:t>License EC1110511</w:t>
                    </w:r>
                  </w:p>
                  <w:p w:rsidR="008F5BB8" w:rsidRPr="00A51A46" w:rsidRDefault="00F52BBC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2" w:tooltip="Find users with this keyword" w:history="1">
                      <w:proofErr w:type="spellStart"/>
                      <w:r w:rsidR="008F5BB8" w:rsidRPr="00A51A46">
                        <w:t>iTouch</w:t>
                      </w:r>
                      <w:proofErr w:type="spellEnd"/>
                      <w:r w:rsidR="008F5BB8" w:rsidRPr="00A51A46">
                        <w:t xml:space="preserve"> Robotic Arm</w:t>
                      </w:r>
                    </w:hyperlink>
                    <w:r w:rsidR="008F5BB8">
                      <w:t xml:space="preserve"> | </w:t>
                    </w:r>
                    <w:hyperlink r:id="rId13" w:history="1">
                      <w:r w:rsidR="008F5BB8" w:rsidRPr="00A51A46">
                        <w:t>Technophilia</w:t>
                      </w:r>
                    </w:hyperlink>
                    <w:r w:rsidR="008F5BB8">
                      <w:t xml:space="preserve"> | License C74E0923</w:t>
                    </w:r>
                  </w:p>
                  <w:p w:rsidR="008F5BB8" w:rsidRDefault="00F52BBC" w:rsidP="000B404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4" w:tooltip="Find users with this keyword" w:history="1">
                      <w:r w:rsidR="00EC58F4" w:rsidRPr="0005131E">
                        <w:rPr>
                          <w:rFonts w:ascii="Calibri" w:hAnsi="Calibri" w:cs="Arial"/>
                          <w:bCs/>
                          <w:sz w:val="18"/>
                          <w:szCs w:val="18"/>
                        </w:rPr>
                        <w:t>Android Certified Programmer</w:t>
                      </w:r>
                    </w:hyperlink>
                    <w:r w:rsidR="00EC58F4" w:rsidRPr="001D7A80">
                      <w:rPr>
                        <w:rFonts w:ascii="Calibri" w:hAnsi="Calibri" w:cs="Arial"/>
                        <w:bCs/>
                        <w:sz w:val="18"/>
                        <w:szCs w:val="18"/>
                      </w:rPr>
                      <w:t xml:space="preserve"> - Industry Integrated Android Programming</w:t>
                    </w:r>
                    <w:r w:rsidR="00EC58F4" w:rsidRPr="0005131E">
                      <w:rPr>
                        <w:rFonts w:ascii="Calibri" w:hAnsi="Calibri" w:cs="Arial"/>
                        <w:bCs/>
                        <w:sz w:val="18"/>
                        <w:szCs w:val="18"/>
                      </w:rPr>
                      <w:t xml:space="preserve"> | </w:t>
                    </w:r>
                    <w:r w:rsidR="00EC58F4" w:rsidRPr="001D7A80">
                      <w:rPr>
                        <w:rFonts w:ascii="Calibri" w:hAnsi="Calibri" w:cs="Arial"/>
                        <w:bCs/>
                        <w:sz w:val="18"/>
                        <w:szCs w:val="18"/>
                      </w:rPr>
                      <w:t>Monster India</w:t>
                    </w:r>
                  </w:p>
                  <w:p w:rsidR="008F5BB8" w:rsidRDefault="008F5BB8" w:rsidP="008F5BB8">
                    <w:pPr>
                      <w:pStyle w:val="ContactInfo"/>
                      <w:ind w:left="360"/>
                      <w:jc w:val="both"/>
                    </w:pPr>
                  </w:p>
                  <w:p w:rsidR="008F5BB8" w:rsidRDefault="008F5BB8" w:rsidP="008F5BB8">
                    <w:pPr>
                      <w:pStyle w:val="ContactInfo"/>
                      <w:ind w:left="360"/>
                      <w:jc w:val="both"/>
                    </w:pPr>
                  </w:p>
                </w:tc>
              </w:tr>
            </w:sdtContent>
          </w:sdt>
        </w:sdtContent>
      </w:sdt>
      <w:tr w:rsidR="00A517E7" w:rsidTr="000D2DEF">
        <w:trPr>
          <w:gridAfter w:val="1"/>
          <w:wAfter w:w="151" w:type="pct"/>
        </w:trPr>
        <w:tc>
          <w:tcPr>
            <w:tcW w:w="886" w:type="pct"/>
          </w:tcPr>
          <w:p w:rsidR="00A517E7" w:rsidRDefault="00A517E7"/>
          <w:p w:rsidR="008F5BB8" w:rsidRDefault="008F5BB8"/>
        </w:tc>
        <w:tc>
          <w:tcPr>
            <w:tcW w:w="3963" w:type="pct"/>
          </w:tcPr>
          <w:p w:rsidR="00A517E7" w:rsidRDefault="00A517E7">
            <w:pPr>
              <w:pStyle w:val="Subsection"/>
            </w:pPr>
          </w:p>
        </w:tc>
      </w:tr>
      <w:sdt>
        <w:sdtPr>
          <w:id w:val="-1347781782"/>
        </w:sdtPr>
        <w:sdtContent>
          <w:sdt>
            <w:sdtPr>
              <w:id w:val="-150907364"/>
            </w:sdtPr>
            <w:sdtContent>
              <w:tr w:rsidR="008F5BB8" w:rsidTr="00C5198F">
                <w:trPr>
                  <w:gridAfter w:val="1"/>
                  <w:wAfter w:w="151" w:type="pct"/>
                </w:trPr>
                <w:tc>
                  <w:tcPr>
                    <w:tcW w:w="886" w:type="pct"/>
                  </w:tcPr>
                  <w:p w:rsidR="008F5BB8" w:rsidRDefault="008F5BB8" w:rsidP="00C5198F"/>
                  <w:p w:rsidR="008F5BB8" w:rsidRDefault="008F5BB8" w:rsidP="00C5198F"/>
                  <w:p w:rsidR="008F5BB8" w:rsidRDefault="008F5BB8" w:rsidP="00C5198F"/>
                </w:tc>
                <w:tc>
                  <w:tcPr>
                    <w:tcW w:w="3963" w:type="pct"/>
                  </w:tcPr>
                  <w:p w:rsidR="008F5BB8" w:rsidRDefault="008F5BB8" w:rsidP="00C5198F">
                    <w:pPr>
                      <w:pStyle w:val="Subsection"/>
                    </w:pPr>
                    <w:r>
                      <w:t>Courses</w:t>
                    </w:r>
                  </w:p>
                  <w:p w:rsidR="008F5BB8" w:rsidRDefault="00F52BBC" w:rsidP="00C5198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5" w:tooltip="Find users with this keyword" w:history="1">
                      <w:r w:rsidR="008F5BB8" w:rsidRPr="00A51A46">
                        <w:t>Basic PLC</w:t>
                      </w:r>
                    </w:hyperlink>
                    <w:r w:rsidR="008F5BB8">
                      <w:t xml:space="preserve"> | </w:t>
                    </w:r>
                    <w:hyperlink r:id="rId16" w:history="1">
                      <w:r w:rsidR="008F5BB8" w:rsidRPr="00A51A46">
                        <w:t>Siemens</w:t>
                      </w:r>
                    </w:hyperlink>
                  </w:p>
                  <w:p w:rsidR="008F5BB8" w:rsidRDefault="00F52BBC" w:rsidP="00C5198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7" w:tooltip="Find users with this keyword" w:history="1">
                      <w:r w:rsidR="008F5BB8" w:rsidRPr="00A51A46">
                        <w:t>Embedded Systems</w:t>
                      </w:r>
                    </w:hyperlink>
                    <w:r w:rsidR="008F5BB8">
                      <w:t xml:space="preserve"> | </w:t>
                    </w:r>
                    <w:hyperlink r:id="rId18" w:history="1">
                      <w:proofErr w:type="spellStart"/>
                      <w:r w:rsidR="008F5BB8" w:rsidRPr="00A51A46">
                        <w:t>Vivta</w:t>
                      </w:r>
                      <w:proofErr w:type="spellEnd"/>
                      <w:r w:rsidR="008F5BB8" w:rsidRPr="00A51A46">
                        <w:t xml:space="preserve"> Embedded Technology</w:t>
                      </w:r>
                    </w:hyperlink>
                  </w:p>
                  <w:p w:rsidR="008F5BB8" w:rsidRDefault="00F52BBC" w:rsidP="00C5198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9" w:tooltip="Find users with this keyword" w:history="1">
                      <w:r w:rsidR="008F5BB8" w:rsidRPr="00A51A46">
                        <w:t>Programming C, C++ &amp; JAVA</w:t>
                      </w:r>
                    </w:hyperlink>
                    <w:r w:rsidR="008F5BB8">
                      <w:t xml:space="preserve"> | </w:t>
                    </w:r>
                    <w:hyperlink r:id="rId20" w:history="1">
                      <w:r w:rsidR="008F5BB8" w:rsidRPr="00A51A46">
                        <w:t xml:space="preserve">CAT Education </w:t>
                      </w:r>
                      <w:proofErr w:type="spellStart"/>
                      <w:r w:rsidR="008F5BB8" w:rsidRPr="00A51A46">
                        <w:t>Pvt</w:t>
                      </w:r>
                      <w:proofErr w:type="spellEnd"/>
                      <w:r w:rsidR="008F5BB8" w:rsidRPr="00A51A46">
                        <w:t xml:space="preserve"> Ltd</w:t>
                      </w:r>
                    </w:hyperlink>
                    <w:r w:rsidR="008F5BB8">
                      <w:t xml:space="preserve"> | License CR 779 &amp; CR 782</w:t>
                    </w:r>
                  </w:p>
                  <w:p w:rsidR="008F5BB8" w:rsidRDefault="00F52BBC" w:rsidP="00C5198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21" w:tooltip="Find users with this keyword" w:history="1">
                      <w:r w:rsidR="008F5BB8" w:rsidRPr="00A51A46">
                        <w:t>SL 275 - JAVA Programming Language</w:t>
                      </w:r>
                    </w:hyperlink>
                    <w:r w:rsidR="008F5BB8">
                      <w:t xml:space="preserve"> | </w:t>
                    </w:r>
                    <w:hyperlink r:id="rId22" w:history="1">
                      <w:r w:rsidR="008F5BB8" w:rsidRPr="00A51A46">
                        <w:t>Oracle Workforce Development Program</w:t>
                      </w:r>
                    </w:hyperlink>
                  </w:p>
                </w:tc>
              </w:tr>
            </w:sdtContent>
          </w:sdt>
        </w:sdtContent>
      </w:sdt>
      <w:sdt>
        <w:sdtPr>
          <w:id w:val="685641919"/>
        </w:sdtPr>
        <w:sdtContent>
          <w:sdt>
            <w:sdtPr>
              <w:id w:val="-1063724375"/>
            </w:sdtPr>
            <w:sdtContent>
              <w:tr w:rsidR="0065106F" w:rsidTr="000D2DEF">
                <w:trPr>
                  <w:gridAfter w:val="1"/>
                  <w:wAfter w:w="151" w:type="pct"/>
                </w:trPr>
                <w:tc>
                  <w:tcPr>
                    <w:tcW w:w="886" w:type="pct"/>
                  </w:tcPr>
                  <w:p w:rsidR="0065106F" w:rsidRDefault="0065106F" w:rsidP="00CE59EF"/>
                </w:tc>
                <w:tc>
                  <w:tcPr>
                    <w:tcW w:w="3963" w:type="pct"/>
                  </w:tcPr>
                  <w:p w:rsidR="0065106F" w:rsidRDefault="0065106F" w:rsidP="00CE59EF">
                    <w:pPr>
                      <w:pStyle w:val="Subsection"/>
                    </w:pPr>
                    <w:r>
                      <w:t>Awards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2nd in INDO-US ROBO League 2014 in Line Follower competition [National Level Competition] at IIT Bombay.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 xml:space="preserve">4th in International robotics challenge [IRC] held at IIT </w:t>
                    </w:r>
                    <w:proofErr w:type="spellStart"/>
                    <w:r w:rsidRPr="00A51A46">
                      <w:t>Techfest</w:t>
                    </w:r>
                    <w:proofErr w:type="spellEnd"/>
                    <w:r w:rsidRPr="00A51A46">
                      <w:t xml:space="preserve"> 2013, Bombay representing INDIA [International &amp; National level Competition].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4th in INDO-US ROBO League 2013 in Line Follower competition [National Level Competition] at IIT Bombay.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2nd prize in Technical Paper Presentation at ENCORE’14 at DBIT held on 8th April, 2014.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2nd prize in Technical Paper Presentation 2011 [IEEE-DBIT]</w:t>
                    </w:r>
                  </w:p>
                  <w:p w:rsidR="00A51A46" w:rsidRPr="00A51A46" w:rsidRDefault="00A51A46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2nd prize in Circuit Design contest held on 7th October, 2011 at DBIT.</w:t>
                    </w:r>
                  </w:p>
                  <w:p w:rsidR="0065106F" w:rsidRDefault="00A51A46" w:rsidP="008F5BB8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A51A46">
                      <w:t>1st prize in project 2009 [NES Ratnam college, Bhandup].</w:t>
                    </w:r>
                  </w:p>
                </w:tc>
              </w:tr>
            </w:sdtContent>
          </w:sdt>
        </w:sdtContent>
      </w:sdt>
      <w:sdt>
        <w:sdtPr>
          <w:id w:val="479355747"/>
        </w:sdtPr>
        <w:sdtContent>
          <w:sdt>
            <w:sdtPr>
              <w:id w:val="416443484"/>
            </w:sdtPr>
            <w:sdtContent>
              <w:tr w:rsidR="004E43A8" w:rsidTr="000D2DEF">
                <w:tc>
                  <w:tcPr>
                    <w:tcW w:w="886" w:type="pct"/>
                  </w:tcPr>
                  <w:p w:rsidR="004E43A8" w:rsidRDefault="004E43A8" w:rsidP="00CE59EF"/>
                  <w:p w:rsidR="00A22370" w:rsidRDefault="00A22370" w:rsidP="00CE59EF"/>
                  <w:p w:rsidR="00A22370" w:rsidRDefault="00A22370" w:rsidP="00CE59EF"/>
                  <w:p w:rsidR="00A22370" w:rsidRDefault="00A22370" w:rsidP="00CE59EF"/>
                  <w:p w:rsidR="00A22370" w:rsidRDefault="00A22370" w:rsidP="00CE59EF"/>
                </w:tc>
                <w:tc>
                  <w:tcPr>
                    <w:tcW w:w="4114" w:type="pct"/>
                    <w:gridSpan w:val="2"/>
                  </w:tcPr>
                  <w:p w:rsidR="00A22370" w:rsidRDefault="004E43A8" w:rsidP="00CE59EF">
                    <w:pPr>
                      <w:pStyle w:val="Subsection"/>
                    </w:pPr>
                    <w:r>
                      <w:t xml:space="preserve">Other Experience </w:t>
                    </w:r>
                  </w:p>
                  <w:p w:rsidR="004E43A8" w:rsidRPr="007443A5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General Secretary of DBIT, </w:t>
                    </w:r>
                    <w:r w:rsidRPr="00C04FFF">
                      <w:t>June 2013 - June 2014</w:t>
                    </w:r>
                  </w:p>
                  <w:p w:rsidR="004E43A8" w:rsidRPr="007443A5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C04FFF">
                      <w:t xml:space="preserve">Coordinator of </w:t>
                    </w:r>
                    <w:proofErr w:type="spellStart"/>
                    <w:r w:rsidRPr="00C04FFF">
                      <w:t>Teknack</w:t>
                    </w:r>
                    <w:proofErr w:type="spellEnd"/>
                    <w:r w:rsidRPr="00C04FFF">
                      <w:t xml:space="preserve"> Inter College </w:t>
                    </w:r>
                    <w:proofErr w:type="spellStart"/>
                    <w:r w:rsidRPr="00C04FFF">
                      <w:t>Techfest</w:t>
                    </w:r>
                    <w:proofErr w:type="spellEnd"/>
                    <w:r w:rsidRPr="00C04FFF">
                      <w:t>, February 2014</w:t>
                    </w:r>
                  </w:p>
                  <w:p w:rsidR="004E43A8" w:rsidRPr="007443A5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C04FFF">
                      <w:t>Chairperson of IEEE-DBIT, January 2013- January 2014</w:t>
                    </w:r>
                  </w:p>
                  <w:p w:rsidR="004E43A8" w:rsidRPr="007443A5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C04FFF">
                      <w:t>Vice-Chairperson of IETE-DBIT, January 2012 - December 2012</w:t>
                    </w:r>
                  </w:p>
                  <w:p w:rsidR="004E43A8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C04FFF">
                      <w:t>Member of NSS-DBIT, June 2011 - June 2013</w:t>
                    </w:r>
                  </w:p>
                  <w:p w:rsidR="004E43A8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Organized events such as </w:t>
                    </w:r>
                    <w:r w:rsidRPr="00C04FFF">
                      <w:t xml:space="preserve">Proteus Workshop, </w:t>
                    </w:r>
                    <w:proofErr w:type="spellStart"/>
                    <w:r w:rsidRPr="00C04FFF">
                      <w:t>Linfomatrix</w:t>
                    </w:r>
                    <w:proofErr w:type="spellEnd"/>
                    <w:r w:rsidRPr="00C04FFF">
                      <w:t xml:space="preserve"> [ Line Follower], Mega Event</w:t>
                    </w:r>
                    <w:r>
                      <w:t xml:space="preserve"> -</w:t>
                    </w:r>
                    <w:proofErr w:type="spellStart"/>
                    <w:r w:rsidRPr="00C04FFF">
                      <w:t>Colosseum</w:t>
                    </w:r>
                    <w:proofErr w:type="spellEnd"/>
                    <w:r w:rsidRPr="00C04FFF">
                      <w:t xml:space="preserve"> at DBIT</w:t>
                    </w:r>
                    <w:r>
                      <w:t>, Mumbai</w:t>
                    </w:r>
                    <w:r w:rsidRPr="00C04FFF">
                      <w:t xml:space="preserve"> and Robotics workshop at Aavishkaar12-GSMC</w:t>
                    </w:r>
                    <w:r>
                      <w:t>,Mumbai</w:t>
                    </w:r>
                  </w:p>
                  <w:p w:rsidR="004E43A8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Science Teacher at KPs Group tuitions, Mumbai,  </w:t>
                    </w:r>
                    <w:r w:rsidRPr="00920730">
                      <w:t>2011-</w:t>
                    </w:r>
                    <w:r>
                      <w:t>20</w:t>
                    </w:r>
                    <w:r w:rsidRPr="00920730">
                      <w:t>12</w:t>
                    </w:r>
                  </w:p>
                  <w:p w:rsidR="004E43A8" w:rsidRDefault="004E43A8" w:rsidP="000C082F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Mathematics Teacher at </w:t>
                    </w:r>
                    <w:r>
                      <w:rPr>
                        <w:rStyle w:val="display-name"/>
                      </w:rPr>
                      <w:t>St Joseph's Industrial Training Institute</w:t>
                    </w:r>
                    <w:r>
                      <w:t xml:space="preserve">, 2012  </w:t>
                    </w:r>
                  </w:p>
                </w:tc>
              </w:tr>
            </w:sdtContent>
          </w:sdt>
        </w:sdtContent>
      </w:sdt>
      <w:tr w:rsidR="00A22370" w:rsidTr="000D2DEF">
        <w:tc>
          <w:tcPr>
            <w:tcW w:w="886" w:type="pct"/>
          </w:tcPr>
          <w:p w:rsidR="00A22370" w:rsidRDefault="00A22370" w:rsidP="00CE59EF"/>
        </w:tc>
        <w:tc>
          <w:tcPr>
            <w:tcW w:w="4114" w:type="pct"/>
            <w:gridSpan w:val="2"/>
          </w:tcPr>
          <w:p w:rsidR="00A22370" w:rsidRDefault="00A22370" w:rsidP="00CE59EF">
            <w:pPr>
              <w:pStyle w:val="Subsection"/>
            </w:pPr>
          </w:p>
        </w:tc>
      </w:tr>
      <w:tr w:rsidR="00A22370" w:rsidTr="000D2DEF">
        <w:tc>
          <w:tcPr>
            <w:tcW w:w="886" w:type="pct"/>
          </w:tcPr>
          <w:p w:rsidR="00A22370" w:rsidRDefault="00A22370" w:rsidP="00CE59EF"/>
          <w:p w:rsidR="00A22370" w:rsidRDefault="00A22370" w:rsidP="00CE59EF"/>
          <w:p w:rsidR="00A22370" w:rsidRDefault="00A22370" w:rsidP="00CE59EF"/>
        </w:tc>
        <w:tc>
          <w:tcPr>
            <w:tcW w:w="4114" w:type="pct"/>
            <w:gridSpan w:val="2"/>
          </w:tcPr>
          <w:p w:rsidR="00A22370" w:rsidRDefault="00A22370" w:rsidP="00CE59EF">
            <w:pPr>
              <w:pStyle w:val="Subsection"/>
            </w:pPr>
          </w:p>
        </w:tc>
      </w:tr>
      <w:tr w:rsidR="004E43A8" w:rsidTr="000D2DEF">
        <w:trPr>
          <w:gridAfter w:val="1"/>
          <w:wAfter w:w="151" w:type="pct"/>
        </w:trPr>
        <w:tc>
          <w:tcPr>
            <w:tcW w:w="886" w:type="pct"/>
          </w:tcPr>
          <w:p w:rsidR="004E43A8" w:rsidRDefault="004E43A8" w:rsidP="00CE59EF"/>
        </w:tc>
        <w:tc>
          <w:tcPr>
            <w:tcW w:w="3963" w:type="pct"/>
          </w:tcPr>
          <w:p w:rsidR="004E43A8" w:rsidRDefault="004E43A8" w:rsidP="00CE59EF">
            <w:pPr>
              <w:pStyle w:val="Subsection"/>
            </w:pPr>
          </w:p>
        </w:tc>
      </w:tr>
    </w:tbl>
    <w:p w:rsidR="00323E56" w:rsidRDefault="00323E56"/>
    <w:sectPr w:rsidR="00323E56" w:rsidSect="00C80E1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776A" w:rsidRDefault="00FB776A">
      <w:pPr>
        <w:spacing w:after="0"/>
      </w:pPr>
      <w:r>
        <w:separator/>
      </w:r>
    </w:p>
    <w:p w:rsidR="00FB776A" w:rsidRDefault="00FB776A"/>
  </w:endnote>
  <w:endnote w:type="continuationSeparator" w:id="0">
    <w:p w:rsidR="00FB776A" w:rsidRDefault="00FB776A">
      <w:pPr>
        <w:spacing w:after="0"/>
      </w:pPr>
      <w:r>
        <w:continuationSeparator/>
      </w:r>
    </w:p>
    <w:p w:rsidR="00FB776A" w:rsidRDefault="00FB776A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439" w:rsidRDefault="0036243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E56" w:rsidRDefault="009F515A">
    <w:pPr>
      <w:pStyle w:val="Footer"/>
    </w:pPr>
    <w:r>
      <w:t xml:space="preserve">Page </w:t>
    </w:r>
    <w:r w:rsidR="00F52BBC">
      <w:rPr>
        <w:noProof w:val="0"/>
      </w:rPr>
      <w:fldChar w:fldCharType="begin"/>
    </w:r>
    <w:r>
      <w:instrText xml:space="preserve"> PAGE   \* MERGEFORMAT </w:instrText>
    </w:r>
    <w:r w:rsidR="00F52BBC">
      <w:rPr>
        <w:noProof w:val="0"/>
      </w:rPr>
      <w:fldChar w:fldCharType="separate"/>
    </w:r>
    <w:r w:rsidR="003B1B59">
      <w:t>2</w:t>
    </w:r>
    <w:r w:rsidR="00F52BBC"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439" w:rsidRDefault="003624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776A" w:rsidRDefault="00FB776A">
      <w:pPr>
        <w:spacing w:after="0"/>
      </w:pPr>
      <w:r>
        <w:separator/>
      </w:r>
    </w:p>
    <w:p w:rsidR="00FB776A" w:rsidRDefault="00FB776A"/>
  </w:footnote>
  <w:footnote w:type="continuationSeparator" w:id="0">
    <w:p w:rsidR="00FB776A" w:rsidRDefault="00FB776A">
      <w:pPr>
        <w:spacing w:after="0"/>
      </w:pPr>
      <w:r>
        <w:continuationSeparator/>
      </w:r>
    </w:p>
    <w:p w:rsidR="00FB776A" w:rsidRDefault="00FB776A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439" w:rsidRDefault="0036243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439" w:rsidRDefault="0036243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439" w:rsidRDefault="003624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4DEF0DCE"/>
    <w:multiLevelType w:val="hybridMultilevel"/>
    <w:tmpl w:val="05F4E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0326B"/>
    <w:multiLevelType w:val="hybridMultilevel"/>
    <w:tmpl w:val="CDB641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333B09"/>
    <w:multiLevelType w:val="hybridMultilevel"/>
    <w:tmpl w:val="13980A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DA361B"/>
    <w:multiLevelType w:val="hybridMultilevel"/>
    <w:tmpl w:val="1270B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1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2E61"/>
    <w:rsid w:val="00010E26"/>
    <w:rsid w:val="00021567"/>
    <w:rsid w:val="000634B2"/>
    <w:rsid w:val="000C082F"/>
    <w:rsid w:val="000D2DEF"/>
    <w:rsid w:val="001127EA"/>
    <w:rsid w:val="00192D15"/>
    <w:rsid w:val="001C5FD2"/>
    <w:rsid w:val="001E153A"/>
    <w:rsid w:val="001F3D36"/>
    <w:rsid w:val="0020515A"/>
    <w:rsid w:val="002E0AB5"/>
    <w:rsid w:val="00323E56"/>
    <w:rsid w:val="003464CB"/>
    <w:rsid w:val="00362439"/>
    <w:rsid w:val="0037078F"/>
    <w:rsid w:val="003A7499"/>
    <w:rsid w:val="003B1B59"/>
    <w:rsid w:val="003D11D9"/>
    <w:rsid w:val="003E1FD9"/>
    <w:rsid w:val="003F5569"/>
    <w:rsid w:val="003F644D"/>
    <w:rsid w:val="00402DDF"/>
    <w:rsid w:val="00445475"/>
    <w:rsid w:val="00460738"/>
    <w:rsid w:val="00491075"/>
    <w:rsid w:val="00496AA0"/>
    <w:rsid w:val="004B706F"/>
    <w:rsid w:val="004C2F59"/>
    <w:rsid w:val="004E01FF"/>
    <w:rsid w:val="004E2C41"/>
    <w:rsid w:val="004E43A8"/>
    <w:rsid w:val="004F7EFE"/>
    <w:rsid w:val="00507A6C"/>
    <w:rsid w:val="00526EB6"/>
    <w:rsid w:val="00576C84"/>
    <w:rsid w:val="005B61E2"/>
    <w:rsid w:val="005D199B"/>
    <w:rsid w:val="00610B50"/>
    <w:rsid w:val="0061553A"/>
    <w:rsid w:val="00622C3F"/>
    <w:rsid w:val="00632096"/>
    <w:rsid w:val="00640E60"/>
    <w:rsid w:val="00643D20"/>
    <w:rsid w:val="0065106F"/>
    <w:rsid w:val="006834A1"/>
    <w:rsid w:val="006A4F82"/>
    <w:rsid w:val="006E4272"/>
    <w:rsid w:val="006F7B33"/>
    <w:rsid w:val="00716997"/>
    <w:rsid w:val="00725436"/>
    <w:rsid w:val="00737B9A"/>
    <w:rsid w:val="00742E61"/>
    <w:rsid w:val="007443A5"/>
    <w:rsid w:val="007A5AC8"/>
    <w:rsid w:val="007D567B"/>
    <w:rsid w:val="00806932"/>
    <w:rsid w:val="0085010B"/>
    <w:rsid w:val="00882EDE"/>
    <w:rsid w:val="008A5707"/>
    <w:rsid w:val="008A6438"/>
    <w:rsid w:val="008C3285"/>
    <w:rsid w:val="008F5BB8"/>
    <w:rsid w:val="0090214D"/>
    <w:rsid w:val="00920730"/>
    <w:rsid w:val="009322CE"/>
    <w:rsid w:val="00966C34"/>
    <w:rsid w:val="00975661"/>
    <w:rsid w:val="00990B4C"/>
    <w:rsid w:val="009927B8"/>
    <w:rsid w:val="0099532B"/>
    <w:rsid w:val="009F515A"/>
    <w:rsid w:val="00A22370"/>
    <w:rsid w:val="00A517E7"/>
    <w:rsid w:val="00A51A46"/>
    <w:rsid w:val="00A90499"/>
    <w:rsid w:val="00AA1261"/>
    <w:rsid w:val="00AC251D"/>
    <w:rsid w:val="00AE12F6"/>
    <w:rsid w:val="00B331CF"/>
    <w:rsid w:val="00B543A5"/>
    <w:rsid w:val="00BC07ED"/>
    <w:rsid w:val="00BC59DA"/>
    <w:rsid w:val="00BF0444"/>
    <w:rsid w:val="00C04FFF"/>
    <w:rsid w:val="00C247AB"/>
    <w:rsid w:val="00C80E1C"/>
    <w:rsid w:val="00C81B7A"/>
    <w:rsid w:val="00C97053"/>
    <w:rsid w:val="00CB0032"/>
    <w:rsid w:val="00CB4624"/>
    <w:rsid w:val="00CC009B"/>
    <w:rsid w:val="00CC1CD1"/>
    <w:rsid w:val="00CD78F3"/>
    <w:rsid w:val="00D05E34"/>
    <w:rsid w:val="00D343E8"/>
    <w:rsid w:val="00D4026A"/>
    <w:rsid w:val="00D41A32"/>
    <w:rsid w:val="00DA3A8F"/>
    <w:rsid w:val="00DD4874"/>
    <w:rsid w:val="00DF1163"/>
    <w:rsid w:val="00E43124"/>
    <w:rsid w:val="00E55E1E"/>
    <w:rsid w:val="00E85FD5"/>
    <w:rsid w:val="00E97530"/>
    <w:rsid w:val="00EA7CD4"/>
    <w:rsid w:val="00EB0773"/>
    <w:rsid w:val="00EB316B"/>
    <w:rsid w:val="00EC2782"/>
    <w:rsid w:val="00EC58F4"/>
    <w:rsid w:val="00F217B1"/>
    <w:rsid w:val="00F33E8D"/>
    <w:rsid w:val="00F52BBC"/>
    <w:rsid w:val="00F7579B"/>
    <w:rsid w:val="00F95AA1"/>
    <w:rsid w:val="00FB776A"/>
    <w:rsid w:val="00FF5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Date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E1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link w:val="Heading5Char"/>
    <w:uiPriority w:val="9"/>
    <w:qFormat/>
    <w:rsid w:val="00A51A46"/>
    <w:pPr>
      <w:spacing w:before="100" w:beforeAutospacing="1" w:afterAutospacing="1"/>
      <w:ind w:right="0"/>
      <w:outlineLvl w:val="4"/>
    </w:pPr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C80E1C"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sid w:val="00C80E1C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sid w:val="00C80E1C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C80E1C"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rsid w:val="00C80E1C"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rsid w:val="00C80E1C"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C80E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80E1C"/>
  </w:style>
  <w:style w:type="paragraph" w:styleId="Footer">
    <w:name w:val="footer"/>
    <w:basedOn w:val="Normal"/>
    <w:link w:val="FooterChar"/>
    <w:uiPriority w:val="99"/>
    <w:unhideWhenUsed/>
    <w:qFormat/>
    <w:rsid w:val="00C80E1C"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C80E1C"/>
    <w:rPr>
      <w:noProof/>
    </w:rPr>
  </w:style>
  <w:style w:type="table" w:styleId="TableGrid">
    <w:name w:val="Table Grid"/>
    <w:basedOn w:val="TableNormal"/>
    <w:uiPriority w:val="39"/>
    <w:rsid w:val="00C80E1C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sumeTable">
    <w:name w:val="Resume Table"/>
    <w:basedOn w:val="TableNormal"/>
    <w:uiPriority w:val="99"/>
    <w:rsid w:val="00C80E1C"/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rsid w:val="00C80E1C"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sid w:val="00C80E1C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sid w:val="00C80E1C"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rsid w:val="00C80E1C"/>
    <w:pPr>
      <w:spacing w:after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E6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2E61"/>
    <w:pPr>
      <w:spacing w:after="0"/>
      <w:ind w:right="0"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character" w:customStyle="1" w:styleId="apple-converted-space">
    <w:name w:val="apple-converted-space"/>
    <w:rsid w:val="00742E61"/>
  </w:style>
  <w:style w:type="paragraph" w:styleId="ListParagraph">
    <w:name w:val="List Paragraph"/>
    <w:basedOn w:val="Normal"/>
    <w:uiPriority w:val="34"/>
    <w:qFormat/>
    <w:rsid w:val="00742E61"/>
    <w:pPr>
      <w:autoSpaceDE w:val="0"/>
      <w:autoSpaceDN w:val="0"/>
      <w:spacing w:after="0"/>
      <w:ind w:left="720" w:right="0"/>
      <w:contextualSpacing/>
    </w:pPr>
    <w:rPr>
      <w:rFonts w:ascii="Times New Roman" w:eastAsia="Times New Roman" w:hAnsi="Times New Roman" w:cs="Times New Roman"/>
      <w:color w:val="auto"/>
      <w:sz w:val="22"/>
      <w:szCs w:val="24"/>
      <w:lang w:eastAsia="en-US"/>
    </w:rPr>
  </w:style>
  <w:style w:type="character" w:styleId="Strong">
    <w:name w:val="Strong"/>
    <w:uiPriority w:val="22"/>
    <w:qFormat/>
    <w:rsid w:val="00742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65106F"/>
    <w:rPr>
      <w:color w:val="5F5F5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51A46"/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46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field-text">
    <w:name w:val="field-text"/>
    <w:basedOn w:val="DefaultParagraphFont"/>
    <w:rsid w:val="00EB316B"/>
  </w:style>
  <w:style w:type="character" w:customStyle="1" w:styleId="Heading2Char">
    <w:name w:val="Heading 2 Char"/>
    <w:basedOn w:val="DefaultParagraphFont"/>
    <w:link w:val="Heading2"/>
    <w:uiPriority w:val="9"/>
    <w:semiHidden/>
    <w:rsid w:val="00EB316B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display-name">
    <w:name w:val="display-name"/>
    <w:basedOn w:val="DefaultParagraphFont"/>
    <w:rsid w:val="00F33E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Date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link w:val="Heading5Char"/>
    <w:uiPriority w:val="9"/>
    <w:qFormat/>
    <w:rsid w:val="00A51A46"/>
    <w:pPr>
      <w:spacing w:before="100" w:beforeAutospacing="1" w:afterAutospacing="1"/>
      <w:ind w:right="0"/>
      <w:outlineLvl w:val="4"/>
    </w:pPr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sumeTable">
    <w:name w:val="Resume Table"/>
    <w:basedOn w:val="TableNormal"/>
    <w:uiPriority w:val="99"/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E6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2E61"/>
    <w:pPr>
      <w:spacing w:after="0"/>
      <w:ind w:right="0"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character" w:customStyle="1" w:styleId="apple-converted-space">
    <w:name w:val="apple-converted-space"/>
    <w:rsid w:val="00742E61"/>
  </w:style>
  <w:style w:type="paragraph" w:styleId="ListParagraph">
    <w:name w:val="List Paragraph"/>
    <w:basedOn w:val="Normal"/>
    <w:uiPriority w:val="34"/>
    <w:qFormat/>
    <w:rsid w:val="00742E61"/>
    <w:pPr>
      <w:autoSpaceDE w:val="0"/>
      <w:autoSpaceDN w:val="0"/>
      <w:spacing w:after="0"/>
      <w:ind w:left="720" w:right="0"/>
      <w:contextualSpacing/>
    </w:pPr>
    <w:rPr>
      <w:rFonts w:ascii="Times New Roman" w:eastAsia="Times New Roman" w:hAnsi="Times New Roman" w:cs="Times New Roman"/>
      <w:color w:val="auto"/>
      <w:sz w:val="22"/>
      <w:szCs w:val="24"/>
      <w:lang w:eastAsia="en-US"/>
    </w:rPr>
  </w:style>
  <w:style w:type="character" w:styleId="Strong">
    <w:name w:val="Strong"/>
    <w:uiPriority w:val="22"/>
    <w:qFormat/>
    <w:rsid w:val="00742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65106F"/>
    <w:rPr>
      <w:color w:val="5F5F5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51A46"/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46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field-text">
    <w:name w:val="field-text"/>
    <w:basedOn w:val="DefaultParagraphFont"/>
    <w:rsid w:val="00EB316B"/>
  </w:style>
  <w:style w:type="character" w:customStyle="1" w:styleId="Heading2Char">
    <w:name w:val="Heading 2 Char"/>
    <w:basedOn w:val="DefaultParagraphFont"/>
    <w:link w:val="Heading2"/>
    <w:uiPriority w:val="9"/>
    <w:semiHidden/>
    <w:rsid w:val="00EB316B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display-name">
    <w:name w:val="display-name"/>
    <w:basedOn w:val="DefaultParagraphFont"/>
    <w:rsid w:val="00F33E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company/216362?trk=prof-certification-org_name" TargetMode="External"/><Relationship Id="rId18" Type="http://schemas.openxmlformats.org/officeDocument/2006/relationships/hyperlink" Target="https://www.linkedin.com/vsearch/p?company=Vivta+Embedded+Technology&amp;trk=prof-search-certification-org_name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https://www.linkedin.com/vsearch/p?keywords=SL+275+-+JAVA+Programming+Languag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vsearch/p?keywords=iTouch+Robotic+Arm" TargetMode="External"/><Relationship Id="rId17" Type="http://schemas.openxmlformats.org/officeDocument/2006/relationships/hyperlink" Target="https://www.linkedin.com/vsearch/p?keywords=Embedded+Systems" TargetMode="External"/><Relationship Id="rId25" Type="http://schemas.openxmlformats.org/officeDocument/2006/relationships/footer" Target="footer1.xml"/><Relationship Id="rId33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1043?trk=prof-certification-org_name" TargetMode="External"/><Relationship Id="rId20" Type="http://schemas.openxmlformats.org/officeDocument/2006/relationships/hyperlink" Target="https://www.linkedin.com/vsearch/p?company=CAT+Education+Pvt+Ltd&amp;trk=prof-search-certification-org_nam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vsearch/p?keywords=Certified+Ethical+Hacking" TargetMode="Externa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s://www.linkedin.com/vsearch/p?keywords=Basic+PLC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linkedin.com/edu/alumni?name=Don+Bosco+Institute+Of+Technology%2C+Mumbai&amp;trk=prof-edu-school-name" TargetMode="External"/><Relationship Id="rId19" Type="http://schemas.openxmlformats.org/officeDocument/2006/relationships/hyperlink" Target="https://www.linkedin.com/vsearch/p?keywords=Programming+C%2C+C%2B%2B+%26+JAVA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alanjannson@gmail.com" TargetMode="External"/><Relationship Id="rId14" Type="http://schemas.openxmlformats.org/officeDocument/2006/relationships/hyperlink" Target="https://www.linkedin.com/vsearch/p?keywords=Android+Certified+Programmer" TargetMode="External"/><Relationship Id="rId22" Type="http://schemas.openxmlformats.org/officeDocument/2006/relationships/hyperlink" Target="https://www.linkedin.com/company/3759934?trk=prof-certification-org_name" TargetMode="External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Alan\Alan%20CV\Formats\TS10291946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6577D38B185433CB706A1DEEED58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8F26D-2E41-45DF-AA70-22AEDDC3D699}"/>
      </w:docPartPr>
      <w:docPartBody>
        <w:p w:rsidR="00B3569B" w:rsidRDefault="004620C2">
          <w:pPr>
            <w:pStyle w:val="D6577D38B185433CB706A1DEEED58BDB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A69B9"/>
    <w:rsid w:val="000228A7"/>
    <w:rsid w:val="001075D6"/>
    <w:rsid w:val="001D5399"/>
    <w:rsid w:val="001F2227"/>
    <w:rsid w:val="00342113"/>
    <w:rsid w:val="00352820"/>
    <w:rsid w:val="003706B6"/>
    <w:rsid w:val="003B4950"/>
    <w:rsid w:val="003E41AE"/>
    <w:rsid w:val="003F6815"/>
    <w:rsid w:val="00403330"/>
    <w:rsid w:val="004101A8"/>
    <w:rsid w:val="004604F3"/>
    <w:rsid w:val="004620C2"/>
    <w:rsid w:val="004A51B3"/>
    <w:rsid w:val="005445A5"/>
    <w:rsid w:val="00560867"/>
    <w:rsid w:val="00581EA5"/>
    <w:rsid w:val="00632715"/>
    <w:rsid w:val="007C0061"/>
    <w:rsid w:val="00820BFD"/>
    <w:rsid w:val="00841EC0"/>
    <w:rsid w:val="00847C19"/>
    <w:rsid w:val="00860ADC"/>
    <w:rsid w:val="00B13D10"/>
    <w:rsid w:val="00B3569B"/>
    <w:rsid w:val="00BD731A"/>
    <w:rsid w:val="00BF599B"/>
    <w:rsid w:val="00C3727B"/>
    <w:rsid w:val="00CD2EDC"/>
    <w:rsid w:val="00D516F2"/>
    <w:rsid w:val="00D75245"/>
    <w:rsid w:val="00DD02C5"/>
    <w:rsid w:val="00E6404C"/>
    <w:rsid w:val="00E665A6"/>
    <w:rsid w:val="00E7259A"/>
    <w:rsid w:val="00E75430"/>
    <w:rsid w:val="00EA69B9"/>
    <w:rsid w:val="00FB6608"/>
    <w:rsid w:val="00FC6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6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577D38B185433CB706A1DEEED58BDB">
    <w:name w:val="D6577D38B185433CB706A1DEEED58BDB"/>
    <w:rsid w:val="003706B6"/>
  </w:style>
  <w:style w:type="paragraph" w:customStyle="1" w:styleId="AC3F0FD7BC0D4E969B790DB54F42E4EC">
    <w:name w:val="AC3F0FD7BC0D4E969B790DB54F42E4EC"/>
    <w:rsid w:val="003706B6"/>
  </w:style>
  <w:style w:type="paragraph" w:customStyle="1" w:styleId="D5C1005051A94883973F97C13005918E">
    <w:name w:val="D5C1005051A94883973F97C13005918E"/>
    <w:rsid w:val="003706B6"/>
  </w:style>
  <w:style w:type="paragraph" w:customStyle="1" w:styleId="C4A63D92CB61443E91DA459692EA7F1C">
    <w:name w:val="C4A63D92CB61443E91DA459692EA7F1C"/>
    <w:rsid w:val="003706B6"/>
  </w:style>
  <w:style w:type="paragraph" w:customStyle="1" w:styleId="14998268005E47CCB0A9C64E074BDAC4">
    <w:name w:val="14998268005E47CCB0A9C64E074BDAC4"/>
    <w:rsid w:val="003706B6"/>
  </w:style>
  <w:style w:type="paragraph" w:customStyle="1" w:styleId="41119A124C4841818AAD8F5C2CD9B0D4">
    <w:name w:val="41119A124C4841818AAD8F5C2CD9B0D4"/>
    <w:rsid w:val="003706B6"/>
  </w:style>
  <w:style w:type="character" w:styleId="PlaceholderText">
    <w:name w:val="Placeholder Text"/>
    <w:basedOn w:val="DefaultParagraphFont"/>
    <w:uiPriority w:val="99"/>
    <w:semiHidden/>
    <w:rsid w:val="00B3569B"/>
    <w:rPr>
      <w:color w:val="808080"/>
    </w:rPr>
  </w:style>
  <w:style w:type="paragraph" w:customStyle="1" w:styleId="0E9548D17683492DB2B45F305747307A">
    <w:name w:val="0E9548D17683492DB2B45F305747307A"/>
    <w:rsid w:val="003706B6"/>
  </w:style>
  <w:style w:type="paragraph" w:customStyle="1" w:styleId="EEC45520950645468FF66037F93674F3">
    <w:name w:val="EEC45520950645468FF66037F93674F3"/>
    <w:rsid w:val="003706B6"/>
  </w:style>
  <w:style w:type="paragraph" w:customStyle="1" w:styleId="774C8DA65DCD45ECB1FE7B4370CDA40A">
    <w:name w:val="774C8DA65DCD45ECB1FE7B4370CDA40A"/>
    <w:rsid w:val="003706B6"/>
  </w:style>
  <w:style w:type="paragraph" w:customStyle="1" w:styleId="E75F63F08BDD43129DE78D7B0799C005">
    <w:name w:val="E75F63F08BDD43129DE78D7B0799C005"/>
    <w:rsid w:val="003706B6"/>
  </w:style>
  <w:style w:type="character" w:styleId="Emphasis">
    <w:name w:val="Emphasis"/>
    <w:basedOn w:val="DefaultParagraphFont"/>
    <w:uiPriority w:val="2"/>
    <w:unhideWhenUsed/>
    <w:qFormat/>
    <w:rsid w:val="00B3569B"/>
    <w:rPr>
      <w:i/>
      <w:iCs/>
      <w:color w:val="404040" w:themeColor="text1" w:themeTint="BF"/>
    </w:rPr>
  </w:style>
  <w:style w:type="paragraph" w:customStyle="1" w:styleId="40880A7D7ED6433BA9C92A2DCB3C39DC">
    <w:name w:val="40880A7D7ED6433BA9C92A2DCB3C39DC"/>
    <w:rsid w:val="003706B6"/>
  </w:style>
  <w:style w:type="paragraph" w:customStyle="1" w:styleId="E0E3D9B91A7C4832A26EA8C971F2027B">
    <w:name w:val="E0E3D9B91A7C4832A26EA8C971F2027B"/>
    <w:rsid w:val="003706B6"/>
  </w:style>
  <w:style w:type="paragraph" w:customStyle="1" w:styleId="66752DF246C14E93B2164CD992E12FA5">
    <w:name w:val="66752DF246C14E93B2164CD992E12FA5"/>
    <w:rsid w:val="003706B6"/>
  </w:style>
  <w:style w:type="paragraph" w:customStyle="1" w:styleId="B73D1A1C1E5A43B1ABE619B4D646D08F">
    <w:name w:val="B73D1A1C1E5A43B1ABE619B4D646D08F"/>
    <w:rsid w:val="003706B6"/>
  </w:style>
  <w:style w:type="paragraph" w:customStyle="1" w:styleId="FD68DEA681BA4DA0BC630CC1BC9BEC63">
    <w:name w:val="FD68DEA681BA4DA0BC630CC1BC9BEC63"/>
    <w:rsid w:val="00EA69B9"/>
  </w:style>
  <w:style w:type="paragraph" w:customStyle="1" w:styleId="6D4785E9F7D54E1F8FE9C52675EB8419">
    <w:name w:val="6D4785E9F7D54E1F8FE9C52675EB8419"/>
    <w:rsid w:val="00EA69B9"/>
  </w:style>
  <w:style w:type="paragraph" w:customStyle="1" w:styleId="4D993D42C11E4170BFD3EF3E60DAC96F">
    <w:name w:val="4D993D42C11E4170BFD3EF3E60DAC96F"/>
    <w:rsid w:val="00EA69B9"/>
  </w:style>
  <w:style w:type="paragraph" w:customStyle="1" w:styleId="71432C4DDAA04BF9929EFC21F5E0D470">
    <w:name w:val="71432C4DDAA04BF9929EFC21F5E0D470"/>
    <w:rsid w:val="00EA69B9"/>
  </w:style>
  <w:style w:type="paragraph" w:customStyle="1" w:styleId="AF4A03A6952E4901B959F30B74CD68F6">
    <w:name w:val="AF4A03A6952E4901B959F30B74CD68F6"/>
    <w:rsid w:val="00EA69B9"/>
  </w:style>
  <w:style w:type="paragraph" w:customStyle="1" w:styleId="7248ECD757214431B575C58DDFDFDB13">
    <w:name w:val="7248ECD757214431B575C58DDFDFDB13"/>
    <w:rsid w:val="00EA69B9"/>
  </w:style>
  <w:style w:type="paragraph" w:customStyle="1" w:styleId="CC62238D5ECB462AA6CCD6B8B88133D1">
    <w:name w:val="CC62238D5ECB462AA6CCD6B8B88133D1"/>
    <w:rsid w:val="00B3569B"/>
  </w:style>
  <w:style w:type="paragraph" w:customStyle="1" w:styleId="6332AD83683D4B77B91F36F66650BEF9">
    <w:name w:val="6332AD83683D4B77B91F36F66650BEF9"/>
    <w:rsid w:val="00B3569B"/>
  </w:style>
  <w:style w:type="paragraph" w:customStyle="1" w:styleId="D030EDAFAC854D1F975B32A341B63A70">
    <w:name w:val="D030EDAFAC854D1F975B32A341B63A70"/>
    <w:rsid w:val="00B3569B"/>
  </w:style>
  <w:style w:type="paragraph" w:customStyle="1" w:styleId="E20D418E271C4E029C38B078607CF0A9">
    <w:name w:val="E20D418E271C4E029C38B078607CF0A9"/>
    <w:rsid w:val="00B3569B"/>
  </w:style>
  <w:style w:type="paragraph" w:customStyle="1" w:styleId="FB36097546E64ABBB8F5532BD26FB518">
    <w:name w:val="FB36097546E64ABBB8F5532BD26FB518"/>
    <w:rsid w:val="00B3569B"/>
  </w:style>
  <w:style w:type="paragraph" w:customStyle="1" w:styleId="40358E5737B6484EB51F4804345B0D33">
    <w:name w:val="40358E5737B6484EB51F4804345B0D33"/>
    <w:rsid w:val="00B3569B"/>
  </w:style>
  <w:style w:type="paragraph" w:customStyle="1" w:styleId="F25251E4791F429285CFFE75EE0720AD">
    <w:name w:val="F25251E4791F429285CFFE75EE0720AD"/>
    <w:rsid w:val="00B3569B"/>
  </w:style>
  <w:style w:type="paragraph" w:customStyle="1" w:styleId="9BFBAABAEA93401FB1D88339BD1084B5">
    <w:name w:val="9BFBAABAEA93401FB1D88339BD1084B5"/>
    <w:rsid w:val="00B3569B"/>
  </w:style>
  <w:style w:type="paragraph" w:customStyle="1" w:styleId="9645F11546C04CBCBE1ACF30A446A0F8">
    <w:name w:val="9645F11546C04CBCBE1ACF30A446A0F8"/>
    <w:rsid w:val="00B3569B"/>
  </w:style>
  <w:style w:type="paragraph" w:customStyle="1" w:styleId="B364BE7EA0B64B6690B5140074F877CA">
    <w:name w:val="B364BE7EA0B64B6690B5140074F877CA"/>
    <w:rsid w:val="00B3569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D76F4A-40E8-44B0-8591-1D7FD9E53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TS102919464</Template>
  <TotalTime>367</TotalTime>
  <Pages>3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Janson</dc:creator>
  <cp:lastModifiedBy>admin</cp:lastModifiedBy>
  <cp:revision>62</cp:revision>
  <cp:lastPrinted>2015-08-13T15:12:00Z</cp:lastPrinted>
  <dcterms:created xsi:type="dcterms:W3CDTF">2014-11-16T13:49:00Z</dcterms:created>
  <dcterms:modified xsi:type="dcterms:W3CDTF">2016-08-05T17:36:00Z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