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2BC" w:rsidRPr="00250EA9" w:rsidRDefault="00977132">
      <w:pPr>
        <w:pStyle w:val="ContactInfo"/>
        <w:rPr>
          <w:b/>
          <w:color w:val="auto"/>
        </w:rPr>
      </w:pPr>
      <w:sdt>
        <w:sdtPr>
          <w:rPr>
            <w:b/>
            <w:color w:val="auto"/>
          </w:rPr>
          <w:alias w:val="Street Address"/>
          <w:tag w:val="Street Address"/>
          <w:id w:val="1415969137"/>
          <w:placeholder>
            <w:docPart w:val="49F73977645B4F6495C95C4EBFE05417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Content>
          <w:r w:rsidR="00C84C51" w:rsidRPr="00250EA9">
            <w:rPr>
              <w:b/>
              <w:color w:val="auto"/>
            </w:rPr>
            <w:t xml:space="preserve">25 RAJHANS, </w:t>
          </w:r>
          <w:proofErr w:type="spellStart"/>
          <w:r w:rsidR="00C84C51" w:rsidRPr="00250EA9">
            <w:rPr>
              <w:b/>
              <w:color w:val="auto"/>
            </w:rPr>
            <w:t>Opp</w:t>
          </w:r>
          <w:proofErr w:type="spellEnd"/>
          <w:r w:rsidR="00C84C51" w:rsidRPr="00250EA9">
            <w:rPr>
              <w:b/>
              <w:color w:val="auto"/>
            </w:rPr>
            <w:t xml:space="preserve"> </w:t>
          </w:r>
          <w:proofErr w:type="spellStart"/>
          <w:r w:rsidR="00C84C51" w:rsidRPr="00250EA9">
            <w:rPr>
              <w:b/>
              <w:color w:val="auto"/>
            </w:rPr>
            <w:t>Chandranagar</w:t>
          </w:r>
          <w:proofErr w:type="spellEnd"/>
          <w:r w:rsidR="00C84C51" w:rsidRPr="00250EA9">
            <w:rPr>
              <w:b/>
              <w:color w:val="auto"/>
            </w:rPr>
            <w:t xml:space="preserve"> BRTS, </w:t>
          </w:r>
          <w:proofErr w:type="spellStart"/>
          <w:r w:rsidR="00C84C51" w:rsidRPr="00250EA9">
            <w:rPr>
              <w:b/>
              <w:color w:val="auto"/>
            </w:rPr>
            <w:t>Paldi</w:t>
          </w:r>
          <w:proofErr w:type="spellEnd"/>
        </w:sdtContent>
      </w:sdt>
    </w:p>
    <w:sdt>
      <w:sdtPr>
        <w:rPr>
          <w:b/>
          <w:color w:val="auto"/>
        </w:rPr>
        <w:alias w:val="Category"/>
        <w:tag w:val=""/>
        <w:id w:val="1543715586"/>
        <w:placeholder>
          <w:docPart w:val="D9D82F4E36294CBEB36D005D6D5CDA0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:rsidR="002C42BC" w:rsidRPr="00250EA9" w:rsidRDefault="00C84C51">
          <w:pPr>
            <w:pStyle w:val="ContactInfo"/>
            <w:rPr>
              <w:b/>
              <w:color w:val="auto"/>
            </w:rPr>
          </w:pPr>
          <w:r w:rsidRPr="00250EA9">
            <w:rPr>
              <w:b/>
              <w:color w:val="auto"/>
            </w:rPr>
            <w:t>Ahmedabad 380007</w:t>
          </w:r>
        </w:p>
      </w:sdtContent>
    </w:sdt>
    <w:p w:rsidR="002C42BC" w:rsidRPr="00250EA9" w:rsidRDefault="00977132">
      <w:pPr>
        <w:pStyle w:val="ContactInfo"/>
        <w:rPr>
          <w:b/>
          <w:color w:val="auto"/>
        </w:rPr>
      </w:pPr>
      <w:sdt>
        <w:sdtPr>
          <w:rPr>
            <w:b/>
            <w:color w:val="auto"/>
          </w:rPr>
          <w:alias w:val="Telephone"/>
          <w:tag w:val="Telephone"/>
          <w:id w:val="599758962"/>
          <w:placeholder>
            <w:docPart w:val="9DEA5829301D45E4A5062FE0B5AF2B71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C84C51" w:rsidRPr="00250EA9">
            <w:rPr>
              <w:b/>
              <w:color w:val="auto"/>
            </w:rPr>
            <w:t>09978074887</w:t>
          </w:r>
        </w:sdtContent>
      </w:sdt>
    </w:p>
    <w:sdt>
      <w:sdtPr>
        <w:rPr>
          <w:rStyle w:val="Emphasis"/>
          <w:b/>
        </w:rPr>
        <w:alias w:val="Email"/>
        <w:tag w:val=""/>
        <w:id w:val="1889536063"/>
        <w:placeholder>
          <w:docPart w:val="E438165E191246C1927A9F8B0803AA33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:rsidR="002C42BC" w:rsidRDefault="00C84C51">
          <w:pPr>
            <w:pStyle w:val="ContactInfo"/>
            <w:rPr>
              <w:rStyle w:val="Emphasis"/>
            </w:rPr>
          </w:pPr>
          <w:r w:rsidRPr="00250EA9">
            <w:rPr>
              <w:rStyle w:val="Emphasis"/>
              <w:b/>
            </w:rPr>
            <w:t>patelrishi0@gmail.com</w:t>
          </w:r>
        </w:p>
      </w:sdtContent>
    </w:sdt>
    <w:p w:rsidR="002C42BC" w:rsidRDefault="00977132">
      <w:pPr>
        <w:pStyle w:val="Name"/>
      </w:pPr>
      <w:sdt>
        <w:sdtPr>
          <w:alias w:val="Your Name"/>
          <w:tag w:val=""/>
          <w:id w:val="1197042864"/>
          <w:placeholder>
            <w:docPart w:val="765BE38793954844A0CED465BDE116C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C84C51">
            <w:t>Rishi NARESH Patel</w:t>
          </w:r>
        </w:sdtContent>
      </w:sdt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202"/>
        <w:gridCol w:w="8100"/>
      </w:tblGrid>
      <w:tr w:rsidR="002C42BC" w:rsidTr="00D03A1F">
        <w:tc>
          <w:tcPr>
            <w:tcW w:w="1778" w:type="dxa"/>
          </w:tcPr>
          <w:p w:rsidR="002C42BC" w:rsidRPr="00F412C5" w:rsidRDefault="00414819">
            <w:pPr>
              <w:pStyle w:val="Heading1"/>
              <w:rPr>
                <w:b/>
              </w:rPr>
            </w:pPr>
            <w:r w:rsidRPr="00F412C5">
              <w:rPr>
                <w:b/>
              </w:rPr>
              <w:t>Objective</w:t>
            </w:r>
          </w:p>
        </w:tc>
        <w:tc>
          <w:tcPr>
            <w:tcW w:w="202" w:type="dxa"/>
          </w:tcPr>
          <w:p w:rsidR="002C42BC" w:rsidRPr="00F412C5" w:rsidRDefault="002C42BC">
            <w:pPr>
              <w:rPr>
                <w:b/>
              </w:rPr>
            </w:pPr>
          </w:p>
        </w:tc>
        <w:tc>
          <w:tcPr>
            <w:tcW w:w="8100" w:type="dxa"/>
          </w:tcPr>
          <w:p w:rsidR="002C42BC" w:rsidRDefault="00D03A1F" w:rsidP="00D03A1F">
            <w:pPr>
              <w:pStyle w:val="ResumeText"/>
            </w:pPr>
            <w:r w:rsidRPr="00F412C5">
              <w:rPr>
                <w:rFonts w:ascii="Verdana" w:hAnsi="Verdana" w:cs="Arial"/>
                <w:color w:val="auto"/>
                <w:sz w:val="19"/>
                <w:szCs w:val="19"/>
              </w:rPr>
              <w:t xml:space="preserve">I look forward to an experience that is both intellectually and professionally valuable. I hope to see myself grow as a professional and as an individual working in an innovative and competitive world. I wish to </w:t>
            </w:r>
            <w:r w:rsidRPr="00250EA9">
              <w:rPr>
                <w:rFonts w:ascii="Verdana" w:hAnsi="Verdana" w:cs="Arial"/>
                <w:b/>
                <w:color w:val="auto"/>
                <w:sz w:val="19"/>
                <w:szCs w:val="19"/>
              </w:rPr>
              <w:t>contribute</w:t>
            </w:r>
            <w:r w:rsidRPr="00F412C5">
              <w:rPr>
                <w:rFonts w:ascii="Verdana" w:hAnsi="Verdana" w:cs="Arial"/>
                <w:color w:val="auto"/>
                <w:sz w:val="19"/>
                <w:szCs w:val="19"/>
              </w:rPr>
              <w:t xml:space="preserve"> to the organization with </w:t>
            </w:r>
            <w:r w:rsidRPr="00250EA9">
              <w:rPr>
                <w:rFonts w:ascii="Verdana" w:hAnsi="Verdana" w:cs="Arial"/>
                <w:b/>
                <w:color w:val="auto"/>
                <w:sz w:val="19"/>
                <w:szCs w:val="19"/>
              </w:rPr>
              <w:t>hard work, sincerity, patience and dedi</w:t>
            </w:r>
            <w:bookmarkStart w:id="0" w:name="_GoBack"/>
            <w:bookmarkEnd w:id="0"/>
            <w:r w:rsidRPr="00250EA9">
              <w:rPr>
                <w:rFonts w:ascii="Verdana" w:hAnsi="Verdana" w:cs="Arial"/>
                <w:b/>
                <w:color w:val="auto"/>
                <w:sz w:val="19"/>
                <w:szCs w:val="19"/>
              </w:rPr>
              <w:t>cation</w:t>
            </w:r>
            <w:r w:rsidRPr="00F412C5">
              <w:rPr>
                <w:rFonts w:ascii="Verdana" w:hAnsi="Verdana" w:cs="Arial"/>
                <w:color w:val="auto"/>
                <w:sz w:val="19"/>
                <w:szCs w:val="19"/>
              </w:rPr>
              <w:t>.</w:t>
            </w:r>
            <w:r w:rsidR="00F412C5">
              <w:rPr>
                <w:rFonts w:ascii="Verdana" w:hAnsi="Verdana" w:cs="Arial"/>
                <w:color w:val="auto"/>
                <w:sz w:val="19"/>
                <w:szCs w:val="19"/>
              </w:rPr>
              <w:t xml:space="preserve"> </w:t>
            </w:r>
            <w:r w:rsidR="00F412C5" w:rsidRPr="00250EA9">
              <w:rPr>
                <w:rFonts w:ascii="Verdana" w:hAnsi="Verdana" w:cs="Arial"/>
                <w:b/>
                <w:color w:val="auto"/>
                <w:sz w:val="19"/>
                <w:szCs w:val="19"/>
              </w:rPr>
              <w:t xml:space="preserve">Prefer to explore myself </w:t>
            </w:r>
            <w:r w:rsidR="00250EA9" w:rsidRPr="00250EA9">
              <w:rPr>
                <w:rFonts w:ascii="Verdana" w:hAnsi="Verdana" w:cs="Arial"/>
                <w:b/>
                <w:color w:val="auto"/>
                <w:sz w:val="19"/>
                <w:szCs w:val="19"/>
              </w:rPr>
              <w:t>in the networking field.</w:t>
            </w:r>
          </w:p>
        </w:tc>
      </w:tr>
      <w:tr w:rsidR="002C42BC" w:rsidTr="00D03A1F">
        <w:tc>
          <w:tcPr>
            <w:tcW w:w="1778" w:type="dxa"/>
          </w:tcPr>
          <w:p w:rsidR="002C42BC" w:rsidRPr="00F412C5" w:rsidRDefault="00414819">
            <w:pPr>
              <w:pStyle w:val="Heading1"/>
              <w:rPr>
                <w:b/>
              </w:rPr>
            </w:pPr>
            <w:r w:rsidRPr="00F412C5">
              <w:rPr>
                <w:b/>
              </w:rPr>
              <w:t>Education</w:t>
            </w:r>
          </w:p>
        </w:tc>
        <w:tc>
          <w:tcPr>
            <w:tcW w:w="202" w:type="dxa"/>
          </w:tcPr>
          <w:p w:rsidR="002C42BC" w:rsidRPr="00F412C5" w:rsidRDefault="002C42BC">
            <w:pPr>
              <w:rPr>
                <w:b/>
              </w:rPr>
            </w:pPr>
          </w:p>
        </w:tc>
        <w:tc>
          <w:tcPr>
            <w:tcW w:w="810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2A611A6FFCC34D4981542D2679ECC05A"/>
                  </w:placeholder>
                  <w15:repeatingSectionItem/>
                </w:sdtPr>
                <w:sdtContent>
                  <w:tbl>
                    <w:tblPr>
                      <w:tblStyle w:val="TableGrid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1993"/>
                      <w:gridCol w:w="2016"/>
                      <w:gridCol w:w="2013"/>
                      <w:gridCol w:w="2068"/>
                    </w:tblGrid>
                    <w:tr w:rsidR="00106D40" w:rsidTr="008234B7">
                      <w:trPr>
                        <w:trHeight w:val="521"/>
                      </w:trPr>
                      <w:tc>
                        <w:tcPr>
                          <w:tcW w:w="1993" w:type="dxa"/>
                          <w:shd w:val="clear" w:color="auto" w:fill="B1C0CD" w:themeFill="accent1" w:themeFillTint="99"/>
                        </w:tcPr>
                        <w:p w:rsidR="00106D40" w:rsidRPr="008234B7" w:rsidRDefault="00106D40" w:rsidP="00D06AB5">
                          <w:pPr>
                            <w:pStyle w:val="Heading2"/>
                            <w:jc w:val="center"/>
                            <w:outlineLvl w:val="1"/>
                            <w:rPr>
                              <w:color w:val="auto"/>
                            </w:rPr>
                          </w:pPr>
                          <w:r w:rsidRPr="008234B7">
                            <w:rPr>
                              <w:color w:val="auto"/>
                            </w:rPr>
                            <w:t>Year of passing</w:t>
                          </w:r>
                        </w:p>
                      </w:tc>
                      <w:tc>
                        <w:tcPr>
                          <w:tcW w:w="2016" w:type="dxa"/>
                          <w:shd w:val="clear" w:color="auto" w:fill="B1C0CD" w:themeFill="accent1" w:themeFillTint="99"/>
                        </w:tcPr>
                        <w:p w:rsidR="00106D40" w:rsidRPr="008234B7" w:rsidRDefault="00106D40" w:rsidP="00D06AB5">
                          <w:pPr>
                            <w:pStyle w:val="Heading2"/>
                            <w:jc w:val="center"/>
                            <w:outlineLvl w:val="1"/>
                            <w:rPr>
                              <w:color w:val="auto"/>
                            </w:rPr>
                          </w:pPr>
                          <w:r w:rsidRPr="008234B7">
                            <w:rPr>
                              <w:color w:val="auto"/>
                            </w:rPr>
                            <w:t>university/board</w:t>
                          </w:r>
                        </w:p>
                      </w:tc>
                      <w:tc>
                        <w:tcPr>
                          <w:tcW w:w="2013" w:type="dxa"/>
                          <w:shd w:val="clear" w:color="auto" w:fill="B1C0CD" w:themeFill="accent1" w:themeFillTint="99"/>
                        </w:tcPr>
                        <w:p w:rsidR="00106D40" w:rsidRPr="008234B7" w:rsidRDefault="00106D40" w:rsidP="00D06AB5">
                          <w:pPr>
                            <w:pStyle w:val="Heading2"/>
                            <w:jc w:val="center"/>
                            <w:outlineLvl w:val="1"/>
                            <w:rPr>
                              <w:color w:val="auto"/>
                            </w:rPr>
                          </w:pPr>
                          <w:r w:rsidRPr="008234B7">
                            <w:rPr>
                              <w:color w:val="auto"/>
                            </w:rPr>
                            <w:t>institute/school</w:t>
                          </w:r>
                        </w:p>
                      </w:tc>
                      <w:tc>
                        <w:tcPr>
                          <w:tcW w:w="2068" w:type="dxa"/>
                          <w:shd w:val="clear" w:color="auto" w:fill="B1C0CD" w:themeFill="accent1" w:themeFillTint="99"/>
                        </w:tcPr>
                        <w:p w:rsidR="00106D40" w:rsidRPr="008234B7" w:rsidRDefault="00106D40" w:rsidP="00D06AB5">
                          <w:pPr>
                            <w:pStyle w:val="Heading2"/>
                            <w:jc w:val="center"/>
                            <w:outlineLvl w:val="1"/>
                            <w:rPr>
                              <w:color w:val="auto"/>
                            </w:rPr>
                          </w:pPr>
                          <w:r w:rsidRPr="008234B7">
                            <w:rPr>
                              <w:color w:val="auto"/>
                            </w:rPr>
                            <w:t>percentage/credits</w:t>
                          </w:r>
                        </w:p>
                      </w:tc>
                    </w:tr>
                    <w:tr w:rsidR="00106D40" w:rsidTr="00D06AB5">
                      <w:tc>
                        <w:tcPr>
                          <w:tcW w:w="1993" w:type="dxa"/>
                        </w:tcPr>
                        <w:p w:rsidR="00106D40" w:rsidRDefault="00106D40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B.E</w:t>
                          </w:r>
                        </w:p>
                        <w:p w:rsidR="00106D40" w:rsidRDefault="00106D40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(Information technology)</w:t>
                          </w:r>
                        </w:p>
                        <w:p w:rsidR="00106D40" w:rsidRPr="00106D40" w:rsidRDefault="00106D40" w:rsidP="00D06AB5">
                          <w:pPr>
                            <w:jc w:val="center"/>
                          </w:pPr>
                          <w:r>
                            <w:t>2011-2014</w:t>
                          </w:r>
                        </w:p>
                      </w:tc>
                      <w:tc>
                        <w:tcPr>
                          <w:tcW w:w="2016" w:type="dxa"/>
                        </w:tcPr>
                        <w:p w:rsidR="00106D40" w:rsidRDefault="00D06AB5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Gujarat technological university</w:t>
                          </w:r>
                        </w:p>
                        <w:p w:rsidR="00D06AB5" w:rsidRPr="00D06AB5" w:rsidRDefault="00D06AB5" w:rsidP="00D06AB5">
                          <w:pPr>
                            <w:jc w:val="center"/>
                          </w:pPr>
                          <w:r>
                            <w:t>(GTU)</w:t>
                          </w:r>
                        </w:p>
                      </w:tc>
                      <w:tc>
                        <w:tcPr>
                          <w:tcW w:w="2013" w:type="dxa"/>
                        </w:tcPr>
                        <w:p w:rsidR="00106D40" w:rsidRDefault="00D06AB5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gandhinagar institute of technology</w:t>
                          </w:r>
                        </w:p>
                        <w:p w:rsidR="00D06AB5" w:rsidRPr="00D06AB5" w:rsidRDefault="00D06AB5" w:rsidP="00D06AB5">
                          <w:pPr>
                            <w:jc w:val="center"/>
                          </w:pPr>
                          <w:r>
                            <w:t>(GIT)</w:t>
                          </w:r>
                        </w:p>
                      </w:tc>
                      <w:tc>
                        <w:tcPr>
                          <w:tcW w:w="2068" w:type="dxa"/>
                        </w:tcPr>
                        <w:p w:rsidR="004A0773" w:rsidRDefault="004A0773" w:rsidP="004A0773">
                          <w:pPr>
                            <w:pStyle w:val="Heading2"/>
                            <w:jc w:val="center"/>
                            <w:outlineLvl w:val="1"/>
                          </w:pPr>
                        </w:p>
                        <w:p w:rsidR="004A0773" w:rsidRDefault="004A0773" w:rsidP="004A0773">
                          <w:pPr>
                            <w:pStyle w:val="Heading2"/>
                            <w:jc w:val="center"/>
                            <w:outlineLvl w:val="1"/>
                          </w:pPr>
                          <w:proofErr w:type="gramStart"/>
                          <w:r>
                            <w:t>cpi :-</w:t>
                          </w:r>
                          <w:proofErr w:type="gramEnd"/>
                          <w:r>
                            <w:t xml:space="preserve"> 6.59 </w:t>
                          </w:r>
                        </w:p>
                        <w:p w:rsidR="004A0773" w:rsidRPr="004A0773" w:rsidRDefault="004A0773" w:rsidP="004A0773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cgpa</w:t>
                          </w:r>
                          <w:proofErr w:type="gramStart"/>
                          <w:r>
                            <w:t>:-</w:t>
                          </w:r>
                          <w:proofErr w:type="gramEnd"/>
                          <w:r>
                            <w:t xml:space="preserve"> 6.99</w:t>
                          </w:r>
                        </w:p>
                        <w:p w:rsidR="004A0773" w:rsidRPr="004A0773" w:rsidRDefault="004A0773" w:rsidP="004A0773"/>
                      </w:tc>
                    </w:tr>
                    <w:tr w:rsidR="00D06AB5" w:rsidTr="00D06AB5">
                      <w:tc>
                        <w:tcPr>
                          <w:tcW w:w="1993" w:type="dxa"/>
                        </w:tcPr>
                        <w:p w:rsidR="00D06AB5" w:rsidRDefault="00D06AB5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HSC (12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  <w:r>
                            <w:t>)</w:t>
                          </w:r>
                        </w:p>
                        <w:p w:rsidR="00D06AB5" w:rsidRPr="00106D40" w:rsidRDefault="00D06AB5" w:rsidP="00D06AB5">
                          <w:pPr>
                            <w:jc w:val="center"/>
                          </w:pPr>
                          <w:r>
                            <w:t>2010</w:t>
                          </w:r>
                        </w:p>
                      </w:tc>
                      <w:tc>
                        <w:tcPr>
                          <w:tcW w:w="2016" w:type="dxa"/>
                          <w:vMerge w:val="restart"/>
                        </w:tcPr>
                        <w:p w:rsidR="00D06AB5" w:rsidRDefault="00D06AB5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gujarat higher secondary education board</w:t>
                          </w:r>
                        </w:p>
                        <w:p w:rsidR="00D06AB5" w:rsidRPr="00D06AB5" w:rsidRDefault="00D06AB5" w:rsidP="00D06AB5">
                          <w:pPr>
                            <w:jc w:val="center"/>
                          </w:pPr>
                          <w:r>
                            <w:t>(GSHEB)</w:t>
                          </w:r>
                        </w:p>
                      </w:tc>
                      <w:tc>
                        <w:tcPr>
                          <w:tcW w:w="2013" w:type="dxa"/>
                          <w:vMerge w:val="restart"/>
                        </w:tcPr>
                        <w:p w:rsidR="00D06AB5" w:rsidRDefault="004A0773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Gujarat Law society</w:t>
                          </w:r>
                        </w:p>
                        <w:p w:rsidR="004A0773" w:rsidRPr="004A0773" w:rsidRDefault="004A0773" w:rsidP="004A0773">
                          <w:pPr>
                            <w:jc w:val="center"/>
                          </w:pPr>
                          <w:r>
                            <w:t>(GLS)</w:t>
                          </w:r>
                        </w:p>
                      </w:tc>
                      <w:tc>
                        <w:tcPr>
                          <w:tcW w:w="2068" w:type="dxa"/>
                        </w:tcPr>
                        <w:p w:rsidR="00D06AB5" w:rsidRDefault="00C623C9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58.40%</w:t>
                          </w:r>
                        </w:p>
                      </w:tc>
                    </w:tr>
                    <w:tr w:rsidR="00D06AB5" w:rsidTr="00D06AB5">
                      <w:tc>
                        <w:tcPr>
                          <w:tcW w:w="1993" w:type="dxa"/>
                        </w:tcPr>
                        <w:p w:rsidR="00D06AB5" w:rsidRDefault="00D06AB5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SSC (10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  <w:r>
                            <w:t>)</w:t>
                          </w:r>
                        </w:p>
                        <w:p w:rsidR="00D06AB5" w:rsidRPr="00106D40" w:rsidRDefault="00D06AB5" w:rsidP="00D06AB5">
                          <w:pPr>
                            <w:jc w:val="center"/>
                          </w:pPr>
                          <w:r>
                            <w:t>2008</w:t>
                          </w:r>
                        </w:p>
                      </w:tc>
                      <w:tc>
                        <w:tcPr>
                          <w:tcW w:w="2016" w:type="dxa"/>
                          <w:vMerge/>
                        </w:tcPr>
                        <w:p w:rsidR="00D06AB5" w:rsidRDefault="00D06AB5" w:rsidP="00D06AB5">
                          <w:pPr>
                            <w:pStyle w:val="Heading2"/>
                            <w:jc w:val="center"/>
                            <w:outlineLvl w:val="1"/>
                          </w:pPr>
                        </w:p>
                      </w:tc>
                      <w:tc>
                        <w:tcPr>
                          <w:tcW w:w="2013" w:type="dxa"/>
                          <w:vMerge/>
                        </w:tcPr>
                        <w:p w:rsidR="00D06AB5" w:rsidRDefault="00D06AB5" w:rsidP="00D06AB5">
                          <w:pPr>
                            <w:pStyle w:val="Heading2"/>
                            <w:jc w:val="center"/>
                            <w:outlineLvl w:val="1"/>
                          </w:pPr>
                        </w:p>
                      </w:tc>
                      <w:tc>
                        <w:tcPr>
                          <w:tcW w:w="2068" w:type="dxa"/>
                        </w:tcPr>
                        <w:p w:rsidR="00D06AB5" w:rsidRDefault="00C623C9" w:rsidP="00D06AB5">
                          <w:pPr>
                            <w:pStyle w:val="Heading2"/>
                            <w:jc w:val="center"/>
                            <w:outlineLvl w:val="1"/>
                          </w:pPr>
                          <w:r>
                            <w:t>73.69%</w:t>
                          </w:r>
                        </w:p>
                      </w:tc>
                    </w:tr>
                  </w:tbl>
                  <w:p w:rsidR="00D03A1F" w:rsidRDefault="00D03A1F" w:rsidP="00D03A1F">
                    <w:pPr>
                      <w:pStyle w:val="Heading2"/>
                    </w:pPr>
                  </w:p>
                  <w:tbl>
                    <w:tblPr>
                      <w:tblStyle w:val="TableGrid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1426"/>
                      <w:gridCol w:w="1751"/>
                      <w:gridCol w:w="1556"/>
                      <w:gridCol w:w="1145"/>
                      <w:gridCol w:w="1149"/>
                      <w:gridCol w:w="1063"/>
                    </w:tblGrid>
                    <w:tr w:rsidR="004171A9" w:rsidTr="008234B7">
                      <w:tc>
                        <w:tcPr>
                          <w:tcW w:w="8090" w:type="dxa"/>
                          <w:gridSpan w:val="6"/>
                          <w:shd w:val="clear" w:color="auto" w:fill="B1C0CD" w:themeFill="accent1" w:themeFillTint="99"/>
                        </w:tcPr>
                        <w:p w:rsidR="004171A9" w:rsidRPr="008234B7" w:rsidRDefault="004171A9">
                          <w:pPr>
                            <w:rPr>
                              <w:b/>
                              <w:color w:val="auto"/>
                            </w:rPr>
                          </w:pPr>
                          <w:r w:rsidRPr="008234B7">
                            <w:rPr>
                              <w:b/>
                              <w:color w:val="auto"/>
                            </w:rPr>
                            <w:t>SEMESTER WISE SCORE</w:t>
                          </w:r>
                        </w:p>
                      </w:tc>
                    </w:tr>
                    <w:tr w:rsidR="004171A9" w:rsidTr="008234B7">
                      <w:tc>
                        <w:tcPr>
                          <w:tcW w:w="1448" w:type="dxa"/>
                          <w:shd w:val="clear" w:color="auto" w:fill="B1C0CD" w:themeFill="accent1" w:themeFillTint="99"/>
                        </w:tcPr>
                        <w:p w:rsidR="004171A9" w:rsidRPr="008234B7" w:rsidRDefault="004171A9" w:rsidP="004171A9">
                          <w:pPr>
                            <w:jc w:val="center"/>
                            <w:rPr>
                              <w:b/>
                              <w:color w:val="auto"/>
                            </w:rPr>
                          </w:pPr>
                          <w:r w:rsidRPr="008234B7">
                            <w:rPr>
                              <w:b/>
                              <w:color w:val="auto"/>
                            </w:rPr>
                            <w:t>SEMESTER</w:t>
                          </w:r>
                        </w:p>
                      </w:tc>
                      <w:tc>
                        <w:tcPr>
                          <w:tcW w:w="1689" w:type="dxa"/>
                          <w:shd w:val="clear" w:color="auto" w:fill="B1C0CD" w:themeFill="accent1" w:themeFillTint="99"/>
                        </w:tcPr>
                        <w:p w:rsidR="004171A9" w:rsidRPr="008234B7" w:rsidRDefault="004171A9" w:rsidP="004171A9">
                          <w:pPr>
                            <w:jc w:val="center"/>
                            <w:rPr>
                              <w:b/>
                              <w:color w:val="auto"/>
                            </w:rPr>
                          </w:pPr>
                          <w:r w:rsidRPr="008234B7">
                            <w:rPr>
                              <w:b/>
                              <w:color w:val="auto"/>
                            </w:rPr>
                            <w:t>SPECIALIZATION</w:t>
                          </w:r>
                        </w:p>
                      </w:tc>
                      <w:tc>
                        <w:tcPr>
                          <w:tcW w:w="1454" w:type="dxa"/>
                          <w:shd w:val="clear" w:color="auto" w:fill="B1C0CD" w:themeFill="accent1" w:themeFillTint="99"/>
                        </w:tcPr>
                        <w:p w:rsidR="004171A9" w:rsidRPr="008234B7" w:rsidRDefault="004171A9" w:rsidP="004171A9">
                          <w:pPr>
                            <w:jc w:val="center"/>
                            <w:rPr>
                              <w:b/>
                              <w:color w:val="auto"/>
                            </w:rPr>
                          </w:pPr>
                          <w:r w:rsidRPr="008234B7">
                            <w:rPr>
                              <w:b/>
                              <w:color w:val="auto"/>
                            </w:rPr>
                            <w:t>INSTITUTE</w:t>
                          </w:r>
                        </w:p>
                      </w:tc>
                      <w:tc>
                        <w:tcPr>
                          <w:tcW w:w="1197" w:type="dxa"/>
                          <w:shd w:val="clear" w:color="auto" w:fill="B1C0CD" w:themeFill="accent1" w:themeFillTint="99"/>
                        </w:tcPr>
                        <w:p w:rsidR="004171A9" w:rsidRPr="008234B7" w:rsidRDefault="004171A9" w:rsidP="004171A9">
                          <w:pPr>
                            <w:jc w:val="center"/>
                            <w:rPr>
                              <w:b/>
                              <w:color w:val="auto"/>
                            </w:rPr>
                          </w:pPr>
                          <w:r w:rsidRPr="008234B7">
                            <w:rPr>
                              <w:b/>
                              <w:color w:val="auto"/>
                            </w:rPr>
                            <w:t>SPI</w:t>
                          </w:r>
                        </w:p>
                      </w:tc>
                      <w:tc>
                        <w:tcPr>
                          <w:tcW w:w="1202" w:type="dxa"/>
                          <w:shd w:val="clear" w:color="auto" w:fill="B1C0CD" w:themeFill="accent1" w:themeFillTint="99"/>
                        </w:tcPr>
                        <w:p w:rsidR="004171A9" w:rsidRPr="008234B7" w:rsidRDefault="004171A9" w:rsidP="004171A9">
                          <w:pPr>
                            <w:jc w:val="center"/>
                            <w:rPr>
                              <w:b/>
                              <w:color w:val="auto"/>
                            </w:rPr>
                          </w:pPr>
                          <w:r w:rsidRPr="008234B7">
                            <w:rPr>
                              <w:b/>
                              <w:color w:val="auto"/>
                            </w:rPr>
                            <w:t>CPI</w:t>
                          </w:r>
                        </w:p>
                      </w:tc>
                      <w:tc>
                        <w:tcPr>
                          <w:tcW w:w="1100" w:type="dxa"/>
                          <w:shd w:val="clear" w:color="auto" w:fill="B1C0CD" w:themeFill="accent1" w:themeFillTint="99"/>
                        </w:tcPr>
                        <w:p w:rsidR="004171A9" w:rsidRPr="008234B7" w:rsidRDefault="004171A9" w:rsidP="004171A9">
                          <w:pPr>
                            <w:jc w:val="center"/>
                            <w:rPr>
                              <w:color w:val="auto"/>
                            </w:rPr>
                          </w:pPr>
                          <w:r w:rsidRPr="008234B7">
                            <w:rPr>
                              <w:color w:val="auto"/>
                            </w:rPr>
                            <w:t>CGPA</w:t>
                          </w:r>
                        </w:p>
                      </w:tc>
                    </w:tr>
                    <w:tr w:rsidR="004171A9" w:rsidTr="004171A9">
                      <w:tc>
                        <w:tcPr>
                          <w:tcW w:w="1448" w:type="dxa"/>
                        </w:tcPr>
                        <w:p w:rsidR="004171A9" w:rsidRPr="004171A9" w:rsidRDefault="004171A9" w:rsidP="004171A9">
                          <w:pPr>
                            <w:jc w:val="center"/>
                            <w:rPr>
                              <w:vertAlign w:val="superscript"/>
                            </w:rPr>
                          </w:pPr>
                          <w:r>
                            <w:t>8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</w:p>
                      </w:tc>
                      <w:tc>
                        <w:tcPr>
                          <w:tcW w:w="1689" w:type="dxa"/>
                          <w:vMerge w:val="restart"/>
                        </w:tcPr>
                        <w:p w:rsidR="004171A9" w:rsidRDefault="004171A9" w:rsidP="004171A9">
                          <w:pPr>
                            <w:jc w:val="center"/>
                          </w:pPr>
                        </w:p>
                        <w:p w:rsidR="004171A9" w:rsidRDefault="004171A9" w:rsidP="004171A9">
                          <w:pPr>
                            <w:jc w:val="center"/>
                          </w:pPr>
                        </w:p>
                        <w:p w:rsidR="004171A9" w:rsidRDefault="004171A9" w:rsidP="004171A9">
                          <w:pPr>
                            <w:jc w:val="center"/>
                          </w:pPr>
                        </w:p>
                        <w:p w:rsidR="004171A9" w:rsidRDefault="004171A9" w:rsidP="004171A9">
                          <w:pPr>
                            <w:jc w:val="center"/>
                          </w:pPr>
                          <w:r>
                            <w:t>INFORMATION TECHNOLOGY</w:t>
                          </w:r>
                        </w:p>
                      </w:tc>
                      <w:tc>
                        <w:tcPr>
                          <w:tcW w:w="1454" w:type="dxa"/>
                          <w:vMerge w:val="restart"/>
                        </w:tcPr>
                        <w:p w:rsidR="004171A9" w:rsidRDefault="004171A9" w:rsidP="004171A9">
                          <w:pPr>
                            <w:jc w:val="center"/>
                          </w:pPr>
                        </w:p>
                        <w:p w:rsidR="004171A9" w:rsidRDefault="004171A9" w:rsidP="004171A9">
                          <w:pPr>
                            <w:jc w:val="center"/>
                          </w:pPr>
                        </w:p>
                        <w:p w:rsidR="004171A9" w:rsidRDefault="004171A9" w:rsidP="004171A9">
                          <w:pPr>
                            <w:jc w:val="center"/>
                          </w:pPr>
                          <w:r>
                            <w:t>GANDHINAGAR INSTITUTE OF TECHNOLOGY (GIT)</w:t>
                          </w:r>
                        </w:p>
                      </w:tc>
                      <w:tc>
                        <w:tcPr>
                          <w:tcW w:w="1197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8.00</w:t>
                          </w:r>
                        </w:p>
                      </w:tc>
                      <w:tc>
                        <w:tcPr>
                          <w:tcW w:w="1202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6.59</w:t>
                          </w:r>
                        </w:p>
                      </w:tc>
                      <w:tc>
                        <w:tcPr>
                          <w:tcW w:w="1100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6.99</w:t>
                          </w:r>
                        </w:p>
                      </w:tc>
                    </w:tr>
                    <w:tr w:rsidR="004171A9" w:rsidTr="004171A9">
                      <w:tc>
                        <w:tcPr>
                          <w:tcW w:w="1448" w:type="dxa"/>
                        </w:tcPr>
                        <w:p w:rsidR="004171A9" w:rsidRPr="004171A9" w:rsidRDefault="004171A9" w:rsidP="004171A9">
                          <w:pPr>
                            <w:jc w:val="center"/>
                            <w:rPr>
                              <w:vertAlign w:val="superscript"/>
                            </w:rPr>
                          </w:pPr>
                          <w:r>
                            <w:t>7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</w:p>
                      </w:tc>
                      <w:tc>
                        <w:tcPr>
                          <w:tcW w:w="1689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454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197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6.18</w:t>
                          </w:r>
                        </w:p>
                      </w:tc>
                      <w:tc>
                        <w:tcPr>
                          <w:tcW w:w="1202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6.27</w:t>
                          </w:r>
                        </w:p>
                      </w:tc>
                      <w:tc>
                        <w:tcPr>
                          <w:tcW w:w="1100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6.60</w:t>
                          </w:r>
                        </w:p>
                      </w:tc>
                    </w:tr>
                    <w:tr w:rsidR="004171A9" w:rsidTr="004171A9">
                      <w:tc>
                        <w:tcPr>
                          <w:tcW w:w="1448" w:type="dxa"/>
                        </w:tcPr>
                        <w:p w:rsidR="004171A9" w:rsidRPr="004171A9" w:rsidRDefault="004171A9" w:rsidP="004171A9">
                          <w:pPr>
                            <w:jc w:val="center"/>
                            <w:rPr>
                              <w:vertAlign w:val="superscript"/>
                            </w:rPr>
                          </w:pPr>
                          <w:r>
                            <w:t>6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</w:p>
                      </w:tc>
                      <w:tc>
                        <w:tcPr>
                          <w:tcW w:w="1689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454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197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6.38</w:t>
                          </w:r>
                        </w:p>
                      </w:tc>
                      <w:tc>
                        <w:tcPr>
                          <w:tcW w:w="1202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6.12</w:t>
                          </w:r>
                        </w:p>
                      </w:tc>
                      <w:tc>
                        <w:tcPr>
                          <w:tcW w:w="1100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6.19</w:t>
                          </w:r>
                        </w:p>
                      </w:tc>
                    </w:tr>
                    <w:tr w:rsidR="004171A9" w:rsidTr="004171A9">
                      <w:tc>
                        <w:tcPr>
                          <w:tcW w:w="1448" w:type="dxa"/>
                        </w:tcPr>
                        <w:p w:rsidR="004171A9" w:rsidRPr="004171A9" w:rsidRDefault="004171A9" w:rsidP="004171A9">
                          <w:pPr>
                            <w:jc w:val="center"/>
                            <w:rPr>
                              <w:vertAlign w:val="superscript"/>
                            </w:rPr>
                          </w:pPr>
                          <w:r>
                            <w:t>5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</w:p>
                      </w:tc>
                      <w:tc>
                        <w:tcPr>
                          <w:tcW w:w="1689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454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197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6.00</w:t>
                          </w:r>
                        </w:p>
                      </w:tc>
                      <w:tc>
                        <w:tcPr>
                          <w:tcW w:w="1202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5.95</w:t>
                          </w:r>
                        </w:p>
                      </w:tc>
                      <w:tc>
                        <w:tcPr>
                          <w:tcW w:w="1100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6.00</w:t>
                          </w:r>
                        </w:p>
                      </w:tc>
                    </w:tr>
                    <w:tr w:rsidR="004171A9" w:rsidTr="004171A9">
                      <w:tc>
                        <w:tcPr>
                          <w:tcW w:w="1448" w:type="dxa"/>
                        </w:tcPr>
                        <w:p w:rsidR="004171A9" w:rsidRPr="004171A9" w:rsidRDefault="004171A9" w:rsidP="004171A9">
                          <w:pPr>
                            <w:jc w:val="center"/>
                            <w:rPr>
                              <w:vertAlign w:val="superscript"/>
                            </w:rPr>
                          </w:pPr>
                          <w:r>
                            <w:t>4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</w:p>
                      </w:tc>
                      <w:tc>
                        <w:tcPr>
                          <w:tcW w:w="1689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454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197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6.15</w:t>
                          </w:r>
                        </w:p>
                      </w:tc>
                      <w:tc>
                        <w:tcPr>
                          <w:tcW w:w="1202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6.11</w:t>
                          </w:r>
                        </w:p>
                      </w:tc>
                      <w:tc>
                        <w:tcPr>
                          <w:tcW w:w="1100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-</w:t>
                          </w:r>
                        </w:p>
                      </w:tc>
                    </w:tr>
                    <w:tr w:rsidR="004171A9" w:rsidTr="004171A9">
                      <w:tc>
                        <w:tcPr>
                          <w:tcW w:w="1448" w:type="dxa"/>
                        </w:tcPr>
                        <w:p w:rsidR="004171A9" w:rsidRPr="004171A9" w:rsidRDefault="004171A9" w:rsidP="004171A9">
                          <w:pPr>
                            <w:jc w:val="center"/>
                            <w:rPr>
                              <w:vertAlign w:val="superscript"/>
                            </w:rPr>
                          </w:pPr>
                          <w:r>
                            <w:t>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</w:p>
                      </w:tc>
                      <w:tc>
                        <w:tcPr>
                          <w:tcW w:w="1689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454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197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6.03</w:t>
                          </w:r>
                        </w:p>
                      </w:tc>
                      <w:tc>
                        <w:tcPr>
                          <w:tcW w:w="1202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6.64</w:t>
                          </w:r>
                        </w:p>
                      </w:tc>
                      <w:tc>
                        <w:tcPr>
                          <w:tcW w:w="1100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-</w:t>
                          </w:r>
                        </w:p>
                      </w:tc>
                    </w:tr>
                    <w:tr w:rsidR="004171A9" w:rsidTr="004171A9">
                      <w:tc>
                        <w:tcPr>
                          <w:tcW w:w="1448" w:type="dxa"/>
                        </w:tcPr>
                        <w:p w:rsidR="004171A9" w:rsidRPr="004171A9" w:rsidRDefault="004171A9" w:rsidP="004171A9">
                          <w:pPr>
                            <w:jc w:val="center"/>
                            <w:rPr>
                              <w:vertAlign w:val="superscript"/>
                            </w:rPr>
                          </w:pPr>
                          <w:r>
                            <w:t>2</w:t>
                          </w:r>
                          <w:r>
                            <w:rPr>
                              <w:vertAlign w:val="superscript"/>
                            </w:rPr>
                            <w:t>nd</w:t>
                          </w:r>
                        </w:p>
                      </w:tc>
                      <w:tc>
                        <w:tcPr>
                          <w:tcW w:w="1689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454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197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6.93</w:t>
                          </w:r>
                        </w:p>
                      </w:tc>
                      <w:tc>
                        <w:tcPr>
                          <w:tcW w:w="1202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6.95</w:t>
                          </w:r>
                        </w:p>
                      </w:tc>
                      <w:tc>
                        <w:tcPr>
                          <w:tcW w:w="1100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-</w:t>
                          </w:r>
                        </w:p>
                      </w:tc>
                    </w:tr>
                    <w:tr w:rsidR="004171A9" w:rsidTr="004171A9">
                      <w:tc>
                        <w:tcPr>
                          <w:tcW w:w="1448" w:type="dxa"/>
                        </w:tcPr>
                        <w:p w:rsidR="004171A9" w:rsidRPr="004171A9" w:rsidRDefault="004171A9" w:rsidP="004171A9">
                          <w:pPr>
                            <w:jc w:val="center"/>
                            <w:rPr>
                              <w:vertAlign w:val="superscript"/>
                            </w:rPr>
                          </w:pPr>
                          <w:r>
                            <w:t>1</w:t>
                          </w:r>
                          <w:r>
                            <w:rPr>
                              <w:vertAlign w:val="superscript"/>
                            </w:rPr>
                            <w:t>st</w:t>
                          </w:r>
                        </w:p>
                      </w:tc>
                      <w:tc>
                        <w:tcPr>
                          <w:tcW w:w="1689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454" w:type="dxa"/>
                          <w:vMerge/>
                        </w:tcPr>
                        <w:p w:rsidR="004171A9" w:rsidRDefault="004171A9"/>
                      </w:tc>
                      <w:tc>
                        <w:tcPr>
                          <w:tcW w:w="1197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6.97</w:t>
                          </w:r>
                        </w:p>
                      </w:tc>
                      <w:tc>
                        <w:tcPr>
                          <w:tcW w:w="1202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6.97</w:t>
                          </w:r>
                        </w:p>
                      </w:tc>
                      <w:tc>
                        <w:tcPr>
                          <w:tcW w:w="1100" w:type="dxa"/>
                        </w:tcPr>
                        <w:p w:rsidR="004171A9" w:rsidRDefault="008234B7" w:rsidP="008234B7">
                          <w:pPr>
                            <w:jc w:val="center"/>
                          </w:pPr>
                          <w:r>
                            <w:t>-</w:t>
                          </w:r>
                        </w:p>
                      </w:tc>
                    </w:tr>
                  </w:tbl>
                  <w:p w:rsidR="002C42BC" w:rsidRDefault="00977132"/>
                </w:sdtContent>
              </w:sdt>
            </w:sdtContent>
          </w:sdt>
        </w:tc>
      </w:tr>
      <w:tr w:rsidR="00D03A1F" w:rsidTr="00D03A1F">
        <w:tc>
          <w:tcPr>
            <w:tcW w:w="1778" w:type="dxa"/>
          </w:tcPr>
          <w:p w:rsidR="00D03A1F" w:rsidRPr="00F412C5" w:rsidRDefault="00D03A1F" w:rsidP="00D03A1F">
            <w:pPr>
              <w:pStyle w:val="Heading1"/>
              <w:rPr>
                <w:b/>
              </w:rPr>
            </w:pPr>
            <w:r w:rsidRPr="00F412C5">
              <w:rPr>
                <w:b/>
              </w:rPr>
              <w:t>Skills &amp; Abilities</w:t>
            </w:r>
          </w:p>
        </w:tc>
        <w:tc>
          <w:tcPr>
            <w:tcW w:w="202" w:type="dxa"/>
          </w:tcPr>
          <w:p w:rsidR="00D03A1F" w:rsidRDefault="00D03A1F" w:rsidP="00D03A1F"/>
        </w:tc>
        <w:tc>
          <w:tcPr>
            <w:tcW w:w="8100" w:type="dxa"/>
          </w:tcPr>
          <w:p w:rsidR="00D03A1F" w:rsidRDefault="00D03A1F" w:rsidP="008234B7">
            <w:pPr>
              <w:pStyle w:val="ResumeText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48"/>
              <w:gridCol w:w="3742"/>
            </w:tblGrid>
            <w:tr w:rsidR="008234B7" w:rsidTr="00F16A5C">
              <w:tc>
                <w:tcPr>
                  <w:tcW w:w="3595" w:type="dxa"/>
                  <w:shd w:val="clear" w:color="auto" w:fill="B1C0CD" w:themeFill="accent1" w:themeFillTint="99"/>
                </w:tcPr>
                <w:p w:rsidR="008234B7" w:rsidRPr="00F16A5C" w:rsidRDefault="008234B7" w:rsidP="008234B7">
                  <w:pPr>
                    <w:pStyle w:val="ResumeText"/>
                    <w:rPr>
                      <w:b/>
                      <w:color w:val="auto"/>
                    </w:rPr>
                  </w:pPr>
                  <w:r w:rsidRPr="00F16A5C">
                    <w:rPr>
                      <w:b/>
                      <w:color w:val="auto"/>
                    </w:rPr>
                    <w:t>PROGRAMMING LANGUAGES</w:t>
                  </w:r>
                </w:p>
              </w:tc>
              <w:tc>
                <w:tcPr>
                  <w:tcW w:w="4495" w:type="dxa"/>
                </w:tcPr>
                <w:p w:rsidR="008234B7" w:rsidRPr="00F412C5" w:rsidRDefault="00F16A5C" w:rsidP="008234B7">
                  <w:pPr>
                    <w:pStyle w:val="ResumeText"/>
                    <w:rPr>
                      <w:color w:val="auto"/>
                    </w:rPr>
                  </w:pPr>
                  <w:r w:rsidRPr="00F412C5">
                    <w:rPr>
                      <w:color w:val="auto"/>
                    </w:rPr>
                    <w:t xml:space="preserve">PHP, HTML, </w:t>
                  </w:r>
                  <w:proofErr w:type="spellStart"/>
                  <w:r w:rsidRPr="00F412C5">
                    <w:rPr>
                      <w:color w:val="auto"/>
                    </w:rPr>
                    <w:t>Javascript</w:t>
                  </w:r>
                  <w:proofErr w:type="spellEnd"/>
                  <w:r w:rsidRPr="00F412C5">
                    <w:rPr>
                      <w:color w:val="auto"/>
                    </w:rPr>
                    <w:t xml:space="preserve">, </w:t>
                  </w:r>
                  <w:r w:rsidRPr="00F412C5">
                    <w:rPr>
                      <w:b/>
                      <w:color w:val="auto"/>
                    </w:rPr>
                    <w:t>Networking</w:t>
                  </w:r>
                </w:p>
              </w:tc>
            </w:tr>
            <w:tr w:rsidR="008234B7" w:rsidTr="00F16A5C">
              <w:tc>
                <w:tcPr>
                  <w:tcW w:w="3595" w:type="dxa"/>
                  <w:shd w:val="clear" w:color="auto" w:fill="B1C0CD" w:themeFill="accent1" w:themeFillTint="99"/>
                </w:tcPr>
                <w:p w:rsidR="008234B7" w:rsidRPr="00F16A5C" w:rsidRDefault="00F16A5C" w:rsidP="00F16A5C">
                  <w:pPr>
                    <w:pStyle w:val="ResumeText"/>
                    <w:rPr>
                      <w:b/>
                      <w:color w:val="auto"/>
                    </w:rPr>
                  </w:pPr>
                  <w:r w:rsidRPr="00F16A5C">
                    <w:rPr>
                      <w:b/>
                      <w:color w:val="auto"/>
                    </w:rPr>
                    <w:t>DEVELOPMENT/SIMULATION TOOLS</w:t>
                  </w:r>
                </w:p>
              </w:tc>
              <w:tc>
                <w:tcPr>
                  <w:tcW w:w="4495" w:type="dxa"/>
                </w:tcPr>
                <w:p w:rsidR="008234B7" w:rsidRPr="00F412C5" w:rsidRDefault="00F16A5C" w:rsidP="008234B7">
                  <w:pPr>
                    <w:pStyle w:val="ResumeText"/>
                    <w:rPr>
                      <w:color w:val="auto"/>
                    </w:rPr>
                  </w:pPr>
                  <w:r w:rsidRPr="00F412C5">
                    <w:rPr>
                      <w:color w:val="auto"/>
                    </w:rPr>
                    <w:t xml:space="preserve">MS Visio 2011, Dreamweaver, </w:t>
                  </w:r>
                  <w:proofErr w:type="spellStart"/>
                  <w:r w:rsidRPr="00F412C5">
                    <w:rPr>
                      <w:color w:val="auto"/>
                    </w:rPr>
                    <w:t>Netbeans</w:t>
                  </w:r>
                  <w:proofErr w:type="spellEnd"/>
                  <w:r w:rsidRPr="00F412C5">
                    <w:rPr>
                      <w:color w:val="auto"/>
                    </w:rPr>
                    <w:t xml:space="preserve">, </w:t>
                  </w:r>
                  <w:r w:rsidRPr="00F412C5">
                    <w:rPr>
                      <w:b/>
                      <w:color w:val="auto"/>
                    </w:rPr>
                    <w:t>Cisco Packet Tracer</w:t>
                  </w:r>
                </w:p>
              </w:tc>
            </w:tr>
            <w:tr w:rsidR="008234B7" w:rsidTr="00F16A5C">
              <w:tc>
                <w:tcPr>
                  <w:tcW w:w="3595" w:type="dxa"/>
                  <w:shd w:val="clear" w:color="auto" w:fill="B1C0CD" w:themeFill="accent1" w:themeFillTint="99"/>
                </w:tcPr>
                <w:p w:rsidR="008234B7" w:rsidRPr="00F16A5C" w:rsidRDefault="00F16A5C" w:rsidP="008234B7">
                  <w:pPr>
                    <w:pStyle w:val="ResumeText"/>
                    <w:rPr>
                      <w:b/>
                      <w:color w:val="auto"/>
                    </w:rPr>
                  </w:pPr>
                  <w:r w:rsidRPr="00F16A5C">
                    <w:rPr>
                      <w:b/>
                      <w:color w:val="auto"/>
                    </w:rPr>
                    <w:t>DATABASE</w:t>
                  </w:r>
                </w:p>
              </w:tc>
              <w:tc>
                <w:tcPr>
                  <w:tcW w:w="4495" w:type="dxa"/>
                </w:tcPr>
                <w:p w:rsidR="008234B7" w:rsidRPr="00F412C5" w:rsidRDefault="00F16A5C" w:rsidP="008234B7">
                  <w:pPr>
                    <w:pStyle w:val="ResumeText"/>
                    <w:rPr>
                      <w:color w:val="auto"/>
                    </w:rPr>
                  </w:pPr>
                  <w:r w:rsidRPr="00F412C5">
                    <w:rPr>
                      <w:color w:val="auto"/>
                    </w:rPr>
                    <w:t>MySQL</w:t>
                  </w:r>
                </w:p>
              </w:tc>
            </w:tr>
          </w:tbl>
          <w:p w:rsidR="008234B7" w:rsidRPr="00D03A1F" w:rsidRDefault="008234B7" w:rsidP="008234B7">
            <w:pPr>
              <w:pStyle w:val="ResumeText"/>
            </w:pPr>
          </w:p>
        </w:tc>
      </w:tr>
      <w:tr w:rsidR="00D03A1F" w:rsidTr="00D03A1F">
        <w:tc>
          <w:tcPr>
            <w:tcW w:w="1778" w:type="dxa"/>
          </w:tcPr>
          <w:p w:rsidR="00D03A1F" w:rsidRPr="00F412C5" w:rsidRDefault="00F16A5C" w:rsidP="00D03A1F">
            <w:pPr>
              <w:pStyle w:val="Heading1"/>
              <w:rPr>
                <w:b/>
              </w:rPr>
            </w:pPr>
            <w:r w:rsidRPr="00F412C5">
              <w:rPr>
                <w:b/>
              </w:rPr>
              <w:lastRenderedPageBreak/>
              <w:t>OTHER FACTS</w:t>
            </w:r>
          </w:p>
        </w:tc>
        <w:tc>
          <w:tcPr>
            <w:tcW w:w="202" w:type="dxa"/>
          </w:tcPr>
          <w:p w:rsidR="00D03A1F" w:rsidRPr="00F412C5" w:rsidRDefault="00D03A1F" w:rsidP="00D03A1F">
            <w:pPr>
              <w:rPr>
                <w:b/>
              </w:rPr>
            </w:pPr>
          </w:p>
        </w:tc>
        <w:tc>
          <w:tcPr>
            <w:tcW w:w="8100" w:type="dxa"/>
          </w:tcPr>
          <w:p w:rsidR="00F16A5C" w:rsidRDefault="00F16A5C" w:rsidP="00F16A5C">
            <w:pPr>
              <w:pStyle w:val="ResumeText"/>
              <w:numPr>
                <w:ilvl w:val="0"/>
                <w:numId w:val="1"/>
              </w:numPr>
              <w:rPr>
                <w:rFonts w:ascii="Verdana" w:eastAsia="Arial" w:hAnsi="Verdana" w:cs="Arial"/>
                <w:color w:val="000000"/>
                <w:kern w:val="0"/>
                <w:sz w:val="19"/>
                <w:szCs w:val="19"/>
                <w:lang w:eastAsia="en-US"/>
              </w:rPr>
            </w:pPr>
            <w:r>
              <w:rPr>
                <w:rFonts w:ascii="Verdana" w:eastAsia="Arial" w:hAnsi="Verdana" w:cs="Arial"/>
                <w:color w:val="000000"/>
                <w:kern w:val="0"/>
                <w:sz w:val="19"/>
                <w:szCs w:val="19"/>
                <w:lang w:eastAsia="en-US"/>
              </w:rPr>
              <w:t>Secured 85% in the ALL INDIA PRE-SENIOR UNITED NATIONS (UN) information examination</w:t>
            </w:r>
          </w:p>
          <w:p w:rsidR="00F16A5C" w:rsidRPr="00F16A5C" w:rsidRDefault="00F16A5C" w:rsidP="00F16A5C">
            <w:pPr>
              <w:pStyle w:val="ResumeText"/>
              <w:numPr>
                <w:ilvl w:val="0"/>
                <w:numId w:val="1"/>
              </w:numPr>
              <w:rPr>
                <w:rFonts w:ascii="Verdana" w:eastAsia="Arial" w:hAnsi="Verdana" w:cs="Arial"/>
                <w:color w:val="000000"/>
                <w:kern w:val="0"/>
                <w:sz w:val="19"/>
                <w:szCs w:val="19"/>
                <w:lang w:eastAsia="en-US"/>
              </w:rPr>
            </w:pPr>
            <w:r w:rsidRPr="00F16A5C">
              <w:rPr>
                <w:rFonts w:ascii="Verdana" w:eastAsia="Arial" w:hAnsi="Verdana" w:cs="Arial"/>
                <w:color w:val="000000"/>
                <w:kern w:val="0"/>
                <w:sz w:val="19"/>
                <w:szCs w:val="19"/>
                <w:lang w:eastAsia="en-US"/>
              </w:rPr>
              <w:t xml:space="preserve">Involved and responsible for presentations and other activities at college. </w:t>
            </w:r>
          </w:p>
          <w:p w:rsidR="00D03A1F" w:rsidRPr="00250EA9" w:rsidRDefault="00F16A5C" w:rsidP="00F16A5C">
            <w:pPr>
              <w:pStyle w:val="ResumeText"/>
              <w:numPr>
                <w:ilvl w:val="0"/>
                <w:numId w:val="1"/>
              </w:numPr>
              <w:rPr>
                <w:rFonts w:ascii="Verdana" w:eastAsia="Arial" w:hAnsi="Verdana" w:cs="Arial"/>
                <w:b/>
                <w:color w:val="000000"/>
                <w:kern w:val="0"/>
                <w:sz w:val="19"/>
                <w:szCs w:val="19"/>
                <w:lang w:eastAsia="en-US"/>
              </w:rPr>
            </w:pPr>
            <w:r w:rsidRPr="00250EA9">
              <w:rPr>
                <w:rFonts w:ascii="Verdana" w:eastAsia="Arial" w:hAnsi="Verdana" w:cs="Arial"/>
                <w:b/>
                <w:color w:val="000000"/>
                <w:kern w:val="0"/>
                <w:sz w:val="19"/>
                <w:szCs w:val="19"/>
                <w:lang w:eastAsia="en-US"/>
              </w:rPr>
              <w:t xml:space="preserve">Completed </w:t>
            </w:r>
            <w:r w:rsidRPr="00250EA9">
              <w:rPr>
                <w:rFonts w:ascii="Verdana" w:eastAsia="Arial" w:hAnsi="Verdana" w:cs="Arial"/>
                <w:b/>
                <w:color w:val="000000"/>
                <w:kern w:val="0"/>
                <w:sz w:val="19"/>
                <w:szCs w:val="19"/>
                <w:lang w:eastAsia="en-US"/>
              </w:rPr>
              <w:t>NETWORKING certification from PRAKSHAL institute</w:t>
            </w:r>
            <w:r w:rsidRPr="00250EA9">
              <w:rPr>
                <w:rFonts w:ascii="Verdana" w:eastAsia="Arial" w:hAnsi="Verdana" w:cs="Arial"/>
                <w:b/>
                <w:color w:val="000000"/>
                <w:kern w:val="0"/>
                <w:sz w:val="19"/>
                <w:szCs w:val="19"/>
                <w:lang w:eastAsia="en-US"/>
              </w:rPr>
              <w:t xml:space="preserve"> in 2 months</w:t>
            </w:r>
          </w:p>
          <w:p w:rsidR="00250EA9" w:rsidRPr="00F16A5C" w:rsidRDefault="00250EA9" w:rsidP="00F16A5C">
            <w:pPr>
              <w:pStyle w:val="ResumeText"/>
              <w:numPr>
                <w:ilvl w:val="0"/>
                <w:numId w:val="1"/>
              </w:numPr>
              <w:rPr>
                <w:rFonts w:ascii="Verdana" w:eastAsia="Arial" w:hAnsi="Verdana" w:cs="Arial"/>
                <w:color w:val="000000"/>
                <w:kern w:val="0"/>
                <w:sz w:val="19"/>
                <w:szCs w:val="19"/>
                <w:lang w:eastAsia="en-US"/>
              </w:rPr>
            </w:pPr>
            <w:r w:rsidRPr="00250EA9">
              <w:rPr>
                <w:rFonts w:ascii="Verdana" w:eastAsia="Arial" w:hAnsi="Verdana" w:cs="Arial"/>
                <w:b/>
                <w:color w:val="000000"/>
                <w:kern w:val="0"/>
                <w:sz w:val="19"/>
                <w:szCs w:val="19"/>
                <w:lang w:eastAsia="en-US"/>
              </w:rPr>
              <w:t xml:space="preserve">Preparing for CCNA(Cisco Certified Network Associate) </w:t>
            </w:r>
            <w:proofErr w:type="spellStart"/>
            <w:r w:rsidRPr="00250EA9">
              <w:rPr>
                <w:rFonts w:ascii="Verdana" w:eastAsia="Arial" w:hAnsi="Verdana" w:cs="Arial"/>
                <w:b/>
                <w:color w:val="000000"/>
                <w:kern w:val="0"/>
                <w:sz w:val="19"/>
                <w:szCs w:val="19"/>
                <w:lang w:eastAsia="en-US"/>
              </w:rPr>
              <w:t>certfication</w:t>
            </w:r>
            <w:proofErr w:type="spellEnd"/>
          </w:p>
        </w:tc>
      </w:tr>
      <w:tr w:rsidR="00D03A1F" w:rsidTr="00D03A1F">
        <w:tc>
          <w:tcPr>
            <w:tcW w:w="1778" w:type="dxa"/>
          </w:tcPr>
          <w:p w:rsidR="00D03A1F" w:rsidRDefault="00F412C5" w:rsidP="00D03A1F">
            <w:pPr>
              <w:pStyle w:val="Heading1"/>
            </w:pPr>
            <w:r>
              <w:t>PERSONAL INFORMATION</w:t>
            </w:r>
          </w:p>
        </w:tc>
        <w:tc>
          <w:tcPr>
            <w:tcW w:w="202" w:type="dxa"/>
          </w:tcPr>
          <w:p w:rsidR="00D03A1F" w:rsidRDefault="00D03A1F" w:rsidP="00D03A1F"/>
        </w:tc>
        <w:tc>
          <w:tcPr>
            <w:tcW w:w="810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8640430CE6444A3BA11E795809F0718A"/>
                  </w:placeholder>
                  <w15:color w:val="C0C0C0"/>
                  <w15:repeatingSectionItem/>
                </w:sdtPr>
                <w:sdtContent>
                  <w:p w:rsidR="00F412C5" w:rsidRDefault="00F412C5" w:rsidP="00F412C5">
                    <w:pPr>
                      <w:pStyle w:val="Heading2"/>
                    </w:pPr>
                  </w:p>
                  <w:tbl>
                    <w:tblPr>
                      <w:tblStyle w:val="TableGrid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4045"/>
                      <w:gridCol w:w="4045"/>
                    </w:tblGrid>
                    <w:tr w:rsidR="00F412C5" w:rsidTr="00F412C5"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</w:pPr>
                          <w:r w:rsidRPr="00F412C5">
                            <w:t>NAME</w:t>
                          </w:r>
                        </w:p>
                      </w:tc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  <w:rPr>
                              <w:b w:val="0"/>
                            </w:rPr>
                          </w:pPr>
                          <w:r w:rsidRPr="00F412C5">
                            <w:rPr>
                              <w:b w:val="0"/>
                            </w:rPr>
                            <w:t>PATEL RISHI NARESH</w:t>
                          </w:r>
                        </w:p>
                      </w:tc>
                    </w:tr>
                    <w:tr w:rsidR="00F412C5" w:rsidTr="00F412C5"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</w:pPr>
                          <w:r w:rsidRPr="00F412C5">
                            <w:t>CURRENT ADDRESS</w:t>
                          </w:r>
                        </w:p>
                      </w:tc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  <w:rPr>
                              <w:b w:val="0"/>
                            </w:rPr>
                          </w:pPr>
                          <w:r w:rsidRPr="00F412C5">
                            <w:rPr>
                              <w:rFonts w:eastAsia="Verdana" w:cs="Verdana"/>
                              <w:b w:val="0"/>
                            </w:rPr>
                            <w:t>11 Shakuntal Apt., Vishwakunj Cross Road, Paldi, Ahmedabad</w:t>
                          </w:r>
                        </w:p>
                      </w:tc>
                    </w:tr>
                    <w:tr w:rsidR="00F412C5" w:rsidTr="00F412C5"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</w:pPr>
                          <w:r w:rsidRPr="00F412C5">
                            <w:t>PERMANENT ADDRESS</w:t>
                          </w:r>
                        </w:p>
                      </w:tc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  <w:rPr>
                              <w:b w:val="0"/>
                            </w:rPr>
                          </w:pPr>
                          <w:r w:rsidRPr="00F412C5">
                            <w:rPr>
                              <w:b w:val="0"/>
                            </w:rPr>
                            <w:t>25 Rajhans, Opp Chandranagar BRTS, Chandranagar six road, Paldi, Ahmedabad</w:t>
                          </w:r>
                        </w:p>
                      </w:tc>
                    </w:tr>
                    <w:tr w:rsidR="00F412C5" w:rsidTr="00F412C5"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</w:pPr>
                          <w:r w:rsidRPr="00F412C5">
                            <w:t>NATIONALITY</w:t>
                          </w:r>
                        </w:p>
                      </w:tc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  <w:rPr>
                              <w:b w:val="0"/>
                            </w:rPr>
                          </w:pPr>
                          <w:r w:rsidRPr="00F412C5">
                            <w:rPr>
                              <w:b w:val="0"/>
                            </w:rPr>
                            <w:t>INDIAN</w:t>
                          </w:r>
                        </w:p>
                      </w:tc>
                    </w:tr>
                    <w:tr w:rsidR="00F412C5" w:rsidTr="00F412C5"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</w:pPr>
                          <w:r w:rsidRPr="00F412C5">
                            <w:t>DATE OF BIRTH</w:t>
                          </w:r>
                        </w:p>
                      </w:tc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  <w:rPr>
                              <w:b w:val="0"/>
                            </w:rPr>
                          </w:pPr>
                          <w:r w:rsidRPr="00F412C5">
                            <w:rPr>
                              <w:b w:val="0"/>
                            </w:rPr>
                            <w:t xml:space="preserve">APRIL </w:t>
                          </w:r>
                          <w:proofErr w:type="gramStart"/>
                          <w:r w:rsidRPr="00F412C5">
                            <w:rPr>
                              <w:b w:val="0"/>
                            </w:rPr>
                            <w:t>18</w:t>
                          </w:r>
                          <w:r w:rsidRPr="00F412C5">
                            <w:rPr>
                              <w:b w:val="0"/>
                              <w:vertAlign w:val="superscript"/>
                            </w:rPr>
                            <w:t>th</w:t>
                          </w:r>
                          <w:r w:rsidRPr="00F412C5">
                            <w:rPr>
                              <w:b w:val="0"/>
                            </w:rPr>
                            <w:t xml:space="preserve"> ,</w:t>
                          </w:r>
                          <w:proofErr w:type="gramEnd"/>
                          <w:r w:rsidRPr="00F412C5">
                            <w:rPr>
                              <w:b w:val="0"/>
                            </w:rPr>
                            <w:t>1992</w:t>
                          </w:r>
                        </w:p>
                      </w:tc>
                    </w:tr>
                    <w:tr w:rsidR="00F412C5" w:rsidTr="00F412C5"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</w:pPr>
                          <w:r w:rsidRPr="00F412C5">
                            <w:t>LANGUAGES KNOWN</w:t>
                          </w:r>
                        </w:p>
                      </w:tc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  <w:rPr>
                              <w:b w:val="0"/>
                            </w:rPr>
                          </w:pPr>
                          <w:r w:rsidRPr="00F412C5">
                            <w:rPr>
                              <w:b w:val="0"/>
                            </w:rPr>
                            <w:t>ENGLISH, HINDI, GUJARATI</w:t>
                          </w:r>
                        </w:p>
                      </w:tc>
                    </w:tr>
                    <w:tr w:rsidR="00F412C5" w:rsidTr="00F412C5"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</w:pPr>
                          <w:r>
                            <w:t>HOBBIES</w:t>
                          </w:r>
                        </w:p>
                      </w:tc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  <w:rPr>
                              <w:b w:val="0"/>
                            </w:rPr>
                          </w:pPr>
                          <w:r w:rsidRPr="00F412C5">
                            <w:rPr>
                              <w:b w:val="0"/>
                            </w:rPr>
                            <w:t>Internet surfing, music, reading books, lawn tennis</w:t>
                          </w:r>
                        </w:p>
                      </w:tc>
                    </w:tr>
                    <w:tr w:rsidR="00F412C5" w:rsidTr="00F412C5"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</w:pPr>
                          <w:r w:rsidRPr="00F412C5">
                            <w:t>MOBILE</w:t>
                          </w:r>
                        </w:p>
                      </w:tc>
                      <w:tc>
                        <w:tcPr>
                          <w:tcW w:w="4050" w:type="dxa"/>
                        </w:tcPr>
                        <w:p w:rsidR="00F412C5" w:rsidRPr="00F412C5" w:rsidRDefault="00F412C5" w:rsidP="00F412C5">
                          <w:pPr>
                            <w:pStyle w:val="Heading2"/>
                            <w:outlineLvl w:val="1"/>
                            <w:rPr>
                              <w:b w:val="0"/>
                            </w:rPr>
                          </w:pPr>
                          <w:r w:rsidRPr="00F412C5">
                            <w:rPr>
                              <w:b w:val="0"/>
                            </w:rPr>
                            <w:t>9978074887</w:t>
                          </w:r>
                        </w:p>
                      </w:tc>
                    </w:tr>
                  </w:tbl>
                  <w:p w:rsidR="00F412C5" w:rsidRDefault="00F412C5" w:rsidP="00F412C5">
                    <w:pPr>
                      <w:pStyle w:val="Heading2"/>
                    </w:pPr>
                  </w:p>
                  <w:p w:rsidR="00D03A1F" w:rsidRDefault="00D03A1F" w:rsidP="00D03A1F"/>
                </w:sdtContent>
              </w:sdt>
            </w:sdtContent>
          </w:sdt>
        </w:tc>
      </w:tr>
    </w:tbl>
    <w:p w:rsidR="002C42BC" w:rsidRDefault="00250EA9" w:rsidP="00250EA9">
      <w:r>
        <w:rPr>
          <w:rFonts w:ascii="Times New Roman" w:eastAsia="Times New Roman" w:hAnsi="Times New Roman" w:cs="Times New Roman"/>
          <w:sz w:val="24"/>
        </w:rPr>
        <w:t>I hereby certify that all the information provided above is correct and true to the best of my knowledge</w:t>
      </w:r>
    </w:p>
    <w:sectPr w:rsidR="002C42BC">
      <w:footerReference w:type="default" r:id="rId10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FD1" w:rsidRDefault="00FD6FD1">
      <w:pPr>
        <w:spacing w:before="0" w:after="0" w:line="240" w:lineRule="auto"/>
      </w:pPr>
      <w:r>
        <w:separator/>
      </w:r>
    </w:p>
  </w:endnote>
  <w:endnote w:type="continuationSeparator" w:id="0">
    <w:p w:rsidR="00FD6FD1" w:rsidRDefault="00FD6F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42BC" w:rsidRDefault="00414819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250EA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FD1" w:rsidRDefault="00FD6FD1">
      <w:pPr>
        <w:spacing w:before="0" w:after="0" w:line="240" w:lineRule="auto"/>
      </w:pPr>
      <w:r>
        <w:separator/>
      </w:r>
    </w:p>
  </w:footnote>
  <w:footnote w:type="continuationSeparator" w:id="0">
    <w:p w:rsidR="00FD6FD1" w:rsidRDefault="00FD6FD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6E0A7B"/>
    <w:multiLevelType w:val="hybridMultilevel"/>
    <w:tmpl w:val="5E0696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A1F"/>
    <w:rsid w:val="00106D40"/>
    <w:rsid w:val="00250EA9"/>
    <w:rsid w:val="002C42BC"/>
    <w:rsid w:val="00414819"/>
    <w:rsid w:val="004171A9"/>
    <w:rsid w:val="004A0773"/>
    <w:rsid w:val="008234B7"/>
    <w:rsid w:val="00977132"/>
    <w:rsid w:val="00C623C9"/>
    <w:rsid w:val="00C84C51"/>
    <w:rsid w:val="00D03A1F"/>
    <w:rsid w:val="00D06AB5"/>
    <w:rsid w:val="00F16A5C"/>
    <w:rsid w:val="00F412C5"/>
    <w:rsid w:val="00FA678E"/>
    <w:rsid w:val="00FD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2006DDC-21D3-4190-A020-26C7B708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table" w:styleId="PlainTable1">
    <w:name w:val="Plain Table 1"/>
    <w:basedOn w:val="TableNormal"/>
    <w:uiPriority w:val="40"/>
    <w:rsid w:val="00D03A1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shi\AppData\Roaming\Microsoft\Templates\Basic%20resume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9F73977645B4F6495C95C4EBFE05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04229-09CE-4F81-8CD5-A1E218A290B6}"/>
      </w:docPartPr>
      <w:docPartBody>
        <w:p w:rsidR="00C860CC" w:rsidRDefault="00C860CC">
          <w:pPr>
            <w:pStyle w:val="49F73977645B4F6495C95C4EBFE05417"/>
          </w:pPr>
          <w:r>
            <w:t>[Street Address]</w:t>
          </w:r>
        </w:p>
      </w:docPartBody>
    </w:docPart>
    <w:docPart>
      <w:docPartPr>
        <w:name w:val="D9D82F4E36294CBEB36D005D6D5CD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408C2-0A9B-4691-AB6C-66C1A3650EAC}"/>
      </w:docPartPr>
      <w:docPartBody>
        <w:p w:rsidR="00C860CC" w:rsidRDefault="00C860CC">
          <w:pPr>
            <w:pStyle w:val="D9D82F4E36294CBEB36D005D6D5CDA06"/>
          </w:pPr>
          <w:r>
            <w:t>[City, ST ZIP Code]</w:t>
          </w:r>
        </w:p>
      </w:docPartBody>
    </w:docPart>
    <w:docPart>
      <w:docPartPr>
        <w:name w:val="9DEA5829301D45E4A5062FE0B5AF2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2DBEE-F4F7-420F-8BA8-87E73D6E5252}"/>
      </w:docPartPr>
      <w:docPartBody>
        <w:p w:rsidR="00C860CC" w:rsidRDefault="00C860CC">
          <w:pPr>
            <w:pStyle w:val="9DEA5829301D45E4A5062FE0B5AF2B71"/>
          </w:pPr>
          <w:r>
            <w:t>[Telephone]</w:t>
          </w:r>
        </w:p>
      </w:docPartBody>
    </w:docPart>
    <w:docPart>
      <w:docPartPr>
        <w:name w:val="E438165E191246C1927A9F8B0803A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4DC25-F3FD-4CF4-805E-6375EC31567E}"/>
      </w:docPartPr>
      <w:docPartBody>
        <w:p w:rsidR="00C860CC" w:rsidRDefault="00C860CC">
          <w:pPr>
            <w:pStyle w:val="E438165E191246C1927A9F8B0803AA33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765BE38793954844A0CED465BDE11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95319-9090-444F-AD02-0130592E64F3}"/>
      </w:docPartPr>
      <w:docPartBody>
        <w:p w:rsidR="00C860CC" w:rsidRDefault="00C860CC">
          <w:pPr>
            <w:pStyle w:val="765BE38793954844A0CED465BDE116CA"/>
          </w:pPr>
          <w:r>
            <w:t>[Your Name]</w:t>
          </w:r>
        </w:p>
      </w:docPartBody>
    </w:docPart>
    <w:docPart>
      <w:docPartPr>
        <w:name w:val="2A611A6FFCC34D4981542D2679ECC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9B2BA-9160-4025-BA82-F831D79DF3B6}"/>
      </w:docPartPr>
      <w:docPartBody>
        <w:p w:rsidR="00C860CC" w:rsidRDefault="00C860CC">
          <w:pPr>
            <w:pStyle w:val="2A611A6FFCC34D4981542D2679ECC05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640430CE6444A3BA11E795809F07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E5D98-84F8-42B7-8357-EAFCA0B2D109}"/>
      </w:docPartPr>
      <w:docPartBody>
        <w:p w:rsidR="00C860CC" w:rsidRDefault="00A66EAD" w:rsidP="00A66EAD">
          <w:pPr>
            <w:pStyle w:val="8640430CE6444A3BA11E795809F0718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EAD"/>
    <w:rsid w:val="00A66EAD"/>
    <w:rsid w:val="00C8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F73977645B4F6495C95C4EBFE05417">
    <w:name w:val="49F73977645B4F6495C95C4EBFE05417"/>
  </w:style>
  <w:style w:type="paragraph" w:customStyle="1" w:styleId="D9D82F4E36294CBEB36D005D6D5CDA06">
    <w:name w:val="D9D82F4E36294CBEB36D005D6D5CDA06"/>
  </w:style>
  <w:style w:type="paragraph" w:customStyle="1" w:styleId="9DEA5829301D45E4A5062FE0B5AF2B71">
    <w:name w:val="9DEA5829301D45E4A5062FE0B5AF2B71"/>
  </w:style>
  <w:style w:type="paragraph" w:customStyle="1" w:styleId="3182D2DE593A4CD18ED6C3E34DBFBC71">
    <w:name w:val="3182D2DE593A4CD18ED6C3E34DBFBC71"/>
  </w:style>
  <w:style w:type="character" w:styleId="Emphasis">
    <w:name w:val="Emphasis"/>
    <w:basedOn w:val="DefaultParagraphFont"/>
    <w:uiPriority w:val="2"/>
    <w:unhideWhenUsed/>
    <w:qFormat/>
    <w:rPr>
      <w:color w:val="5B9BD5" w:themeColor="accent1"/>
    </w:rPr>
  </w:style>
  <w:style w:type="paragraph" w:customStyle="1" w:styleId="E438165E191246C1927A9F8B0803AA33">
    <w:name w:val="E438165E191246C1927A9F8B0803AA33"/>
  </w:style>
  <w:style w:type="paragraph" w:customStyle="1" w:styleId="765BE38793954844A0CED465BDE116CA">
    <w:name w:val="765BE38793954844A0CED465BDE116CA"/>
  </w:style>
  <w:style w:type="paragraph" w:customStyle="1" w:styleId="B2C96FEBB26A4453B4931B7C544B0633">
    <w:name w:val="B2C96FEBB26A4453B4931B7C544B0633"/>
  </w:style>
  <w:style w:type="paragraph" w:customStyle="1" w:styleId="ResumeText">
    <w:name w:val="Resume Text"/>
    <w:basedOn w:val="Normal"/>
    <w:qFormat/>
    <w:rsid w:val="00A66EAD"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F2A5A3B3056F439A92AE75E8CCFEBD00">
    <w:name w:val="F2A5A3B3056F439A92AE75E8CCFEBD0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A611A6FFCC34D4981542D2679ECC05A">
    <w:name w:val="2A611A6FFCC34D4981542D2679ECC05A"/>
  </w:style>
  <w:style w:type="paragraph" w:customStyle="1" w:styleId="7619D995BC4E450EA0879E702BF4969E">
    <w:name w:val="7619D995BC4E450EA0879E702BF4969E"/>
  </w:style>
  <w:style w:type="paragraph" w:customStyle="1" w:styleId="F1D0ADF2793F446A845309736F51E927">
    <w:name w:val="F1D0ADF2793F446A845309736F51E927"/>
  </w:style>
  <w:style w:type="paragraph" w:customStyle="1" w:styleId="7967BBA50AF540C59F11F4A759B06849">
    <w:name w:val="7967BBA50AF540C59F11F4A759B06849"/>
  </w:style>
  <w:style w:type="paragraph" w:customStyle="1" w:styleId="54B9BB1BB35D4D709662F094777FFEF2">
    <w:name w:val="54B9BB1BB35D4D709662F094777FFEF2"/>
  </w:style>
  <w:style w:type="paragraph" w:customStyle="1" w:styleId="8B48CA734432412091CF2AC26A37BCFD">
    <w:name w:val="8B48CA734432412091CF2AC26A37BCFD"/>
  </w:style>
  <w:style w:type="paragraph" w:customStyle="1" w:styleId="B5D5D75F657C4AF4904F6C51C6E91536">
    <w:name w:val="B5D5D75F657C4AF4904F6C51C6E91536"/>
  </w:style>
  <w:style w:type="paragraph" w:customStyle="1" w:styleId="8983E9999FB149EA8679651078701057">
    <w:name w:val="8983E9999FB149EA8679651078701057"/>
  </w:style>
  <w:style w:type="paragraph" w:customStyle="1" w:styleId="02DF1FA79882462C9EFA89E3FBE0C023">
    <w:name w:val="02DF1FA79882462C9EFA89E3FBE0C023"/>
  </w:style>
  <w:style w:type="paragraph" w:customStyle="1" w:styleId="74E627C9316E479FB8E8200D1523BACD">
    <w:name w:val="74E627C9316E479FB8E8200D1523BACD"/>
  </w:style>
  <w:style w:type="paragraph" w:customStyle="1" w:styleId="27DBF18D319949919738FA1215819454">
    <w:name w:val="27DBF18D319949919738FA1215819454"/>
  </w:style>
  <w:style w:type="paragraph" w:customStyle="1" w:styleId="F3A9D5B656E843D6AA08FAA5DE9EF8CF">
    <w:name w:val="F3A9D5B656E843D6AA08FAA5DE9EF8CF"/>
    <w:rsid w:val="00A66EAD"/>
  </w:style>
  <w:style w:type="paragraph" w:customStyle="1" w:styleId="9A357F7B14F146EA8705057658D37310">
    <w:name w:val="9A357F7B14F146EA8705057658D37310"/>
    <w:rsid w:val="00A66EAD"/>
  </w:style>
  <w:style w:type="paragraph" w:customStyle="1" w:styleId="B8E6F21312B74300BD4F915B33F2BF85">
    <w:name w:val="B8E6F21312B74300BD4F915B33F2BF85"/>
    <w:rsid w:val="00A66EAD"/>
  </w:style>
  <w:style w:type="paragraph" w:customStyle="1" w:styleId="AD07B6B787E44A69B7F8A646B141E535">
    <w:name w:val="AD07B6B787E44A69B7F8A646B141E535"/>
    <w:rsid w:val="00A66EAD"/>
  </w:style>
  <w:style w:type="paragraph" w:customStyle="1" w:styleId="FCDCCA1BC78D4B8AAF8C0F805192F4AB">
    <w:name w:val="FCDCCA1BC78D4B8AAF8C0F805192F4AB"/>
    <w:rsid w:val="00A66EAD"/>
  </w:style>
  <w:style w:type="paragraph" w:customStyle="1" w:styleId="24061FDA53F84176B2F21E182B85D58C">
    <w:name w:val="24061FDA53F84176B2F21E182B85D58C"/>
    <w:rsid w:val="00A66EAD"/>
  </w:style>
  <w:style w:type="paragraph" w:customStyle="1" w:styleId="C13CB4B7B8EA406481F97512171DB8DB">
    <w:name w:val="C13CB4B7B8EA406481F97512171DB8DB"/>
    <w:rsid w:val="00A66EAD"/>
  </w:style>
  <w:style w:type="paragraph" w:customStyle="1" w:styleId="9C4D5CD952634C72B8D7C1EDA3128928">
    <w:name w:val="9C4D5CD952634C72B8D7C1EDA3128928"/>
    <w:rsid w:val="00A66EAD"/>
  </w:style>
  <w:style w:type="paragraph" w:customStyle="1" w:styleId="E051DE60C5974CC1BA48C4D24C409805">
    <w:name w:val="E051DE60C5974CC1BA48C4D24C409805"/>
    <w:rsid w:val="00A66EAD"/>
  </w:style>
  <w:style w:type="paragraph" w:customStyle="1" w:styleId="8640430CE6444A3BA11E795809F0718A">
    <w:name w:val="8640430CE6444A3BA11E795809F0718A"/>
    <w:rsid w:val="00A66EAD"/>
  </w:style>
  <w:style w:type="paragraph" w:customStyle="1" w:styleId="2E99C012DF4B4AE78E33CB6A77E2799B">
    <w:name w:val="2E99C012DF4B4AE78E33CB6A77E2799B"/>
    <w:rsid w:val="00A66EAD"/>
  </w:style>
  <w:style w:type="paragraph" w:customStyle="1" w:styleId="772A8F52322F42218F7BC00B86B75082">
    <w:name w:val="772A8F52322F42218F7BC00B86B75082"/>
    <w:rsid w:val="00A66EAD"/>
  </w:style>
  <w:style w:type="paragraph" w:customStyle="1" w:styleId="D61DD56095F44BC58739F66034010644">
    <w:name w:val="D61DD56095F44BC58739F66034010644"/>
    <w:rsid w:val="00A66EAD"/>
  </w:style>
  <w:style w:type="paragraph" w:customStyle="1" w:styleId="808DB45EE2EC4734BC80BF782BE06D1E">
    <w:name w:val="808DB45EE2EC4734BC80BF782BE06D1E"/>
    <w:rsid w:val="00A66EAD"/>
  </w:style>
  <w:style w:type="paragraph" w:customStyle="1" w:styleId="6E82C9B1D2EC428CB11570F384B25E98">
    <w:name w:val="6E82C9B1D2EC428CB11570F384B25E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25 RAJHANS, Opp Chandranagar BRTS, Paldi</CompanyAddress>
  <CompanyPhone>09978074887</CompanyPhone>
  <CompanyFax/>
  <CompanyEmail>patelrishi0@gmail.com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 (Timeless design)</Template>
  <TotalTime>63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NARESH Patel</dc:creator>
  <cp:keywords/>
  <dc:description/>
  <cp:lastModifiedBy>Rishi Patel</cp:lastModifiedBy>
  <cp:revision>5</cp:revision>
  <dcterms:created xsi:type="dcterms:W3CDTF">2014-07-22T08:09:00Z</dcterms:created>
  <dcterms:modified xsi:type="dcterms:W3CDTF">2014-07-22T13:17:00Z</dcterms:modified>
  <cp:category>Ahmedabad 380007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