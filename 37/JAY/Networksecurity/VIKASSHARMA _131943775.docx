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6DB" w:rsidRPr="00F4272E" w:rsidRDefault="001477F5" w:rsidP="004320B0">
      <w:pPr>
        <w:pBdr>
          <w:bottom w:val="double" w:sz="4" w:space="1" w:color="auto"/>
        </w:pBdr>
        <w:spacing w:line="276" w:lineRule="auto"/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1in;margin-top:-104.6pt;width:63pt;height:63pt;z-index:251657728">
            <v:imagedata r:id="rId8" o:title=""/>
          </v:shape>
          <o:OLEObject Type="Embed" ProgID="Word.Picture.8" ShapeID="_x0000_s1026" DrawAspect="Content" ObjectID="_1527926515" r:id="rId9"/>
        </w:pict>
      </w:r>
      <w:proofErr w:type="spellStart"/>
      <w:r w:rsidR="005C6C4B">
        <w:rPr>
          <w:b/>
          <w:bCs/>
          <w:sz w:val="28"/>
          <w:szCs w:val="28"/>
          <w:lang w:val="en-GB"/>
        </w:rPr>
        <w:t>Vikas</w:t>
      </w:r>
      <w:proofErr w:type="spellEnd"/>
      <w:r w:rsidR="005C6C4B">
        <w:rPr>
          <w:b/>
          <w:bCs/>
          <w:sz w:val="28"/>
          <w:szCs w:val="28"/>
          <w:lang w:val="en-GB"/>
        </w:rPr>
        <w:t xml:space="preserve"> Sharma</w:t>
      </w:r>
    </w:p>
    <w:p w:rsidR="00314380" w:rsidRDefault="001477F5" w:rsidP="004320B0">
      <w:pPr>
        <w:pBdr>
          <w:bottom w:val="double" w:sz="4" w:space="1" w:color="auto"/>
        </w:pBdr>
        <w:spacing w:line="276" w:lineRule="auto"/>
        <w:jc w:val="both"/>
        <w:rPr>
          <w:bCs/>
          <w:sz w:val="20"/>
          <w:szCs w:val="20"/>
          <w:lang w:val="en-GB"/>
        </w:rPr>
      </w:pPr>
      <w:r>
        <w:rPr>
          <w:b/>
          <w:noProof/>
          <w:sz w:val="22"/>
          <w:szCs w:val="22"/>
          <w:lang w:val="en-IN"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.15pt;margin-top:4.9pt;width:266.25pt;height:43.5pt;z-index:251658752" stroked="f">
            <v:textbox>
              <w:txbxContent>
                <w:p w:rsidR="004320B0" w:rsidRDefault="004320B0">
                  <w:r>
                    <w:rPr>
                      <w:bCs/>
                      <w:sz w:val="20"/>
                      <w:szCs w:val="20"/>
                      <w:lang w:val="en-GB"/>
                    </w:rPr>
                    <w:t>Em</w:t>
                  </w:r>
                  <w:r w:rsidRPr="00314380">
                    <w:rPr>
                      <w:bCs/>
                      <w:sz w:val="20"/>
                      <w:szCs w:val="20"/>
                      <w:lang w:val="en-GB"/>
                    </w:rPr>
                    <w:t xml:space="preserve">ail ID: </w:t>
                  </w:r>
                  <w:r w:rsidR="00D85D42">
                    <w:rPr>
                      <w:bCs/>
                      <w:sz w:val="20"/>
                      <w:szCs w:val="20"/>
                      <w:lang w:val="en-GB"/>
                    </w:rPr>
                    <w:t>vikas.shrma98@gmail.com</w:t>
                  </w:r>
                </w:p>
                <w:p w:rsidR="004320B0" w:rsidRDefault="004320B0">
                  <w:r w:rsidRPr="00314380">
                    <w:rPr>
                      <w:bCs/>
                      <w:sz w:val="20"/>
                      <w:szCs w:val="20"/>
                      <w:lang w:val="en-GB"/>
                    </w:rPr>
                    <w:t xml:space="preserve">Contact Number: </w:t>
                  </w:r>
                  <w:r w:rsidRPr="00314380">
                    <w:rPr>
                      <w:b/>
                      <w:sz w:val="20"/>
                      <w:szCs w:val="20"/>
                      <w:lang w:val="en-GB"/>
                    </w:rPr>
                    <w:t>0</w:t>
                  </w:r>
                  <w:r w:rsidR="00D85D42">
                    <w:rPr>
                      <w:b/>
                      <w:sz w:val="20"/>
                      <w:szCs w:val="20"/>
                      <w:lang w:val="en-GB"/>
                    </w:rPr>
                    <w:t>7206464673</w:t>
                  </w:r>
                </w:p>
              </w:txbxContent>
            </v:textbox>
          </v:shape>
        </w:pict>
      </w:r>
    </w:p>
    <w:p w:rsidR="004320B0" w:rsidRDefault="004320B0" w:rsidP="004320B0">
      <w:pPr>
        <w:pBdr>
          <w:bottom w:val="double" w:sz="4" w:space="1" w:color="auto"/>
        </w:pBdr>
        <w:spacing w:line="276" w:lineRule="auto"/>
        <w:jc w:val="both"/>
        <w:rPr>
          <w:bCs/>
          <w:sz w:val="20"/>
          <w:szCs w:val="20"/>
          <w:lang w:val="en-GB"/>
        </w:rPr>
      </w:pPr>
    </w:p>
    <w:p w:rsidR="004320B0" w:rsidRDefault="004320B0" w:rsidP="004320B0">
      <w:pPr>
        <w:pBdr>
          <w:bottom w:val="double" w:sz="4" w:space="1" w:color="auto"/>
        </w:pBdr>
        <w:spacing w:line="276" w:lineRule="auto"/>
        <w:jc w:val="both"/>
        <w:rPr>
          <w:bCs/>
          <w:sz w:val="20"/>
          <w:szCs w:val="20"/>
          <w:lang w:val="en-GB"/>
        </w:rPr>
      </w:pPr>
    </w:p>
    <w:p w:rsidR="004320B0" w:rsidRDefault="004320B0" w:rsidP="004320B0">
      <w:pPr>
        <w:pBdr>
          <w:bottom w:val="double" w:sz="4" w:space="1" w:color="auto"/>
        </w:pBdr>
        <w:spacing w:line="276" w:lineRule="auto"/>
        <w:jc w:val="both"/>
        <w:rPr>
          <w:bCs/>
          <w:sz w:val="20"/>
          <w:szCs w:val="20"/>
          <w:lang w:val="en-GB"/>
        </w:rPr>
      </w:pPr>
    </w:p>
    <w:p w:rsidR="004666DB" w:rsidRPr="00F4272E" w:rsidRDefault="004666DB" w:rsidP="004320B0">
      <w:pPr>
        <w:spacing w:line="276" w:lineRule="auto"/>
        <w:jc w:val="both"/>
        <w:rPr>
          <w:sz w:val="20"/>
          <w:szCs w:val="20"/>
          <w:lang w:val="en-GB"/>
        </w:rPr>
      </w:pPr>
    </w:p>
    <w:p w:rsidR="004666DB" w:rsidRPr="00F4272E" w:rsidRDefault="004666DB" w:rsidP="004320B0">
      <w:pPr>
        <w:pBdr>
          <w:top w:val="thinThickSmallGap" w:sz="24" w:space="1" w:color="auto"/>
        </w:pBdr>
        <w:shd w:val="clear" w:color="auto" w:fill="E0E0E0"/>
        <w:tabs>
          <w:tab w:val="left" w:pos="3480"/>
        </w:tabs>
        <w:spacing w:line="276" w:lineRule="auto"/>
        <w:jc w:val="both"/>
        <w:rPr>
          <w:b/>
          <w:lang w:val="en-GB"/>
        </w:rPr>
      </w:pPr>
      <w:r w:rsidRPr="00F4272E">
        <w:rPr>
          <w:b/>
          <w:lang w:val="en-GB"/>
        </w:rPr>
        <w:t>Professional Preface</w:t>
      </w:r>
    </w:p>
    <w:p w:rsidR="004666DB" w:rsidRPr="00F4272E" w:rsidRDefault="004666DB" w:rsidP="004320B0">
      <w:pPr>
        <w:spacing w:line="276" w:lineRule="auto"/>
        <w:jc w:val="both"/>
        <w:rPr>
          <w:sz w:val="20"/>
          <w:szCs w:val="20"/>
          <w:lang w:val="en-GB"/>
        </w:rPr>
      </w:pPr>
    </w:p>
    <w:p w:rsidR="00312744" w:rsidRDefault="00312744" w:rsidP="004320B0">
      <w:pPr>
        <w:pBdr>
          <w:top w:val="dashSmallGap" w:sz="4" w:space="1" w:color="auto"/>
          <w:left w:val="dashSmallGap" w:sz="4" w:space="0" w:color="auto"/>
          <w:bottom w:val="dashSmallGap" w:sz="4" w:space="1" w:color="auto"/>
          <w:right w:val="dashSmallGap" w:sz="4" w:space="4" w:color="auto"/>
        </w:pBdr>
        <w:spacing w:line="276" w:lineRule="auto"/>
        <w:jc w:val="both"/>
        <w:rPr>
          <w:b/>
          <w:sz w:val="22"/>
          <w:szCs w:val="22"/>
          <w:u w:val="single"/>
          <w:lang w:val="en-GB"/>
        </w:rPr>
      </w:pPr>
      <w:proofErr w:type="spellStart"/>
      <w:r w:rsidRPr="00F4272E">
        <w:rPr>
          <w:b/>
          <w:sz w:val="22"/>
          <w:szCs w:val="22"/>
          <w:u w:val="single"/>
          <w:lang w:val="en-GB"/>
        </w:rPr>
        <w:t>Highlights</w:t>
      </w:r>
      <w:r w:rsidR="008F0DF6">
        <w:rPr>
          <w:b/>
          <w:sz w:val="22"/>
          <w:szCs w:val="22"/>
          <w:u w:val="single"/>
          <w:lang w:val="en-GB"/>
        </w:rPr>
        <w:t>g</w:t>
      </w:r>
      <w:proofErr w:type="spellEnd"/>
    </w:p>
    <w:p w:rsidR="000C331D" w:rsidRDefault="000C331D" w:rsidP="00963301">
      <w:pPr>
        <w:pBdr>
          <w:top w:val="dashSmallGap" w:sz="4" w:space="1" w:color="auto"/>
          <w:left w:val="dashSmallGap" w:sz="4" w:space="0" w:color="auto"/>
          <w:bottom w:val="dashSmallGap" w:sz="4" w:space="1" w:color="auto"/>
          <w:right w:val="dashSmallGap" w:sz="4" w:space="4" w:color="auto"/>
        </w:pBdr>
        <w:tabs>
          <w:tab w:val="left" w:pos="8415"/>
        </w:tabs>
        <w:spacing w:line="276" w:lineRule="auto"/>
        <w:jc w:val="both"/>
        <w:rPr>
          <w:b/>
          <w:sz w:val="22"/>
          <w:szCs w:val="22"/>
          <w:u w:val="single"/>
          <w:lang w:val="en-GB"/>
        </w:rPr>
      </w:pPr>
      <w:r w:rsidRPr="000C331D">
        <w:rPr>
          <w:bCs/>
          <w:sz w:val="20"/>
          <w:szCs w:val="20"/>
          <w:lang w:val="en-GB"/>
        </w:rPr>
        <w:t xml:space="preserve">Have an experience of </w:t>
      </w:r>
      <w:r w:rsidR="00D85D42">
        <w:rPr>
          <w:bCs/>
          <w:sz w:val="20"/>
          <w:szCs w:val="20"/>
          <w:lang w:val="en-GB"/>
        </w:rPr>
        <w:t>4</w:t>
      </w:r>
      <w:r w:rsidR="00F438C2">
        <w:rPr>
          <w:bCs/>
          <w:sz w:val="20"/>
          <w:szCs w:val="20"/>
          <w:lang w:val="en-GB"/>
        </w:rPr>
        <w:t xml:space="preserve"> years</w:t>
      </w:r>
      <w:r w:rsidR="00CC0943">
        <w:rPr>
          <w:bCs/>
          <w:sz w:val="20"/>
          <w:szCs w:val="20"/>
          <w:lang w:val="en-GB"/>
        </w:rPr>
        <w:t xml:space="preserve"> </w:t>
      </w:r>
      <w:r w:rsidR="004E4F36">
        <w:rPr>
          <w:bCs/>
          <w:sz w:val="20"/>
          <w:szCs w:val="20"/>
          <w:lang w:val="en-GB"/>
        </w:rPr>
        <w:t>1</w:t>
      </w:r>
      <w:r w:rsidR="003F1039">
        <w:rPr>
          <w:bCs/>
          <w:sz w:val="20"/>
          <w:szCs w:val="20"/>
          <w:lang w:val="en-GB"/>
        </w:rPr>
        <w:t xml:space="preserve"> Months</w:t>
      </w:r>
      <w:r w:rsidR="00593948">
        <w:rPr>
          <w:bCs/>
          <w:sz w:val="20"/>
          <w:szCs w:val="20"/>
          <w:lang w:val="en-GB"/>
        </w:rPr>
        <w:t>,</w:t>
      </w:r>
      <w:r w:rsidRPr="000C331D">
        <w:rPr>
          <w:bCs/>
          <w:sz w:val="20"/>
          <w:szCs w:val="20"/>
          <w:lang w:val="en-GB"/>
        </w:rPr>
        <w:t xml:space="preserve"> working as </w:t>
      </w:r>
      <w:r w:rsidR="006C6A2F" w:rsidRPr="00963301">
        <w:rPr>
          <w:b/>
          <w:bCs/>
          <w:sz w:val="20"/>
          <w:szCs w:val="20"/>
          <w:lang w:val="en-GB"/>
        </w:rPr>
        <w:t>Security Operation</w:t>
      </w:r>
      <w:r w:rsidR="00EA6C2A" w:rsidRPr="00963301">
        <w:rPr>
          <w:b/>
          <w:bCs/>
          <w:sz w:val="20"/>
          <w:szCs w:val="20"/>
          <w:lang w:val="en-GB"/>
        </w:rPr>
        <w:t xml:space="preserve">s </w:t>
      </w:r>
      <w:r w:rsidR="00963301" w:rsidRPr="00963301">
        <w:rPr>
          <w:b/>
          <w:bCs/>
          <w:sz w:val="20"/>
          <w:szCs w:val="20"/>
          <w:lang w:val="en-GB"/>
        </w:rPr>
        <w:t>–</w:t>
      </w:r>
      <w:r w:rsidR="00EA6C2A" w:rsidRPr="00963301">
        <w:rPr>
          <w:b/>
          <w:bCs/>
          <w:sz w:val="20"/>
          <w:szCs w:val="20"/>
          <w:lang w:val="en-GB"/>
        </w:rPr>
        <w:t xml:space="preserve"> Checkpoint</w:t>
      </w:r>
      <w:r w:rsidR="00963301" w:rsidRPr="00963301">
        <w:rPr>
          <w:b/>
          <w:bCs/>
          <w:sz w:val="20"/>
          <w:szCs w:val="20"/>
          <w:lang w:val="en-GB"/>
        </w:rPr>
        <w:t xml:space="preserve"> Analyst</w:t>
      </w:r>
      <w:r w:rsidR="008F0DF6">
        <w:rPr>
          <w:b/>
          <w:bCs/>
          <w:sz w:val="20"/>
          <w:szCs w:val="20"/>
          <w:lang w:val="en-GB"/>
        </w:rPr>
        <w:t xml:space="preserve">, </w:t>
      </w:r>
      <w:proofErr w:type="spellStart"/>
      <w:r w:rsidR="008F0DF6">
        <w:rPr>
          <w:b/>
          <w:bCs/>
          <w:sz w:val="20"/>
          <w:szCs w:val="20"/>
          <w:lang w:val="en-GB"/>
        </w:rPr>
        <w:t>Gaj</w:t>
      </w:r>
      <w:proofErr w:type="spellEnd"/>
      <w:r w:rsidR="008F0DF6">
        <w:rPr>
          <w:b/>
          <w:bCs/>
          <w:sz w:val="20"/>
          <w:szCs w:val="20"/>
          <w:lang w:val="en-GB"/>
        </w:rPr>
        <w:t>-Shield UTM</w:t>
      </w:r>
      <w:r w:rsidR="00963301">
        <w:rPr>
          <w:b/>
          <w:bCs/>
          <w:sz w:val="20"/>
          <w:szCs w:val="20"/>
          <w:lang w:val="en-GB"/>
        </w:rPr>
        <w:tab/>
      </w:r>
    </w:p>
    <w:p w:rsidR="00316C98" w:rsidRPr="00F4272E" w:rsidRDefault="00316C98" w:rsidP="004320B0">
      <w:pPr>
        <w:spacing w:line="276" w:lineRule="auto"/>
        <w:jc w:val="both"/>
        <w:rPr>
          <w:sz w:val="20"/>
          <w:szCs w:val="20"/>
          <w:lang w:val="en-GB"/>
        </w:rPr>
      </w:pPr>
    </w:p>
    <w:p w:rsidR="004666DB" w:rsidRPr="00F4272E" w:rsidRDefault="009118D7" w:rsidP="004320B0">
      <w:pPr>
        <w:pBdr>
          <w:top w:val="thinThickSmallGap" w:sz="24" w:space="1" w:color="auto"/>
        </w:pBdr>
        <w:shd w:val="clear" w:color="auto" w:fill="E0E0E0"/>
        <w:tabs>
          <w:tab w:val="left" w:pos="3480"/>
        </w:tabs>
        <w:spacing w:line="276" w:lineRule="auto"/>
        <w:jc w:val="both"/>
        <w:rPr>
          <w:b/>
          <w:lang w:val="en-GB"/>
        </w:rPr>
      </w:pPr>
      <w:r>
        <w:rPr>
          <w:b/>
          <w:lang w:val="en-GB"/>
        </w:rPr>
        <w:t xml:space="preserve">Technical </w:t>
      </w:r>
      <w:r w:rsidR="003E6786" w:rsidRPr="00F4272E">
        <w:rPr>
          <w:b/>
          <w:lang w:val="en-GB"/>
        </w:rPr>
        <w:t>Skill Set</w:t>
      </w:r>
      <w:r w:rsidR="003D67E4">
        <w:rPr>
          <w:b/>
          <w:lang w:val="en-GB"/>
        </w:rPr>
        <w:t xml:space="preserve"> / Work Profile</w:t>
      </w:r>
    </w:p>
    <w:p w:rsidR="004666DB" w:rsidRPr="00F4272E" w:rsidRDefault="004666DB" w:rsidP="004320B0">
      <w:pPr>
        <w:spacing w:line="276" w:lineRule="auto"/>
        <w:jc w:val="both"/>
        <w:rPr>
          <w:b/>
          <w:sz w:val="20"/>
          <w:szCs w:val="20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08"/>
        <w:gridCol w:w="8364"/>
      </w:tblGrid>
      <w:tr w:rsidR="009118D7" w:rsidRPr="00F4272E" w:rsidTr="008B7F78">
        <w:tc>
          <w:tcPr>
            <w:tcW w:w="2508" w:type="dxa"/>
          </w:tcPr>
          <w:p w:rsidR="009118D7" w:rsidRPr="00483ED0" w:rsidRDefault="00483ED0" w:rsidP="004320B0">
            <w:pPr>
              <w:spacing w:line="276" w:lineRule="auto"/>
              <w:jc w:val="both"/>
              <w:rPr>
                <w:b/>
                <w:sz w:val="20"/>
                <w:szCs w:val="20"/>
                <w:lang w:val="en-GB"/>
              </w:rPr>
            </w:pPr>
            <w:r w:rsidRPr="00483ED0">
              <w:rPr>
                <w:b/>
                <w:sz w:val="20"/>
                <w:szCs w:val="20"/>
                <w:lang w:val="en-GB"/>
              </w:rPr>
              <w:t>Certifications</w:t>
            </w:r>
            <w:r w:rsidR="009118D7" w:rsidRPr="00483ED0">
              <w:rPr>
                <w:b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8364" w:type="dxa"/>
          </w:tcPr>
          <w:p w:rsidR="009118D7" w:rsidRPr="009118D7" w:rsidRDefault="00483ED0" w:rsidP="00483ED0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sz w:val="20"/>
                <w:szCs w:val="20"/>
                <w:lang w:val="en-GB"/>
              </w:rPr>
            </w:pPr>
            <w:r w:rsidRPr="00483ED0">
              <w:rPr>
                <w:b/>
                <w:sz w:val="20"/>
                <w:szCs w:val="20"/>
                <w:lang w:val="en-GB"/>
              </w:rPr>
              <w:t>CCNA</w:t>
            </w:r>
            <w:r w:rsidRPr="00483ED0">
              <w:rPr>
                <w:sz w:val="20"/>
                <w:szCs w:val="20"/>
                <w:lang w:val="en-GB"/>
              </w:rPr>
              <w:t xml:space="preserve"> Certified (Cisco Certified Network Associate)</w:t>
            </w:r>
          </w:p>
          <w:p w:rsidR="009118D7" w:rsidRPr="00483ED0" w:rsidRDefault="009118D7" w:rsidP="00483ED0">
            <w:pPr>
              <w:spacing w:line="276" w:lineRule="auto"/>
              <w:jc w:val="both"/>
              <w:rPr>
                <w:sz w:val="20"/>
                <w:szCs w:val="20"/>
                <w:lang w:val="en-GB"/>
              </w:rPr>
            </w:pPr>
          </w:p>
        </w:tc>
      </w:tr>
      <w:tr w:rsidR="00483ED0" w:rsidRPr="00F4272E" w:rsidTr="00483ED0"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D0" w:rsidRPr="00F4272E" w:rsidRDefault="00483ED0" w:rsidP="00BE3EB2">
            <w:pPr>
              <w:spacing w:line="276" w:lineRule="auto"/>
              <w:jc w:val="both"/>
              <w:rPr>
                <w:sz w:val="20"/>
                <w:szCs w:val="20"/>
                <w:lang w:val="en-GB"/>
              </w:rPr>
            </w:pPr>
            <w:r w:rsidRPr="00F4272E">
              <w:rPr>
                <w:sz w:val="20"/>
                <w:szCs w:val="20"/>
                <w:lang w:val="en-GB"/>
              </w:rPr>
              <w:t xml:space="preserve">Implementation Experience 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ED0" w:rsidRPr="00483ED0" w:rsidRDefault="00483ED0" w:rsidP="00483ED0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sz w:val="20"/>
                <w:szCs w:val="20"/>
                <w:lang w:val="en-GB"/>
              </w:rPr>
            </w:pPr>
            <w:r w:rsidRPr="00483ED0">
              <w:rPr>
                <w:sz w:val="20"/>
                <w:szCs w:val="20"/>
                <w:lang w:val="en-GB"/>
              </w:rPr>
              <w:t>Checkpoint Firewall under MDS (Provider -1) architecture.</w:t>
            </w:r>
          </w:p>
          <w:p w:rsidR="00483ED0" w:rsidRPr="00483ED0" w:rsidRDefault="00D85D42" w:rsidP="00483ED0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Worked </w:t>
            </w:r>
            <w:r w:rsidR="005C6C4B">
              <w:rPr>
                <w:sz w:val="20"/>
                <w:szCs w:val="20"/>
                <w:lang w:val="en-GB"/>
              </w:rPr>
              <w:t xml:space="preserve">on </w:t>
            </w:r>
            <w:r w:rsidR="005C6C4B" w:rsidRPr="00483ED0">
              <w:rPr>
                <w:sz w:val="20"/>
                <w:szCs w:val="20"/>
                <w:lang w:val="en-GB"/>
              </w:rPr>
              <w:t>Cluster</w:t>
            </w:r>
            <w:r w:rsidR="00483ED0" w:rsidRPr="00483ED0">
              <w:rPr>
                <w:sz w:val="20"/>
                <w:szCs w:val="20"/>
                <w:lang w:val="en-GB"/>
              </w:rPr>
              <w:t xml:space="preserve"> environment in Checkpoint.</w:t>
            </w:r>
          </w:p>
          <w:p w:rsidR="00483ED0" w:rsidRPr="00483ED0" w:rsidRDefault="00483ED0" w:rsidP="00483ED0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sz w:val="20"/>
                <w:szCs w:val="20"/>
                <w:lang w:val="en-GB"/>
              </w:rPr>
            </w:pPr>
            <w:r w:rsidRPr="00483ED0">
              <w:rPr>
                <w:sz w:val="20"/>
                <w:szCs w:val="20"/>
                <w:lang w:val="en-GB"/>
              </w:rPr>
              <w:t>Responsible for mai</w:t>
            </w:r>
            <w:r w:rsidR="005C6C4B">
              <w:rPr>
                <w:sz w:val="20"/>
                <w:szCs w:val="20"/>
                <w:lang w:val="en-GB"/>
              </w:rPr>
              <w:t>ntenance of multiple Checkpoint</w:t>
            </w:r>
            <w:r w:rsidRPr="00483ED0">
              <w:rPr>
                <w:sz w:val="20"/>
                <w:szCs w:val="20"/>
                <w:lang w:val="en-GB"/>
              </w:rPr>
              <w:t xml:space="preserve"> firewalls.</w:t>
            </w:r>
          </w:p>
          <w:p w:rsidR="00483ED0" w:rsidRPr="003D67E4" w:rsidRDefault="00483ED0" w:rsidP="003D67E4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sz w:val="20"/>
                <w:szCs w:val="20"/>
                <w:lang w:val="en-GB"/>
              </w:rPr>
            </w:pPr>
            <w:r w:rsidRPr="00483ED0">
              <w:rPr>
                <w:sz w:val="20"/>
                <w:szCs w:val="20"/>
                <w:lang w:val="en-GB"/>
              </w:rPr>
              <w:t>Initial configuration, design and installation of Checkpoint firewalls</w:t>
            </w:r>
            <w:proofErr w:type="gramStart"/>
            <w:r w:rsidRPr="00483ED0">
              <w:rPr>
                <w:sz w:val="20"/>
                <w:szCs w:val="20"/>
                <w:lang w:val="en-GB"/>
              </w:rPr>
              <w:t>.</w:t>
            </w:r>
            <w:r w:rsidRPr="003D67E4">
              <w:rPr>
                <w:sz w:val="20"/>
                <w:szCs w:val="20"/>
                <w:lang w:val="en-GB"/>
              </w:rPr>
              <w:t>.</w:t>
            </w:r>
            <w:proofErr w:type="gramEnd"/>
            <w:r w:rsidRPr="003D67E4">
              <w:rPr>
                <w:sz w:val="20"/>
                <w:szCs w:val="20"/>
                <w:lang w:val="en-GB"/>
              </w:rPr>
              <w:t xml:space="preserve">                </w:t>
            </w:r>
          </w:p>
          <w:p w:rsidR="00483ED0" w:rsidRPr="00483ED0" w:rsidRDefault="00D85D42" w:rsidP="005514D4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Working on </w:t>
            </w:r>
            <w:proofErr w:type="spellStart"/>
            <w:r>
              <w:rPr>
                <w:sz w:val="20"/>
                <w:szCs w:val="20"/>
                <w:lang w:val="en-GB"/>
              </w:rPr>
              <w:t>Gaj</w:t>
            </w:r>
            <w:proofErr w:type="spellEnd"/>
            <w:r>
              <w:rPr>
                <w:sz w:val="20"/>
                <w:szCs w:val="20"/>
                <w:lang w:val="en-GB"/>
              </w:rPr>
              <w:t>-Shield(20dc,40dc</w:t>
            </w:r>
            <w:r w:rsidR="005C6C4B">
              <w:rPr>
                <w:sz w:val="20"/>
                <w:szCs w:val="20"/>
                <w:lang w:val="en-GB"/>
              </w:rPr>
              <w:t xml:space="preserve"> and GS150</w:t>
            </w:r>
            <w:r>
              <w:rPr>
                <w:sz w:val="20"/>
                <w:szCs w:val="20"/>
                <w:lang w:val="en-GB"/>
              </w:rPr>
              <w:t>) firewall</w:t>
            </w:r>
          </w:p>
        </w:tc>
      </w:tr>
    </w:tbl>
    <w:p w:rsidR="00FF6225" w:rsidRPr="00F4272E" w:rsidRDefault="00FF6225" w:rsidP="004320B0">
      <w:pPr>
        <w:spacing w:line="276" w:lineRule="auto"/>
        <w:jc w:val="both"/>
        <w:rPr>
          <w:sz w:val="20"/>
          <w:szCs w:val="20"/>
          <w:lang w:val="en-GB"/>
        </w:rPr>
      </w:pPr>
    </w:p>
    <w:p w:rsidR="00F87597" w:rsidRPr="00F4272E" w:rsidRDefault="00F87597" w:rsidP="004320B0">
      <w:pPr>
        <w:spacing w:line="276" w:lineRule="auto"/>
        <w:ind w:left="360"/>
        <w:jc w:val="both"/>
        <w:rPr>
          <w:bCs/>
          <w:sz w:val="20"/>
          <w:szCs w:val="20"/>
        </w:rPr>
      </w:pPr>
    </w:p>
    <w:p w:rsidR="004666DB" w:rsidRPr="00F4272E" w:rsidRDefault="004666DB" w:rsidP="004320B0">
      <w:pPr>
        <w:pBdr>
          <w:top w:val="thinThickSmallGap" w:sz="24" w:space="1" w:color="auto"/>
        </w:pBdr>
        <w:shd w:val="clear" w:color="auto" w:fill="E0E0E0"/>
        <w:tabs>
          <w:tab w:val="left" w:pos="3480"/>
        </w:tabs>
        <w:spacing w:line="276" w:lineRule="auto"/>
        <w:jc w:val="both"/>
        <w:rPr>
          <w:b/>
          <w:lang w:val="en-GB"/>
        </w:rPr>
      </w:pPr>
      <w:r w:rsidRPr="00F4272E">
        <w:rPr>
          <w:b/>
          <w:lang w:val="en-GB"/>
        </w:rPr>
        <w:t>Work Experience</w:t>
      </w:r>
    </w:p>
    <w:p w:rsidR="00F438C2" w:rsidRPr="00F4272E" w:rsidRDefault="00F438C2" w:rsidP="004320B0">
      <w:pPr>
        <w:spacing w:line="276" w:lineRule="auto"/>
        <w:jc w:val="both"/>
        <w:rPr>
          <w:b/>
          <w:sz w:val="20"/>
          <w:szCs w:val="20"/>
          <w:lang w:val="en-GB"/>
        </w:rPr>
      </w:pPr>
    </w:p>
    <w:p w:rsidR="00394545" w:rsidRPr="00F4272E" w:rsidRDefault="00394545" w:rsidP="004320B0">
      <w:pPr>
        <w:spacing w:line="276" w:lineRule="auto"/>
        <w:jc w:val="both"/>
        <w:rPr>
          <w:b/>
          <w:bCs/>
          <w:sz w:val="20"/>
          <w:szCs w:val="20"/>
          <w:lang w:val="en-GB"/>
        </w:rPr>
      </w:pPr>
      <w:r w:rsidRPr="00F4272E">
        <w:rPr>
          <w:b/>
          <w:sz w:val="20"/>
          <w:szCs w:val="20"/>
          <w:lang w:val="en-GB"/>
        </w:rPr>
        <w:t>Organization</w:t>
      </w:r>
      <w:r w:rsidRPr="00F4272E">
        <w:rPr>
          <w:b/>
          <w:sz w:val="20"/>
          <w:szCs w:val="20"/>
          <w:lang w:val="en-GB"/>
        </w:rPr>
        <w:tab/>
        <w:t>:</w:t>
      </w:r>
      <w:r w:rsidRPr="00F4272E">
        <w:rPr>
          <w:b/>
          <w:sz w:val="20"/>
          <w:szCs w:val="20"/>
          <w:lang w:val="en-GB"/>
        </w:rPr>
        <w:tab/>
      </w:r>
      <w:r w:rsidR="00D85D42">
        <w:rPr>
          <w:rFonts w:ascii="Georgia" w:eastAsia="Georgia" w:hAnsi="Georgia" w:cs="Georgia"/>
          <w:b/>
          <w:bCs/>
          <w:sz w:val="20"/>
          <w:szCs w:val="20"/>
        </w:rPr>
        <w:t>Health Watch PVT. LTD</w:t>
      </w:r>
    </w:p>
    <w:p w:rsidR="00394545" w:rsidRPr="00F4272E" w:rsidRDefault="00394545" w:rsidP="004320B0">
      <w:pPr>
        <w:spacing w:line="276" w:lineRule="auto"/>
        <w:jc w:val="both"/>
        <w:rPr>
          <w:b/>
          <w:bCs/>
          <w:sz w:val="20"/>
          <w:szCs w:val="20"/>
          <w:lang w:val="en-GB"/>
        </w:rPr>
      </w:pPr>
      <w:r w:rsidRPr="00F4272E">
        <w:rPr>
          <w:b/>
          <w:bCs/>
          <w:sz w:val="20"/>
          <w:szCs w:val="20"/>
          <w:lang w:val="en-GB"/>
        </w:rPr>
        <w:t>Duration</w:t>
      </w:r>
      <w:r w:rsidRPr="00F4272E">
        <w:rPr>
          <w:b/>
          <w:bCs/>
          <w:sz w:val="20"/>
          <w:szCs w:val="20"/>
          <w:lang w:val="en-GB"/>
        </w:rPr>
        <w:tab/>
        <w:t>:</w:t>
      </w:r>
      <w:r w:rsidRPr="00F4272E">
        <w:rPr>
          <w:b/>
          <w:bCs/>
          <w:sz w:val="20"/>
          <w:szCs w:val="20"/>
          <w:lang w:val="en-GB"/>
        </w:rPr>
        <w:tab/>
      </w:r>
      <w:r w:rsidR="00D85D42">
        <w:rPr>
          <w:b/>
          <w:bCs/>
          <w:sz w:val="20"/>
          <w:szCs w:val="20"/>
          <w:lang w:val="en-GB"/>
        </w:rPr>
        <w:t>April 2012</w:t>
      </w:r>
      <w:r w:rsidR="00753A4A">
        <w:rPr>
          <w:b/>
          <w:bCs/>
          <w:sz w:val="20"/>
          <w:szCs w:val="20"/>
          <w:lang w:val="en-GB"/>
        </w:rPr>
        <w:t xml:space="preserve"> </w:t>
      </w:r>
      <w:r w:rsidR="00B05A16">
        <w:rPr>
          <w:b/>
          <w:bCs/>
          <w:sz w:val="20"/>
          <w:szCs w:val="20"/>
          <w:lang w:val="en-GB"/>
        </w:rPr>
        <w:t>–</w:t>
      </w:r>
      <w:r w:rsidR="00753A4A">
        <w:rPr>
          <w:b/>
          <w:bCs/>
          <w:sz w:val="20"/>
          <w:szCs w:val="20"/>
          <w:lang w:val="en-GB"/>
        </w:rPr>
        <w:t xml:space="preserve"> </w:t>
      </w:r>
      <w:r w:rsidR="00483ED0">
        <w:rPr>
          <w:b/>
          <w:bCs/>
          <w:sz w:val="20"/>
          <w:szCs w:val="20"/>
          <w:lang w:val="en-GB"/>
        </w:rPr>
        <w:t>Present</w:t>
      </w:r>
    </w:p>
    <w:p w:rsidR="00753A4A" w:rsidRDefault="00394545" w:rsidP="004320B0">
      <w:pPr>
        <w:spacing w:line="276" w:lineRule="auto"/>
        <w:jc w:val="both"/>
        <w:rPr>
          <w:b/>
          <w:bCs/>
          <w:sz w:val="20"/>
          <w:szCs w:val="20"/>
          <w:lang w:val="en-GB"/>
        </w:rPr>
      </w:pPr>
      <w:r w:rsidRPr="00F4272E">
        <w:rPr>
          <w:b/>
          <w:bCs/>
          <w:sz w:val="20"/>
          <w:szCs w:val="20"/>
          <w:lang w:val="en-GB"/>
        </w:rPr>
        <w:t>Designation</w:t>
      </w:r>
      <w:r w:rsidRPr="00F4272E">
        <w:rPr>
          <w:b/>
          <w:bCs/>
          <w:sz w:val="20"/>
          <w:szCs w:val="20"/>
          <w:lang w:val="en-GB"/>
        </w:rPr>
        <w:tab/>
        <w:t>:</w:t>
      </w:r>
      <w:r w:rsidRPr="00F4272E">
        <w:rPr>
          <w:b/>
          <w:bCs/>
          <w:sz w:val="20"/>
          <w:szCs w:val="20"/>
          <w:lang w:val="en-GB"/>
        </w:rPr>
        <w:tab/>
      </w:r>
      <w:r w:rsidR="006C6A2F">
        <w:rPr>
          <w:b/>
          <w:bCs/>
          <w:sz w:val="20"/>
          <w:szCs w:val="20"/>
          <w:lang w:val="en-GB"/>
        </w:rPr>
        <w:t>Engineer</w:t>
      </w:r>
    </w:p>
    <w:p w:rsidR="00352CD0" w:rsidRDefault="00352CD0" w:rsidP="004320B0">
      <w:pPr>
        <w:spacing w:line="276" w:lineRule="auto"/>
        <w:jc w:val="both"/>
        <w:rPr>
          <w:b/>
          <w:bCs/>
          <w:sz w:val="20"/>
          <w:szCs w:val="20"/>
          <w:lang w:val="en-GB"/>
        </w:rPr>
      </w:pPr>
    </w:p>
    <w:p w:rsidR="00483ED0" w:rsidRPr="00D85D42" w:rsidRDefault="00483ED0" w:rsidP="00D85D42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483ED0">
        <w:rPr>
          <w:sz w:val="20"/>
          <w:szCs w:val="20"/>
          <w:lang w:val="en-GB"/>
        </w:rPr>
        <w:t>Managing Security Operations Centre</w:t>
      </w:r>
      <w:r w:rsidR="005C6C4B" w:rsidRPr="00D85D42">
        <w:rPr>
          <w:sz w:val="20"/>
          <w:szCs w:val="20"/>
          <w:lang w:val="en-GB"/>
        </w:rPr>
        <w:t>.</w:t>
      </w:r>
    </w:p>
    <w:p w:rsidR="00483ED0" w:rsidRPr="00483ED0" w:rsidRDefault="00483ED0" w:rsidP="00483ED0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483ED0">
        <w:rPr>
          <w:sz w:val="20"/>
          <w:szCs w:val="20"/>
          <w:lang w:val="en-GB"/>
        </w:rPr>
        <w:t>Managing Network Security devices and parameters to the updated security threats.</w:t>
      </w:r>
    </w:p>
    <w:p w:rsidR="00483ED0" w:rsidRDefault="00483ED0" w:rsidP="00483ED0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483ED0">
        <w:rPr>
          <w:sz w:val="20"/>
          <w:szCs w:val="20"/>
          <w:lang w:val="en-GB"/>
        </w:rPr>
        <w:t>Access request processing Troubleshooting</w:t>
      </w:r>
      <w:r w:rsidR="006C6A2F">
        <w:rPr>
          <w:sz w:val="20"/>
          <w:szCs w:val="20"/>
          <w:lang w:val="en-GB"/>
        </w:rPr>
        <w:t>.</w:t>
      </w:r>
    </w:p>
    <w:p w:rsidR="005514D4" w:rsidRDefault="005514D4" w:rsidP="00483ED0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Implementing FW Rules through Smart Dashboard.</w:t>
      </w:r>
    </w:p>
    <w:p w:rsidR="005514D4" w:rsidRPr="00483ED0" w:rsidRDefault="005514D4" w:rsidP="00483ED0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Creating VLANs through GUI or CLI.</w:t>
      </w:r>
    </w:p>
    <w:p w:rsidR="00483ED0" w:rsidRPr="00D85D42" w:rsidRDefault="00483ED0" w:rsidP="00D85D42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483ED0">
        <w:rPr>
          <w:sz w:val="20"/>
          <w:szCs w:val="20"/>
          <w:lang w:val="en-GB"/>
        </w:rPr>
        <w:t>Maintenance of Security Infrastructure environments 24/7 and investigate any issues that arise</w:t>
      </w:r>
      <w:r w:rsidR="005C6C4B" w:rsidRPr="00D85D42">
        <w:rPr>
          <w:sz w:val="20"/>
          <w:szCs w:val="20"/>
          <w:lang w:val="en-GB"/>
        </w:rPr>
        <w:t>.</w:t>
      </w:r>
    </w:p>
    <w:p w:rsidR="00483ED0" w:rsidRPr="005514D4" w:rsidRDefault="00483ED0" w:rsidP="00483ED0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5514D4">
        <w:rPr>
          <w:sz w:val="20"/>
          <w:szCs w:val="20"/>
          <w:lang w:val="en-GB"/>
        </w:rPr>
        <w:t>Direct responsibility for completion of technical support deliverables de</w:t>
      </w:r>
      <w:r w:rsidR="006C6A2F" w:rsidRPr="005514D4">
        <w:rPr>
          <w:sz w:val="20"/>
          <w:szCs w:val="20"/>
          <w:lang w:val="en-GB"/>
        </w:rPr>
        <w:t xml:space="preserve">fined in the project POA. </w:t>
      </w:r>
    </w:p>
    <w:p w:rsidR="00D85D42" w:rsidRPr="005C6C4B" w:rsidRDefault="00483ED0" w:rsidP="005C6C4B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483ED0">
        <w:rPr>
          <w:sz w:val="20"/>
          <w:szCs w:val="20"/>
          <w:lang w:val="en-GB"/>
        </w:rPr>
        <w:t>Update and maintain hardware / software products documentations for operational/ technical /networking /security needs</w:t>
      </w:r>
    </w:p>
    <w:p w:rsidR="00D85D42" w:rsidRPr="005C6C4B" w:rsidRDefault="00D85D42" w:rsidP="00483ED0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B57DE0">
        <w:rPr>
          <w:sz w:val="20"/>
          <w:szCs w:val="20"/>
          <w:lang w:val="en-GB"/>
        </w:rPr>
        <w:t xml:space="preserve">Manage and installation of Firewall and implementation of firewall policy and rules with checkpoint and </w:t>
      </w:r>
      <w:proofErr w:type="spellStart"/>
      <w:r w:rsidRPr="00B57DE0">
        <w:rPr>
          <w:sz w:val="20"/>
          <w:szCs w:val="20"/>
          <w:lang w:val="en-GB"/>
        </w:rPr>
        <w:t>Gaj</w:t>
      </w:r>
      <w:proofErr w:type="spellEnd"/>
      <w:r w:rsidRPr="00B57DE0">
        <w:rPr>
          <w:sz w:val="20"/>
          <w:szCs w:val="20"/>
          <w:lang w:val="en-GB"/>
        </w:rPr>
        <w:t xml:space="preserve"> shield Firewalls</w:t>
      </w:r>
    </w:p>
    <w:p w:rsidR="005C6C4B" w:rsidRPr="00B57DE0" w:rsidRDefault="005C6C4B" w:rsidP="00B57DE0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B57DE0">
        <w:rPr>
          <w:sz w:val="20"/>
          <w:szCs w:val="20"/>
          <w:lang w:val="en-GB"/>
        </w:rPr>
        <w:t xml:space="preserve">Configuration </w:t>
      </w:r>
      <w:r w:rsidR="00256499">
        <w:rPr>
          <w:sz w:val="20"/>
          <w:szCs w:val="20"/>
          <w:lang w:val="en-GB"/>
        </w:rPr>
        <w:t xml:space="preserve">Layer two Switches </w:t>
      </w:r>
      <w:r w:rsidRPr="00B57DE0">
        <w:rPr>
          <w:sz w:val="20"/>
          <w:szCs w:val="20"/>
          <w:lang w:val="en-GB"/>
        </w:rPr>
        <w:t>Port Secur</w:t>
      </w:r>
      <w:r w:rsidR="00256499">
        <w:rPr>
          <w:sz w:val="20"/>
          <w:szCs w:val="20"/>
          <w:lang w:val="en-GB"/>
        </w:rPr>
        <w:t xml:space="preserve">ity, VTP, STP, RSTP, VLAN </w:t>
      </w:r>
      <w:r w:rsidRPr="00B57DE0">
        <w:rPr>
          <w:sz w:val="20"/>
          <w:szCs w:val="20"/>
          <w:lang w:val="en-GB"/>
        </w:rPr>
        <w:t>and IP Phones.</w:t>
      </w:r>
    </w:p>
    <w:p w:rsidR="00D85D42" w:rsidRPr="00B57DE0" w:rsidRDefault="00B57DE0" w:rsidP="00B57DE0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Deploying, configuring, and a</w:t>
      </w:r>
      <w:r w:rsidR="00D85D42" w:rsidRPr="00B57DE0">
        <w:rPr>
          <w:sz w:val="20"/>
          <w:szCs w:val="20"/>
          <w:lang w:val="en-GB"/>
        </w:rPr>
        <w:t xml:space="preserve">dministering firewalls 2200 appliance Checkpoint , </w:t>
      </w:r>
      <w:proofErr w:type="spellStart"/>
      <w:r w:rsidR="00D85D42" w:rsidRPr="00B57DE0">
        <w:rPr>
          <w:sz w:val="20"/>
          <w:szCs w:val="20"/>
          <w:lang w:val="en-GB"/>
        </w:rPr>
        <w:t>Gaj</w:t>
      </w:r>
      <w:proofErr w:type="spellEnd"/>
      <w:r w:rsidR="00D85D42" w:rsidRPr="00B57DE0">
        <w:rPr>
          <w:sz w:val="20"/>
          <w:szCs w:val="20"/>
          <w:lang w:val="en-GB"/>
        </w:rPr>
        <w:t>-shield(GS150,20DC&amp;40DC)</w:t>
      </w:r>
    </w:p>
    <w:p w:rsidR="00D85D42" w:rsidRPr="00B57DE0" w:rsidRDefault="00D85D42" w:rsidP="00B57DE0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B57DE0">
        <w:rPr>
          <w:sz w:val="20"/>
          <w:szCs w:val="20"/>
          <w:lang w:val="en-GB"/>
        </w:rPr>
        <w:t>Maintaining the Network Infrastructure</w:t>
      </w:r>
      <w:r w:rsidR="00B57DE0">
        <w:rPr>
          <w:sz w:val="20"/>
          <w:szCs w:val="20"/>
          <w:lang w:val="en-GB"/>
        </w:rPr>
        <w:t xml:space="preserve"> POE and NON POE </w:t>
      </w:r>
      <w:r w:rsidR="00B57DE0" w:rsidRPr="00B57DE0">
        <w:rPr>
          <w:sz w:val="20"/>
          <w:szCs w:val="20"/>
          <w:lang w:val="en-GB"/>
        </w:rPr>
        <w:t>Cisco Switches SG300</w:t>
      </w:r>
      <w:r w:rsidRPr="00B57DE0">
        <w:rPr>
          <w:sz w:val="20"/>
          <w:szCs w:val="20"/>
          <w:lang w:val="en-GB"/>
        </w:rPr>
        <w:t xml:space="preserve"> maintain firewalls Check Point R77.30 with appliance 2200, </w:t>
      </w:r>
      <w:proofErr w:type="spellStart"/>
      <w:r w:rsidRPr="00B57DE0">
        <w:rPr>
          <w:sz w:val="20"/>
          <w:szCs w:val="20"/>
          <w:lang w:val="en-GB"/>
        </w:rPr>
        <w:t>Gaj</w:t>
      </w:r>
      <w:proofErr w:type="spellEnd"/>
      <w:r w:rsidRPr="00B57DE0">
        <w:rPr>
          <w:sz w:val="20"/>
          <w:szCs w:val="20"/>
          <w:lang w:val="en-GB"/>
        </w:rPr>
        <w:t>-shield (GS150, 20DC&amp;40DC).</w:t>
      </w:r>
    </w:p>
    <w:p w:rsidR="00D85D42" w:rsidRPr="00B57DE0" w:rsidRDefault="00D85D42" w:rsidP="00B57DE0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B57DE0">
        <w:rPr>
          <w:sz w:val="20"/>
          <w:szCs w:val="20"/>
          <w:lang w:val="en-GB"/>
        </w:rPr>
        <w:t>Providing 24/7Network Support for the WAN operations with data center located in USA with supported national operations in India</w:t>
      </w:r>
    </w:p>
    <w:p w:rsidR="00D85D42" w:rsidRPr="00B57DE0" w:rsidRDefault="00D85D42" w:rsidP="00B57DE0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B57DE0">
        <w:rPr>
          <w:sz w:val="20"/>
          <w:szCs w:val="20"/>
          <w:lang w:val="en-GB"/>
        </w:rPr>
        <w:t>Participating in 24x7 on-call rotations.</w:t>
      </w:r>
    </w:p>
    <w:p w:rsidR="00D85D42" w:rsidRPr="00B57DE0" w:rsidRDefault="00D85D42" w:rsidP="00B57DE0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B57DE0">
        <w:rPr>
          <w:sz w:val="20"/>
          <w:szCs w:val="20"/>
          <w:lang w:val="en-GB"/>
        </w:rPr>
        <w:t xml:space="preserve">Manage all the IT infrastructure with 24x7 support  </w:t>
      </w:r>
    </w:p>
    <w:p w:rsidR="005C6C4B" w:rsidRPr="00B57DE0" w:rsidRDefault="005C6C4B" w:rsidP="00B57DE0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B57DE0">
        <w:rPr>
          <w:sz w:val="20"/>
          <w:szCs w:val="20"/>
          <w:lang w:val="en-GB"/>
        </w:rPr>
        <w:t xml:space="preserve">Coordinate with multiple ISP vendors. </w:t>
      </w:r>
    </w:p>
    <w:p w:rsidR="00352CD0" w:rsidRPr="00B57DE0" w:rsidRDefault="00352CD0" w:rsidP="00B57DE0">
      <w:pPr>
        <w:spacing w:line="276" w:lineRule="auto"/>
        <w:jc w:val="both"/>
        <w:rPr>
          <w:sz w:val="20"/>
          <w:szCs w:val="20"/>
          <w:lang w:val="en-GB"/>
        </w:rPr>
      </w:pPr>
    </w:p>
    <w:p w:rsidR="00437664" w:rsidRPr="005514D4" w:rsidRDefault="00437664" w:rsidP="00437664">
      <w:pPr>
        <w:spacing w:line="276" w:lineRule="auto"/>
        <w:jc w:val="both"/>
        <w:rPr>
          <w:sz w:val="20"/>
          <w:szCs w:val="20"/>
          <w:lang w:val="en-GB"/>
        </w:rPr>
      </w:pPr>
    </w:p>
    <w:p w:rsidR="00437664" w:rsidRDefault="00437664" w:rsidP="00437664">
      <w:pPr>
        <w:spacing w:line="276" w:lineRule="auto"/>
        <w:jc w:val="both"/>
        <w:rPr>
          <w:b/>
          <w:sz w:val="20"/>
          <w:szCs w:val="20"/>
          <w:lang w:val="en-GB"/>
        </w:rPr>
      </w:pPr>
    </w:p>
    <w:p w:rsidR="005C6C4B" w:rsidRPr="00B57DE0" w:rsidRDefault="005C6C4B" w:rsidP="00B57DE0">
      <w:pPr>
        <w:pBdr>
          <w:top w:val="thinThickSmallGap" w:sz="24" w:space="1" w:color="auto"/>
        </w:pBdr>
        <w:shd w:val="clear" w:color="auto" w:fill="E0E0E0"/>
        <w:tabs>
          <w:tab w:val="left" w:pos="3480"/>
        </w:tabs>
        <w:spacing w:line="276" w:lineRule="auto"/>
        <w:jc w:val="both"/>
        <w:rPr>
          <w:b/>
          <w:lang w:val="en-GB"/>
        </w:rPr>
      </w:pPr>
      <w:r w:rsidRPr="00B57DE0">
        <w:rPr>
          <w:b/>
          <w:lang w:val="en-GB"/>
        </w:rPr>
        <w:lastRenderedPageBreak/>
        <w:t>Hardware:</w:t>
      </w:r>
    </w:p>
    <w:p w:rsidR="005C6C4B" w:rsidRPr="00B57DE0" w:rsidRDefault="005C6C4B" w:rsidP="008F0DF6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B57DE0">
        <w:rPr>
          <w:sz w:val="20"/>
          <w:szCs w:val="20"/>
          <w:lang w:val="en-GB"/>
        </w:rPr>
        <w:t>Troubleshooting hardware and software problems.</w:t>
      </w:r>
    </w:p>
    <w:p w:rsidR="005C6C4B" w:rsidRPr="00B57DE0" w:rsidRDefault="005C6C4B" w:rsidP="008F0DF6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B57DE0">
        <w:rPr>
          <w:sz w:val="20"/>
          <w:szCs w:val="20"/>
          <w:lang w:val="en-GB"/>
        </w:rPr>
        <w:t>Installing and configuring the peripherals, components and drivers.</w:t>
      </w:r>
    </w:p>
    <w:p w:rsidR="005C6C4B" w:rsidRPr="00B57DE0" w:rsidRDefault="005C6C4B" w:rsidP="008F0DF6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B57DE0">
        <w:rPr>
          <w:sz w:val="20"/>
          <w:szCs w:val="20"/>
          <w:lang w:val="en-GB"/>
        </w:rPr>
        <w:t>Installing software and application to user standards.</w:t>
      </w:r>
    </w:p>
    <w:p w:rsidR="005C6C4B" w:rsidRPr="00B57DE0" w:rsidRDefault="005C6C4B" w:rsidP="008F0DF6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B57DE0">
        <w:rPr>
          <w:sz w:val="20"/>
          <w:szCs w:val="20"/>
          <w:lang w:val="en-GB"/>
        </w:rPr>
        <w:t>Installing outlook , Implementing and maintaining backup schedules</w:t>
      </w:r>
    </w:p>
    <w:p w:rsidR="00437664" w:rsidRDefault="00437664" w:rsidP="005C6C4B">
      <w:pPr>
        <w:pStyle w:val="ListParagraph"/>
        <w:spacing w:line="276" w:lineRule="auto"/>
        <w:ind w:left="360"/>
        <w:jc w:val="both"/>
        <w:rPr>
          <w:sz w:val="20"/>
          <w:szCs w:val="20"/>
          <w:lang w:val="en-GB"/>
        </w:rPr>
      </w:pPr>
    </w:p>
    <w:p w:rsidR="00437664" w:rsidRPr="00483ED0" w:rsidRDefault="00437664" w:rsidP="00437664">
      <w:pPr>
        <w:pStyle w:val="ListParagraph"/>
        <w:spacing w:line="276" w:lineRule="auto"/>
        <w:ind w:left="360"/>
        <w:jc w:val="both"/>
        <w:rPr>
          <w:sz w:val="20"/>
          <w:szCs w:val="20"/>
          <w:lang w:val="en-GB"/>
        </w:rPr>
      </w:pPr>
    </w:p>
    <w:p w:rsidR="00437664" w:rsidRPr="00F4272E" w:rsidRDefault="00437664" w:rsidP="00437664">
      <w:pPr>
        <w:pBdr>
          <w:top w:val="thinThickSmallGap" w:sz="24" w:space="1" w:color="auto"/>
        </w:pBdr>
        <w:shd w:val="clear" w:color="auto" w:fill="E0E0E0"/>
        <w:tabs>
          <w:tab w:val="left" w:pos="3480"/>
        </w:tabs>
        <w:spacing w:line="276" w:lineRule="auto"/>
        <w:jc w:val="both"/>
        <w:rPr>
          <w:b/>
          <w:lang w:val="en-GB"/>
        </w:rPr>
      </w:pPr>
      <w:r w:rsidRPr="00F4272E">
        <w:rPr>
          <w:b/>
          <w:lang w:val="en-GB"/>
        </w:rPr>
        <w:t>Academic Credentials</w:t>
      </w:r>
    </w:p>
    <w:p w:rsidR="00437664" w:rsidRPr="00F4272E" w:rsidRDefault="00437664" w:rsidP="00437664">
      <w:pPr>
        <w:spacing w:line="276" w:lineRule="auto"/>
        <w:jc w:val="both"/>
        <w:rPr>
          <w:sz w:val="20"/>
          <w:szCs w:val="20"/>
          <w:lang w:val="en-GB"/>
        </w:rPr>
      </w:pPr>
    </w:p>
    <w:p w:rsidR="00B57DE0" w:rsidRPr="008F0DF6" w:rsidRDefault="00B57DE0" w:rsidP="008F0DF6">
      <w:pPr>
        <w:pStyle w:val="ListParagraph"/>
        <w:framePr w:hSpace="180" w:wrap="around" w:vAnchor="text" w:hAnchor="margin" w:y="1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8F0DF6">
        <w:rPr>
          <w:sz w:val="20"/>
          <w:szCs w:val="20"/>
          <w:lang w:val="en-GB"/>
        </w:rPr>
        <w:t>B. tech in Computer Science with 64% from Delhi institute of technology,2008-12</w:t>
      </w:r>
    </w:p>
    <w:p w:rsidR="00B57DE0" w:rsidRPr="008F0DF6" w:rsidRDefault="00B57DE0" w:rsidP="008F0DF6">
      <w:pPr>
        <w:pStyle w:val="ListParagraph"/>
        <w:framePr w:hSpace="180" w:wrap="around" w:vAnchor="text" w:hAnchor="margin" w:y="1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8F0DF6">
        <w:rPr>
          <w:sz w:val="20"/>
          <w:szCs w:val="20"/>
          <w:lang w:val="en-GB"/>
        </w:rPr>
        <w:t>CCNA Certification in router and switching, 2008</w:t>
      </w:r>
    </w:p>
    <w:p w:rsidR="00B57DE0" w:rsidRPr="008F0DF6" w:rsidRDefault="00B57DE0" w:rsidP="008F0DF6">
      <w:pPr>
        <w:pStyle w:val="ListParagraph"/>
        <w:framePr w:hSpace="180" w:wrap="around" w:vAnchor="text" w:hAnchor="margin" w:y="1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8F0DF6">
        <w:rPr>
          <w:sz w:val="20"/>
          <w:szCs w:val="20"/>
          <w:lang w:val="en-GB"/>
        </w:rPr>
        <w:t xml:space="preserve">3 years Diploma in computer science with 55%  from Hindu College, 2003-07 </w:t>
      </w:r>
    </w:p>
    <w:p w:rsidR="00B57DE0" w:rsidRPr="008F0DF6" w:rsidRDefault="00B57DE0" w:rsidP="008F0DF6">
      <w:pPr>
        <w:pStyle w:val="ListParagraph"/>
        <w:framePr w:hSpace="180" w:wrap="around" w:vAnchor="text" w:hAnchor="margin" w:y="1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 w:rsidRPr="008F0DF6">
        <w:rPr>
          <w:sz w:val="20"/>
          <w:szCs w:val="20"/>
          <w:lang w:val="en-GB"/>
        </w:rPr>
        <w:t xml:space="preserve">Secondary (10th) from Haryana Board with 53% , 2000 </w:t>
      </w:r>
    </w:p>
    <w:p w:rsidR="004743C2" w:rsidRDefault="004743C2" w:rsidP="008F0DF6">
      <w:pPr>
        <w:pStyle w:val="ListParagraph"/>
        <w:spacing w:line="276" w:lineRule="auto"/>
        <w:ind w:left="360"/>
        <w:jc w:val="both"/>
        <w:rPr>
          <w:sz w:val="20"/>
          <w:szCs w:val="20"/>
          <w:lang w:val="en-GB"/>
        </w:rPr>
      </w:pPr>
    </w:p>
    <w:p w:rsidR="004743C2" w:rsidRDefault="004743C2" w:rsidP="004320B0">
      <w:pPr>
        <w:pBdr>
          <w:top w:val="thinThickSmallGap" w:sz="24" w:space="1" w:color="auto"/>
        </w:pBdr>
        <w:shd w:val="clear" w:color="auto" w:fill="E0E0E0"/>
        <w:tabs>
          <w:tab w:val="left" w:pos="3480"/>
        </w:tabs>
        <w:spacing w:line="276" w:lineRule="auto"/>
        <w:jc w:val="both"/>
        <w:rPr>
          <w:b/>
          <w:lang w:val="en-GB"/>
        </w:rPr>
      </w:pPr>
      <w:r>
        <w:rPr>
          <w:b/>
          <w:lang w:val="en-GB"/>
        </w:rPr>
        <w:t>Executive Summary</w:t>
      </w:r>
    </w:p>
    <w:p w:rsidR="00ED504C" w:rsidRDefault="00ED504C" w:rsidP="004320B0">
      <w:pPr>
        <w:pStyle w:val="ListParagraph"/>
        <w:spacing w:line="276" w:lineRule="auto"/>
        <w:ind w:left="360"/>
        <w:jc w:val="both"/>
        <w:rPr>
          <w:sz w:val="20"/>
          <w:szCs w:val="20"/>
          <w:lang w:val="en-GB"/>
        </w:rPr>
      </w:pPr>
    </w:p>
    <w:p w:rsidR="004743C2" w:rsidRDefault="005D322B" w:rsidP="004320B0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Strong</w:t>
      </w:r>
      <w:r w:rsidR="004743C2">
        <w:rPr>
          <w:sz w:val="20"/>
          <w:szCs w:val="20"/>
          <w:lang w:val="en-GB"/>
        </w:rPr>
        <w:t xml:space="preserve"> interpersonal skills</w:t>
      </w:r>
      <w:r w:rsidR="00ED504C">
        <w:rPr>
          <w:sz w:val="20"/>
          <w:szCs w:val="20"/>
          <w:lang w:val="en-GB"/>
        </w:rPr>
        <w:t>, attention to detail</w:t>
      </w:r>
      <w:r>
        <w:rPr>
          <w:sz w:val="20"/>
          <w:szCs w:val="20"/>
          <w:lang w:val="en-GB"/>
        </w:rPr>
        <w:t>.</w:t>
      </w:r>
    </w:p>
    <w:p w:rsidR="00ED504C" w:rsidRDefault="00ED504C" w:rsidP="004320B0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Innovative approach, problem solving attitude, team player</w:t>
      </w:r>
      <w:r w:rsidR="005C6C4B">
        <w:rPr>
          <w:sz w:val="20"/>
          <w:szCs w:val="20"/>
          <w:lang w:val="en-GB"/>
        </w:rPr>
        <w:t>, hard working</w:t>
      </w:r>
      <w:r w:rsidR="005D322B">
        <w:rPr>
          <w:sz w:val="20"/>
          <w:szCs w:val="20"/>
          <w:lang w:val="en-GB"/>
        </w:rPr>
        <w:t>.</w:t>
      </w:r>
    </w:p>
    <w:p w:rsidR="004743C2" w:rsidRPr="00EC1734" w:rsidRDefault="004743C2" w:rsidP="004320B0">
      <w:pPr>
        <w:pStyle w:val="ListParagraph"/>
        <w:spacing w:line="276" w:lineRule="auto"/>
        <w:jc w:val="both"/>
        <w:rPr>
          <w:sz w:val="20"/>
          <w:szCs w:val="20"/>
          <w:lang w:val="en-GB"/>
        </w:rPr>
      </w:pPr>
    </w:p>
    <w:p w:rsidR="004666DB" w:rsidRPr="00F4272E" w:rsidRDefault="00F4272E" w:rsidP="004320B0">
      <w:pPr>
        <w:pBdr>
          <w:top w:val="thinThickSmallGap" w:sz="24" w:space="1" w:color="auto"/>
        </w:pBdr>
        <w:shd w:val="clear" w:color="auto" w:fill="E0E0E0"/>
        <w:tabs>
          <w:tab w:val="left" w:pos="3480"/>
        </w:tabs>
        <w:spacing w:line="276" w:lineRule="auto"/>
        <w:jc w:val="both"/>
        <w:rPr>
          <w:b/>
          <w:lang w:val="en-GB"/>
        </w:rPr>
      </w:pPr>
      <w:r>
        <w:rPr>
          <w:b/>
          <w:lang w:val="en-GB"/>
        </w:rPr>
        <w:t>Personal Details</w:t>
      </w:r>
    </w:p>
    <w:p w:rsidR="004666DB" w:rsidRPr="00F4272E" w:rsidRDefault="004666DB" w:rsidP="004320B0">
      <w:pPr>
        <w:spacing w:line="276" w:lineRule="auto"/>
        <w:jc w:val="both"/>
        <w:rPr>
          <w:bCs/>
          <w:sz w:val="20"/>
          <w:szCs w:val="20"/>
          <w:lang w:val="en-GB"/>
        </w:rPr>
      </w:pPr>
    </w:p>
    <w:p w:rsidR="004666DB" w:rsidRDefault="004666DB" w:rsidP="004320B0">
      <w:pPr>
        <w:pStyle w:val="ListParagraph"/>
        <w:numPr>
          <w:ilvl w:val="0"/>
          <w:numId w:val="11"/>
        </w:numPr>
        <w:spacing w:line="276" w:lineRule="auto"/>
        <w:jc w:val="both"/>
        <w:rPr>
          <w:sz w:val="20"/>
          <w:szCs w:val="20"/>
          <w:lang w:val="en-GB"/>
        </w:rPr>
      </w:pPr>
      <w:r w:rsidRPr="00F4272E">
        <w:rPr>
          <w:sz w:val="20"/>
          <w:szCs w:val="20"/>
          <w:lang w:val="en-GB"/>
        </w:rPr>
        <w:t>Nationality</w:t>
      </w:r>
      <w:r w:rsidR="006D5C82" w:rsidRPr="00F4272E">
        <w:rPr>
          <w:sz w:val="20"/>
          <w:szCs w:val="20"/>
          <w:lang w:val="en-GB"/>
        </w:rPr>
        <w:tab/>
      </w:r>
      <w:r w:rsidR="006D5C82" w:rsidRPr="00F4272E">
        <w:rPr>
          <w:sz w:val="20"/>
          <w:szCs w:val="20"/>
          <w:lang w:val="en-GB"/>
        </w:rPr>
        <w:tab/>
      </w:r>
      <w:r w:rsidRPr="00F4272E">
        <w:rPr>
          <w:sz w:val="20"/>
          <w:szCs w:val="20"/>
          <w:lang w:val="en-GB"/>
        </w:rPr>
        <w:t>:</w:t>
      </w:r>
      <w:r w:rsidR="00EA3928" w:rsidRPr="00F4272E">
        <w:rPr>
          <w:sz w:val="20"/>
          <w:szCs w:val="20"/>
          <w:lang w:val="en-GB"/>
        </w:rPr>
        <w:tab/>
      </w:r>
      <w:r w:rsidRPr="00F4272E">
        <w:rPr>
          <w:sz w:val="20"/>
          <w:szCs w:val="20"/>
          <w:lang w:val="en-GB"/>
        </w:rPr>
        <w:t>Indian</w:t>
      </w:r>
    </w:p>
    <w:p w:rsidR="00EA3928" w:rsidRDefault="00EA3928" w:rsidP="004320B0">
      <w:pPr>
        <w:pStyle w:val="ListParagraph"/>
        <w:numPr>
          <w:ilvl w:val="0"/>
          <w:numId w:val="11"/>
        </w:numPr>
        <w:spacing w:line="276" w:lineRule="auto"/>
        <w:jc w:val="both"/>
        <w:rPr>
          <w:sz w:val="20"/>
          <w:szCs w:val="20"/>
          <w:lang w:val="en-GB"/>
        </w:rPr>
      </w:pPr>
      <w:r w:rsidRPr="00F4272E">
        <w:rPr>
          <w:sz w:val="20"/>
          <w:szCs w:val="20"/>
          <w:lang w:val="en-GB"/>
        </w:rPr>
        <w:t>Father’s Name</w:t>
      </w:r>
      <w:r w:rsidRPr="00F4272E">
        <w:rPr>
          <w:sz w:val="20"/>
          <w:szCs w:val="20"/>
          <w:lang w:val="en-GB"/>
        </w:rPr>
        <w:tab/>
        <w:t>:</w:t>
      </w:r>
      <w:r w:rsidRPr="00F4272E">
        <w:rPr>
          <w:sz w:val="20"/>
          <w:szCs w:val="20"/>
          <w:lang w:val="en-GB"/>
        </w:rPr>
        <w:tab/>
      </w:r>
      <w:r w:rsidR="00B57DE0">
        <w:rPr>
          <w:sz w:val="20"/>
          <w:szCs w:val="20"/>
          <w:lang w:val="en-GB"/>
        </w:rPr>
        <w:t xml:space="preserve">Ram </w:t>
      </w:r>
      <w:proofErr w:type="spellStart"/>
      <w:r w:rsidR="00B57DE0">
        <w:rPr>
          <w:sz w:val="20"/>
          <w:szCs w:val="20"/>
          <w:lang w:val="en-GB"/>
        </w:rPr>
        <w:t>Phal</w:t>
      </w:r>
      <w:proofErr w:type="spellEnd"/>
      <w:r w:rsidR="00B57DE0">
        <w:rPr>
          <w:sz w:val="20"/>
          <w:szCs w:val="20"/>
          <w:lang w:val="en-GB"/>
        </w:rPr>
        <w:t xml:space="preserve"> Sharma</w:t>
      </w:r>
    </w:p>
    <w:p w:rsidR="00A45749" w:rsidRDefault="00A45749" w:rsidP="004320B0">
      <w:pPr>
        <w:pStyle w:val="ListParagraph"/>
        <w:numPr>
          <w:ilvl w:val="0"/>
          <w:numId w:val="11"/>
        </w:numPr>
        <w:spacing w:line="276" w:lineRule="auto"/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Languages Known</w:t>
      </w:r>
      <w:r>
        <w:rPr>
          <w:sz w:val="20"/>
          <w:szCs w:val="20"/>
          <w:lang w:val="en-GB"/>
        </w:rPr>
        <w:tab/>
        <w:t>:</w:t>
      </w:r>
      <w:r>
        <w:rPr>
          <w:sz w:val="20"/>
          <w:szCs w:val="20"/>
          <w:lang w:val="en-GB"/>
        </w:rPr>
        <w:tab/>
        <w:t>Hindi, English</w:t>
      </w:r>
    </w:p>
    <w:p w:rsidR="00ED504C" w:rsidRDefault="00ED504C" w:rsidP="004320B0">
      <w:pPr>
        <w:pStyle w:val="ListParagraph"/>
        <w:numPr>
          <w:ilvl w:val="0"/>
          <w:numId w:val="11"/>
        </w:numPr>
        <w:spacing w:line="276" w:lineRule="auto"/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Interests</w:t>
      </w:r>
      <w:r>
        <w:rPr>
          <w:sz w:val="20"/>
          <w:szCs w:val="20"/>
          <w:lang w:val="en-GB"/>
        </w:rPr>
        <w:tab/>
      </w:r>
      <w:r>
        <w:rPr>
          <w:sz w:val="20"/>
          <w:szCs w:val="20"/>
          <w:lang w:val="en-GB"/>
        </w:rPr>
        <w:tab/>
        <w:t>:</w:t>
      </w:r>
      <w:r>
        <w:rPr>
          <w:sz w:val="20"/>
          <w:szCs w:val="20"/>
          <w:lang w:val="en-GB"/>
        </w:rPr>
        <w:tab/>
      </w:r>
      <w:r w:rsidR="0020695E">
        <w:rPr>
          <w:sz w:val="20"/>
          <w:szCs w:val="20"/>
          <w:lang w:val="en-GB"/>
        </w:rPr>
        <w:t xml:space="preserve">Listening to music, </w:t>
      </w:r>
      <w:r w:rsidR="00483ED0">
        <w:rPr>
          <w:sz w:val="20"/>
          <w:szCs w:val="20"/>
          <w:lang w:val="en-GB"/>
        </w:rPr>
        <w:t xml:space="preserve">Internet Surfing, </w:t>
      </w:r>
      <w:r w:rsidR="0020695E">
        <w:rPr>
          <w:sz w:val="20"/>
          <w:szCs w:val="20"/>
          <w:lang w:val="en-GB"/>
        </w:rPr>
        <w:t>W</w:t>
      </w:r>
      <w:r>
        <w:rPr>
          <w:sz w:val="20"/>
          <w:szCs w:val="20"/>
          <w:lang w:val="en-GB"/>
        </w:rPr>
        <w:t>atching movies</w:t>
      </w:r>
      <w:r w:rsidR="00B57DE0">
        <w:rPr>
          <w:sz w:val="20"/>
          <w:szCs w:val="20"/>
          <w:lang w:val="en-GB"/>
        </w:rPr>
        <w:t>,</w:t>
      </w:r>
      <w:r w:rsidR="008F0DF6">
        <w:rPr>
          <w:sz w:val="20"/>
          <w:szCs w:val="20"/>
          <w:lang w:val="en-GB"/>
        </w:rPr>
        <w:t xml:space="preserve"> playing </w:t>
      </w:r>
      <w:r w:rsidR="00B57DE0">
        <w:rPr>
          <w:sz w:val="20"/>
          <w:szCs w:val="20"/>
          <w:lang w:val="en-GB"/>
        </w:rPr>
        <w:t xml:space="preserve">chess </w:t>
      </w:r>
    </w:p>
    <w:p w:rsidR="00ED504C" w:rsidRDefault="00ED504C" w:rsidP="004320B0">
      <w:pPr>
        <w:pStyle w:val="ListParagraph"/>
        <w:spacing w:line="276" w:lineRule="auto"/>
        <w:jc w:val="both"/>
        <w:rPr>
          <w:sz w:val="20"/>
          <w:szCs w:val="20"/>
          <w:lang w:val="en-GB"/>
        </w:rPr>
      </w:pPr>
    </w:p>
    <w:p w:rsidR="003A35DE" w:rsidRPr="00F4272E" w:rsidRDefault="003A35DE" w:rsidP="004320B0">
      <w:pPr>
        <w:pBdr>
          <w:top w:val="thinThickSmallGap" w:sz="24" w:space="1" w:color="auto"/>
        </w:pBdr>
        <w:shd w:val="clear" w:color="auto" w:fill="E0E0E0"/>
        <w:tabs>
          <w:tab w:val="left" w:pos="3480"/>
        </w:tabs>
        <w:spacing w:line="276" w:lineRule="auto"/>
        <w:jc w:val="both"/>
        <w:rPr>
          <w:b/>
          <w:lang w:val="en-GB"/>
        </w:rPr>
      </w:pPr>
      <w:r w:rsidRPr="003A35DE">
        <w:rPr>
          <w:b/>
          <w:lang w:val="en-GB"/>
        </w:rPr>
        <w:t>Declaration and References</w:t>
      </w:r>
      <w:r>
        <w:rPr>
          <w:b/>
          <w:lang w:val="en-GB"/>
        </w:rPr>
        <w:t xml:space="preserve"> </w:t>
      </w:r>
    </w:p>
    <w:p w:rsidR="003A35DE" w:rsidRDefault="003A35DE" w:rsidP="004320B0">
      <w:pPr>
        <w:pStyle w:val="ListParagraph"/>
        <w:spacing w:line="276" w:lineRule="auto"/>
        <w:ind w:left="0"/>
        <w:jc w:val="both"/>
        <w:rPr>
          <w:sz w:val="20"/>
          <w:szCs w:val="20"/>
          <w:lang w:val="en-GB"/>
        </w:rPr>
      </w:pPr>
    </w:p>
    <w:p w:rsidR="00ED504C" w:rsidRDefault="003A35DE" w:rsidP="004320B0">
      <w:pPr>
        <w:pStyle w:val="ListParagraph"/>
        <w:spacing w:line="276" w:lineRule="auto"/>
        <w:ind w:left="0"/>
        <w:jc w:val="both"/>
        <w:rPr>
          <w:sz w:val="20"/>
          <w:szCs w:val="20"/>
          <w:lang w:val="en-GB"/>
        </w:rPr>
      </w:pPr>
      <w:r w:rsidRPr="003A35DE">
        <w:rPr>
          <w:sz w:val="20"/>
          <w:szCs w:val="20"/>
          <w:lang w:val="en-GB"/>
        </w:rPr>
        <w:t>I hereby declare that all the information given here is correct to my knowledge and I will be responsible for any discrepancy.</w:t>
      </w:r>
    </w:p>
    <w:p w:rsidR="003A35DE" w:rsidRDefault="003A35DE" w:rsidP="004320B0">
      <w:pPr>
        <w:pStyle w:val="ListParagraph"/>
        <w:spacing w:line="276" w:lineRule="auto"/>
        <w:ind w:left="0"/>
        <w:jc w:val="both"/>
        <w:rPr>
          <w:sz w:val="20"/>
          <w:szCs w:val="20"/>
          <w:lang w:val="en-GB"/>
        </w:rPr>
      </w:pPr>
    </w:p>
    <w:p w:rsidR="003A35DE" w:rsidRDefault="003A35DE" w:rsidP="004320B0">
      <w:pPr>
        <w:pStyle w:val="ListParagraph"/>
        <w:spacing w:line="276" w:lineRule="auto"/>
        <w:ind w:left="0"/>
        <w:jc w:val="both"/>
        <w:rPr>
          <w:sz w:val="20"/>
          <w:szCs w:val="20"/>
          <w:lang w:val="en-GB"/>
        </w:rPr>
      </w:pPr>
    </w:p>
    <w:p w:rsidR="003A35DE" w:rsidRDefault="003A35DE" w:rsidP="004320B0">
      <w:pPr>
        <w:pStyle w:val="ListParagraph"/>
        <w:spacing w:line="276" w:lineRule="auto"/>
        <w:ind w:left="0"/>
        <w:jc w:val="both"/>
        <w:rPr>
          <w:sz w:val="20"/>
          <w:szCs w:val="20"/>
          <w:lang w:val="en-GB"/>
        </w:rPr>
      </w:pPr>
    </w:p>
    <w:p w:rsidR="003A35DE" w:rsidRPr="003A35DE" w:rsidRDefault="00483ED0" w:rsidP="00483ED0">
      <w:pPr>
        <w:pStyle w:val="ListParagraph"/>
        <w:spacing w:line="276" w:lineRule="auto"/>
        <w:ind w:left="0"/>
        <w:jc w:val="right"/>
        <w:rPr>
          <w:b/>
          <w:bCs/>
          <w:sz w:val="20"/>
          <w:szCs w:val="20"/>
          <w:lang w:val="en-GB"/>
        </w:rPr>
      </w:pPr>
      <w:bookmarkStart w:id="0" w:name="_GoBack"/>
      <w:bookmarkEnd w:id="0"/>
      <w:r>
        <w:rPr>
          <w:sz w:val="20"/>
          <w:szCs w:val="20"/>
          <w:lang w:val="en-GB"/>
        </w:rPr>
        <w:tab/>
      </w:r>
      <w:r>
        <w:rPr>
          <w:sz w:val="20"/>
          <w:szCs w:val="20"/>
          <w:lang w:val="en-GB"/>
        </w:rPr>
        <w:tab/>
      </w:r>
      <w:r>
        <w:rPr>
          <w:sz w:val="20"/>
          <w:szCs w:val="20"/>
          <w:lang w:val="en-GB"/>
        </w:rPr>
        <w:tab/>
      </w:r>
      <w:r>
        <w:rPr>
          <w:sz w:val="20"/>
          <w:szCs w:val="20"/>
          <w:lang w:val="en-GB"/>
        </w:rPr>
        <w:tab/>
      </w:r>
      <w:r>
        <w:rPr>
          <w:sz w:val="20"/>
          <w:szCs w:val="20"/>
          <w:lang w:val="en-GB"/>
        </w:rPr>
        <w:tab/>
      </w:r>
      <w:r>
        <w:rPr>
          <w:sz w:val="20"/>
          <w:szCs w:val="20"/>
          <w:lang w:val="en-GB"/>
        </w:rPr>
        <w:tab/>
      </w:r>
      <w:r>
        <w:rPr>
          <w:sz w:val="20"/>
          <w:szCs w:val="20"/>
          <w:lang w:val="en-GB"/>
        </w:rPr>
        <w:tab/>
      </w:r>
      <w:r w:rsidR="003A35DE">
        <w:rPr>
          <w:sz w:val="20"/>
          <w:szCs w:val="20"/>
          <w:lang w:val="en-GB"/>
        </w:rPr>
        <w:tab/>
      </w:r>
      <w:r w:rsidR="003A35DE">
        <w:rPr>
          <w:sz w:val="20"/>
          <w:szCs w:val="20"/>
          <w:lang w:val="en-GB"/>
        </w:rPr>
        <w:tab/>
      </w:r>
      <w:r>
        <w:rPr>
          <w:sz w:val="20"/>
          <w:szCs w:val="20"/>
          <w:lang w:val="en-GB"/>
        </w:rPr>
        <w:t xml:space="preserve">             </w:t>
      </w:r>
      <w:r w:rsidR="003A35DE">
        <w:rPr>
          <w:sz w:val="20"/>
          <w:szCs w:val="20"/>
          <w:lang w:val="en-GB"/>
        </w:rPr>
        <w:tab/>
      </w:r>
      <w:r w:rsidR="003A35DE" w:rsidRPr="003A35DE">
        <w:rPr>
          <w:b/>
          <w:bCs/>
          <w:sz w:val="20"/>
          <w:szCs w:val="20"/>
          <w:lang w:val="en-GB"/>
        </w:rPr>
        <w:t>(</w:t>
      </w:r>
      <w:r w:rsidR="00B57DE0">
        <w:rPr>
          <w:b/>
          <w:bCs/>
          <w:sz w:val="20"/>
          <w:szCs w:val="20"/>
          <w:lang w:val="en-GB"/>
        </w:rPr>
        <w:t>VIKAS SHARMA</w:t>
      </w:r>
      <w:r w:rsidR="003A35DE" w:rsidRPr="003A35DE">
        <w:rPr>
          <w:b/>
          <w:bCs/>
          <w:sz w:val="20"/>
          <w:szCs w:val="20"/>
          <w:lang w:val="en-GB"/>
        </w:rPr>
        <w:t>)</w:t>
      </w:r>
      <w:r w:rsidR="004320B0" w:rsidRPr="004320B0">
        <w:rPr>
          <w:noProof/>
          <w:lang w:eastAsia="en-IN"/>
        </w:rPr>
        <w:t xml:space="preserve"> </w:t>
      </w:r>
    </w:p>
    <w:sectPr w:rsidR="003A35DE" w:rsidRPr="003A35DE" w:rsidSect="00180F8C">
      <w:pgSz w:w="12240" w:h="15840" w:code="1"/>
      <w:pgMar w:top="792" w:right="792" w:bottom="792" w:left="792" w:header="706" w:footer="706" w:gutter="0"/>
      <w:pgBorders w:offsetFrom="page">
        <w:top w:val="threeDEngrave" w:sz="12" w:space="24" w:color="auto"/>
        <w:left w:val="threeDEngrave" w:sz="12" w:space="24" w:color="auto"/>
        <w:bottom w:val="threeDEmboss" w:sz="12" w:space="24" w:color="auto"/>
        <w:right w:val="threeDEmboss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77F5" w:rsidRDefault="001477F5">
      <w:r>
        <w:separator/>
      </w:r>
    </w:p>
  </w:endnote>
  <w:endnote w:type="continuationSeparator" w:id="0">
    <w:p w:rsidR="001477F5" w:rsidRDefault="00147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77F5" w:rsidRDefault="001477F5">
      <w:r>
        <w:separator/>
      </w:r>
    </w:p>
  </w:footnote>
  <w:footnote w:type="continuationSeparator" w:id="0">
    <w:p w:rsidR="001477F5" w:rsidRDefault="001477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95968"/>
    <w:multiLevelType w:val="hybridMultilevel"/>
    <w:tmpl w:val="6B6466B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7075132"/>
    <w:multiLevelType w:val="hybridMultilevel"/>
    <w:tmpl w:val="480A003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E41718"/>
    <w:multiLevelType w:val="hybridMultilevel"/>
    <w:tmpl w:val="39D06666"/>
    <w:lvl w:ilvl="0" w:tplc="87C40FE6">
      <w:start w:val="1"/>
      <w:numFmt w:val="bullet"/>
      <w:lvlText w:val="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9039A0"/>
    <w:multiLevelType w:val="hybridMultilevel"/>
    <w:tmpl w:val="F2789D9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>
    <w:nsid w:val="17FA07EE"/>
    <w:multiLevelType w:val="hybridMultilevel"/>
    <w:tmpl w:val="C9928DC2"/>
    <w:lvl w:ilvl="0" w:tplc="87C40FE6">
      <w:start w:val="1"/>
      <w:numFmt w:val="bullet"/>
      <w:lvlText w:val="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A973F23"/>
    <w:multiLevelType w:val="hybridMultilevel"/>
    <w:tmpl w:val="D08E67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CD42244"/>
    <w:multiLevelType w:val="hybridMultilevel"/>
    <w:tmpl w:val="A872AEDC"/>
    <w:lvl w:ilvl="0" w:tplc="87C40FE6">
      <w:start w:val="1"/>
      <w:numFmt w:val="bullet"/>
      <w:lvlText w:val="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EC07019"/>
    <w:multiLevelType w:val="multilevel"/>
    <w:tmpl w:val="42867E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2376139D"/>
    <w:multiLevelType w:val="hybridMultilevel"/>
    <w:tmpl w:val="34A61EBE"/>
    <w:lvl w:ilvl="0" w:tplc="87C40FE6">
      <w:start w:val="1"/>
      <w:numFmt w:val="bullet"/>
      <w:lvlText w:val="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A844BCA"/>
    <w:multiLevelType w:val="multilevel"/>
    <w:tmpl w:val="6B6466B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3264745B"/>
    <w:multiLevelType w:val="hybridMultilevel"/>
    <w:tmpl w:val="3DEE60B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403B65E2"/>
    <w:multiLevelType w:val="hybridMultilevel"/>
    <w:tmpl w:val="34A61EBE"/>
    <w:lvl w:ilvl="0" w:tplc="87C40FE6">
      <w:start w:val="1"/>
      <w:numFmt w:val="bullet"/>
      <w:lvlText w:val="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2310B10"/>
    <w:multiLevelType w:val="hybridMultilevel"/>
    <w:tmpl w:val="3D3449D4"/>
    <w:lvl w:ilvl="0" w:tplc="0409000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90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62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341" w:hanging="360"/>
      </w:pPr>
      <w:rPr>
        <w:rFonts w:ascii="Wingdings" w:hAnsi="Wingdings" w:hint="default"/>
      </w:rPr>
    </w:lvl>
  </w:abstractNum>
  <w:abstractNum w:abstractNumId="13">
    <w:nsid w:val="4530018A"/>
    <w:multiLevelType w:val="hybridMultilevel"/>
    <w:tmpl w:val="6054D8F4"/>
    <w:lvl w:ilvl="0" w:tplc="87C40FE6">
      <w:start w:val="1"/>
      <w:numFmt w:val="bullet"/>
      <w:lvlText w:val="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E46616C"/>
    <w:multiLevelType w:val="hybridMultilevel"/>
    <w:tmpl w:val="56C096C0"/>
    <w:lvl w:ilvl="0" w:tplc="928C7D54">
      <w:start w:val="1"/>
      <w:numFmt w:val="bullet"/>
      <w:lvlText w:val="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3A62840"/>
    <w:multiLevelType w:val="multilevel"/>
    <w:tmpl w:val="3632AAD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0D979B2"/>
    <w:multiLevelType w:val="hybridMultilevel"/>
    <w:tmpl w:val="C270EF18"/>
    <w:lvl w:ilvl="0" w:tplc="87C40FE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2B675B6"/>
    <w:multiLevelType w:val="hybridMultilevel"/>
    <w:tmpl w:val="4976A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206FB8"/>
    <w:multiLevelType w:val="hybridMultilevel"/>
    <w:tmpl w:val="42867E78"/>
    <w:lvl w:ilvl="0" w:tplc="0409000B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4"/>
  </w:num>
  <w:num w:numId="3">
    <w:abstractNumId w:val="13"/>
  </w:num>
  <w:num w:numId="4">
    <w:abstractNumId w:val="8"/>
  </w:num>
  <w:num w:numId="5">
    <w:abstractNumId w:val="18"/>
  </w:num>
  <w:num w:numId="6">
    <w:abstractNumId w:val="16"/>
  </w:num>
  <w:num w:numId="7">
    <w:abstractNumId w:val="0"/>
  </w:num>
  <w:num w:numId="8">
    <w:abstractNumId w:val="9"/>
  </w:num>
  <w:num w:numId="9">
    <w:abstractNumId w:val="7"/>
  </w:num>
  <w:num w:numId="10">
    <w:abstractNumId w:val="10"/>
  </w:num>
  <w:num w:numId="11">
    <w:abstractNumId w:val="11"/>
  </w:num>
  <w:num w:numId="12">
    <w:abstractNumId w:val="17"/>
  </w:num>
  <w:num w:numId="13">
    <w:abstractNumId w:val="3"/>
  </w:num>
  <w:num w:numId="14">
    <w:abstractNumId w:val="1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"/>
  </w:num>
  <w:num w:numId="16">
    <w:abstractNumId w:val="12"/>
  </w:num>
  <w:num w:numId="17">
    <w:abstractNumId w:val="5"/>
  </w:num>
  <w:num w:numId="18">
    <w:abstractNumId w:val="4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81BFE"/>
    <w:rsid w:val="00004706"/>
    <w:rsid w:val="000063D1"/>
    <w:rsid w:val="000067F2"/>
    <w:rsid w:val="0001023E"/>
    <w:rsid w:val="00024E0A"/>
    <w:rsid w:val="00026A3D"/>
    <w:rsid w:val="0003134E"/>
    <w:rsid w:val="00037C44"/>
    <w:rsid w:val="00047AD3"/>
    <w:rsid w:val="00061AE2"/>
    <w:rsid w:val="00062457"/>
    <w:rsid w:val="00062979"/>
    <w:rsid w:val="0006355D"/>
    <w:rsid w:val="000760F1"/>
    <w:rsid w:val="0007625F"/>
    <w:rsid w:val="00082CB3"/>
    <w:rsid w:val="000854D2"/>
    <w:rsid w:val="00090706"/>
    <w:rsid w:val="00092517"/>
    <w:rsid w:val="000928ED"/>
    <w:rsid w:val="00092DD1"/>
    <w:rsid w:val="00097D68"/>
    <w:rsid w:val="000A01BC"/>
    <w:rsid w:val="000A15AA"/>
    <w:rsid w:val="000A1F34"/>
    <w:rsid w:val="000B5BB0"/>
    <w:rsid w:val="000B6536"/>
    <w:rsid w:val="000C031A"/>
    <w:rsid w:val="000C1849"/>
    <w:rsid w:val="000C331D"/>
    <w:rsid w:val="000C772D"/>
    <w:rsid w:val="000D77F8"/>
    <w:rsid w:val="000E1350"/>
    <w:rsid w:val="000E60AE"/>
    <w:rsid w:val="000F6C12"/>
    <w:rsid w:val="00102EF4"/>
    <w:rsid w:val="00110038"/>
    <w:rsid w:val="001162B1"/>
    <w:rsid w:val="00126BAC"/>
    <w:rsid w:val="00126C77"/>
    <w:rsid w:val="001350E4"/>
    <w:rsid w:val="001377E5"/>
    <w:rsid w:val="00145E35"/>
    <w:rsid w:val="00147799"/>
    <w:rsid w:val="001477F5"/>
    <w:rsid w:val="00151D8A"/>
    <w:rsid w:val="00154249"/>
    <w:rsid w:val="00156142"/>
    <w:rsid w:val="00157006"/>
    <w:rsid w:val="001610D6"/>
    <w:rsid w:val="0016450C"/>
    <w:rsid w:val="00166138"/>
    <w:rsid w:val="00180F8C"/>
    <w:rsid w:val="00184D02"/>
    <w:rsid w:val="00186C30"/>
    <w:rsid w:val="0019102A"/>
    <w:rsid w:val="001929FB"/>
    <w:rsid w:val="00193A33"/>
    <w:rsid w:val="0019459D"/>
    <w:rsid w:val="001A2251"/>
    <w:rsid w:val="001A612A"/>
    <w:rsid w:val="001A6362"/>
    <w:rsid w:val="001A739C"/>
    <w:rsid w:val="001B02DC"/>
    <w:rsid w:val="001B16F0"/>
    <w:rsid w:val="001B423A"/>
    <w:rsid w:val="001C2399"/>
    <w:rsid w:val="001D7ACC"/>
    <w:rsid w:val="001D7E09"/>
    <w:rsid w:val="001E0BBF"/>
    <w:rsid w:val="001E54AA"/>
    <w:rsid w:val="001E6169"/>
    <w:rsid w:val="001E72C7"/>
    <w:rsid w:val="001F6CA6"/>
    <w:rsid w:val="002000E3"/>
    <w:rsid w:val="002001E6"/>
    <w:rsid w:val="0020138F"/>
    <w:rsid w:val="0020695E"/>
    <w:rsid w:val="00220C02"/>
    <w:rsid w:val="00221021"/>
    <w:rsid w:val="00236137"/>
    <w:rsid w:val="002375B6"/>
    <w:rsid w:val="00240621"/>
    <w:rsid w:val="00240AD8"/>
    <w:rsid w:val="00241A44"/>
    <w:rsid w:val="002421E1"/>
    <w:rsid w:val="002527E5"/>
    <w:rsid w:val="002535EF"/>
    <w:rsid w:val="0025425B"/>
    <w:rsid w:val="00254DA4"/>
    <w:rsid w:val="002555DD"/>
    <w:rsid w:val="00256499"/>
    <w:rsid w:val="002578AA"/>
    <w:rsid w:val="00261E84"/>
    <w:rsid w:val="002621B5"/>
    <w:rsid w:val="0026221C"/>
    <w:rsid w:val="00262664"/>
    <w:rsid w:val="00264726"/>
    <w:rsid w:val="002653F4"/>
    <w:rsid w:val="00271935"/>
    <w:rsid w:val="00273EC1"/>
    <w:rsid w:val="00274827"/>
    <w:rsid w:val="00275CE0"/>
    <w:rsid w:val="00282AC5"/>
    <w:rsid w:val="00284454"/>
    <w:rsid w:val="002A0DDA"/>
    <w:rsid w:val="002A2773"/>
    <w:rsid w:val="002A31CB"/>
    <w:rsid w:val="002A52AC"/>
    <w:rsid w:val="002B61A2"/>
    <w:rsid w:val="002B6B6D"/>
    <w:rsid w:val="002C697A"/>
    <w:rsid w:val="002D08FA"/>
    <w:rsid w:val="002D4A72"/>
    <w:rsid w:val="002D721E"/>
    <w:rsid w:val="002E0C82"/>
    <w:rsid w:val="002E28D9"/>
    <w:rsid w:val="002E466E"/>
    <w:rsid w:val="002E515E"/>
    <w:rsid w:val="002F0513"/>
    <w:rsid w:val="0030439B"/>
    <w:rsid w:val="00305BA9"/>
    <w:rsid w:val="003079B1"/>
    <w:rsid w:val="00311B18"/>
    <w:rsid w:val="00312744"/>
    <w:rsid w:val="00314380"/>
    <w:rsid w:val="003166D1"/>
    <w:rsid w:val="00316C98"/>
    <w:rsid w:val="00324484"/>
    <w:rsid w:val="00327012"/>
    <w:rsid w:val="003322DF"/>
    <w:rsid w:val="00352CD0"/>
    <w:rsid w:val="0035464D"/>
    <w:rsid w:val="00354E86"/>
    <w:rsid w:val="003576C9"/>
    <w:rsid w:val="00357CA4"/>
    <w:rsid w:val="003611A9"/>
    <w:rsid w:val="00362E84"/>
    <w:rsid w:val="0036359A"/>
    <w:rsid w:val="00363E59"/>
    <w:rsid w:val="00370D3B"/>
    <w:rsid w:val="00375246"/>
    <w:rsid w:val="00376900"/>
    <w:rsid w:val="00384EBC"/>
    <w:rsid w:val="00394545"/>
    <w:rsid w:val="0039689D"/>
    <w:rsid w:val="00396ED6"/>
    <w:rsid w:val="003A30B9"/>
    <w:rsid w:val="003A35DE"/>
    <w:rsid w:val="003A3E30"/>
    <w:rsid w:val="003B0D3E"/>
    <w:rsid w:val="003B2011"/>
    <w:rsid w:val="003C3D4D"/>
    <w:rsid w:val="003C7D0F"/>
    <w:rsid w:val="003D10D4"/>
    <w:rsid w:val="003D3867"/>
    <w:rsid w:val="003D4644"/>
    <w:rsid w:val="003D67E4"/>
    <w:rsid w:val="003D7961"/>
    <w:rsid w:val="003E2366"/>
    <w:rsid w:val="003E4470"/>
    <w:rsid w:val="003E6786"/>
    <w:rsid w:val="003E7460"/>
    <w:rsid w:val="003F1039"/>
    <w:rsid w:val="003F14E1"/>
    <w:rsid w:val="003F2EB2"/>
    <w:rsid w:val="003F53B8"/>
    <w:rsid w:val="003F5CE5"/>
    <w:rsid w:val="00402C99"/>
    <w:rsid w:val="004037A7"/>
    <w:rsid w:val="00403C4B"/>
    <w:rsid w:val="00403C72"/>
    <w:rsid w:val="004045D6"/>
    <w:rsid w:val="00404F0F"/>
    <w:rsid w:val="00407633"/>
    <w:rsid w:val="004079C5"/>
    <w:rsid w:val="00412323"/>
    <w:rsid w:val="00412477"/>
    <w:rsid w:val="00420808"/>
    <w:rsid w:val="00420909"/>
    <w:rsid w:val="0042535C"/>
    <w:rsid w:val="0042638D"/>
    <w:rsid w:val="00431702"/>
    <w:rsid w:val="004320B0"/>
    <w:rsid w:val="00434AC0"/>
    <w:rsid w:val="00437664"/>
    <w:rsid w:val="0045270E"/>
    <w:rsid w:val="004539E7"/>
    <w:rsid w:val="00462649"/>
    <w:rsid w:val="004666DB"/>
    <w:rsid w:val="004743C2"/>
    <w:rsid w:val="00475A2A"/>
    <w:rsid w:val="00483ED0"/>
    <w:rsid w:val="0048683C"/>
    <w:rsid w:val="00493835"/>
    <w:rsid w:val="00494539"/>
    <w:rsid w:val="0049511C"/>
    <w:rsid w:val="00495C4C"/>
    <w:rsid w:val="00496B98"/>
    <w:rsid w:val="004A27E3"/>
    <w:rsid w:val="004B2481"/>
    <w:rsid w:val="004B4BDC"/>
    <w:rsid w:val="004D038C"/>
    <w:rsid w:val="004E3BDF"/>
    <w:rsid w:val="004E4F36"/>
    <w:rsid w:val="004F3ABD"/>
    <w:rsid w:val="004F6278"/>
    <w:rsid w:val="004F7E37"/>
    <w:rsid w:val="005045A2"/>
    <w:rsid w:val="00510306"/>
    <w:rsid w:val="00512F4B"/>
    <w:rsid w:val="005154CB"/>
    <w:rsid w:val="005209B3"/>
    <w:rsid w:val="0052228D"/>
    <w:rsid w:val="00523F65"/>
    <w:rsid w:val="00540F42"/>
    <w:rsid w:val="00542530"/>
    <w:rsid w:val="00543BEE"/>
    <w:rsid w:val="00544224"/>
    <w:rsid w:val="00544693"/>
    <w:rsid w:val="00544E5D"/>
    <w:rsid w:val="00545E07"/>
    <w:rsid w:val="005514D4"/>
    <w:rsid w:val="00552505"/>
    <w:rsid w:val="00555324"/>
    <w:rsid w:val="00563385"/>
    <w:rsid w:val="00570CAF"/>
    <w:rsid w:val="00574A48"/>
    <w:rsid w:val="00574E59"/>
    <w:rsid w:val="00582479"/>
    <w:rsid w:val="0059023C"/>
    <w:rsid w:val="005915C4"/>
    <w:rsid w:val="0059175A"/>
    <w:rsid w:val="00592D99"/>
    <w:rsid w:val="00593948"/>
    <w:rsid w:val="005A2D53"/>
    <w:rsid w:val="005A33E7"/>
    <w:rsid w:val="005A6892"/>
    <w:rsid w:val="005B08CE"/>
    <w:rsid w:val="005B1687"/>
    <w:rsid w:val="005B79BC"/>
    <w:rsid w:val="005B79C7"/>
    <w:rsid w:val="005C108F"/>
    <w:rsid w:val="005C154D"/>
    <w:rsid w:val="005C35A7"/>
    <w:rsid w:val="005C6C4B"/>
    <w:rsid w:val="005C6FF1"/>
    <w:rsid w:val="005D322B"/>
    <w:rsid w:val="005D7D35"/>
    <w:rsid w:val="005F53BE"/>
    <w:rsid w:val="00601593"/>
    <w:rsid w:val="006037ED"/>
    <w:rsid w:val="00604D67"/>
    <w:rsid w:val="00606831"/>
    <w:rsid w:val="00611B26"/>
    <w:rsid w:val="00614908"/>
    <w:rsid w:val="006216AE"/>
    <w:rsid w:val="00623E5A"/>
    <w:rsid w:val="00625184"/>
    <w:rsid w:val="00626BAE"/>
    <w:rsid w:val="00630421"/>
    <w:rsid w:val="006309FC"/>
    <w:rsid w:val="006358AC"/>
    <w:rsid w:val="00645BEC"/>
    <w:rsid w:val="0065133E"/>
    <w:rsid w:val="00654D91"/>
    <w:rsid w:val="00654F08"/>
    <w:rsid w:val="00657613"/>
    <w:rsid w:val="00663057"/>
    <w:rsid w:val="0066407B"/>
    <w:rsid w:val="0066571F"/>
    <w:rsid w:val="00681480"/>
    <w:rsid w:val="00685668"/>
    <w:rsid w:val="006866AE"/>
    <w:rsid w:val="00687DD7"/>
    <w:rsid w:val="00691665"/>
    <w:rsid w:val="00692962"/>
    <w:rsid w:val="00695249"/>
    <w:rsid w:val="006A0092"/>
    <w:rsid w:val="006A267D"/>
    <w:rsid w:val="006A4108"/>
    <w:rsid w:val="006A518B"/>
    <w:rsid w:val="006B08FC"/>
    <w:rsid w:val="006B0E23"/>
    <w:rsid w:val="006B16F4"/>
    <w:rsid w:val="006B51F0"/>
    <w:rsid w:val="006B7E9F"/>
    <w:rsid w:val="006C18A3"/>
    <w:rsid w:val="006C34CF"/>
    <w:rsid w:val="006C3E36"/>
    <w:rsid w:val="006C6A2F"/>
    <w:rsid w:val="006D0CD5"/>
    <w:rsid w:val="006D5C82"/>
    <w:rsid w:val="006D67C6"/>
    <w:rsid w:val="006E22F9"/>
    <w:rsid w:val="006E5648"/>
    <w:rsid w:val="006E56F6"/>
    <w:rsid w:val="006F354E"/>
    <w:rsid w:val="006F38EE"/>
    <w:rsid w:val="006F3CE6"/>
    <w:rsid w:val="006F3E7A"/>
    <w:rsid w:val="006F7074"/>
    <w:rsid w:val="00707667"/>
    <w:rsid w:val="00710851"/>
    <w:rsid w:val="00711396"/>
    <w:rsid w:val="007205E8"/>
    <w:rsid w:val="00723E3B"/>
    <w:rsid w:val="00724B99"/>
    <w:rsid w:val="00726DB9"/>
    <w:rsid w:val="00727B17"/>
    <w:rsid w:val="00730D6A"/>
    <w:rsid w:val="00731BDB"/>
    <w:rsid w:val="00732493"/>
    <w:rsid w:val="00734369"/>
    <w:rsid w:val="00736E0F"/>
    <w:rsid w:val="00750D9B"/>
    <w:rsid w:val="007516BC"/>
    <w:rsid w:val="00752A84"/>
    <w:rsid w:val="00752E0D"/>
    <w:rsid w:val="00753A4A"/>
    <w:rsid w:val="00753ABE"/>
    <w:rsid w:val="00755002"/>
    <w:rsid w:val="007577D9"/>
    <w:rsid w:val="00763B05"/>
    <w:rsid w:val="00767879"/>
    <w:rsid w:val="00767BC9"/>
    <w:rsid w:val="00772F85"/>
    <w:rsid w:val="00786319"/>
    <w:rsid w:val="00786D45"/>
    <w:rsid w:val="00790879"/>
    <w:rsid w:val="007A0D65"/>
    <w:rsid w:val="007A20BD"/>
    <w:rsid w:val="007A57DE"/>
    <w:rsid w:val="007A5A28"/>
    <w:rsid w:val="007A7865"/>
    <w:rsid w:val="007B049B"/>
    <w:rsid w:val="007B091E"/>
    <w:rsid w:val="007B43CF"/>
    <w:rsid w:val="007B7964"/>
    <w:rsid w:val="007C03B9"/>
    <w:rsid w:val="007D4DD5"/>
    <w:rsid w:val="007D5368"/>
    <w:rsid w:val="007D5586"/>
    <w:rsid w:val="007D6870"/>
    <w:rsid w:val="007D6A87"/>
    <w:rsid w:val="007E16AB"/>
    <w:rsid w:val="007E18AF"/>
    <w:rsid w:val="007E3BF1"/>
    <w:rsid w:val="007E7BDB"/>
    <w:rsid w:val="007F38E1"/>
    <w:rsid w:val="007F3ACA"/>
    <w:rsid w:val="007F5A58"/>
    <w:rsid w:val="007F6E79"/>
    <w:rsid w:val="008003EF"/>
    <w:rsid w:val="008005FC"/>
    <w:rsid w:val="00801C31"/>
    <w:rsid w:val="00802572"/>
    <w:rsid w:val="00805B00"/>
    <w:rsid w:val="00810B39"/>
    <w:rsid w:val="0081317B"/>
    <w:rsid w:val="00814594"/>
    <w:rsid w:val="00825E6F"/>
    <w:rsid w:val="00831299"/>
    <w:rsid w:val="00833C89"/>
    <w:rsid w:val="00843FA6"/>
    <w:rsid w:val="00852981"/>
    <w:rsid w:val="00853715"/>
    <w:rsid w:val="00855EAB"/>
    <w:rsid w:val="008602D8"/>
    <w:rsid w:val="008664C4"/>
    <w:rsid w:val="00870438"/>
    <w:rsid w:val="00872E35"/>
    <w:rsid w:val="008730DE"/>
    <w:rsid w:val="008746D2"/>
    <w:rsid w:val="0088143B"/>
    <w:rsid w:val="00885BD6"/>
    <w:rsid w:val="0089206D"/>
    <w:rsid w:val="00892CB6"/>
    <w:rsid w:val="00893EB6"/>
    <w:rsid w:val="00894B93"/>
    <w:rsid w:val="008A0DD0"/>
    <w:rsid w:val="008A2210"/>
    <w:rsid w:val="008B5316"/>
    <w:rsid w:val="008B7F78"/>
    <w:rsid w:val="008C663C"/>
    <w:rsid w:val="008D0145"/>
    <w:rsid w:val="008D2A84"/>
    <w:rsid w:val="008D5EED"/>
    <w:rsid w:val="008D6B78"/>
    <w:rsid w:val="008E0CD3"/>
    <w:rsid w:val="008E2B86"/>
    <w:rsid w:val="008E5A63"/>
    <w:rsid w:val="008E65C7"/>
    <w:rsid w:val="008E7549"/>
    <w:rsid w:val="008E75AC"/>
    <w:rsid w:val="008E7D5D"/>
    <w:rsid w:val="008F0CE5"/>
    <w:rsid w:val="008F0DA7"/>
    <w:rsid w:val="008F0DF6"/>
    <w:rsid w:val="008F33DE"/>
    <w:rsid w:val="008F4A5E"/>
    <w:rsid w:val="008F4C75"/>
    <w:rsid w:val="008F7CFB"/>
    <w:rsid w:val="00905CE2"/>
    <w:rsid w:val="009108DF"/>
    <w:rsid w:val="009118D7"/>
    <w:rsid w:val="009137AF"/>
    <w:rsid w:val="00920E58"/>
    <w:rsid w:val="00922CA5"/>
    <w:rsid w:val="009241C6"/>
    <w:rsid w:val="009246A6"/>
    <w:rsid w:val="0093315A"/>
    <w:rsid w:val="009355A5"/>
    <w:rsid w:val="00937DC5"/>
    <w:rsid w:val="00940FF8"/>
    <w:rsid w:val="00946140"/>
    <w:rsid w:val="00947AC7"/>
    <w:rsid w:val="00952B5D"/>
    <w:rsid w:val="00953525"/>
    <w:rsid w:val="009540E3"/>
    <w:rsid w:val="00963301"/>
    <w:rsid w:val="00964FB2"/>
    <w:rsid w:val="00965120"/>
    <w:rsid w:val="00967414"/>
    <w:rsid w:val="00971F5C"/>
    <w:rsid w:val="00973820"/>
    <w:rsid w:val="009930D2"/>
    <w:rsid w:val="009941F4"/>
    <w:rsid w:val="009A298C"/>
    <w:rsid w:val="009A2CF8"/>
    <w:rsid w:val="009A49DA"/>
    <w:rsid w:val="009A71F0"/>
    <w:rsid w:val="009B2A78"/>
    <w:rsid w:val="009C0A2E"/>
    <w:rsid w:val="009C0DAF"/>
    <w:rsid w:val="009C18E0"/>
    <w:rsid w:val="009C5866"/>
    <w:rsid w:val="009D20F4"/>
    <w:rsid w:val="009D424D"/>
    <w:rsid w:val="009D4D4F"/>
    <w:rsid w:val="009D4E64"/>
    <w:rsid w:val="009E1D5D"/>
    <w:rsid w:val="009E26C9"/>
    <w:rsid w:val="009E3C5E"/>
    <w:rsid w:val="009E4A10"/>
    <w:rsid w:val="009E5D62"/>
    <w:rsid w:val="009F4D43"/>
    <w:rsid w:val="009F5F62"/>
    <w:rsid w:val="00A12B5B"/>
    <w:rsid w:val="00A14587"/>
    <w:rsid w:val="00A1560C"/>
    <w:rsid w:val="00A15671"/>
    <w:rsid w:val="00A17F49"/>
    <w:rsid w:val="00A23503"/>
    <w:rsid w:val="00A261F1"/>
    <w:rsid w:val="00A301A4"/>
    <w:rsid w:val="00A3166F"/>
    <w:rsid w:val="00A31DF2"/>
    <w:rsid w:val="00A330E2"/>
    <w:rsid w:val="00A33394"/>
    <w:rsid w:val="00A33650"/>
    <w:rsid w:val="00A33AF3"/>
    <w:rsid w:val="00A43B18"/>
    <w:rsid w:val="00A45749"/>
    <w:rsid w:val="00A470B3"/>
    <w:rsid w:val="00A56FF8"/>
    <w:rsid w:val="00A6662D"/>
    <w:rsid w:val="00A67FA2"/>
    <w:rsid w:val="00A7229A"/>
    <w:rsid w:val="00A77EF6"/>
    <w:rsid w:val="00A83FF8"/>
    <w:rsid w:val="00A937B5"/>
    <w:rsid w:val="00A95BDA"/>
    <w:rsid w:val="00A96142"/>
    <w:rsid w:val="00AB28D1"/>
    <w:rsid w:val="00AB35BE"/>
    <w:rsid w:val="00AB608E"/>
    <w:rsid w:val="00AB6C79"/>
    <w:rsid w:val="00AB6F3D"/>
    <w:rsid w:val="00AC017D"/>
    <w:rsid w:val="00AC1B9C"/>
    <w:rsid w:val="00AC2632"/>
    <w:rsid w:val="00AC3F27"/>
    <w:rsid w:val="00AC507E"/>
    <w:rsid w:val="00AC784C"/>
    <w:rsid w:val="00AC78F4"/>
    <w:rsid w:val="00AC7AB3"/>
    <w:rsid w:val="00AD5772"/>
    <w:rsid w:val="00AE5053"/>
    <w:rsid w:val="00AF28F6"/>
    <w:rsid w:val="00AF3B42"/>
    <w:rsid w:val="00AF5BE6"/>
    <w:rsid w:val="00AF6BAC"/>
    <w:rsid w:val="00AF7B20"/>
    <w:rsid w:val="00B02981"/>
    <w:rsid w:val="00B05A16"/>
    <w:rsid w:val="00B05F4C"/>
    <w:rsid w:val="00B0654C"/>
    <w:rsid w:val="00B1675D"/>
    <w:rsid w:val="00B1794A"/>
    <w:rsid w:val="00B218D7"/>
    <w:rsid w:val="00B219F7"/>
    <w:rsid w:val="00B30ACD"/>
    <w:rsid w:val="00B31175"/>
    <w:rsid w:val="00B3392B"/>
    <w:rsid w:val="00B343FD"/>
    <w:rsid w:val="00B5076E"/>
    <w:rsid w:val="00B52532"/>
    <w:rsid w:val="00B531C6"/>
    <w:rsid w:val="00B57DE0"/>
    <w:rsid w:val="00B74F27"/>
    <w:rsid w:val="00B756E3"/>
    <w:rsid w:val="00B77B22"/>
    <w:rsid w:val="00B80DFD"/>
    <w:rsid w:val="00B9469F"/>
    <w:rsid w:val="00BA065F"/>
    <w:rsid w:val="00BA1A9A"/>
    <w:rsid w:val="00BA32E8"/>
    <w:rsid w:val="00BB071B"/>
    <w:rsid w:val="00BB3A39"/>
    <w:rsid w:val="00BC147A"/>
    <w:rsid w:val="00BC1BCF"/>
    <w:rsid w:val="00BC1F0E"/>
    <w:rsid w:val="00BC53C1"/>
    <w:rsid w:val="00BC64EF"/>
    <w:rsid w:val="00BD2F50"/>
    <w:rsid w:val="00BD34B5"/>
    <w:rsid w:val="00BD7DD3"/>
    <w:rsid w:val="00BE5107"/>
    <w:rsid w:val="00BE6E80"/>
    <w:rsid w:val="00BE73E4"/>
    <w:rsid w:val="00BF19C4"/>
    <w:rsid w:val="00BF1A4E"/>
    <w:rsid w:val="00BF2318"/>
    <w:rsid w:val="00BF3CDA"/>
    <w:rsid w:val="00BF5590"/>
    <w:rsid w:val="00C00CB0"/>
    <w:rsid w:val="00C05C9E"/>
    <w:rsid w:val="00C07283"/>
    <w:rsid w:val="00C078AA"/>
    <w:rsid w:val="00C07D92"/>
    <w:rsid w:val="00C10F74"/>
    <w:rsid w:val="00C122C0"/>
    <w:rsid w:val="00C12FBD"/>
    <w:rsid w:val="00C20308"/>
    <w:rsid w:val="00C21707"/>
    <w:rsid w:val="00C2277C"/>
    <w:rsid w:val="00C2494A"/>
    <w:rsid w:val="00C25555"/>
    <w:rsid w:val="00C3426A"/>
    <w:rsid w:val="00C36B17"/>
    <w:rsid w:val="00C37CD6"/>
    <w:rsid w:val="00C41116"/>
    <w:rsid w:val="00C4154E"/>
    <w:rsid w:val="00C42171"/>
    <w:rsid w:val="00C44101"/>
    <w:rsid w:val="00C46956"/>
    <w:rsid w:val="00C516AC"/>
    <w:rsid w:val="00C518D9"/>
    <w:rsid w:val="00C51A26"/>
    <w:rsid w:val="00C53DAC"/>
    <w:rsid w:val="00C5462D"/>
    <w:rsid w:val="00C55874"/>
    <w:rsid w:val="00C638B2"/>
    <w:rsid w:val="00C63B60"/>
    <w:rsid w:val="00C659E4"/>
    <w:rsid w:val="00C724A7"/>
    <w:rsid w:val="00C73BA6"/>
    <w:rsid w:val="00C7445A"/>
    <w:rsid w:val="00C7690D"/>
    <w:rsid w:val="00C80A95"/>
    <w:rsid w:val="00C81D17"/>
    <w:rsid w:val="00C875A1"/>
    <w:rsid w:val="00C947DD"/>
    <w:rsid w:val="00CA2AC4"/>
    <w:rsid w:val="00CB2DD7"/>
    <w:rsid w:val="00CB68D3"/>
    <w:rsid w:val="00CB7B61"/>
    <w:rsid w:val="00CC0943"/>
    <w:rsid w:val="00CC4A58"/>
    <w:rsid w:val="00CC54F3"/>
    <w:rsid w:val="00CC60B3"/>
    <w:rsid w:val="00CC6CD1"/>
    <w:rsid w:val="00CC7843"/>
    <w:rsid w:val="00CD009A"/>
    <w:rsid w:val="00CD2CE3"/>
    <w:rsid w:val="00CD5353"/>
    <w:rsid w:val="00CD5BB5"/>
    <w:rsid w:val="00CE01B6"/>
    <w:rsid w:val="00CE22DE"/>
    <w:rsid w:val="00CE5A77"/>
    <w:rsid w:val="00CE74FB"/>
    <w:rsid w:val="00CF19D7"/>
    <w:rsid w:val="00CF1FCD"/>
    <w:rsid w:val="00D019E6"/>
    <w:rsid w:val="00D01CD5"/>
    <w:rsid w:val="00D028EB"/>
    <w:rsid w:val="00D03C7D"/>
    <w:rsid w:val="00D06FAA"/>
    <w:rsid w:val="00D11798"/>
    <w:rsid w:val="00D150CF"/>
    <w:rsid w:val="00D212B2"/>
    <w:rsid w:val="00D21937"/>
    <w:rsid w:val="00D226CA"/>
    <w:rsid w:val="00D24119"/>
    <w:rsid w:val="00D35587"/>
    <w:rsid w:val="00D4326B"/>
    <w:rsid w:val="00D46147"/>
    <w:rsid w:val="00D5145A"/>
    <w:rsid w:val="00D60160"/>
    <w:rsid w:val="00D62DBA"/>
    <w:rsid w:val="00D64437"/>
    <w:rsid w:val="00D71CFA"/>
    <w:rsid w:val="00D77193"/>
    <w:rsid w:val="00D77537"/>
    <w:rsid w:val="00D77876"/>
    <w:rsid w:val="00D85D42"/>
    <w:rsid w:val="00D8790E"/>
    <w:rsid w:val="00D94662"/>
    <w:rsid w:val="00D963FA"/>
    <w:rsid w:val="00DA3BB9"/>
    <w:rsid w:val="00DB25C7"/>
    <w:rsid w:val="00DB2B2A"/>
    <w:rsid w:val="00DB2C6E"/>
    <w:rsid w:val="00DD0463"/>
    <w:rsid w:val="00DD32BE"/>
    <w:rsid w:val="00DD437D"/>
    <w:rsid w:val="00DE2E62"/>
    <w:rsid w:val="00DF3529"/>
    <w:rsid w:val="00DF4235"/>
    <w:rsid w:val="00DF507B"/>
    <w:rsid w:val="00DF67E9"/>
    <w:rsid w:val="00DF6909"/>
    <w:rsid w:val="00E0572D"/>
    <w:rsid w:val="00E05F55"/>
    <w:rsid w:val="00E14F8B"/>
    <w:rsid w:val="00E170D4"/>
    <w:rsid w:val="00E2051E"/>
    <w:rsid w:val="00E20BD2"/>
    <w:rsid w:val="00E22B86"/>
    <w:rsid w:val="00E2660D"/>
    <w:rsid w:val="00E2758D"/>
    <w:rsid w:val="00E301CF"/>
    <w:rsid w:val="00E30786"/>
    <w:rsid w:val="00E34D7D"/>
    <w:rsid w:val="00E47E7C"/>
    <w:rsid w:val="00E53117"/>
    <w:rsid w:val="00E53CF5"/>
    <w:rsid w:val="00E552B6"/>
    <w:rsid w:val="00E617D4"/>
    <w:rsid w:val="00E61ACB"/>
    <w:rsid w:val="00E67077"/>
    <w:rsid w:val="00E82D24"/>
    <w:rsid w:val="00E86014"/>
    <w:rsid w:val="00E86CB2"/>
    <w:rsid w:val="00E9307E"/>
    <w:rsid w:val="00EA3928"/>
    <w:rsid w:val="00EA3B79"/>
    <w:rsid w:val="00EA6C2A"/>
    <w:rsid w:val="00EB03ED"/>
    <w:rsid w:val="00EB6B3A"/>
    <w:rsid w:val="00EC1734"/>
    <w:rsid w:val="00ED1F4C"/>
    <w:rsid w:val="00ED504C"/>
    <w:rsid w:val="00ED5FB8"/>
    <w:rsid w:val="00ED6C17"/>
    <w:rsid w:val="00EF26C0"/>
    <w:rsid w:val="00EF4EFC"/>
    <w:rsid w:val="00EF55E4"/>
    <w:rsid w:val="00F14FDB"/>
    <w:rsid w:val="00F23513"/>
    <w:rsid w:val="00F2706B"/>
    <w:rsid w:val="00F301F7"/>
    <w:rsid w:val="00F3058B"/>
    <w:rsid w:val="00F312EF"/>
    <w:rsid w:val="00F34268"/>
    <w:rsid w:val="00F3437C"/>
    <w:rsid w:val="00F36678"/>
    <w:rsid w:val="00F41699"/>
    <w:rsid w:val="00F4272E"/>
    <w:rsid w:val="00F438C2"/>
    <w:rsid w:val="00F52325"/>
    <w:rsid w:val="00F54FF7"/>
    <w:rsid w:val="00F55625"/>
    <w:rsid w:val="00F56762"/>
    <w:rsid w:val="00F575F8"/>
    <w:rsid w:val="00F603F7"/>
    <w:rsid w:val="00F67F5D"/>
    <w:rsid w:val="00F71053"/>
    <w:rsid w:val="00F7210B"/>
    <w:rsid w:val="00F72C44"/>
    <w:rsid w:val="00F72F1A"/>
    <w:rsid w:val="00F739C6"/>
    <w:rsid w:val="00F8049A"/>
    <w:rsid w:val="00F81BFE"/>
    <w:rsid w:val="00F83CFB"/>
    <w:rsid w:val="00F83FE2"/>
    <w:rsid w:val="00F85DEF"/>
    <w:rsid w:val="00F87597"/>
    <w:rsid w:val="00F87EBF"/>
    <w:rsid w:val="00F9153D"/>
    <w:rsid w:val="00F920CE"/>
    <w:rsid w:val="00FB50FD"/>
    <w:rsid w:val="00FB6227"/>
    <w:rsid w:val="00FB6FE2"/>
    <w:rsid w:val="00FB72E4"/>
    <w:rsid w:val="00FC024B"/>
    <w:rsid w:val="00FC03F9"/>
    <w:rsid w:val="00FC0CCD"/>
    <w:rsid w:val="00FC545C"/>
    <w:rsid w:val="00FD1103"/>
    <w:rsid w:val="00FD36E0"/>
    <w:rsid w:val="00FE0CB9"/>
    <w:rsid w:val="00FE22A7"/>
    <w:rsid w:val="00FE7A5C"/>
    <w:rsid w:val="00FF2603"/>
    <w:rsid w:val="00FF4441"/>
    <w:rsid w:val="00FF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6DB"/>
    <w:rPr>
      <w:sz w:val="24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C4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rm1">
    <w:name w:val="form1"/>
    <w:rsid w:val="004666DB"/>
    <w:rPr>
      <w:rFonts w:ascii="Arial" w:hAnsi="Arial" w:cs="Arial" w:hint="default"/>
      <w:sz w:val="17"/>
      <w:szCs w:val="17"/>
    </w:rPr>
  </w:style>
  <w:style w:type="paragraph" w:styleId="ListParagraph">
    <w:name w:val="List Paragraph"/>
    <w:basedOn w:val="Normal"/>
    <w:uiPriority w:val="34"/>
    <w:qFormat/>
    <w:rsid w:val="004666DB"/>
    <w:pPr>
      <w:ind w:left="720"/>
      <w:contextualSpacing/>
    </w:pPr>
  </w:style>
  <w:style w:type="table" w:styleId="TableGrid">
    <w:name w:val="Table Grid"/>
    <w:basedOn w:val="TableNormal"/>
    <w:rsid w:val="00ED6C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261E84"/>
    <w:rPr>
      <w:color w:val="0000FF"/>
      <w:u w:val="single"/>
    </w:rPr>
  </w:style>
  <w:style w:type="paragraph" w:styleId="Header">
    <w:name w:val="header"/>
    <w:basedOn w:val="Normal"/>
    <w:rsid w:val="00BC1BC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1BC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07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786"/>
    <w:rPr>
      <w:rFonts w:ascii="Tahoma" w:hAnsi="Tahoma" w:cs="Tahoma"/>
      <w:sz w:val="16"/>
      <w:szCs w:val="16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1E54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54A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54A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54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54AA"/>
    <w:rPr>
      <w:b/>
      <w:bCs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C4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9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%20PC%202\Desktop\Sakshi%20Agarw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Sakshi Agarwal.dotm</Template>
  <TotalTime>49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 India Private Limited</Company>
  <LinksUpToDate>false</LinksUpToDate>
  <CharactersWithSpaces>3077</CharactersWithSpaces>
  <SharedDoc>false</SharedDoc>
  <HLinks>
    <vt:vector size="6" baseType="variant">
      <vt:variant>
        <vt:i4>3932229</vt:i4>
      </vt:variant>
      <vt:variant>
        <vt:i4>0</vt:i4>
      </vt:variant>
      <vt:variant>
        <vt:i4>0</vt:i4>
      </vt:variant>
      <vt:variant>
        <vt:i4>5</vt:i4>
      </vt:variant>
      <vt:variant>
        <vt:lpwstr>mailto:sakshiagarwal900@gmail.com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PC 2</dc:creator>
  <cp:lastModifiedBy>vikas</cp:lastModifiedBy>
  <cp:revision>5</cp:revision>
  <cp:lastPrinted>2015-09-08T07:00:00Z</cp:lastPrinted>
  <dcterms:created xsi:type="dcterms:W3CDTF">2016-06-16T05:13:00Z</dcterms:created>
  <dcterms:modified xsi:type="dcterms:W3CDTF">2016-06-20T05:46:00Z</dcterms:modified>
</cp:coreProperties>
</file>