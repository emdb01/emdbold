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Author"/>
        <w:tag w:val=""/>
        <w:id w:val="1246310863"/>
        <w:placeholder>
          <w:docPart w:val="D6577D38B185433CB706A1DEEED58B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323E56" w:rsidRDefault="00AC215B">
          <w:pPr>
            <w:pStyle w:val="Title"/>
          </w:pPr>
          <w:r>
            <w:rPr>
              <w:lang w:val="en-IN"/>
            </w:rPr>
            <w:t>Abhishek Tiwari</w:t>
          </w:r>
        </w:p>
      </w:sdtContent>
    </w:sdt>
    <w:tbl>
      <w:tblPr>
        <w:tblStyle w:val="ResumeTable"/>
        <w:tblW w:w="5017" w:type="pct"/>
        <w:tblLook w:val="04A0" w:firstRow="1" w:lastRow="0" w:firstColumn="1" w:lastColumn="0" w:noHBand="0" w:noVBand="1"/>
      </w:tblPr>
      <w:tblGrid>
        <w:gridCol w:w="1662"/>
        <w:gridCol w:w="7441"/>
      </w:tblGrid>
      <w:tr w:rsidR="00323E56" w:rsidTr="00A22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323E56" w:rsidRDefault="00323E56"/>
        </w:tc>
      </w:tr>
      <w:tr w:rsidR="00323E56" w:rsidTr="00A22370">
        <w:trPr>
          <w:trHeight w:val="743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65106F" w:rsidRPr="00362439" w:rsidRDefault="00AC215B" w:rsidP="000C082F">
            <w:pPr>
              <w:pStyle w:val="ContactInfo"/>
              <w:jc w:val="both"/>
              <w:rPr>
                <w:sz w:val="20"/>
              </w:rPr>
            </w:pPr>
            <w:r>
              <w:rPr>
                <w:sz w:val="20"/>
                <w:lang w:val="en-GB"/>
              </w:rPr>
              <w:t xml:space="preserve">R.No13 Omkar </w:t>
            </w:r>
            <w:r w:rsidRPr="00AC215B">
              <w:rPr>
                <w:sz w:val="20"/>
                <w:lang w:val="en-GB"/>
              </w:rPr>
              <w:t>Welfare Soci</w:t>
            </w:r>
            <w:r>
              <w:rPr>
                <w:sz w:val="20"/>
                <w:lang w:val="en-GB"/>
              </w:rPr>
              <w:t xml:space="preserve">ety, Behind Building No17, BabuManzil, </w:t>
            </w:r>
            <w:r w:rsidR="004F398B" w:rsidRPr="00AC215B">
              <w:rPr>
                <w:sz w:val="20"/>
                <w:lang w:val="en-GB"/>
              </w:rPr>
              <w:t>Wadiaestate,</w:t>
            </w:r>
            <w:r>
              <w:rPr>
                <w:sz w:val="20"/>
                <w:lang w:val="en-GB"/>
              </w:rPr>
              <w:t xml:space="preserve"> </w:t>
            </w:r>
            <w:r w:rsidRPr="00AC215B">
              <w:rPr>
                <w:sz w:val="20"/>
                <w:lang w:val="en-GB"/>
              </w:rPr>
              <w:t>Bail bazar</w:t>
            </w:r>
            <w:r>
              <w:rPr>
                <w:sz w:val="20"/>
                <w:lang w:val="en-GB"/>
              </w:rPr>
              <w:t xml:space="preserve">, </w:t>
            </w:r>
            <w:r w:rsidRPr="00AC215B">
              <w:rPr>
                <w:sz w:val="20"/>
                <w:lang w:val="en-GB"/>
              </w:rPr>
              <w:t>Kurla</w:t>
            </w:r>
            <w:r w:rsidR="004F398B">
              <w:rPr>
                <w:sz w:val="20"/>
                <w:lang w:val="en-GB"/>
              </w:rPr>
              <w:t xml:space="preserve"> (W), Mumbai-70</w:t>
            </w:r>
          </w:p>
          <w:p w:rsidR="00323E56" w:rsidRDefault="00AC215B" w:rsidP="00AC215B">
            <w:pPr>
              <w:pStyle w:val="ContactInfo"/>
              <w:jc w:val="both"/>
            </w:pPr>
            <w:r>
              <w:rPr>
                <w:sz w:val="20"/>
              </w:rPr>
              <w:t>9757051928</w:t>
            </w:r>
            <w:r w:rsidR="009F515A" w:rsidRPr="00362439">
              <w:rPr>
                <w:sz w:val="20"/>
              </w:rPr>
              <w:t> </w:t>
            </w:r>
            <w:r w:rsidR="009F515A" w:rsidRPr="00362439">
              <w:rPr>
                <w:color w:val="A6A6A6" w:themeColor="background1" w:themeShade="A6"/>
                <w:sz w:val="20"/>
              </w:rPr>
              <w:t>|</w:t>
            </w:r>
            <w:r w:rsidR="009F515A" w:rsidRPr="00362439">
              <w:rPr>
                <w:sz w:val="20"/>
              </w:rPr>
              <w:t> </w:t>
            </w:r>
            <w:hyperlink r:id="rId9" w:history="1">
              <w:r w:rsidRPr="00EF6F7F">
                <w:rPr>
                  <w:rStyle w:val="Hyperlink"/>
                  <w:sz w:val="20"/>
                </w:rPr>
                <w:t>abhishektiwari1712@gmail.com</w:t>
              </w:r>
            </w:hyperlink>
          </w:p>
        </w:tc>
      </w:tr>
    </w:tbl>
    <w:p w:rsidR="00323E56" w:rsidRDefault="00192D15">
      <w:pPr>
        <w:pStyle w:val="SectionHeading"/>
      </w:pPr>
      <w:r>
        <w:t>OBJECTIVE</w:t>
      </w:r>
    </w:p>
    <w:tbl>
      <w:tblPr>
        <w:tblStyle w:val="ResumeTable"/>
        <w:tblW w:w="5000" w:type="pct"/>
        <w:tblLook w:val="04A0" w:firstRow="1" w:lastRow="0" w:firstColumn="1" w:lastColumn="0" w:noHBand="0" w:noVBand="1"/>
      </w:tblPr>
      <w:tblGrid>
        <w:gridCol w:w="1657"/>
        <w:gridCol w:w="7415"/>
      </w:tblGrid>
      <w:tr w:rsidR="00323E56" w:rsidTr="00323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323E56" w:rsidRDefault="00323E56"/>
        </w:tc>
      </w:tr>
      <w:tr w:rsidR="00323E56" w:rsidTr="00323E56">
        <w:tc>
          <w:tcPr>
            <w:tcW w:w="913" w:type="pct"/>
          </w:tcPr>
          <w:p w:rsidR="00323E56" w:rsidRDefault="00323E56"/>
        </w:tc>
        <w:tc>
          <w:tcPr>
            <w:tcW w:w="4087" w:type="pct"/>
          </w:tcPr>
          <w:p w:rsidR="00A517E7" w:rsidRDefault="00742E61" w:rsidP="000C082F">
            <w:pPr>
              <w:pStyle w:val="ContactInfo"/>
              <w:jc w:val="both"/>
            </w:pPr>
            <w:r w:rsidRPr="00742E61">
              <w:t xml:space="preserve">To use my Technical, Leadership, Organizing and Managing skills for the better development of the industry.                                                </w:t>
            </w:r>
          </w:p>
        </w:tc>
      </w:tr>
    </w:tbl>
    <w:p w:rsidR="00A517E7" w:rsidRDefault="00A517E7" w:rsidP="00A517E7">
      <w:pPr>
        <w:pStyle w:val="SectionHeading"/>
      </w:pPr>
      <w:r>
        <w:t>Experience</w:t>
      </w:r>
    </w:p>
    <w:tbl>
      <w:tblPr>
        <w:tblStyle w:val="ResumeTable"/>
        <w:tblW w:w="5000" w:type="pct"/>
        <w:tblLook w:val="04A0" w:firstRow="1" w:lastRow="0" w:firstColumn="1" w:lastColumn="0" w:noHBand="0" w:noVBand="1"/>
      </w:tblPr>
      <w:tblGrid>
        <w:gridCol w:w="1657"/>
        <w:gridCol w:w="7415"/>
      </w:tblGrid>
      <w:tr w:rsidR="00A517E7" w:rsidTr="00CE5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A517E7" w:rsidRDefault="00A517E7" w:rsidP="00CE59EF">
            <w:pPr>
              <w:spacing w:line="240" w:lineRule="auto"/>
            </w:pPr>
          </w:p>
        </w:tc>
        <w:tc>
          <w:tcPr>
            <w:tcW w:w="4087" w:type="pct"/>
          </w:tcPr>
          <w:p w:rsidR="00A517E7" w:rsidRDefault="00A517E7" w:rsidP="00CE59EF">
            <w:pPr>
              <w:spacing w:line="240" w:lineRule="auto"/>
            </w:pPr>
          </w:p>
        </w:tc>
      </w:tr>
      <w:tr w:rsidR="002D1319" w:rsidTr="000B5247">
        <w:trPr>
          <w:trHeight w:val="2169"/>
        </w:trPr>
        <w:tc>
          <w:tcPr>
            <w:tcW w:w="913" w:type="pct"/>
          </w:tcPr>
          <w:p w:rsidR="00FE3471" w:rsidRPr="00FE3471" w:rsidRDefault="00FE3471" w:rsidP="00FE3471">
            <w:pPr>
              <w:pStyle w:val="Date"/>
            </w:pPr>
            <w:r>
              <w:t>December,2015 -</w:t>
            </w:r>
            <w:r>
              <w:br/>
              <w:t>Current</w:t>
            </w:r>
          </w:p>
        </w:tc>
        <w:tc>
          <w:tcPr>
            <w:tcW w:w="4087" w:type="pct"/>
          </w:tcPr>
          <w:p w:rsidR="00FE3471" w:rsidRPr="00E23746" w:rsidRDefault="00FE3471" w:rsidP="00E23746">
            <w:r>
              <w:rPr>
                <w:b/>
                <w:bCs/>
                <w:sz w:val="20"/>
              </w:rPr>
              <w:t xml:space="preserve">Web </w:t>
            </w:r>
            <w:r w:rsidR="00AD0CCF">
              <w:rPr>
                <w:b/>
                <w:bCs/>
                <w:sz w:val="20"/>
              </w:rPr>
              <w:t xml:space="preserve">Security </w:t>
            </w:r>
            <w:r>
              <w:rPr>
                <w:b/>
                <w:bCs/>
                <w:sz w:val="20"/>
              </w:rPr>
              <w:t xml:space="preserve">Analyst – , </w:t>
            </w:r>
            <w:r w:rsidR="00E23746" w:rsidRPr="00E23746">
              <w:rPr>
                <w:b/>
                <w:i/>
              </w:rPr>
              <w:t>Beattractive Lifestyle</w:t>
            </w:r>
            <w:r w:rsidR="00046CF1">
              <w:t xml:space="preserve"> </w:t>
            </w:r>
            <w:r w:rsidR="006269D2">
              <w:t>-Freelancer</w:t>
            </w:r>
          </w:p>
          <w:p w:rsidR="00DC764A" w:rsidRDefault="00FE3471" w:rsidP="00DC764A">
            <w:pPr>
              <w:pStyle w:val="ContactInfo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</w:rPr>
            </w:pPr>
            <w:r>
              <w:t>Setting up and optimizing websites in accordance with best security practices.</w:t>
            </w:r>
          </w:p>
          <w:p w:rsidR="00285275" w:rsidRPr="00DC764A" w:rsidRDefault="00FE3471" w:rsidP="00DC764A">
            <w:pPr>
              <w:pStyle w:val="ContactInfo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</w:rPr>
            </w:pPr>
            <w:r w:rsidRPr="00FE3471">
              <w:t>Analyzing web applications</w:t>
            </w:r>
            <w:r>
              <w:t xml:space="preserve"> in accordance to </w:t>
            </w:r>
            <w:r w:rsidRPr="00046CF1">
              <w:rPr>
                <w:b/>
              </w:rPr>
              <w:t>OWASP</w:t>
            </w:r>
            <w:r w:rsidRPr="00FE3471">
              <w:t xml:space="preserve"> testing guide</w:t>
            </w:r>
            <w:r w:rsidR="000E57FB">
              <w:t xml:space="preserve"> for vulnerabilities.</w:t>
            </w:r>
          </w:p>
          <w:p w:rsidR="000E57FB" w:rsidRPr="006269D2" w:rsidRDefault="00DC764A" w:rsidP="00DC764A">
            <w:pPr>
              <w:pStyle w:val="ContactInfo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</w:rPr>
            </w:pPr>
            <w:r>
              <w:t>Preparing reports according to the findings.</w:t>
            </w:r>
          </w:p>
        </w:tc>
      </w:tr>
      <w:tr w:rsidR="00A517E7" w:rsidTr="00CE59EF">
        <w:tc>
          <w:tcPr>
            <w:tcW w:w="913" w:type="pct"/>
          </w:tcPr>
          <w:p w:rsidR="00A517E7" w:rsidRDefault="00AC215B" w:rsidP="00AC215B">
            <w:pPr>
              <w:pStyle w:val="Date"/>
            </w:pPr>
            <w:r>
              <w:t>14</w:t>
            </w:r>
            <w:r w:rsidR="003A7499" w:rsidRPr="003A7499">
              <w:rPr>
                <w:vertAlign w:val="superscript"/>
              </w:rPr>
              <w:t>th</w:t>
            </w:r>
            <w:r w:rsidR="003A7499">
              <w:t xml:space="preserve"> </w:t>
            </w:r>
            <w:r>
              <w:t>July</w:t>
            </w:r>
            <w:r w:rsidR="003A7499">
              <w:t xml:space="preserve">, 2014 to </w:t>
            </w:r>
            <w:r>
              <w:t>September, 2015</w:t>
            </w:r>
          </w:p>
        </w:tc>
        <w:tc>
          <w:tcPr>
            <w:tcW w:w="4087" w:type="pct"/>
          </w:tcPr>
          <w:p w:rsidR="00A517E7" w:rsidRPr="006269D2" w:rsidRDefault="00AC215B" w:rsidP="00CE59EF">
            <w:pPr>
              <w:pStyle w:val="Subsection"/>
              <w:rPr>
                <w:b/>
              </w:rPr>
            </w:pPr>
            <w:r>
              <w:rPr>
                <w:b/>
                <w:bCs/>
                <w:sz w:val="20"/>
              </w:rPr>
              <w:t xml:space="preserve">Network Support </w:t>
            </w:r>
            <w:r w:rsidR="008641DA">
              <w:rPr>
                <w:b/>
                <w:bCs/>
                <w:sz w:val="20"/>
              </w:rPr>
              <w:t>Eng.</w:t>
            </w:r>
            <w:r>
              <w:rPr>
                <w:b/>
                <w:bCs/>
                <w:sz w:val="20"/>
              </w:rPr>
              <w:t xml:space="preserve"> – L1</w:t>
            </w:r>
            <w:r w:rsidR="00A517E7" w:rsidRPr="003A7499">
              <w:rPr>
                <w:b/>
              </w:rPr>
              <w:t>,  </w:t>
            </w:r>
            <w:r w:rsidRPr="00AC215B">
              <w:rPr>
                <w:b/>
                <w:i/>
                <w:iCs/>
                <w:color w:val="404040" w:themeColor="text1" w:themeTint="BF"/>
                <w:lang w:val="en-GB"/>
              </w:rPr>
              <w:t>Continuum Managed Solutions Private Limited</w:t>
            </w:r>
            <w:r w:rsidR="006269D2">
              <w:rPr>
                <w:b/>
                <w:i/>
                <w:iCs/>
                <w:color w:val="404040" w:themeColor="text1" w:themeTint="BF"/>
                <w:lang w:val="en-GB"/>
              </w:rPr>
              <w:t xml:space="preserve"> </w:t>
            </w:r>
            <w:r w:rsidR="006269D2">
              <w:rPr>
                <w:b/>
                <w:iCs/>
                <w:color w:val="404040" w:themeColor="text1" w:themeTint="BF"/>
                <w:lang w:val="en-GB"/>
              </w:rPr>
              <w:t>–</w:t>
            </w:r>
            <w:r w:rsidR="006269D2" w:rsidRPr="006269D2">
              <w:rPr>
                <w:iCs/>
                <w:color w:val="404040" w:themeColor="text1" w:themeTint="BF"/>
                <w:lang w:val="en-GB"/>
              </w:rPr>
              <w:t>Full Time</w:t>
            </w:r>
          </w:p>
          <w:p w:rsidR="00622C3F" w:rsidRDefault="008641DA" w:rsidP="007A5AC8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>Worked</w:t>
            </w:r>
            <w:r w:rsidR="00A01428" w:rsidRPr="007A5AC8">
              <w:t xml:space="preserve"> as a part of </w:t>
            </w:r>
            <w:r w:rsidR="00A01428">
              <w:t>Network Operation</w:t>
            </w:r>
            <w:r w:rsidR="00A01428" w:rsidRPr="007A5AC8">
              <w:t xml:space="preserve"> team in 24*7</w:t>
            </w:r>
            <w:r w:rsidR="00A01428">
              <w:t xml:space="preserve"> environment</w:t>
            </w:r>
            <w:r w:rsidR="00622C3F">
              <w:t>.</w:t>
            </w:r>
          </w:p>
          <w:p w:rsidR="000B5247" w:rsidRDefault="000B5247" w:rsidP="000B5247">
            <w:pPr>
              <w:pStyle w:val="ContactInfo"/>
              <w:numPr>
                <w:ilvl w:val="0"/>
                <w:numId w:val="7"/>
              </w:numPr>
              <w:jc w:val="both"/>
            </w:pPr>
            <w:r w:rsidRPr="000B5247">
              <w:t>Maintained compliance under the HIPPA and PHI standards.</w:t>
            </w:r>
          </w:p>
          <w:p w:rsidR="00A22370" w:rsidRPr="007A5AC8" w:rsidRDefault="00A01428" w:rsidP="007A5AC8">
            <w:pPr>
              <w:pStyle w:val="ContactInfo"/>
              <w:numPr>
                <w:ilvl w:val="0"/>
                <w:numId w:val="7"/>
              </w:numPr>
              <w:jc w:val="both"/>
            </w:pPr>
            <w:r w:rsidRPr="00A01428">
              <w:rPr>
                <w:lang w:val="en-GB"/>
              </w:rPr>
              <w:t xml:space="preserve">As a Tier 1 tech was responsible for monitoring and troubleshooting issue related to </w:t>
            </w:r>
            <w:r w:rsidR="008641DA">
              <w:rPr>
                <w:lang w:val="en-GB"/>
              </w:rPr>
              <w:t>network and server trouble</w:t>
            </w:r>
            <w:r w:rsidRPr="00A01428">
              <w:rPr>
                <w:lang w:val="en-GB"/>
              </w:rPr>
              <w:t>shooting(PC &amp; Server) with in the predefined SLA timeline and handling MSP escalations</w:t>
            </w:r>
            <w:r w:rsidR="00A22370" w:rsidRPr="007A5AC8">
              <w:t xml:space="preserve">. </w:t>
            </w:r>
          </w:p>
          <w:p w:rsidR="00A01428" w:rsidRPr="00A01428" w:rsidRDefault="00A01428" w:rsidP="00192D15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>We performed troubleshooting and</w:t>
            </w:r>
            <w:r w:rsidRPr="00A01428">
              <w:rPr>
                <w:rFonts w:ascii="Trebuchet MS" w:eastAsia="Times New Roman" w:hAnsi="Trebuchet MS" w:cs="Times New Roman"/>
                <w:color w:val="auto"/>
                <w:sz w:val="20"/>
                <w:lang w:val="en-GB" w:eastAsia="en-US"/>
              </w:rPr>
              <w:t xml:space="preserve"> </w:t>
            </w:r>
            <w:r w:rsidRPr="00A01428">
              <w:rPr>
                <w:lang w:val="en-GB"/>
              </w:rPr>
              <w:t>Monitoring real time systems and issues like Email Flow, Low disk space, Application down.</w:t>
            </w:r>
          </w:p>
          <w:p w:rsidR="00622C3F" w:rsidRDefault="00EC2782" w:rsidP="008641DA">
            <w:pPr>
              <w:pStyle w:val="ContactInfo"/>
              <w:numPr>
                <w:ilvl w:val="0"/>
                <w:numId w:val="7"/>
              </w:numPr>
              <w:jc w:val="both"/>
            </w:pPr>
            <w:r>
              <w:t xml:space="preserve">Worked on </w:t>
            </w:r>
            <w:r w:rsidR="00A01428">
              <w:t>antivirus programs like TrendMicro, Webroot.</w:t>
            </w:r>
            <w:r w:rsidR="00A01428" w:rsidRPr="00A01428">
              <w:rPr>
                <w:lang w:val="en-GB"/>
              </w:rPr>
              <w:t>and troubleshooting LOM and VMware devices remotely</w:t>
            </w:r>
            <w:r w:rsidR="008641DA">
              <w:rPr>
                <w:lang w:val="en-GB"/>
              </w:rPr>
              <w:t>. W</w:t>
            </w:r>
            <w:r w:rsidR="00A01428" w:rsidRPr="00A01428">
              <w:rPr>
                <w:lang w:val="en-GB"/>
              </w:rPr>
              <w:t>orked on backup tools like NT Backup &amp; Symantec backup and SQL transaction Logs</w:t>
            </w:r>
            <w:r w:rsidR="00A01428">
              <w:t>.</w:t>
            </w:r>
          </w:p>
          <w:p w:rsidR="00E839C1" w:rsidRPr="00A01428" w:rsidRDefault="008641DA" w:rsidP="00D668AC">
            <w:pPr>
              <w:pStyle w:val="ContactInfo"/>
              <w:numPr>
                <w:ilvl w:val="0"/>
                <w:numId w:val="7"/>
              </w:numPr>
              <w:jc w:val="both"/>
            </w:pPr>
            <w:r w:rsidRPr="008641DA">
              <w:rPr>
                <w:lang w:val="en-GB"/>
              </w:rPr>
              <w:t>Assisting L2 and L3 technician in the setup of server with existing workstation</w:t>
            </w:r>
            <w:r w:rsidR="00D668AC">
              <w:rPr>
                <w:bCs/>
                <w:sz w:val="20"/>
              </w:rPr>
              <w:t xml:space="preserve"> </w:t>
            </w:r>
            <w:r w:rsidR="000E57FB">
              <w:rPr>
                <w:bCs/>
                <w:sz w:val="20"/>
              </w:rPr>
              <w:br/>
            </w:r>
          </w:p>
        </w:tc>
      </w:tr>
      <w:tr w:rsidR="008641DA" w:rsidRPr="00A01428" w:rsidTr="008641DA">
        <w:tc>
          <w:tcPr>
            <w:tcW w:w="913" w:type="pct"/>
          </w:tcPr>
          <w:p w:rsidR="008641DA" w:rsidRDefault="008641DA" w:rsidP="00523D85">
            <w:pPr>
              <w:pStyle w:val="Date"/>
            </w:pPr>
            <w:r>
              <w:t>August’14 to December’14</w:t>
            </w:r>
          </w:p>
        </w:tc>
        <w:tc>
          <w:tcPr>
            <w:tcW w:w="4087" w:type="pct"/>
          </w:tcPr>
          <w:p w:rsidR="008641DA" w:rsidRPr="003A7499" w:rsidRDefault="008641DA" w:rsidP="00523D85">
            <w:pPr>
              <w:pStyle w:val="Subsection"/>
              <w:rPr>
                <w:b/>
              </w:rPr>
            </w:pPr>
            <w:r>
              <w:rPr>
                <w:b/>
                <w:bCs/>
                <w:sz w:val="20"/>
              </w:rPr>
              <w:t>Technical Author CCNA(Sem-7)</w:t>
            </w:r>
            <w:r w:rsidRPr="003A7499">
              <w:rPr>
                <w:b/>
              </w:rPr>
              <w:t>,  </w:t>
            </w:r>
            <w:r w:rsidRPr="008641DA">
              <w:rPr>
                <w:b/>
                <w:i/>
                <w:iCs/>
                <w:color w:val="404040" w:themeColor="text1" w:themeTint="BF"/>
                <w:lang w:val="en-GB"/>
              </w:rPr>
              <w:t>KT280 Solutions</w:t>
            </w:r>
          </w:p>
          <w:p w:rsidR="008641DA" w:rsidRPr="00A01428" w:rsidRDefault="008641DA" w:rsidP="008641DA">
            <w:pPr>
              <w:pStyle w:val="ContactInfo"/>
              <w:numPr>
                <w:ilvl w:val="0"/>
                <w:numId w:val="7"/>
              </w:numPr>
              <w:jc w:val="both"/>
            </w:pPr>
            <w:r w:rsidRPr="008641DA">
              <w:rPr>
                <w:lang w:val="en-GB"/>
              </w:rPr>
              <w:t>Responsible for writing exam solutions on Computer Communication Networking for Final year students of Mumbai University at a start-up venture.</w:t>
            </w:r>
          </w:p>
        </w:tc>
      </w:tr>
    </w:tbl>
    <w:p w:rsidR="000E57FB" w:rsidRDefault="000E57FB" w:rsidP="00C04FFF">
      <w:pPr>
        <w:pStyle w:val="SectionHeading"/>
      </w:pPr>
    </w:p>
    <w:p w:rsidR="00E839C1" w:rsidRPr="00E839C1" w:rsidRDefault="00E839C1" w:rsidP="00E839C1"/>
    <w:p w:rsidR="00C04FFF" w:rsidRDefault="00C04FFF" w:rsidP="00C04FFF">
      <w:pPr>
        <w:pStyle w:val="SectionHeading"/>
      </w:pPr>
      <w:r>
        <w:lastRenderedPageBreak/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</w:tblPr>
      <w:tblGrid>
        <w:gridCol w:w="1657"/>
        <w:gridCol w:w="7415"/>
      </w:tblGrid>
      <w:tr w:rsidR="00C04FFF" w:rsidTr="00CE5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C04FFF" w:rsidRDefault="00C04FFF" w:rsidP="00CE59EF">
            <w:pPr>
              <w:spacing w:line="240" w:lineRule="auto"/>
            </w:pPr>
          </w:p>
        </w:tc>
        <w:tc>
          <w:tcPr>
            <w:tcW w:w="4087" w:type="pct"/>
          </w:tcPr>
          <w:p w:rsidR="00C04FFF" w:rsidRDefault="00C04FFF" w:rsidP="00CE59EF">
            <w:pPr>
              <w:spacing w:line="240" w:lineRule="auto"/>
            </w:pPr>
          </w:p>
        </w:tc>
      </w:tr>
      <w:tr w:rsidR="00C04FFF" w:rsidTr="00CE59EF">
        <w:tc>
          <w:tcPr>
            <w:tcW w:w="913" w:type="pct"/>
          </w:tcPr>
          <w:p w:rsidR="00C04FFF" w:rsidRDefault="00C04FFF" w:rsidP="00C04FFF">
            <w:pPr>
              <w:pStyle w:val="Date"/>
            </w:pPr>
            <w:r>
              <w:t>2010-2014</w:t>
            </w:r>
          </w:p>
        </w:tc>
        <w:tc>
          <w:tcPr>
            <w:tcW w:w="4087" w:type="pct"/>
          </w:tcPr>
          <w:p w:rsidR="00507A6C" w:rsidRDefault="0020515A" w:rsidP="000C082F">
            <w:pPr>
              <w:pStyle w:val="Subsection"/>
              <w:jc w:val="both"/>
              <w:rPr>
                <w:color w:val="595959" w:themeColor="text1" w:themeTint="A6"/>
              </w:rPr>
            </w:pPr>
            <w:r w:rsidRPr="0020515A">
              <w:rPr>
                <w:color w:val="595959" w:themeColor="text1" w:themeTint="A6"/>
              </w:rPr>
              <w:t>Bachelor's Degree, El</w:t>
            </w:r>
            <w:r>
              <w:rPr>
                <w:color w:val="595959" w:themeColor="text1" w:themeTint="A6"/>
              </w:rPr>
              <w:t>ectronics And Telecommunication Engineering | 60%</w:t>
            </w:r>
            <w:r w:rsidR="003A7499">
              <w:rPr>
                <w:color w:val="595959" w:themeColor="text1" w:themeTint="A6"/>
              </w:rPr>
              <w:t xml:space="preserve"> (</w:t>
            </w:r>
            <w:r w:rsidR="000E57FB">
              <w:rPr>
                <w:color w:val="595959" w:themeColor="text1" w:themeTint="A6"/>
              </w:rPr>
              <w:t>B.E</w:t>
            </w:r>
            <w:r w:rsidR="003A7499">
              <w:rPr>
                <w:color w:val="595959" w:themeColor="text1" w:themeTint="A6"/>
              </w:rPr>
              <w:t>)</w:t>
            </w:r>
            <w:r>
              <w:rPr>
                <w:color w:val="595959" w:themeColor="text1" w:themeTint="A6"/>
              </w:rPr>
              <w:t>|</w:t>
            </w:r>
          </w:p>
          <w:p w:rsidR="00C04FFF" w:rsidRDefault="008A5E0C" w:rsidP="000C082F">
            <w:pPr>
              <w:pStyle w:val="Subsection"/>
              <w:jc w:val="both"/>
            </w:pPr>
            <w:hyperlink r:id="rId10" w:tooltip="Find other members who attended Don Bosco Institute Of Technology, Mumbai" w:history="1">
              <w:r w:rsidR="0020515A" w:rsidRPr="0020515A">
                <w:rPr>
                  <w:color w:val="595959" w:themeColor="text1" w:themeTint="A6"/>
                </w:rPr>
                <w:t>Don Bosco Institute Of Technology, Mumbai</w:t>
              </w:r>
            </w:hyperlink>
          </w:p>
        </w:tc>
      </w:tr>
      <w:sdt>
        <w:sdtPr>
          <w:id w:val="1945648944"/>
        </w:sdtPr>
        <w:sdtEndPr/>
        <w:sdtContent>
          <w:sdt>
            <w:sdtPr>
              <w:id w:val="1768577862"/>
            </w:sdtPr>
            <w:sdtEndPr/>
            <w:sdtContent>
              <w:tr w:rsidR="00C04FFF" w:rsidTr="00CE59EF">
                <w:tc>
                  <w:tcPr>
                    <w:tcW w:w="913" w:type="pct"/>
                  </w:tcPr>
                  <w:p w:rsidR="00C04FFF" w:rsidRDefault="00C04FFF" w:rsidP="00C04FFF">
                    <w:pPr>
                      <w:pStyle w:val="Date"/>
                    </w:pPr>
                    <w:r>
                      <w:t>2010</w:t>
                    </w:r>
                  </w:p>
                </w:tc>
                <w:tc>
                  <w:tcPr>
                    <w:tcW w:w="4087" w:type="pct"/>
                  </w:tcPr>
                  <w:p w:rsidR="00C04FFF" w:rsidRDefault="0020515A" w:rsidP="008641DA">
                    <w:pPr>
                      <w:pStyle w:val="Subsection"/>
                      <w:jc w:val="both"/>
                    </w:pPr>
                    <w:r>
                      <w:rPr>
                        <w:color w:val="595959" w:themeColor="text1" w:themeTint="A6"/>
                      </w:rPr>
                      <w:t xml:space="preserve">HSC | </w:t>
                    </w:r>
                    <w:r w:rsidR="008641DA">
                      <w:rPr>
                        <w:color w:val="595959" w:themeColor="text1" w:themeTint="A6"/>
                      </w:rPr>
                      <w:t>74.85</w:t>
                    </w:r>
                    <w:r>
                      <w:rPr>
                        <w:color w:val="595959" w:themeColor="text1" w:themeTint="A6"/>
                      </w:rPr>
                      <w:t>% | </w:t>
                    </w:r>
                    <w:r w:rsidR="008641DA">
                      <w:rPr>
                        <w:color w:val="595959" w:themeColor="text1" w:themeTint="A6"/>
                      </w:rPr>
                      <w:t>K.J Somaiya Collage of Science &amp; Commerce, Vidyavihar(E)</w:t>
                    </w:r>
                    <w:r w:rsidR="003A7499">
                      <w:rPr>
                        <w:color w:val="595959" w:themeColor="text1" w:themeTint="A6"/>
                      </w:rPr>
                      <w:t>, Mumbai</w:t>
                    </w:r>
                  </w:p>
                </w:tc>
              </w:tr>
            </w:sdtContent>
          </w:sdt>
        </w:sdtContent>
      </w:sdt>
      <w:sdt>
        <w:sdtPr>
          <w:id w:val="-1883699444"/>
        </w:sdtPr>
        <w:sdtEndPr/>
        <w:sdtContent>
          <w:sdt>
            <w:sdtPr>
              <w:id w:val="-1550758413"/>
            </w:sdtPr>
            <w:sdtEndPr/>
            <w:sdtContent>
              <w:tr w:rsidR="00C04FFF" w:rsidTr="00CE59EF">
                <w:tc>
                  <w:tcPr>
                    <w:tcW w:w="913" w:type="pct"/>
                  </w:tcPr>
                  <w:p w:rsidR="00C04FFF" w:rsidRDefault="00C04FFF" w:rsidP="00CE59EF">
                    <w:pPr>
                      <w:pStyle w:val="Date"/>
                    </w:pPr>
                    <w:r>
                      <w:t>2008</w:t>
                    </w:r>
                  </w:p>
                </w:tc>
                <w:tc>
                  <w:tcPr>
                    <w:tcW w:w="4087" w:type="pct"/>
                  </w:tcPr>
                  <w:p w:rsidR="00C04FFF" w:rsidRDefault="0020515A" w:rsidP="008641DA">
                    <w:pPr>
                      <w:pStyle w:val="Subsection"/>
                      <w:jc w:val="both"/>
                    </w:pPr>
                    <w:r>
                      <w:rPr>
                        <w:color w:val="595959" w:themeColor="text1" w:themeTint="A6"/>
                      </w:rPr>
                      <w:t>SSC</w:t>
                    </w:r>
                    <w:r w:rsidR="008641DA">
                      <w:rPr>
                        <w:color w:val="595959" w:themeColor="text1" w:themeTint="A6"/>
                      </w:rPr>
                      <w:t xml:space="preserve"> | 88.76</w:t>
                    </w:r>
                    <w:r>
                      <w:rPr>
                        <w:color w:val="595959" w:themeColor="text1" w:themeTint="A6"/>
                      </w:rPr>
                      <w:t xml:space="preserve">% |  </w:t>
                    </w:r>
                    <w:r w:rsidR="008641DA">
                      <w:rPr>
                        <w:color w:val="595959" w:themeColor="text1" w:themeTint="A6"/>
                      </w:rPr>
                      <w:t xml:space="preserve">Karthika High School &amp; Jr.Collage </w:t>
                    </w:r>
                    <w:r w:rsidRPr="0020515A">
                      <w:rPr>
                        <w:color w:val="595959" w:themeColor="text1" w:themeTint="A6"/>
                      </w:rPr>
                      <w:t>, Mumbai</w:t>
                    </w:r>
                  </w:p>
                </w:tc>
              </w:tr>
            </w:sdtContent>
          </w:sdt>
        </w:sdtContent>
      </w:sdt>
    </w:tbl>
    <w:p w:rsidR="002D1319" w:rsidRDefault="002D1319" w:rsidP="002D1319"/>
    <w:p w:rsidR="00323E56" w:rsidRDefault="00742E61">
      <w:pPr>
        <w:pStyle w:val="SectionHeading"/>
      </w:pPr>
      <w:r>
        <w:t>TECHNICAL aCHIEVEMENTS</w:t>
      </w:r>
    </w:p>
    <w:tbl>
      <w:tblPr>
        <w:tblStyle w:val="ResumeTable"/>
        <w:tblW w:w="5157" w:type="pct"/>
        <w:tblLook w:val="04A0" w:firstRow="1" w:lastRow="0" w:firstColumn="1" w:lastColumn="0" w:noHBand="0" w:noVBand="1"/>
      </w:tblPr>
      <w:tblGrid>
        <w:gridCol w:w="1658"/>
        <w:gridCol w:w="52"/>
        <w:gridCol w:w="7364"/>
        <w:gridCol w:w="283"/>
      </w:tblGrid>
      <w:tr w:rsidR="00323E56" w:rsidTr="000D2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886" w:type="pct"/>
            <w:gridSpan w:val="2"/>
          </w:tcPr>
          <w:p w:rsidR="00323E56" w:rsidRDefault="00323E56"/>
        </w:tc>
        <w:tc>
          <w:tcPr>
            <w:tcW w:w="3963" w:type="pct"/>
            <w:gridSpan w:val="2"/>
          </w:tcPr>
          <w:p w:rsidR="00323E56" w:rsidRDefault="00323E56"/>
        </w:tc>
      </w:tr>
      <w:sdt>
        <w:sdtPr>
          <w:id w:val="-937134262"/>
        </w:sdtPr>
        <w:sdtEndPr/>
        <w:sdtContent>
          <w:sdt>
            <w:sdtPr>
              <w:id w:val="-1335676668"/>
            </w:sdtPr>
            <w:sdtEndPr/>
            <w:sdtContent>
              <w:tr w:rsidR="000E57FB" w:rsidTr="000E57FB">
                <w:tc>
                  <w:tcPr>
                    <w:tcW w:w="914" w:type="pct"/>
                    <w:gridSpan w:val="2"/>
                  </w:tcPr>
                  <w:p w:rsidR="000E57FB" w:rsidRDefault="000E57FB" w:rsidP="000E57FB"/>
                </w:tc>
                <w:tc>
                  <w:tcPr>
                    <w:tcW w:w="4086" w:type="pct"/>
                    <w:gridSpan w:val="2"/>
                  </w:tcPr>
                  <w:p w:rsidR="000E57FB" w:rsidRDefault="000E57FB" w:rsidP="000E57FB">
                    <w:pPr>
                      <w:pStyle w:val="Subsection"/>
                    </w:pPr>
                    <w:r>
                      <w:t>IT Skill Set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Language                                     :  Python, Java.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Operating Systems                    :  Windows Server/Desktop, UNIX, Kali Linux.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Network Tools &amp; Packages: Nessus, NMAP, T</w:t>
                    </w:r>
                    <w:r w:rsidR="00002FEA">
                      <w:t>CP/IP, IPV4 Routers &amp; Switches,</w:t>
                    </w:r>
                    <w:r>
                      <w:br/>
                      <w:t xml:space="preserve">                                             </w:t>
                    </w:r>
                    <w:r w:rsidR="00C52EE4">
                      <w:t xml:space="preserve">           </w:t>
                    </w:r>
                    <w:r w:rsidR="00B44C7A">
                      <w:t xml:space="preserve"> </w:t>
                    </w:r>
                    <w:r w:rsidR="00665EC4">
                      <w:t>Metasploit</w:t>
                    </w:r>
                    <w:r>
                      <w:t xml:space="preserve">, </w:t>
                    </w:r>
                    <w:proofErr w:type="gramStart"/>
                    <w:r>
                      <w:t>Burp</w:t>
                    </w:r>
                    <w:proofErr w:type="gramEnd"/>
                    <w:r>
                      <w:t xml:space="preserve"> Suite.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Design Tools                               : </w:t>
                    </w:r>
                    <w:r w:rsidR="00B44C7A">
                      <w:t xml:space="preserve"> </w:t>
                    </w:r>
                    <w:r>
                      <w:t>After Effects, Photoshop</w:t>
                    </w:r>
                  </w:p>
                </w:tc>
                <w:bookmarkStart w:id="0" w:name="_GoBack"/>
                <w:bookmarkEnd w:id="0"/>
              </w:tr>
            </w:sdtContent>
          </w:sdt>
        </w:sdtContent>
      </w:sdt>
      <w:sdt>
        <w:sdtPr>
          <w:id w:val="1424300641"/>
        </w:sdtPr>
        <w:sdtEndPr/>
        <w:sdtContent>
          <w:sdt>
            <w:sdtPr>
              <w:id w:val="938331539"/>
            </w:sdtPr>
            <w:sdtEndPr/>
            <w:sdtContent>
              <w:tr w:rsidR="000E57FB" w:rsidTr="004F398B">
                <w:trPr>
                  <w:gridAfter w:val="1"/>
                  <w:wAfter w:w="151" w:type="pct"/>
                </w:trPr>
                <w:tc>
                  <w:tcPr>
                    <w:tcW w:w="886" w:type="pct"/>
                  </w:tcPr>
                  <w:p w:rsidR="000E57FB" w:rsidRDefault="000E57FB" w:rsidP="000E57FB"/>
                </w:tc>
                <w:tc>
                  <w:tcPr>
                    <w:tcW w:w="3963" w:type="pct"/>
                    <w:gridSpan w:val="2"/>
                  </w:tcPr>
                  <w:p w:rsidR="000E57FB" w:rsidRDefault="000E57FB" w:rsidP="000E57FB">
                    <w:pPr>
                      <w:pStyle w:val="Subsection"/>
                    </w:pPr>
                    <w:r>
                      <w:t>Certification Courses</w:t>
                    </w:r>
                  </w:p>
                  <w:p w:rsidR="000E57FB" w:rsidRDefault="008A5E0C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1" w:tooltip="Find users with this keyword" w:history="1">
                      <w:r w:rsidR="000E57FB" w:rsidRPr="004F7EFE">
                        <w:t>Certified Ethical Hack</w:t>
                      </w:r>
                    </w:hyperlink>
                    <w:r w:rsidR="000E57FB">
                      <w:t xml:space="preserve">er | </w:t>
                    </w:r>
                    <w:r w:rsidR="000E57FB" w:rsidRPr="004F7EFE">
                      <w:t>EC-Council</w:t>
                    </w:r>
                    <w:r w:rsidR="000E57FB">
                      <w:t xml:space="preserve"> 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EB316B">
                      <w:t>Cisco Certified Network Associate (CCNA</w:t>
                    </w:r>
                    <w:r>
                      <w:t xml:space="preserve"> R &amp; S</w:t>
                    </w:r>
                    <w:r w:rsidRPr="00EB316B">
                      <w:t>)</w:t>
                    </w:r>
                    <w:r>
                      <w:t xml:space="preserve"> | </w:t>
                    </w:r>
                    <w:r w:rsidRPr="00EB316B">
                      <w:t>Cisco</w:t>
                    </w:r>
                  </w:p>
                  <w:p w:rsidR="000E57FB" w:rsidRDefault="008A5E0C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2" w:tooltip="Find users with this keyword" w:history="1">
                      <w:r w:rsidR="000E57FB" w:rsidRPr="00A51A46">
                        <w:t>Basic PLC</w:t>
                      </w:r>
                    </w:hyperlink>
                    <w:r w:rsidR="000E57FB">
                      <w:t xml:space="preserve"> | </w:t>
                    </w:r>
                    <w:hyperlink r:id="rId13" w:history="1">
                      <w:r w:rsidR="000E57FB" w:rsidRPr="00A51A46">
                        <w:t>Siemens</w:t>
                      </w:r>
                    </w:hyperlink>
                  </w:p>
                  <w:p w:rsidR="000E57FB" w:rsidRDefault="008A5E0C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hyperlink r:id="rId14" w:tooltip="Find users with this keyword" w:history="1">
                      <w:r w:rsidR="000E57FB" w:rsidRPr="00A51A46">
                        <w:t>Embedded Systems</w:t>
                      </w:r>
                    </w:hyperlink>
                    <w:r w:rsidR="000E57FB">
                      <w:t xml:space="preserve"> | </w:t>
                    </w:r>
                    <w:hyperlink r:id="rId15" w:history="1">
                      <w:r w:rsidR="000E57FB" w:rsidRPr="00A51A46">
                        <w:t>Vivta Embedded Technology</w:t>
                      </w:r>
                    </w:hyperlink>
                  </w:p>
                </w:tc>
              </w:tr>
            </w:sdtContent>
          </w:sdt>
        </w:sdtContent>
      </w:sdt>
      <w:tr w:rsidR="000E57FB" w:rsidTr="004F398B">
        <w:trPr>
          <w:gridAfter w:val="1"/>
          <w:wAfter w:w="151" w:type="pct"/>
        </w:trPr>
        <w:tc>
          <w:tcPr>
            <w:tcW w:w="886" w:type="pct"/>
          </w:tcPr>
          <w:p w:rsidR="000E57FB" w:rsidRDefault="000E57FB" w:rsidP="000E57FB"/>
        </w:tc>
        <w:tc>
          <w:tcPr>
            <w:tcW w:w="3963" w:type="pct"/>
            <w:gridSpan w:val="2"/>
          </w:tcPr>
          <w:p w:rsidR="000E57FB" w:rsidRDefault="000E57FB" w:rsidP="000E57FB">
            <w:pPr>
              <w:pStyle w:val="Subsection"/>
            </w:pPr>
          </w:p>
        </w:tc>
      </w:tr>
      <w:sdt>
        <w:sdtPr>
          <w:id w:val="479355747"/>
        </w:sdtPr>
        <w:sdtEndPr/>
        <w:sdtContent>
          <w:sdt>
            <w:sdtPr>
              <w:id w:val="416443484"/>
            </w:sdtPr>
            <w:sdtEndPr/>
            <w:sdtContent>
              <w:tr w:rsidR="000E57FB" w:rsidTr="000D2DEF">
                <w:tc>
                  <w:tcPr>
                    <w:tcW w:w="886" w:type="pct"/>
                  </w:tcPr>
                  <w:p w:rsidR="000E57FB" w:rsidRDefault="000E57FB" w:rsidP="000E57FB"/>
                  <w:p w:rsidR="000E57FB" w:rsidRDefault="000E57FB" w:rsidP="000E57FB"/>
                  <w:p w:rsidR="000E57FB" w:rsidRDefault="000E57FB" w:rsidP="000E57FB"/>
                  <w:p w:rsidR="000E57FB" w:rsidRDefault="000E57FB" w:rsidP="000E57FB"/>
                  <w:p w:rsidR="000E57FB" w:rsidRDefault="000E57FB" w:rsidP="000E57FB"/>
                </w:tc>
                <w:tc>
                  <w:tcPr>
                    <w:tcW w:w="4114" w:type="pct"/>
                    <w:gridSpan w:val="3"/>
                  </w:tcPr>
                  <w:p w:rsidR="000E57FB" w:rsidRDefault="000E57FB" w:rsidP="000E57FB">
                    <w:pPr>
                      <w:pStyle w:val="Subsection"/>
                    </w:pPr>
                    <w:r>
                      <w:t xml:space="preserve">Other Experience </w:t>
                    </w:r>
                  </w:p>
                  <w:p w:rsidR="000E57FB" w:rsidRPr="007443A5" w:rsidRDefault="000E57FB" w:rsidP="000E57FB">
                    <w:pPr>
                      <w:pStyle w:val="ListParagraph"/>
                      <w:numPr>
                        <w:ilvl w:val="0"/>
                        <w:numId w:val="7"/>
                      </w:numPr>
                    </w:pPr>
                    <w:r w:rsidRPr="0046236B">
                      <w:rPr>
                        <w:rFonts w:asciiTheme="minorHAnsi" w:eastAsiaTheme="minorHAnsi" w:hAnsiTheme="minorHAnsi" w:cstheme="minorBidi"/>
                        <w:b/>
                        <w:color w:val="595959" w:themeColor="text1" w:themeTint="A6"/>
                        <w:sz w:val="19"/>
                        <w:szCs w:val="20"/>
                        <w:lang w:eastAsia="ja-JP"/>
                      </w:rPr>
                      <w:t>Technical Head</w:t>
                    </w:r>
                    <w:r>
                      <w:rPr>
                        <w:rFonts w:asciiTheme="minorHAnsi" w:eastAsiaTheme="minorHAnsi" w:hAnsiTheme="minorHAnsi" w:cstheme="minorBidi"/>
                        <w:color w:val="595959" w:themeColor="text1" w:themeTint="A6"/>
                        <w:sz w:val="19"/>
                        <w:szCs w:val="20"/>
                        <w:lang w:eastAsia="ja-JP"/>
                      </w:rPr>
                      <w:t xml:space="preserve"> of DBIT-IETE </w:t>
                    </w:r>
                    <w:r w:rsidRPr="0046236B">
                      <w:rPr>
                        <w:rFonts w:asciiTheme="minorHAnsi" w:eastAsiaTheme="minorHAnsi" w:hAnsiTheme="minorHAnsi" w:cstheme="minorBidi"/>
                        <w:color w:val="595959" w:themeColor="text1" w:themeTint="A6"/>
                        <w:sz w:val="19"/>
                        <w:szCs w:val="20"/>
                        <w:lang w:eastAsia="ja-JP"/>
                      </w:rPr>
                      <w:t>’13.</w:t>
                    </w:r>
                  </w:p>
                  <w:p w:rsidR="000E57FB" w:rsidRPr="007443A5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46236B">
                      <w:rPr>
                        <w:b/>
                        <w:lang w:val="en-GB"/>
                      </w:rPr>
                      <w:t xml:space="preserve">Editor </w:t>
                    </w:r>
                    <w:r w:rsidRPr="0046236B">
                      <w:rPr>
                        <w:lang w:val="en-GB"/>
                      </w:rPr>
                      <w:t>for</w:t>
                    </w:r>
                    <w:r w:rsidRPr="0046236B">
                      <w:rPr>
                        <w:b/>
                        <w:lang w:val="en-GB"/>
                      </w:rPr>
                      <w:t xml:space="preserve"> Video Development </w:t>
                    </w:r>
                    <w:r w:rsidRPr="0046236B">
                      <w:rPr>
                        <w:lang w:val="en-GB"/>
                      </w:rPr>
                      <w:t>Team</w:t>
                    </w:r>
                    <w:r w:rsidRPr="0046236B">
                      <w:t xml:space="preserve"> </w:t>
                    </w:r>
                    <w:r>
                      <w:t>for</w:t>
                    </w:r>
                    <w:r w:rsidRPr="00C04FFF">
                      <w:t xml:space="preserve"> Teknack Inter</w:t>
                    </w:r>
                    <w:r>
                      <w:t xml:space="preserve"> College Techfest,2013 &amp; 2014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 w:rsidRPr="00C04FFF">
                      <w:t>Member of NSS-DBIT, June 2011 - June 2013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 xml:space="preserve">Organized events such as </w:t>
                    </w:r>
                    <w:r w:rsidRPr="00C04FFF">
                      <w:t xml:space="preserve">Proteus Workshop, </w:t>
                    </w:r>
                    <w:r>
                      <w:t>Prezi &amp; Photoshop for DBIT-IETE</w:t>
                    </w:r>
                    <w:r w:rsidRPr="00C04FFF">
                      <w:t xml:space="preserve"> at DBIT</w:t>
                    </w:r>
                    <w:r>
                      <w:t>, Mumbai.</w:t>
                    </w:r>
                  </w:p>
                  <w:p w:rsidR="000E57FB" w:rsidRDefault="000E57FB" w:rsidP="000E57FB">
                    <w:pPr>
                      <w:pStyle w:val="ContactInfo"/>
                      <w:numPr>
                        <w:ilvl w:val="0"/>
                        <w:numId w:val="7"/>
                      </w:numPr>
                      <w:jc w:val="both"/>
                    </w:pPr>
                    <w:r>
                      <w:t>Organized events such as i-Touch Robotic Arm</w:t>
                    </w:r>
                    <w:r w:rsidRPr="00C04FFF">
                      <w:t xml:space="preserve"> Workshop, </w:t>
                    </w:r>
                    <w:r w:rsidRPr="002D1319">
                      <w:rPr>
                        <w:lang w:val="en-GB"/>
                      </w:rPr>
                      <w:t>RobOlymics</w:t>
                    </w:r>
                    <w:r>
                      <w:rPr>
                        <w:lang w:val="en-GB"/>
                      </w:rPr>
                      <w:t xml:space="preserve"> &amp;</w:t>
                    </w:r>
                    <w:r w:rsidRPr="002D1319">
                      <w:t xml:space="preserve"> </w:t>
                    </w:r>
                    <w:r w:rsidRPr="002D1319">
                      <w:rPr>
                        <w:lang w:val="en-GB"/>
                      </w:rPr>
                      <w:t>Linfomatrix</w:t>
                    </w:r>
                    <w:r w:rsidRPr="002D1319">
                      <w:t xml:space="preserve"> </w:t>
                    </w:r>
                    <w:r>
                      <w:t>[Line follower] for DBIT-IEEE</w:t>
                    </w:r>
                    <w:r w:rsidRPr="00C04FFF">
                      <w:t xml:space="preserve"> at DBIT</w:t>
                    </w:r>
                    <w:r>
                      <w:t>, Mumbai.</w:t>
                    </w:r>
                  </w:p>
                </w:tc>
              </w:tr>
            </w:sdtContent>
          </w:sdt>
        </w:sdtContent>
      </w:sdt>
      <w:tr w:rsidR="000E57FB" w:rsidTr="000D2DEF">
        <w:tc>
          <w:tcPr>
            <w:tcW w:w="886" w:type="pct"/>
          </w:tcPr>
          <w:p w:rsidR="000E57FB" w:rsidRDefault="000E57FB" w:rsidP="000E57FB"/>
        </w:tc>
        <w:tc>
          <w:tcPr>
            <w:tcW w:w="4114" w:type="pct"/>
            <w:gridSpan w:val="3"/>
          </w:tcPr>
          <w:p w:rsidR="000E57FB" w:rsidRDefault="000E57FB" w:rsidP="000E57FB">
            <w:pPr>
              <w:pStyle w:val="Subsection"/>
            </w:pPr>
          </w:p>
        </w:tc>
      </w:tr>
      <w:tr w:rsidR="000E57FB" w:rsidTr="000D2DEF">
        <w:tc>
          <w:tcPr>
            <w:tcW w:w="886" w:type="pct"/>
          </w:tcPr>
          <w:p w:rsidR="000E57FB" w:rsidRDefault="000E57FB" w:rsidP="000E57FB"/>
          <w:p w:rsidR="000E57FB" w:rsidRDefault="000E57FB" w:rsidP="000E57FB"/>
          <w:p w:rsidR="000E57FB" w:rsidRDefault="000E57FB" w:rsidP="000E57FB"/>
        </w:tc>
        <w:tc>
          <w:tcPr>
            <w:tcW w:w="4114" w:type="pct"/>
            <w:gridSpan w:val="3"/>
          </w:tcPr>
          <w:p w:rsidR="000E57FB" w:rsidRDefault="000E57FB" w:rsidP="000E57FB">
            <w:pPr>
              <w:pStyle w:val="Subsection"/>
            </w:pPr>
          </w:p>
        </w:tc>
      </w:tr>
      <w:tr w:rsidR="000E57FB" w:rsidTr="000D2DEF">
        <w:trPr>
          <w:gridAfter w:val="1"/>
          <w:wAfter w:w="151" w:type="pct"/>
        </w:trPr>
        <w:tc>
          <w:tcPr>
            <w:tcW w:w="886" w:type="pct"/>
          </w:tcPr>
          <w:p w:rsidR="000E57FB" w:rsidRDefault="000E57FB" w:rsidP="000E57FB"/>
        </w:tc>
        <w:tc>
          <w:tcPr>
            <w:tcW w:w="3963" w:type="pct"/>
            <w:gridSpan w:val="2"/>
          </w:tcPr>
          <w:p w:rsidR="000E57FB" w:rsidRDefault="000E57FB" w:rsidP="000E57FB">
            <w:pPr>
              <w:pStyle w:val="Subsection"/>
            </w:pPr>
          </w:p>
        </w:tc>
      </w:tr>
    </w:tbl>
    <w:p w:rsidR="00323E56" w:rsidRDefault="00323E56"/>
    <w:sectPr w:rsidR="00323E56" w:rsidSect="00C80E1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E0C" w:rsidRDefault="008A5E0C">
      <w:pPr>
        <w:spacing w:after="0"/>
      </w:pPr>
      <w:r>
        <w:separator/>
      </w:r>
    </w:p>
    <w:p w:rsidR="008A5E0C" w:rsidRDefault="008A5E0C"/>
  </w:endnote>
  <w:endnote w:type="continuationSeparator" w:id="0">
    <w:p w:rsidR="008A5E0C" w:rsidRDefault="008A5E0C">
      <w:pPr>
        <w:spacing w:after="0"/>
      </w:pPr>
      <w:r>
        <w:continuationSeparator/>
      </w:r>
    </w:p>
    <w:p w:rsidR="008A5E0C" w:rsidRDefault="008A5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439" w:rsidRDefault="003624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3E56" w:rsidRDefault="009F515A">
    <w:pPr>
      <w:pStyle w:val="Footer"/>
    </w:pPr>
    <w:r>
      <w:t xml:space="preserve">Page </w:t>
    </w:r>
    <w:r w:rsidR="00C80E1C">
      <w:rPr>
        <w:noProof w:val="0"/>
      </w:rPr>
      <w:fldChar w:fldCharType="begin"/>
    </w:r>
    <w:r>
      <w:instrText xml:space="preserve"> PAGE   \* MERGEFORMAT </w:instrText>
    </w:r>
    <w:r w:rsidR="00C80E1C">
      <w:rPr>
        <w:noProof w:val="0"/>
      </w:rPr>
      <w:fldChar w:fldCharType="separate"/>
    </w:r>
    <w:r w:rsidR="00B44C7A">
      <w:t>2</w:t>
    </w:r>
    <w:r w:rsidR="00C80E1C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439" w:rsidRDefault="003624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E0C" w:rsidRDefault="008A5E0C">
      <w:pPr>
        <w:spacing w:after="0"/>
      </w:pPr>
      <w:r>
        <w:separator/>
      </w:r>
    </w:p>
    <w:p w:rsidR="008A5E0C" w:rsidRDefault="008A5E0C"/>
  </w:footnote>
  <w:footnote w:type="continuationSeparator" w:id="0">
    <w:p w:rsidR="008A5E0C" w:rsidRDefault="008A5E0C">
      <w:pPr>
        <w:spacing w:after="0"/>
      </w:pPr>
      <w:r>
        <w:continuationSeparator/>
      </w:r>
    </w:p>
    <w:p w:rsidR="008A5E0C" w:rsidRDefault="008A5E0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439" w:rsidRDefault="003624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439" w:rsidRDefault="0036243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439" w:rsidRDefault="003624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40CB64C2"/>
    <w:multiLevelType w:val="hybridMultilevel"/>
    <w:tmpl w:val="72708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EF0DCE"/>
    <w:multiLevelType w:val="hybridMultilevel"/>
    <w:tmpl w:val="05F4E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30326B"/>
    <w:multiLevelType w:val="hybridMultilevel"/>
    <w:tmpl w:val="CDB641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333B09"/>
    <w:multiLevelType w:val="hybridMultilevel"/>
    <w:tmpl w:val="13980A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6B665C5"/>
    <w:multiLevelType w:val="hybridMultilevel"/>
    <w:tmpl w:val="FAA0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DA361B"/>
    <w:multiLevelType w:val="hybridMultilevel"/>
    <w:tmpl w:val="1270B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3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E61"/>
    <w:rsid w:val="00002FEA"/>
    <w:rsid w:val="00010E26"/>
    <w:rsid w:val="00021567"/>
    <w:rsid w:val="00046CF1"/>
    <w:rsid w:val="00077D99"/>
    <w:rsid w:val="000B5247"/>
    <w:rsid w:val="000C082F"/>
    <w:rsid w:val="000D2DEF"/>
    <w:rsid w:val="000E57FB"/>
    <w:rsid w:val="000F465E"/>
    <w:rsid w:val="001127EA"/>
    <w:rsid w:val="00130AEB"/>
    <w:rsid w:val="00192D15"/>
    <w:rsid w:val="001C5FD2"/>
    <w:rsid w:val="001E153A"/>
    <w:rsid w:val="0020515A"/>
    <w:rsid w:val="002821C9"/>
    <w:rsid w:val="00285275"/>
    <w:rsid w:val="002D1319"/>
    <w:rsid w:val="002E0AB5"/>
    <w:rsid w:val="00323E56"/>
    <w:rsid w:val="003464CB"/>
    <w:rsid w:val="00362439"/>
    <w:rsid w:val="00392247"/>
    <w:rsid w:val="003A7499"/>
    <w:rsid w:val="003E1FD9"/>
    <w:rsid w:val="003F5569"/>
    <w:rsid w:val="0042161B"/>
    <w:rsid w:val="0046236B"/>
    <w:rsid w:val="00487D89"/>
    <w:rsid w:val="00496AA0"/>
    <w:rsid w:val="004B4D39"/>
    <w:rsid w:val="004B706F"/>
    <w:rsid w:val="004E01FF"/>
    <w:rsid w:val="004E43A8"/>
    <w:rsid w:val="004F398B"/>
    <w:rsid w:val="004F7EFE"/>
    <w:rsid w:val="00507A6C"/>
    <w:rsid w:val="00526EB6"/>
    <w:rsid w:val="005B08BC"/>
    <w:rsid w:val="005B61E2"/>
    <w:rsid w:val="005D199B"/>
    <w:rsid w:val="00610B50"/>
    <w:rsid w:val="00613D47"/>
    <w:rsid w:val="0061553A"/>
    <w:rsid w:val="00622C3F"/>
    <w:rsid w:val="006269D2"/>
    <w:rsid w:val="00640276"/>
    <w:rsid w:val="00640A98"/>
    <w:rsid w:val="00643D20"/>
    <w:rsid w:val="0065106F"/>
    <w:rsid w:val="00665EC4"/>
    <w:rsid w:val="006E4272"/>
    <w:rsid w:val="00716997"/>
    <w:rsid w:val="00742E61"/>
    <w:rsid w:val="007443A5"/>
    <w:rsid w:val="007A5AC8"/>
    <w:rsid w:val="008641DA"/>
    <w:rsid w:val="00895388"/>
    <w:rsid w:val="008A5E0C"/>
    <w:rsid w:val="008A6438"/>
    <w:rsid w:val="0090214D"/>
    <w:rsid w:val="00920730"/>
    <w:rsid w:val="009322CE"/>
    <w:rsid w:val="0095573D"/>
    <w:rsid w:val="009562EF"/>
    <w:rsid w:val="00966C34"/>
    <w:rsid w:val="00975661"/>
    <w:rsid w:val="0097583F"/>
    <w:rsid w:val="009927B8"/>
    <w:rsid w:val="009F515A"/>
    <w:rsid w:val="00A01428"/>
    <w:rsid w:val="00A22370"/>
    <w:rsid w:val="00A517E7"/>
    <w:rsid w:val="00A51A46"/>
    <w:rsid w:val="00A67599"/>
    <w:rsid w:val="00AA118D"/>
    <w:rsid w:val="00AC215B"/>
    <w:rsid w:val="00AD0CCF"/>
    <w:rsid w:val="00B32408"/>
    <w:rsid w:val="00B331CF"/>
    <w:rsid w:val="00B44C7A"/>
    <w:rsid w:val="00BA34AD"/>
    <w:rsid w:val="00BC07ED"/>
    <w:rsid w:val="00BF0444"/>
    <w:rsid w:val="00C04FFF"/>
    <w:rsid w:val="00C52EE4"/>
    <w:rsid w:val="00C80E1C"/>
    <w:rsid w:val="00C826B5"/>
    <w:rsid w:val="00C97053"/>
    <w:rsid w:val="00CB0032"/>
    <w:rsid w:val="00CB4624"/>
    <w:rsid w:val="00CC009B"/>
    <w:rsid w:val="00CC1CD1"/>
    <w:rsid w:val="00CD78F3"/>
    <w:rsid w:val="00D05E34"/>
    <w:rsid w:val="00D3723D"/>
    <w:rsid w:val="00D4026A"/>
    <w:rsid w:val="00D41A32"/>
    <w:rsid w:val="00D668AC"/>
    <w:rsid w:val="00DC764A"/>
    <w:rsid w:val="00E23746"/>
    <w:rsid w:val="00E55E1E"/>
    <w:rsid w:val="00E629F1"/>
    <w:rsid w:val="00E839C1"/>
    <w:rsid w:val="00E85FD5"/>
    <w:rsid w:val="00E97530"/>
    <w:rsid w:val="00EB0773"/>
    <w:rsid w:val="00EB316B"/>
    <w:rsid w:val="00EC2782"/>
    <w:rsid w:val="00F217B1"/>
    <w:rsid w:val="00F33E8D"/>
    <w:rsid w:val="00F44A86"/>
    <w:rsid w:val="00FE3471"/>
    <w:rsid w:val="00FF5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60F8CB-7C89-479C-9226-A8587E85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E1C"/>
  </w:style>
  <w:style w:type="paragraph" w:styleId="Heading1">
    <w:name w:val="heading 1"/>
    <w:basedOn w:val="Normal"/>
    <w:next w:val="Normal"/>
    <w:link w:val="Heading1Char"/>
    <w:uiPriority w:val="9"/>
    <w:qFormat/>
    <w:rsid w:val="00AC2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link w:val="Heading5Char"/>
    <w:uiPriority w:val="9"/>
    <w:qFormat/>
    <w:rsid w:val="00A51A46"/>
    <w:pPr>
      <w:spacing w:before="100" w:beforeAutospacing="1" w:afterAutospacing="1"/>
      <w:ind w:right="0"/>
      <w:outlineLvl w:val="4"/>
    </w:pPr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C80E1C"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sid w:val="00C80E1C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sid w:val="00C80E1C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C80E1C"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rsid w:val="00C80E1C"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rsid w:val="00C80E1C"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C80E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80E1C"/>
  </w:style>
  <w:style w:type="paragraph" w:styleId="Footer">
    <w:name w:val="footer"/>
    <w:basedOn w:val="Normal"/>
    <w:link w:val="FooterChar"/>
    <w:uiPriority w:val="99"/>
    <w:unhideWhenUsed/>
    <w:qFormat/>
    <w:rsid w:val="00C80E1C"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C80E1C"/>
    <w:rPr>
      <w:noProof/>
    </w:rPr>
  </w:style>
  <w:style w:type="table" w:styleId="TableGrid">
    <w:name w:val="Table Grid"/>
    <w:basedOn w:val="TableNormal"/>
    <w:uiPriority w:val="39"/>
    <w:rsid w:val="00C80E1C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sumeTable">
    <w:name w:val="Resume Table"/>
    <w:basedOn w:val="TableNormal"/>
    <w:uiPriority w:val="99"/>
    <w:rsid w:val="00C80E1C"/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rsid w:val="00C80E1C"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sid w:val="00C80E1C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sid w:val="00C80E1C"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rsid w:val="00C80E1C"/>
    <w:pPr>
      <w:spacing w:after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2E6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E6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2E61"/>
    <w:pPr>
      <w:spacing w:after="0"/>
      <w:ind w:right="0"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character" w:customStyle="1" w:styleId="apple-converted-space">
    <w:name w:val="apple-converted-space"/>
    <w:rsid w:val="00742E61"/>
  </w:style>
  <w:style w:type="paragraph" w:styleId="ListParagraph">
    <w:name w:val="List Paragraph"/>
    <w:basedOn w:val="Normal"/>
    <w:uiPriority w:val="34"/>
    <w:qFormat/>
    <w:rsid w:val="00742E61"/>
    <w:pPr>
      <w:autoSpaceDE w:val="0"/>
      <w:autoSpaceDN w:val="0"/>
      <w:spacing w:after="0"/>
      <w:ind w:left="720" w:right="0"/>
      <w:contextualSpacing/>
    </w:pPr>
    <w:rPr>
      <w:rFonts w:ascii="Times New Roman" w:eastAsia="Times New Roman" w:hAnsi="Times New Roman" w:cs="Times New Roman"/>
      <w:color w:val="auto"/>
      <w:sz w:val="22"/>
      <w:szCs w:val="24"/>
      <w:lang w:eastAsia="en-US"/>
    </w:rPr>
  </w:style>
  <w:style w:type="character" w:styleId="Strong">
    <w:name w:val="Strong"/>
    <w:uiPriority w:val="22"/>
    <w:qFormat/>
    <w:rsid w:val="00742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65106F"/>
    <w:rPr>
      <w:color w:val="5F5F5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51A46"/>
    <w:rPr>
      <w:rFonts w:ascii="Times New Roman" w:eastAsia="Times New Roman" w:hAnsi="Times New Roman" w:cs="Times New Roman"/>
      <w:b/>
      <w:bCs/>
      <w:color w:val="auto"/>
      <w:sz w:val="20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46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field-text">
    <w:name w:val="field-text"/>
    <w:basedOn w:val="DefaultParagraphFont"/>
    <w:rsid w:val="00EB316B"/>
  </w:style>
  <w:style w:type="character" w:customStyle="1" w:styleId="Heading2Char">
    <w:name w:val="Heading 2 Char"/>
    <w:basedOn w:val="DefaultParagraphFont"/>
    <w:link w:val="Heading2"/>
    <w:uiPriority w:val="9"/>
    <w:semiHidden/>
    <w:rsid w:val="00EB316B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display-name">
    <w:name w:val="display-name"/>
    <w:basedOn w:val="DefaultParagraphFont"/>
    <w:rsid w:val="00F33E8D"/>
  </w:style>
  <w:style w:type="character" w:customStyle="1" w:styleId="Heading1Char">
    <w:name w:val="Heading 1 Char"/>
    <w:basedOn w:val="DefaultParagraphFont"/>
    <w:link w:val="Heading1"/>
    <w:uiPriority w:val="9"/>
    <w:rsid w:val="00AC215B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company/1043?trk=prof-certification-org_name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vsearch/p?keywords=Basic+PLC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vsearch/p?keywords=Certified+Ethical+Hacking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linkedin.com/vsearch/p?company=Vivta+Embedded+Technology&amp;trk=prof-search-certification-org_name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www.linkedin.com/edu/alumni?name=Don+Bosco+Institute+Of+Technology%2C+Mumbai&amp;trk=prof-edu-school-name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mailto:abhishektiwari1712@gmail.com" TargetMode="External"/><Relationship Id="rId14" Type="http://schemas.openxmlformats.org/officeDocument/2006/relationships/hyperlink" Target="https://www.linkedin.com/vsearch/p?keywords=Embedded+Systems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\Downloads\TS10291946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6577D38B185433CB706A1DEEED58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8F26D-2E41-45DF-AA70-22AEDDC3D699}"/>
      </w:docPartPr>
      <w:docPartBody>
        <w:p w:rsidR="00B3569B" w:rsidRDefault="004620C2">
          <w:pPr>
            <w:pStyle w:val="D6577D38B185433CB706A1DEEED58BDB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69B9"/>
    <w:rsid w:val="000228A7"/>
    <w:rsid w:val="000C36D5"/>
    <w:rsid w:val="000D1230"/>
    <w:rsid w:val="001075D6"/>
    <w:rsid w:val="001B497A"/>
    <w:rsid w:val="001D5399"/>
    <w:rsid w:val="002008B7"/>
    <w:rsid w:val="00231AD0"/>
    <w:rsid w:val="0026162A"/>
    <w:rsid w:val="00296BB9"/>
    <w:rsid w:val="00336D98"/>
    <w:rsid w:val="00342113"/>
    <w:rsid w:val="00352820"/>
    <w:rsid w:val="003706B6"/>
    <w:rsid w:val="003B4950"/>
    <w:rsid w:val="003E41AE"/>
    <w:rsid w:val="00403330"/>
    <w:rsid w:val="004101A8"/>
    <w:rsid w:val="00416A88"/>
    <w:rsid w:val="004604F3"/>
    <w:rsid w:val="004620C2"/>
    <w:rsid w:val="004C176A"/>
    <w:rsid w:val="005445A5"/>
    <w:rsid w:val="0060120E"/>
    <w:rsid w:val="00632715"/>
    <w:rsid w:val="006F1EC6"/>
    <w:rsid w:val="007B5AEF"/>
    <w:rsid w:val="00B3569B"/>
    <w:rsid w:val="00B616C4"/>
    <w:rsid w:val="00BC1535"/>
    <w:rsid w:val="00BD731A"/>
    <w:rsid w:val="00C3727B"/>
    <w:rsid w:val="00D16EBB"/>
    <w:rsid w:val="00D516F2"/>
    <w:rsid w:val="00D75245"/>
    <w:rsid w:val="00D87ABE"/>
    <w:rsid w:val="00DB3F03"/>
    <w:rsid w:val="00E665A6"/>
    <w:rsid w:val="00E75430"/>
    <w:rsid w:val="00EA69B9"/>
    <w:rsid w:val="00F21776"/>
    <w:rsid w:val="00FB6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6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577D38B185433CB706A1DEEED58BDB">
    <w:name w:val="D6577D38B185433CB706A1DEEED58BDB"/>
    <w:rsid w:val="003706B6"/>
  </w:style>
  <w:style w:type="paragraph" w:customStyle="1" w:styleId="AC3F0FD7BC0D4E969B790DB54F42E4EC">
    <w:name w:val="AC3F0FD7BC0D4E969B790DB54F42E4EC"/>
    <w:rsid w:val="003706B6"/>
  </w:style>
  <w:style w:type="paragraph" w:customStyle="1" w:styleId="D5C1005051A94883973F97C13005918E">
    <w:name w:val="D5C1005051A94883973F97C13005918E"/>
    <w:rsid w:val="003706B6"/>
  </w:style>
  <w:style w:type="paragraph" w:customStyle="1" w:styleId="C4A63D92CB61443E91DA459692EA7F1C">
    <w:name w:val="C4A63D92CB61443E91DA459692EA7F1C"/>
    <w:rsid w:val="003706B6"/>
  </w:style>
  <w:style w:type="paragraph" w:customStyle="1" w:styleId="14998268005E47CCB0A9C64E074BDAC4">
    <w:name w:val="14998268005E47CCB0A9C64E074BDAC4"/>
    <w:rsid w:val="003706B6"/>
  </w:style>
  <w:style w:type="paragraph" w:customStyle="1" w:styleId="41119A124C4841818AAD8F5C2CD9B0D4">
    <w:name w:val="41119A124C4841818AAD8F5C2CD9B0D4"/>
    <w:rsid w:val="003706B6"/>
  </w:style>
  <w:style w:type="character" w:styleId="PlaceholderText">
    <w:name w:val="Placeholder Text"/>
    <w:basedOn w:val="DefaultParagraphFont"/>
    <w:uiPriority w:val="99"/>
    <w:semiHidden/>
    <w:rsid w:val="00B3569B"/>
    <w:rPr>
      <w:color w:val="808080"/>
    </w:rPr>
  </w:style>
  <w:style w:type="paragraph" w:customStyle="1" w:styleId="0E9548D17683492DB2B45F305747307A">
    <w:name w:val="0E9548D17683492DB2B45F305747307A"/>
    <w:rsid w:val="003706B6"/>
  </w:style>
  <w:style w:type="paragraph" w:customStyle="1" w:styleId="EEC45520950645468FF66037F93674F3">
    <w:name w:val="EEC45520950645468FF66037F93674F3"/>
    <w:rsid w:val="003706B6"/>
  </w:style>
  <w:style w:type="paragraph" w:customStyle="1" w:styleId="774C8DA65DCD45ECB1FE7B4370CDA40A">
    <w:name w:val="774C8DA65DCD45ECB1FE7B4370CDA40A"/>
    <w:rsid w:val="003706B6"/>
  </w:style>
  <w:style w:type="paragraph" w:customStyle="1" w:styleId="E75F63F08BDD43129DE78D7B0799C005">
    <w:name w:val="E75F63F08BDD43129DE78D7B0799C005"/>
    <w:rsid w:val="003706B6"/>
  </w:style>
  <w:style w:type="character" w:styleId="Emphasis">
    <w:name w:val="Emphasis"/>
    <w:basedOn w:val="DefaultParagraphFont"/>
    <w:uiPriority w:val="2"/>
    <w:unhideWhenUsed/>
    <w:qFormat/>
    <w:rsid w:val="00B3569B"/>
    <w:rPr>
      <w:i/>
      <w:iCs/>
      <w:color w:val="404040" w:themeColor="text1" w:themeTint="BF"/>
    </w:rPr>
  </w:style>
  <w:style w:type="paragraph" w:customStyle="1" w:styleId="40880A7D7ED6433BA9C92A2DCB3C39DC">
    <w:name w:val="40880A7D7ED6433BA9C92A2DCB3C39DC"/>
    <w:rsid w:val="003706B6"/>
  </w:style>
  <w:style w:type="paragraph" w:customStyle="1" w:styleId="E0E3D9B91A7C4832A26EA8C971F2027B">
    <w:name w:val="E0E3D9B91A7C4832A26EA8C971F2027B"/>
    <w:rsid w:val="003706B6"/>
  </w:style>
  <w:style w:type="paragraph" w:customStyle="1" w:styleId="66752DF246C14E93B2164CD992E12FA5">
    <w:name w:val="66752DF246C14E93B2164CD992E12FA5"/>
    <w:rsid w:val="003706B6"/>
  </w:style>
  <w:style w:type="paragraph" w:customStyle="1" w:styleId="B73D1A1C1E5A43B1ABE619B4D646D08F">
    <w:name w:val="B73D1A1C1E5A43B1ABE619B4D646D08F"/>
    <w:rsid w:val="003706B6"/>
  </w:style>
  <w:style w:type="paragraph" w:customStyle="1" w:styleId="FD68DEA681BA4DA0BC630CC1BC9BEC63">
    <w:name w:val="FD68DEA681BA4DA0BC630CC1BC9BEC63"/>
    <w:rsid w:val="00EA69B9"/>
  </w:style>
  <w:style w:type="paragraph" w:customStyle="1" w:styleId="6D4785E9F7D54E1F8FE9C52675EB8419">
    <w:name w:val="6D4785E9F7D54E1F8FE9C52675EB8419"/>
    <w:rsid w:val="00EA69B9"/>
  </w:style>
  <w:style w:type="paragraph" w:customStyle="1" w:styleId="4D993D42C11E4170BFD3EF3E60DAC96F">
    <w:name w:val="4D993D42C11E4170BFD3EF3E60DAC96F"/>
    <w:rsid w:val="00EA69B9"/>
  </w:style>
  <w:style w:type="paragraph" w:customStyle="1" w:styleId="71432C4DDAA04BF9929EFC21F5E0D470">
    <w:name w:val="71432C4DDAA04BF9929EFC21F5E0D470"/>
    <w:rsid w:val="00EA69B9"/>
  </w:style>
  <w:style w:type="paragraph" w:customStyle="1" w:styleId="AF4A03A6952E4901B959F30B74CD68F6">
    <w:name w:val="AF4A03A6952E4901B959F30B74CD68F6"/>
    <w:rsid w:val="00EA69B9"/>
  </w:style>
  <w:style w:type="paragraph" w:customStyle="1" w:styleId="7248ECD757214431B575C58DDFDFDB13">
    <w:name w:val="7248ECD757214431B575C58DDFDFDB13"/>
    <w:rsid w:val="00EA69B9"/>
  </w:style>
  <w:style w:type="paragraph" w:customStyle="1" w:styleId="CC62238D5ECB462AA6CCD6B8B88133D1">
    <w:name w:val="CC62238D5ECB462AA6CCD6B8B88133D1"/>
    <w:rsid w:val="00B3569B"/>
  </w:style>
  <w:style w:type="paragraph" w:customStyle="1" w:styleId="6332AD83683D4B77B91F36F66650BEF9">
    <w:name w:val="6332AD83683D4B77B91F36F66650BEF9"/>
    <w:rsid w:val="00B3569B"/>
  </w:style>
  <w:style w:type="paragraph" w:customStyle="1" w:styleId="D030EDAFAC854D1F975B32A341B63A70">
    <w:name w:val="D030EDAFAC854D1F975B32A341B63A70"/>
    <w:rsid w:val="00B3569B"/>
  </w:style>
  <w:style w:type="paragraph" w:customStyle="1" w:styleId="E20D418E271C4E029C38B078607CF0A9">
    <w:name w:val="E20D418E271C4E029C38B078607CF0A9"/>
    <w:rsid w:val="00B3569B"/>
  </w:style>
  <w:style w:type="paragraph" w:customStyle="1" w:styleId="FB36097546E64ABBB8F5532BD26FB518">
    <w:name w:val="FB36097546E64ABBB8F5532BD26FB518"/>
    <w:rsid w:val="00B3569B"/>
  </w:style>
  <w:style w:type="paragraph" w:customStyle="1" w:styleId="40358E5737B6484EB51F4804345B0D33">
    <w:name w:val="40358E5737B6484EB51F4804345B0D33"/>
    <w:rsid w:val="00B3569B"/>
  </w:style>
  <w:style w:type="paragraph" w:customStyle="1" w:styleId="F25251E4791F429285CFFE75EE0720AD">
    <w:name w:val="F25251E4791F429285CFFE75EE0720AD"/>
    <w:rsid w:val="00B3569B"/>
  </w:style>
  <w:style w:type="paragraph" w:customStyle="1" w:styleId="9BFBAABAEA93401FB1D88339BD1084B5">
    <w:name w:val="9BFBAABAEA93401FB1D88339BD1084B5"/>
    <w:rsid w:val="00B3569B"/>
  </w:style>
  <w:style w:type="paragraph" w:customStyle="1" w:styleId="9645F11546C04CBCBE1ACF30A446A0F8">
    <w:name w:val="9645F11546C04CBCBE1ACF30A446A0F8"/>
    <w:rsid w:val="00B3569B"/>
  </w:style>
  <w:style w:type="paragraph" w:customStyle="1" w:styleId="B364BE7EA0B64B6690B5140074F877CA">
    <w:name w:val="B364BE7EA0B64B6690B5140074F877CA"/>
    <w:rsid w:val="00B356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BBEE03-A785-4CB2-84FC-8782A010B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TS102919464</Template>
  <TotalTime>115</TotalTime>
  <Pages>2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Tiwari</dc:creator>
  <cp:lastModifiedBy>USER</cp:lastModifiedBy>
  <cp:revision>25</cp:revision>
  <cp:lastPrinted>2015-08-13T15:12:00Z</cp:lastPrinted>
  <dcterms:created xsi:type="dcterms:W3CDTF">2016-03-22T13:39:00Z</dcterms:created>
  <dcterms:modified xsi:type="dcterms:W3CDTF">2016-08-09T17:12:00Z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