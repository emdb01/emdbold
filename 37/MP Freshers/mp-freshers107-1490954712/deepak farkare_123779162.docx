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992" w:rsidRPr="00361216" w:rsidRDefault="008E4992" w:rsidP="000E1096">
      <w:pPr>
        <w:pStyle w:val="Defaul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CURRICULUM VITAE</w:t>
      </w:r>
    </w:p>
    <w:p w:rsidR="008E4992" w:rsidRPr="00361216" w:rsidRDefault="008E4992" w:rsidP="000E1096">
      <w:pPr>
        <w:pStyle w:val="Default"/>
        <w:ind w:left="1440" w:firstLine="720"/>
        <w:rPr>
          <w:b/>
          <w:bCs/>
          <w:sz w:val="16"/>
          <w:szCs w:val="16"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71.25pt;margin-top:5.25pt;width:609.75pt;height:0;z-index:251658240" o:connectortype="straight"/>
        </w:pict>
      </w:r>
    </w:p>
    <w:p w:rsidR="008E4992" w:rsidRPr="00AC0D30" w:rsidRDefault="008E4992" w:rsidP="00AC0D30">
      <w:pPr>
        <w:pStyle w:val="Default"/>
        <w:ind w:left="3600" w:firstLine="720"/>
        <w:rPr>
          <w:sz w:val="20"/>
          <w:szCs w:val="20"/>
        </w:rPr>
      </w:pPr>
      <w:r w:rsidRPr="00361216">
        <w:rPr>
          <w:b/>
          <w:bCs/>
          <w:sz w:val="20"/>
          <w:szCs w:val="20"/>
        </w:rPr>
        <w:tab/>
      </w:r>
      <w:r w:rsidRPr="00361216">
        <w:rPr>
          <w:b/>
          <w:bCs/>
          <w:sz w:val="20"/>
          <w:szCs w:val="20"/>
        </w:rPr>
        <w:tab/>
      </w:r>
    </w:p>
    <w:p w:rsidR="008E4992" w:rsidRPr="00AC0D30" w:rsidRDefault="008E4992" w:rsidP="000E1096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Deepak Farkare</w:t>
      </w:r>
    </w:p>
    <w:p w:rsidR="008E4992" w:rsidRDefault="008E4992" w:rsidP="000E1096"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PERMANENT ADDRESS:</w:t>
      </w:r>
    </w:p>
    <w:p w:rsidR="008E4992" w:rsidRDefault="008E4992" w:rsidP="000E1096"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KODAMAU VILLAGE </w:t>
      </w:r>
    </w:p>
    <w:p w:rsidR="008E4992" w:rsidRDefault="008E4992" w:rsidP="000E1096"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POST: RAJEGON TEHSIL: MOHKED</w:t>
      </w:r>
    </w:p>
    <w:p w:rsidR="008E4992" w:rsidRDefault="008E4992" w:rsidP="000E1096"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DISS: CHHINDWARA (M.P.)</w:t>
      </w:r>
    </w:p>
    <w:p w:rsidR="008E4992" w:rsidRDefault="008E4992" w:rsidP="000E1096"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PIN : 480107</w:t>
      </w:r>
    </w:p>
    <w:p w:rsidR="008E4992" w:rsidRDefault="008E4992" w:rsidP="000E1096">
      <w:pPr>
        <w:pStyle w:val="Default"/>
        <w:rPr>
          <w:b/>
          <w:bCs/>
          <w:sz w:val="20"/>
          <w:szCs w:val="20"/>
        </w:rPr>
      </w:pPr>
    </w:p>
    <w:p w:rsidR="008E4992" w:rsidRDefault="008E4992" w:rsidP="000E1096"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MOBILE NO.:   9074075762</w:t>
      </w:r>
    </w:p>
    <w:p w:rsidR="008E4992" w:rsidRPr="005270AF" w:rsidRDefault="008E4992" w:rsidP="000E1096"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8989033901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8E4992" w:rsidRPr="00AA5D68" w:rsidRDefault="008E4992" w:rsidP="000E109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E_MAIL ID: </w:t>
      </w:r>
      <w:r w:rsidRPr="00C82E92">
        <w:rPr>
          <w:rFonts w:ascii="Times New Roman" w:hAnsi="Times New Roman" w:cs="Times New Roman"/>
          <w:b/>
          <w:bCs/>
        </w:rPr>
        <w:t>deepakfarkare89@gmail.com</w:t>
      </w:r>
      <w:r w:rsidRPr="00361216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361216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361216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361216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</w:p>
    <w:tbl>
      <w:tblPr>
        <w:tblW w:w="10738" w:type="dxa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0738"/>
      </w:tblGrid>
      <w:tr w:rsidR="008E4992" w:rsidRPr="00361216">
        <w:trPr>
          <w:trHeight w:val="485"/>
        </w:trPr>
        <w:tc>
          <w:tcPr>
            <w:tcW w:w="10738" w:type="dxa"/>
            <w:shd w:val="clear" w:color="auto" w:fill="D9D9D9"/>
            <w:vAlign w:val="center"/>
          </w:tcPr>
          <w:p w:rsidR="008E4992" w:rsidRPr="00361216" w:rsidRDefault="008E4992" w:rsidP="00DD333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OBJECTIVE</w:t>
            </w:r>
            <w:r w:rsidRPr="00361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:rsidR="008E4992" w:rsidRDefault="008E4992" w:rsidP="000E1096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8E4992" w:rsidRPr="00C82E92" w:rsidRDefault="008E4992" w:rsidP="000E1096">
      <w:pPr>
        <w:jc w:val="both"/>
        <w:rPr>
          <w:rFonts w:ascii="Times New Roman" w:hAnsi="Times New Roman" w:cs="Times New Roman"/>
          <w:b/>
          <w:bCs/>
        </w:rPr>
      </w:pPr>
      <w:r w:rsidRPr="00C82E92">
        <w:rPr>
          <w:rFonts w:ascii="Times New Roman" w:hAnsi="Times New Roman" w:cs="Times New Roman"/>
          <w:b/>
          <w:bCs/>
        </w:rPr>
        <w:t>To work an organization where I can contribute my creativity and utilize my skills &amp; best effort in that firm. I have developed during my whole carrier.</w:t>
      </w:r>
    </w:p>
    <w:p w:rsidR="008E4992" w:rsidRPr="00361216" w:rsidRDefault="008E4992" w:rsidP="000E1096">
      <w:pPr>
        <w:spacing w:after="0" w:line="240" w:lineRule="auto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361216">
        <w:rPr>
          <w:rFonts w:ascii="Times New Roman" w:hAnsi="Times New Roman" w:cs="Times New Roman"/>
          <w:sz w:val="20"/>
          <w:szCs w:val="20"/>
        </w:rPr>
        <w:t xml:space="preserve">          </w:t>
      </w:r>
    </w:p>
    <w:p w:rsidR="008E4992" w:rsidRPr="00361216" w:rsidRDefault="008E4992" w:rsidP="000E1096">
      <w:pPr>
        <w:spacing w:after="0" w:line="240" w:lineRule="auto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361216">
        <w:rPr>
          <w:rFonts w:ascii="Times New Roman" w:hAnsi="Times New Roman" w:cs="Times New Roman"/>
          <w:sz w:val="20"/>
          <w:szCs w:val="20"/>
        </w:rPr>
        <w:tab/>
      </w:r>
      <w:r w:rsidRPr="00361216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</w:t>
      </w:r>
      <w:r w:rsidRPr="00361216">
        <w:rPr>
          <w:rFonts w:ascii="Times New Roman" w:hAnsi="Times New Roman" w:cs="Times New Roman"/>
          <w:sz w:val="20"/>
          <w:szCs w:val="20"/>
        </w:rPr>
        <w:tab/>
      </w:r>
      <w:r w:rsidRPr="00361216">
        <w:rPr>
          <w:rFonts w:ascii="Times New Roman" w:hAnsi="Times New Roman" w:cs="Times New Roman"/>
          <w:sz w:val="20"/>
          <w:szCs w:val="20"/>
        </w:rPr>
        <w:tab/>
      </w:r>
      <w:r w:rsidRPr="00361216">
        <w:rPr>
          <w:rFonts w:ascii="Times New Roman" w:hAnsi="Times New Roman" w:cs="Times New Roman"/>
          <w:sz w:val="20"/>
          <w:szCs w:val="20"/>
        </w:rPr>
        <w:tab/>
      </w:r>
      <w:r w:rsidRPr="00361216">
        <w:rPr>
          <w:rFonts w:ascii="Times New Roman" w:hAnsi="Times New Roman" w:cs="Times New Roman"/>
          <w:sz w:val="20"/>
          <w:szCs w:val="20"/>
        </w:rPr>
        <w:tab/>
      </w:r>
      <w:r w:rsidRPr="00361216">
        <w:rPr>
          <w:rFonts w:ascii="Times New Roman" w:hAnsi="Times New Roman" w:cs="Times New Roman"/>
          <w:sz w:val="20"/>
          <w:szCs w:val="20"/>
        </w:rPr>
        <w:tab/>
      </w:r>
    </w:p>
    <w:tbl>
      <w:tblPr>
        <w:tblW w:w="10739" w:type="dxa"/>
        <w:tblInd w:w="-7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835"/>
        <w:gridCol w:w="2433"/>
        <w:gridCol w:w="834"/>
        <w:gridCol w:w="1305"/>
        <w:gridCol w:w="1394"/>
        <w:gridCol w:w="1394"/>
        <w:gridCol w:w="1544"/>
      </w:tblGrid>
      <w:tr w:rsidR="008E4992" w:rsidRPr="00361216" w:rsidTr="004479D5">
        <w:trPr>
          <w:trHeight w:val="512"/>
        </w:trPr>
        <w:tc>
          <w:tcPr>
            <w:tcW w:w="10739" w:type="dxa"/>
            <w:gridSpan w:val="7"/>
            <w:shd w:val="clear" w:color="auto" w:fill="D9D9D9"/>
            <w:vAlign w:val="center"/>
          </w:tcPr>
          <w:p w:rsidR="008E4992" w:rsidRPr="00361216" w:rsidRDefault="008E4992" w:rsidP="00DD333E">
            <w:pPr>
              <w:spacing w:after="12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EDUCTIONAL QUALIFICATIONS </w:t>
            </w:r>
          </w:p>
        </w:tc>
      </w:tr>
      <w:tr w:rsidR="008E4992" w:rsidRPr="00361216" w:rsidTr="004479D5">
        <w:trPr>
          <w:trHeight w:val="559"/>
        </w:trPr>
        <w:tc>
          <w:tcPr>
            <w:tcW w:w="1835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2E92">
              <w:rPr>
                <w:rFonts w:ascii="Times New Roman" w:hAnsi="Times New Roman" w:cs="Times New Roman"/>
                <w:b/>
                <w:bCs/>
              </w:rPr>
              <w:t>Qualification</w:t>
            </w:r>
          </w:p>
        </w:tc>
        <w:tc>
          <w:tcPr>
            <w:tcW w:w="2433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2E92">
              <w:rPr>
                <w:rFonts w:ascii="Times New Roman" w:hAnsi="Times New Roman" w:cs="Times New Roman"/>
                <w:b/>
                <w:bCs/>
              </w:rPr>
              <w:t>Stream</w:t>
            </w:r>
          </w:p>
        </w:tc>
        <w:tc>
          <w:tcPr>
            <w:tcW w:w="834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2E92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1305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2E92">
              <w:rPr>
                <w:rFonts w:ascii="Times New Roman" w:hAnsi="Times New Roman" w:cs="Times New Roman"/>
                <w:b/>
                <w:bCs/>
              </w:rPr>
              <w:t>Institute</w:t>
            </w:r>
          </w:p>
        </w:tc>
        <w:tc>
          <w:tcPr>
            <w:tcW w:w="1394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2E92">
              <w:rPr>
                <w:rFonts w:ascii="Times New Roman" w:hAnsi="Times New Roman" w:cs="Times New Roman"/>
                <w:b/>
                <w:bCs/>
              </w:rPr>
              <w:t>City, State</w:t>
            </w:r>
          </w:p>
        </w:tc>
        <w:tc>
          <w:tcPr>
            <w:tcW w:w="1394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2E92">
              <w:rPr>
                <w:rFonts w:ascii="Times New Roman" w:hAnsi="Times New Roman" w:cs="Times New Roman"/>
                <w:b/>
                <w:bCs/>
              </w:rPr>
              <w:t>Board/</w:t>
            </w:r>
          </w:p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2E92">
              <w:rPr>
                <w:rFonts w:ascii="Times New Roman" w:hAnsi="Times New Roman" w:cs="Times New Roman"/>
                <w:b/>
                <w:bCs/>
              </w:rPr>
              <w:t>University</w:t>
            </w:r>
          </w:p>
        </w:tc>
        <w:tc>
          <w:tcPr>
            <w:tcW w:w="1544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2E92">
              <w:rPr>
                <w:rFonts w:ascii="Times New Roman" w:hAnsi="Times New Roman" w:cs="Times New Roman"/>
                <w:b/>
                <w:bCs/>
              </w:rPr>
              <w:t>Percentage/average</w:t>
            </w:r>
          </w:p>
        </w:tc>
      </w:tr>
      <w:tr w:rsidR="008E4992" w:rsidRPr="00361216" w:rsidTr="004479D5">
        <w:trPr>
          <w:trHeight w:val="1243"/>
        </w:trPr>
        <w:tc>
          <w:tcPr>
            <w:tcW w:w="1835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B.E.</w:t>
            </w:r>
          </w:p>
        </w:tc>
        <w:tc>
          <w:tcPr>
            <w:tcW w:w="2433" w:type="dxa"/>
            <w:vAlign w:val="center"/>
          </w:tcPr>
          <w:p w:rsidR="008E4992" w:rsidRPr="00C82E92" w:rsidRDefault="008E4992" w:rsidP="000E1096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Electronics &amp; communication engineering</w:t>
            </w:r>
          </w:p>
        </w:tc>
        <w:tc>
          <w:tcPr>
            <w:tcW w:w="834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2012</w:t>
            </w:r>
          </w:p>
        </w:tc>
        <w:tc>
          <w:tcPr>
            <w:tcW w:w="1305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rPr>
                <w:rFonts w:ascii="Times New Roman" w:hAnsi="Times New Roman" w:cs="Times New Roman"/>
              </w:rPr>
            </w:pPr>
          </w:p>
          <w:p w:rsidR="008E4992" w:rsidRPr="00C82E92" w:rsidRDefault="008E4992" w:rsidP="00DD333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Truba institute of engg &amp; info. Tech. Bhopal (M.P)</w:t>
            </w:r>
          </w:p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94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Bhopal, M.P.</w:t>
            </w:r>
          </w:p>
        </w:tc>
        <w:tc>
          <w:tcPr>
            <w:tcW w:w="1394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RGTU, BHOPAL</w:t>
            </w:r>
          </w:p>
        </w:tc>
        <w:tc>
          <w:tcPr>
            <w:tcW w:w="1544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69.01%(Average  till 6</w:t>
            </w:r>
            <w:r w:rsidRPr="00C82E92">
              <w:rPr>
                <w:rFonts w:ascii="Times New Roman" w:hAnsi="Times New Roman" w:cs="Times New Roman"/>
                <w:vertAlign w:val="superscript"/>
              </w:rPr>
              <w:t>th</w:t>
            </w:r>
            <w:r w:rsidRPr="00C82E92">
              <w:rPr>
                <w:rFonts w:ascii="Times New Roman" w:hAnsi="Times New Roman" w:cs="Times New Roman"/>
              </w:rPr>
              <w:t>semester)</w:t>
            </w:r>
          </w:p>
        </w:tc>
      </w:tr>
      <w:tr w:rsidR="008E4992" w:rsidRPr="00361216" w:rsidTr="004479D5">
        <w:trPr>
          <w:trHeight w:val="1299"/>
        </w:trPr>
        <w:tc>
          <w:tcPr>
            <w:tcW w:w="1835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12</w:t>
            </w:r>
            <w:r w:rsidRPr="00C82E92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2433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Physics, Chemistry &amp; Mathematics</w:t>
            </w:r>
          </w:p>
        </w:tc>
        <w:tc>
          <w:tcPr>
            <w:tcW w:w="834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2007</w:t>
            </w:r>
          </w:p>
        </w:tc>
        <w:tc>
          <w:tcPr>
            <w:tcW w:w="1305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School of excellence chhindwara</w:t>
            </w:r>
          </w:p>
        </w:tc>
        <w:tc>
          <w:tcPr>
            <w:tcW w:w="1394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Chhindwara, M.P.</w:t>
            </w:r>
          </w:p>
        </w:tc>
        <w:tc>
          <w:tcPr>
            <w:tcW w:w="1394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M.P. STATE BOARD</w:t>
            </w:r>
          </w:p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4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71.5%</w:t>
            </w:r>
          </w:p>
        </w:tc>
      </w:tr>
      <w:tr w:rsidR="008E4992" w:rsidRPr="00361216" w:rsidTr="004479D5">
        <w:trPr>
          <w:trHeight w:val="953"/>
        </w:trPr>
        <w:tc>
          <w:tcPr>
            <w:tcW w:w="1835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10</w:t>
            </w:r>
            <w:r w:rsidRPr="00C82E92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2433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English, Hindi, Mathematics, Science, Social Studies,Sanskrit</w:t>
            </w:r>
          </w:p>
        </w:tc>
        <w:tc>
          <w:tcPr>
            <w:tcW w:w="834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2005</w:t>
            </w:r>
          </w:p>
        </w:tc>
        <w:tc>
          <w:tcPr>
            <w:tcW w:w="1305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 xml:space="preserve"> </w:t>
            </w:r>
          </w:p>
          <w:p w:rsidR="008E4992" w:rsidRPr="00C82E92" w:rsidRDefault="008E4992" w:rsidP="00DD333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Govt. high school palamau chhindwara</w:t>
            </w:r>
          </w:p>
          <w:p w:rsidR="008E4992" w:rsidRPr="00C82E92" w:rsidRDefault="008E4992" w:rsidP="00DD333E">
            <w:pPr>
              <w:spacing w:after="12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94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Chhindwara, M.P.</w:t>
            </w:r>
          </w:p>
        </w:tc>
        <w:tc>
          <w:tcPr>
            <w:tcW w:w="1394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M.P. STATE BOARD</w:t>
            </w:r>
          </w:p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4" w:type="dxa"/>
            <w:vAlign w:val="center"/>
          </w:tcPr>
          <w:p w:rsidR="008E4992" w:rsidRPr="00C82E92" w:rsidRDefault="008E4992" w:rsidP="00DD333E">
            <w:pPr>
              <w:spacing w:after="120" w:line="240" w:lineRule="auto"/>
              <w:jc w:val="center"/>
              <w:rPr>
                <w:rFonts w:ascii="Times New Roman" w:hAnsi="Times New Roman" w:cs="Times New Roman"/>
              </w:rPr>
            </w:pPr>
            <w:r w:rsidRPr="00C82E92">
              <w:rPr>
                <w:rFonts w:ascii="Times New Roman" w:hAnsi="Times New Roman" w:cs="Times New Roman"/>
              </w:rPr>
              <w:t>89.2%</w:t>
            </w:r>
          </w:p>
        </w:tc>
      </w:tr>
    </w:tbl>
    <w:p w:rsidR="008E4992" w:rsidRDefault="008E4992" w:rsidP="000E1096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:rsidR="008E4992" w:rsidRDefault="008E4992" w:rsidP="000E1096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:rsidR="008E4992" w:rsidRDefault="008E4992" w:rsidP="000E1096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tbl>
      <w:tblPr>
        <w:tblW w:w="10738" w:type="dxa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0738"/>
      </w:tblGrid>
      <w:tr w:rsidR="008E4992" w:rsidRPr="00361216">
        <w:trPr>
          <w:trHeight w:val="485"/>
        </w:trPr>
        <w:tc>
          <w:tcPr>
            <w:tcW w:w="10738" w:type="dxa"/>
            <w:shd w:val="clear" w:color="auto" w:fill="D9D9D9"/>
            <w:vAlign w:val="center"/>
          </w:tcPr>
          <w:p w:rsidR="008E4992" w:rsidRPr="00361216" w:rsidRDefault="008E4992" w:rsidP="00DD333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PROFESSIONAL SKILLS </w:t>
            </w:r>
          </w:p>
        </w:tc>
      </w:tr>
    </w:tbl>
    <w:p w:rsidR="008E4992" w:rsidRDefault="008E4992" w:rsidP="00594E38">
      <w:pPr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</w:p>
    <w:p w:rsidR="008E4992" w:rsidRPr="00C82E92" w:rsidRDefault="008E4992" w:rsidP="00B70C9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82E92">
        <w:rPr>
          <w:rFonts w:ascii="Times New Roman" w:hAnsi="Times New Roman" w:cs="Times New Roman"/>
        </w:rPr>
        <w:t>Programming Languages       -Basic ‘C’ &amp; Mat lab(matrix lab)</w:t>
      </w:r>
    </w:p>
    <w:p w:rsidR="008E4992" w:rsidRPr="005270AF" w:rsidRDefault="008E4992" w:rsidP="000E1096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tbl>
      <w:tblPr>
        <w:tblW w:w="10738" w:type="dxa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0738"/>
      </w:tblGrid>
      <w:tr w:rsidR="008E4992" w:rsidRPr="00361216">
        <w:trPr>
          <w:trHeight w:val="350"/>
        </w:trPr>
        <w:tc>
          <w:tcPr>
            <w:tcW w:w="10738" w:type="dxa"/>
            <w:shd w:val="clear" w:color="auto" w:fill="D9D9D9"/>
            <w:vAlign w:val="center"/>
          </w:tcPr>
          <w:p w:rsidR="008E4992" w:rsidRPr="00361216" w:rsidRDefault="008E4992" w:rsidP="00DD333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TECHNICAL SKILLS </w:t>
            </w:r>
          </w:p>
        </w:tc>
      </w:tr>
    </w:tbl>
    <w:p w:rsidR="008E4992" w:rsidRDefault="008E4992" w:rsidP="00594E38">
      <w:pPr>
        <w:spacing w:after="0" w:line="240" w:lineRule="auto"/>
        <w:ind w:left="720"/>
        <w:jc w:val="both"/>
        <w:rPr>
          <w:rFonts w:ascii="Times New Roman" w:hAnsi="Times New Roman" w:cs="Times New Roman"/>
          <w:color w:val="000000"/>
          <w:sz w:val="20"/>
          <w:szCs w:val="20"/>
        </w:rPr>
      </w:pPr>
    </w:p>
    <w:p w:rsidR="008E4992" w:rsidRPr="00C82E92" w:rsidRDefault="008E4992" w:rsidP="000E1096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82E92">
        <w:rPr>
          <w:rFonts w:ascii="Times New Roman" w:hAnsi="Times New Roman" w:cs="Times New Roman"/>
          <w:color w:val="000000"/>
        </w:rPr>
        <w:t>Mobile Communication</w:t>
      </w:r>
    </w:p>
    <w:p w:rsidR="008E4992" w:rsidRPr="00C82E92" w:rsidRDefault="008E4992" w:rsidP="00F479C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C82E92">
        <w:rPr>
          <w:rFonts w:ascii="Times New Roman" w:hAnsi="Times New Roman" w:cs="Times New Roman"/>
          <w:color w:val="000000"/>
        </w:rPr>
        <w:t xml:space="preserve">Data  Communication   </w:t>
      </w:r>
    </w:p>
    <w:p w:rsidR="008E4992" w:rsidRPr="00575528" w:rsidRDefault="008E4992" w:rsidP="0057552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75528">
        <w:rPr>
          <w:rFonts w:ascii="Times New Roman" w:hAnsi="Times New Roman" w:cs="Times New Roman"/>
        </w:rPr>
        <w:t>Control system</w:t>
      </w:r>
    </w:p>
    <w:p w:rsidR="008E4992" w:rsidRPr="000E1096" w:rsidRDefault="008E4992" w:rsidP="000E1096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0E1096">
        <w:rPr>
          <w:rFonts w:ascii="Times New Roman" w:hAnsi="Times New Roman" w:cs="Times New Roman"/>
          <w:sz w:val="20"/>
          <w:szCs w:val="20"/>
        </w:rPr>
        <w:t xml:space="preserve"> </w:t>
      </w:r>
    </w:p>
    <w:tbl>
      <w:tblPr>
        <w:tblW w:w="10738" w:type="dxa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0738"/>
      </w:tblGrid>
      <w:tr w:rsidR="008E4992" w:rsidRPr="00361216">
        <w:trPr>
          <w:trHeight w:val="260"/>
        </w:trPr>
        <w:tc>
          <w:tcPr>
            <w:tcW w:w="10738" w:type="dxa"/>
            <w:shd w:val="clear" w:color="auto" w:fill="D9D9D9"/>
            <w:vAlign w:val="center"/>
          </w:tcPr>
          <w:p w:rsidR="008E4992" w:rsidRPr="00361216" w:rsidRDefault="008E4992" w:rsidP="00DD333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VOCATIONAL  TRAINING </w:t>
            </w:r>
          </w:p>
        </w:tc>
      </w:tr>
    </w:tbl>
    <w:p w:rsidR="008E4992" w:rsidRDefault="008E4992" w:rsidP="000E1096">
      <w:pPr>
        <w:pStyle w:val="BodyText"/>
        <w:spacing w:after="12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</w:p>
    <w:p w:rsidR="008E4992" w:rsidRPr="00C82E92" w:rsidRDefault="008E4992" w:rsidP="00575528">
      <w:pPr>
        <w:pStyle w:val="BodyText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</w:rPr>
      </w:pPr>
      <w:r w:rsidRPr="00C82E92">
        <w:rPr>
          <w:rFonts w:ascii="Times New Roman" w:hAnsi="Times New Roman" w:cs="Times New Roman"/>
        </w:rPr>
        <w:t>Major Training- Microcontroller &amp;Embedded system</w:t>
      </w:r>
    </w:p>
    <w:p w:rsidR="008E4992" w:rsidRPr="00C82E92" w:rsidRDefault="008E4992" w:rsidP="00C82E92">
      <w:pPr>
        <w:pStyle w:val="BodyText"/>
        <w:spacing w:after="120" w:line="240" w:lineRule="auto"/>
        <w:rPr>
          <w:rFonts w:ascii="Times New Roman" w:hAnsi="Times New Roman" w:cs="Times New Roman"/>
        </w:rPr>
      </w:pPr>
      <w:r w:rsidRPr="00C82E92">
        <w:rPr>
          <w:rFonts w:ascii="Times New Roman" w:hAnsi="Times New Roman" w:cs="Times New Roman"/>
        </w:rPr>
        <w:t xml:space="preserve">                              Project </w:t>
      </w:r>
      <w:r>
        <w:rPr>
          <w:rFonts w:ascii="Times New Roman" w:hAnsi="Times New Roman" w:cs="Times New Roman"/>
        </w:rPr>
        <w:t>undertaken15 days at TRUBA Ins.</w:t>
      </w:r>
      <w:r w:rsidRPr="00C82E92">
        <w:rPr>
          <w:rFonts w:ascii="Times New Roman" w:hAnsi="Times New Roman" w:cs="Times New Roman"/>
        </w:rPr>
        <w:t xml:space="preserve">of engineering and IT BHOPAL .I have done work in microcontroller chip(IC), and </w:t>
      </w:r>
      <w:r>
        <w:rPr>
          <w:rFonts w:ascii="Times New Roman" w:hAnsi="Times New Roman" w:cs="Times New Roman"/>
        </w:rPr>
        <w:t>work on seven segment display.</w:t>
      </w:r>
      <w:r w:rsidRPr="00C82E92">
        <w:rPr>
          <w:rFonts w:ascii="Times New Roman" w:hAnsi="Times New Roman" w:cs="Times New Roman"/>
        </w:rPr>
        <w:t>.</w:t>
      </w:r>
    </w:p>
    <w:p w:rsidR="008E4992" w:rsidRDefault="008E4992" w:rsidP="000E1096">
      <w:pPr>
        <w:pStyle w:val="BodyText"/>
        <w:spacing w:after="12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W w:w="10738" w:type="dxa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0738"/>
      </w:tblGrid>
      <w:tr w:rsidR="008E4992" w:rsidRPr="00361216">
        <w:trPr>
          <w:trHeight w:val="278"/>
        </w:trPr>
        <w:tc>
          <w:tcPr>
            <w:tcW w:w="10738" w:type="dxa"/>
            <w:shd w:val="clear" w:color="auto" w:fill="D9D9D9"/>
            <w:vAlign w:val="center"/>
          </w:tcPr>
          <w:p w:rsidR="008E4992" w:rsidRPr="006A2548" w:rsidRDefault="008E4992" w:rsidP="00DD333E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PROJECTS</w:t>
            </w:r>
          </w:p>
        </w:tc>
      </w:tr>
    </w:tbl>
    <w:p w:rsidR="008E4992" w:rsidRPr="00361216" w:rsidRDefault="008E4992" w:rsidP="000E1096">
      <w:pPr>
        <w:pStyle w:val="Default"/>
      </w:pPr>
    </w:p>
    <w:p w:rsidR="008E4992" w:rsidRPr="00C82E92" w:rsidRDefault="008E4992" w:rsidP="00455C0D">
      <w:pPr>
        <w:pStyle w:val="Default"/>
        <w:numPr>
          <w:ilvl w:val="0"/>
          <w:numId w:val="2"/>
        </w:numPr>
        <w:spacing w:after="120"/>
        <w:rPr>
          <w:sz w:val="22"/>
          <w:szCs w:val="22"/>
        </w:rPr>
      </w:pPr>
      <w:r w:rsidRPr="00C82E92">
        <w:rPr>
          <w:sz w:val="22"/>
          <w:szCs w:val="22"/>
        </w:rPr>
        <w:t>Minor project –Automatic Room Power Controller.</w:t>
      </w:r>
    </w:p>
    <w:p w:rsidR="008E4992" w:rsidRPr="00C82E92" w:rsidRDefault="008E4992" w:rsidP="006A2548">
      <w:pPr>
        <w:pStyle w:val="Default"/>
        <w:spacing w:after="120"/>
        <w:ind w:left="720"/>
        <w:rPr>
          <w:sz w:val="22"/>
          <w:szCs w:val="22"/>
        </w:rPr>
      </w:pPr>
      <w:r w:rsidRPr="00C82E92">
        <w:rPr>
          <w:sz w:val="22"/>
          <w:szCs w:val="22"/>
        </w:rPr>
        <w:t xml:space="preserve">                         This device is useful for power saving in room by the help of using electronic comp</w:t>
      </w:r>
      <w:r>
        <w:rPr>
          <w:sz w:val="22"/>
          <w:szCs w:val="22"/>
        </w:rPr>
        <w:t xml:space="preserve">onent </w:t>
      </w:r>
      <w:r w:rsidRPr="00C82E92">
        <w:rPr>
          <w:sz w:val="22"/>
          <w:szCs w:val="22"/>
        </w:rPr>
        <w:t xml:space="preserve">such led, sensor &amp;IC. </w:t>
      </w:r>
    </w:p>
    <w:p w:rsidR="008E4992" w:rsidRPr="00361216" w:rsidRDefault="008E4992" w:rsidP="004B1B11">
      <w:pPr>
        <w:pStyle w:val="Default"/>
        <w:spacing w:after="120"/>
        <w:rPr>
          <w:sz w:val="20"/>
          <w:szCs w:val="20"/>
        </w:rPr>
      </w:pPr>
    </w:p>
    <w:tbl>
      <w:tblPr>
        <w:tblW w:w="10738" w:type="dxa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0738"/>
      </w:tblGrid>
      <w:tr w:rsidR="008E4992" w:rsidRPr="00361216">
        <w:trPr>
          <w:trHeight w:val="350"/>
        </w:trPr>
        <w:tc>
          <w:tcPr>
            <w:tcW w:w="10738" w:type="dxa"/>
            <w:shd w:val="clear" w:color="auto" w:fill="D9D9D9"/>
            <w:vAlign w:val="center"/>
          </w:tcPr>
          <w:p w:rsidR="008E4992" w:rsidRPr="00361216" w:rsidRDefault="008E4992" w:rsidP="00DD333E">
            <w:pPr>
              <w:pStyle w:val="Default"/>
              <w:rPr>
                <w:b/>
                <w:bCs/>
              </w:rPr>
            </w:pPr>
            <w:r w:rsidRPr="00361216">
              <w:rPr>
                <w:b/>
                <w:bCs/>
              </w:rPr>
              <w:t xml:space="preserve">PERSONAL DETAILS </w:t>
            </w:r>
          </w:p>
        </w:tc>
      </w:tr>
    </w:tbl>
    <w:p w:rsidR="008E4992" w:rsidRDefault="008E4992" w:rsidP="000E1096">
      <w:pPr>
        <w:pStyle w:val="Default"/>
        <w:rPr>
          <w:b/>
          <w:bCs/>
          <w:sz w:val="20"/>
          <w:szCs w:val="20"/>
        </w:rPr>
      </w:pPr>
    </w:p>
    <w:p w:rsidR="008E4992" w:rsidRPr="00C82E92" w:rsidRDefault="008E4992" w:rsidP="00575528">
      <w:pPr>
        <w:pStyle w:val="Default"/>
        <w:numPr>
          <w:ilvl w:val="0"/>
          <w:numId w:val="2"/>
        </w:numPr>
        <w:rPr>
          <w:b/>
          <w:bCs/>
          <w:sz w:val="22"/>
          <w:szCs w:val="22"/>
        </w:rPr>
      </w:pPr>
      <w:r w:rsidRPr="00C82E92">
        <w:rPr>
          <w:b/>
          <w:bCs/>
          <w:sz w:val="22"/>
          <w:szCs w:val="22"/>
        </w:rPr>
        <w:t>Languages Known:</w:t>
      </w:r>
      <w:r w:rsidRPr="00C82E92">
        <w:rPr>
          <w:b/>
          <w:bCs/>
          <w:sz w:val="22"/>
          <w:szCs w:val="22"/>
        </w:rPr>
        <w:tab/>
      </w:r>
      <w:r w:rsidRPr="00C82E92">
        <w:rPr>
          <w:b/>
          <w:bCs/>
          <w:sz w:val="22"/>
          <w:szCs w:val="22"/>
        </w:rPr>
        <w:tab/>
      </w:r>
      <w:r w:rsidRPr="00C82E92">
        <w:rPr>
          <w:sz w:val="22"/>
          <w:szCs w:val="22"/>
        </w:rPr>
        <w:t>English, Hindi.</w:t>
      </w:r>
    </w:p>
    <w:p w:rsidR="008E4992" w:rsidRPr="00C82E92" w:rsidRDefault="008E4992" w:rsidP="00575528">
      <w:pPr>
        <w:pStyle w:val="Default"/>
        <w:numPr>
          <w:ilvl w:val="0"/>
          <w:numId w:val="2"/>
        </w:numPr>
        <w:rPr>
          <w:sz w:val="22"/>
          <w:szCs w:val="22"/>
        </w:rPr>
      </w:pPr>
      <w:r w:rsidRPr="00C82E92">
        <w:rPr>
          <w:b/>
          <w:bCs/>
          <w:sz w:val="22"/>
          <w:szCs w:val="22"/>
        </w:rPr>
        <w:t>Hobbies:</w:t>
      </w:r>
      <w:r w:rsidRPr="00C82E92">
        <w:rPr>
          <w:b/>
          <w:bCs/>
          <w:sz w:val="22"/>
          <w:szCs w:val="22"/>
        </w:rPr>
        <w:tab/>
      </w:r>
      <w:r w:rsidRPr="00C82E92">
        <w:rPr>
          <w:b/>
          <w:bCs/>
          <w:sz w:val="22"/>
          <w:szCs w:val="22"/>
        </w:rPr>
        <w:tab/>
      </w:r>
      <w:r w:rsidRPr="00C82E92">
        <w:rPr>
          <w:b/>
          <w:bCs/>
          <w:sz w:val="22"/>
          <w:szCs w:val="22"/>
        </w:rPr>
        <w:tab/>
      </w:r>
      <w:r w:rsidRPr="00C82E92">
        <w:rPr>
          <w:sz w:val="22"/>
          <w:szCs w:val="22"/>
        </w:rPr>
        <w:t>walking</w:t>
      </w:r>
      <w:r>
        <w:rPr>
          <w:sz w:val="22"/>
          <w:szCs w:val="22"/>
        </w:rPr>
        <w:t xml:space="preserve"> ,Listening vivid Bharti fm radio.</w:t>
      </w:r>
    </w:p>
    <w:p w:rsidR="008E4992" w:rsidRPr="00361216" w:rsidRDefault="008E4992" w:rsidP="000E1096">
      <w:pPr>
        <w:pStyle w:val="Default"/>
        <w:ind w:left="2160" w:firstLine="720"/>
        <w:rPr>
          <w:sz w:val="20"/>
          <w:szCs w:val="20"/>
        </w:rPr>
      </w:pPr>
    </w:p>
    <w:tbl>
      <w:tblPr>
        <w:tblW w:w="10738" w:type="dxa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0738"/>
      </w:tblGrid>
      <w:tr w:rsidR="008E4992" w:rsidRPr="00361216">
        <w:trPr>
          <w:trHeight w:val="368"/>
        </w:trPr>
        <w:tc>
          <w:tcPr>
            <w:tcW w:w="10738" w:type="dxa"/>
            <w:shd w:val="clear" w:color="auto" w:fill="D9D9D9"/>
            <w:vAlign w:val="center"/>
          </w:tcPr>
          <w:p w:rsidR="008E4992" w:rsidRPr="00361216" w:rsidRDefault="008E4992" w:rsidP="00DD333E"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>DECLARATION</w:t>
            </w:r>
            <w:r w:rsidRPr="00361216">
              <w:rPr>
                <w:b/>
                <w:bCs/>
              </w:rPr>
              <w:t xml:space="preserve"> </w:t>
            </w:r>
          </w:p>
        </w:tc>
      </w:tr>
    </w:tbl>
    <w:p w:rsidR="008E4992" w:rsidRPr="00C82E92" w:rsidRDefault="008E4992" w:rsidP="000E1096">
      <w:pPr>
        <w:pStyle w:val="Default"/>
        <w:ind w:left="2160" w:firstLine="720"/>
        <w:rPr>
          <w:sz w:val="22"/>
          <w:szCs w:val="22"/>
        </w:rPr>
      </w:pPr>
    </w:p>
    <w:p w:rsidR="008E4992" w:rsidRPr="00C82E92" w:rsidRDefault="008E4992" w:rsidP="000E1096">
      <w:pPr>
        <w:ind w:left="720" w:firstLine="720"/>
        <w:jc w:val="both"/>
        <w:rPr>
          <w:rFonts w:ascii="Times New Roman" w:hAnsi="Times New Roman" w:cs="Times New Roman"/>
        </w:rPr>
      </w:pPr>
      <w:r w:rsidRPr="00C82E92">
        <w:rPr>
          <w:rFonts w:ascii="Times New Roman" w:hAnsi="Times New Roman" w:cs="Times New Roman"/>
        </w:rPr>
        <w:t>I hereby certify that all the details provided in this resume are authentic. I should be held responsible   for any fake details and thus be credited to any action against me. Rest assured, if given a chance will render exemplary service.</w:t>
      </w:r>
    </w:p>
    <w:p w:rsidR="008E4992" w:rsidRPr="00C82E92" w:rsidRDefault="008E4992" w:rsidP="00C82E92">
      <w:pPr>
        <w:pStyle w:val="BodyText"/>
        <w:spacing w:line="240" w:lineRule="auto"/>
        <w:ind w:firstLine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</w:t>
      </w:r>
      <w:r w:rsidRPr="00C82E92">
        <w:rPr>
          <w:rFonts w:ascii="Times New Roman" w:hAnsi="Times New Roman" w:cs="Times New Roman"/>
        </w:rPr>
        <w:tab/>
      </w:r>
      <w:r w:rsidRPr="00C82E92">
        <w:rPr>
          <w:rFonts w:ascii="Times New Roman" w:hAnsi="Times New Roman" w:cs="Times New Roman"/>
        </w:rPr>
        <w:tab/>
      </w:r>
      <w:r w:rsidRPr="00C82E92">
        <w:rPr>
          <w:rFonts w:ascii="Times New Roman" w:hAnsi="Times New Roman" w:cs="Times New Roman"/>
        </w:rPr>
        <w:tab/>
      </w:r>
      <w:r w:rsidRPr="00C82E92">
        <w:rPr>
          <w:rFonts w:ascii="Times New Roman" w:hAnsi="Times New Roman" w:cs="Times New Roman"/>
        </w:rPr>
        <w:tab/>
      </w:r>
      <w:r w:rsidRPr="00C82E92">
        <w:rPr>
          <w:rFonts w:ascii="Times New Roman" w:hAnsi="Times New Roman" w:cs="Times New Roman"/>
        </w:rPr>
        <w:tab/>
      </w:r>
      <w:r w:rsidRPr="00C82E92">
        <w:rPr>
          <w:rFonts w:ascii="Times New Roman" w:hAnsi="Times New Roman" w:cs="Times New Roman"/>
        </w:rPr>
        <w:tab/>
      </w:r>
      <w:r w:rsidRPr="00C82E92">
        <w:rPr>
          <w:rFonts w:ascii="Times New Roman" w:hAnsi="Times New Roman" w:cs="Times New Roman"/>
        </w:rPr>
        <w:tab/>
      </w:r>
      <w:r w:rsidRPr="00361216"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:rsidR="008E4992" w:rsidRDefault="008E4992" w:rsidP="000E1096">
      <w:r>
        <w:t xml:space="preserve">        DATE:</w:t>
      </w:r>
    </w:p>
    <w:p w:rsidR="008E4992" w:rsidRPr="00575528" w:rsidRDefault="008E4992" w:rsidP="000E1096">
      <w:pPr>
        <w:rPr>
          <w:sz w:val="24"/>
          <w:szCs w:val="24"/>
        </w:rPr>
      </w:pPr>
      <w:r w:rsidRPr="00575528">
        <w:rPr>
          <w:sz w:val="24"/>
          <w:szCs w:val="24"/>
        </w:rPr>
        <w:t>DEEPAK FARKARE</w:t>
      </w:r>
    </w:p>
    <w:p w:rsidR="008E4992" w:rsidRDefault="008E4992"/>
    <w:sectPr w:rsidR="008E4992" w:rsidSect="00BD650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4992" w:rsidRDefault="008E4992" w:rsidP="00395F95">
      <w:pPr>
        <w:spacing w:after="0" w:line="240" w:lineRule="auto"/>
      </w:pPr>
      <w:r>
        <w:separator/>
      </w:r>
    </w:p>
  </w:endnote>
  <w:endnote w:type="continuationSeparator" w:id="1">
    <w:p w:rsidR="008E4992" w:rsidRDefault="008E4992" w:rsidP="00395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4992" w:rsidRDefault="008E4992" w:rsidP="008D44E7">
    <w:pPr>
      <w:pStyle w:val="Footer"/>
      <w:ind w:left="945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4992" w:rsidRDefault="008E4992" w:rsidP="00395F95">
      <w:pPr>
        <w:spacing w:after="0" w:line="240" w:lineRule="auto"/>
      </w:pPr>
      <w:r>
        <w:separator/>
      </w:r>
    </w:p>
  </w:footnote>
  <w:footnote w:type="continuationSeparator" w:id="1">
    <w:p w:rsidR="008E4992" w:rsidRDefault="008E4992" w:rsidP="00395F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D35D0"/>
    <w:multiLevelType w:val="hybridMultilevel"/>
    <w:tmpl w:val="46B056DA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03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7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19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30" w:hanging="360"/>
      </w:pPr>
      <w:rPr>
        <w:rFonts w:ascii="Wingdings" w:hAnsi="Wingdings" w:cs="Wingdings" w:hint="default"/>
      </w:rPr>
    </w:lvl>
  </w:abstractNum>
  <w:abstractNum w:abstractNumId="1">
    <w:nsid w:val="1C3B33AB"/>
    <w:multiLevelType w:val="hybridMultilevel"/>
    <w:tmpl w:val="5616E988"/>
    <w:lvl w:ilvl="0" w:tplc="0F14E150">
      <w:start w:val="89"/>
      <w:numFmt w:val="bullet"/>
      <w:lvlText w:val="-"/>
      <w:lvlJc w:val="left"/>
      <w:pPr>
        <w:ind w:left="1845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8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00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4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6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605" w:hanging="360"/>
      </w:pPr>
      <w:rPr>
        <w:rFonts w:ascii="Wingdings" w:hAnsi="Wingdings" w:cs="Wingdings" w:hint="default"/>
      </w:rPr>
    </w:lvl>
  </w:abstractNum>
  <w:abstractNum w:abstractNumId="2">
    <w:nsid w:val="1C6510C1"/>
    <w:multiLevelType w:val="hybridMultilevel"/>
    <w:tmpl w:val="D2E66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3C9F4F68"/>
    <w:multiLevelType w:val="hybridMultilevel"/>
    <w:tmpl w:val="8FECF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4C5060AD"/>
    <w:multiLevelType w:val="hybridMultilevel"/>
    <w:tmpl w:val="1C241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E1096"/>
    <w:rsid w:val="000E1096"/>
    <w:rsid w:val="00121D28"/>
    <w:rsid w:val="0018516B"/>
    <w:rsid w:val="001F0EFE"/>
    <w:rsid w:val="00221F57"/>
    <w:rsid w:val="00230FEE"/>
    <w:rsid w:val="002F1F64"/>
    <w:rsid w:val="00361216"/>
    <w:rsid w:val="00395F95"/>
    <w:rsid w:val="00396ACC"/>
    <w:rsid w:val="00402E8E"/>
    <w:rsid w:val="004479D5"/>
    <w:rsid w:val="00455C0D"/>
    <w:rsid w:val="004621DB"/>
    <w:rsid w:val="004B1B11"/>
    <w:rsid w:val="004C4725"/>
    <w:rsid w:val="004E6A08"/>
    <w:rsid w:val="005234AA"/>
    <w:rsid w:val="005270AF"/>
    <w:rsid w:val="00575528"/>
    <w:rsid w:val="00594E38"/>
    <w:rsid w:val="006A2548"/>
    <w:rsid w:val="007C67B7"/>
    <w:rsid w:val="008750CD"/>
    <w:rsid w:val="008A5C8E"/>
    <w:rsid w:val="008D44E7"/>
    <w:rsid w:val="008E4992"/>
    <w:rsid w:val="00944AC8"/>
    <w:rsid w:val="00991216"/>
    <w:rsid w:val="009A0C8A"/>
    <w:rsid w:val="00AA5D68"/>
    <w:rsid w:val="00AC0D30"/>
    <w:rsid w:val="00B70C96"/>
    <w:rsid w:val="00BA4F23"/>
    <w:rsid w:val="00BD650F"/>
    <w:rsid w:val="00C15F87"/>
    <w:rsid w:val="00C82E92"/>
    <w:rsid w:val="00CD1BC9"/>
    <w:rsid w:val="00DD333E"/>
    <w:rsid w:val="00DD5BD7"/>
    <w:rsid w:val="00EB4720"/>
    <w:rsid w:val="00F479C1"/>
    <w:rsid w:val="00FD7E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096"/>
    <w:pPr>
      <w:spacing w:after="200" w:line="276" w:lineRule="auto"/>
    </w:pPr>
    <w:rPr>
      <w:rFonts w:cs="Calibri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rsid w:val="000E109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0E1096"/>
    <w:pPr>
      <w:spacing w:after="220" w:line="240" w:lineRule="atLeast"/>
      <w:jc w:val="both"/>
    </w:pPr>
    <w:rPr>
      <w:rFonts w:ascii="Garamond" w:eastAsia="Times New Roman" w:hAnsi="Garamond" w:cs="Garamond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0E1096"/>
    <w:rPr>
      <w:rFonts w:ascii="Garamond" w:hAnsi="Garamond" w:cs="Garamond"/>
    </w:rPr>
  </w:style>
  <w:style w:type="paragraph" w:styleId="Footer">
    <w:name w:val="footer"/>
    <w:basedOn w:val="Normal"/>
    <w:link w:val="FooterChar"/>
    <w:uiPriority w:val="99"/>
    <w:rsid w:val="000E10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0E1096"/>
    <w:rPr>
      <w:rFonts w:ascii="Calibri" w:eastAsia="Times New Roman" w:hAnsi="Calibri" w:cs="Calibri"/>
    </w:rPr>
  </w:style>
  <w:style w:type="paragraph" w:styleId="Header">
    <w:name w:val="header"/>
    <w:basedOn w:val="Normal"/>
    <w:link w:val="HeaderChar"/>
    <w:uiPriority w:val="99"/>
    <w:semiHidden/>
    <w:rsid w:val="00C82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C82E92"/>
    <w:rPr>
      <w:rFonts w:ascii="Calibri" w:eastAsia="Times New Roman" w:hAnsi="Calibri" w:cs="Calibri"/>
    </w:rPr>
  </w:style>
  <w:style w:type="paragraph" w:styleId="ListParagraph">
    <w:name w:val="List Paragraph"/>
    <w:basedOn w:val="Normal"/>
    <w:uiPriority w:val="99"/>
    <w:qFormat/>
    <w:rsid w:val="00575528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113</TotalTime>
  <Pages>3</Pages>
  <Words>304</Words>
  <Characters>1734</Characters>
  <Application>Microsoft Office Outlook</Application>
  <DocSecurity>0</DocSecurity>
  <Lines>0</Lines>
  <Paragraphs>0</Paragraphs>
  <ScaleCrop>false</ScaleCrop>
  <Company>RIM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pragyadeep</dc:creator>
  <cp:keywords/>
  <dc:description/>
  <cp:lastModifiedBy>Rimsha</cp:lastModifiedBy>
  <cp:revision>14</cp:revision>
  <dcterms:created xsi:type="dcterms:W3CDTF">2010-04-23T05:46:00Z</dcterms:created>
  <dcterms:modified xsi:type="dcterms:W3CDTF">2011-09-14T16:34:00Z</dcterms:modified>
</cp:coreProperties>
</file>