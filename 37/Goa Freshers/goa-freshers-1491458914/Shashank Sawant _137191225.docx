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5C5" w:rsidRPr="003E383E" w:rsidRDefault="000075C5" w:rsidP="00A35EBF">
      <w:pPr>
        <w:jc w:val="center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3E383E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CURRICULUM VITTAE</w:t>
      </w: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Pr="003E383E" w:rsidRDefault="000075C5" w:rsidP="00A35EBF">
      <w:pPr>
        <w:spacing w:line="240" w:lineRule="auto"/>
        <w:ind w:right="-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Shashank Sawant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0075C5" w:rsidRPr="00C43DC5" w:rsidRDefault="000075C5" w:rsidP="00A35EBF">
      <w:pPr>
        <w:spacing w:line="240" w:lineRule="auto"/>
        <w:ind w:right="-720" w:firstLine="72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3DC5">
        <w:rPr>
          <w:rFonts w:ascii="Times New Roman" w:hAnsi="Times New Roman" w:cs="Times New Roman"/>
          <w:sz w:val="24"/>
          <w:szCs w:val="24"/>
          <w:lang w:val="es-ES"/>
        </w:rPr>
        <w:t xml:space="preserve">Contact no: +91 </w:t>
      </w:r>
      <w:r>
        <w:rPr>
          <w:rFonts w:ascii="Times New Roman" w:hAnsi="Times New Roman" w:cs="Times New Roman"/>
          <w:sz w:val="24"/>
          <w:szCs w:val="24"/>
          <w:lang w:val="es-ES"/>
        </w:rPr>
        <w:t>7798368366</w:t>
      </w:r>
    </w:p>
    <w:p w:rsidR="000075C5" w:rsidRPr="00C43DC5" w:rsidRDefault="000075C5" w:rsidP="00A35EBF">
      <w:pPr>
        <w:spacing w:line="240" w:lineRule="auto"/>
        <w:ind w:right="-720" w:firstLine="72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43DC5">
        <w:rPr>
          <w:rFonts w:ascii="Times New Roman" w:hAnsi="Times New Roman" w:cs="Times New Roman"/>
          <w:sz w:val="24"/>
          <w:szCs w:val="24"/>
          <w:lang w:val="es-ES"/>
        </w:rPr>
        <w:t xml:space="preserve">E-mail: </w:t>
      </w:r>
      <w:r>
        <w:rPr>
          <w:rFonts w:ascii="Times New Roman" w:hAnsi="Times New Roman" w:cs="Times New Roman"/>
          <w:sz w:val="24"/>
          <w:szCs w:val="24"/>
          <w:lang w:val="es-ES"/>
        </w:rPr>
        <w:t>sawant.shashank2@gmail.com</w:t>
      </w:r>
    </w:p>
    <w:p w:rsidR="000075C5" w:rsidRPr="00C43DC5" w:rsidRDefault="000075C5" w:rsidP="00A35EBF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>
        <w:rPr>
          <w:noProof/>
        </w:rPr>
        <w:pict>
          <v:line id="Line 3" o:spid="_x0000_s1026" style="position:absolute;left:0;text-align:left;z-index:251658240;visibility:visible" from="19.5pt,3.45pt" to="478.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" strokeweight="4.5pt">
            <v:stroke linestyle="thinThick"/>
          </v:line>
        </w:pict>
      </w:r>
    </w:p>
    <w:p w:rsidR="000075C5" w:rsidRPr="00D06352" w:rsidRDefault="000075C5" w:rsidP="0018619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06352">
        <w:rPr>
          <w:rFonts w:ascii="Times New Roman" w:hAnsi="Times New Roman" w:cs="Times New Roman"/>
          <w:b/>
          <w:bCs/>
          <w:sz w:val="24"/>
          <w:szCs w:val="24"/>
          <w:u w:val="single"/>
        </w:rPr>
        <w:t>Permanent Address: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Current</w:t>
      </w:r>
      <w:r w:rsidRPr="00D063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Address:</w:t>
      </w:r>
    </w:p>
    <w:p w:rsidR="000075C5" w:rsidRPr="0051534B" w:rsidRDefault="000075C5" w:rsidP="0051534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1534B">
        <w:rPr>
          <w:rFonts w:ascii="Times New Roman" w:hAnsi="Times New Roman" w:cs="Times New Roman"/>
          <w:bCs/>
          <w:sz w:val="24"/>
          <w:szCs w:val="24"/>
        </w:rPr>
        <w:t>Pati</w:t>
      </w:r>
      <w:r>
        <w:rPr>
          <w:rFonts w:ascii="Times New Roman" w:hAnsi="Times New Roman" w:cs="Times New Roman"/>
          <w:bCs/>
          <w:sz w:val="24"/>
          <w:szCs w:val="24"/>
        </w:rPr>
        <w:t>lwadi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   3/14 kalaniketan</w:t>
      </w:r>
    </w:p>
    <w:p w:rsidR="000075C5" w:rsidRPr="0051534B" w:rsidRDefault="000075C5" w:rsidP="00CF3C4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Cs/>
          <w:sz w:val="24"/>
          <w:szCs w:val="24"/>
          <w:lang w:val="es-ES"/>
        </w:rPr>
        <w:t xml:space="preserve">            </w:t>
      </w:r>
      <w:r w:rsidRPr="0051534B">
        <w:rPr>
          <w:rFonts w:ascii="Times New Roman" w:hAnsi="Times New Roman" w:cs="Times New Roman"/>
          <w:bCs/>
          <w:sz w:val="24"/>
          <w:szCs w:val="24"/>
          <w:lang w:val="es-ES"/>
        </w:rPr>
        <w:t>A/P – Nandgaon,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  <w:t xml:space="preserve">            Amboli,kevnipada,</w:t>
      </w:r>
      <w:r>
        <w:rPr>
          <w:rFonts w:ascii="Times New Roman" w:hAnsi="Times New Roman" w:cs="Times New Roman"/>
          <w:bCs/>
          <w:sz w:val="24"/>
          <w:szCs w:val="24"/>
          <w:lang w:val="es-ES"/>
        </w:rPr>
        <w:tab/>
      </w:r>
    </w:p>
    <w:p w:rsidR="000075C5" w:rsidRPr="0051534B" w:rsidRDefault="000075C5" w:rsidP="0051534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1534B">
        <w:rPr>
          <w:rFonts w:ascii="Times New Roman" w:hAnsi="Times New Roman" w:cs="Times New Roman"/>
          <w:bCs/>
          <w:sz w:val="24"/>
          <w:szCs w:val="24"/>
        </w:rPr>
        <w:t>Ta</w:t>
      </w:r>
      <w:r>
        <w:rPr>
          <w:rFonts w:ascii="Times New Roman" w:hAnsi="Times New Roman" w:cs="Times New Roman"/>
          <w:bCs/>
          <w:sz w:val="24"/>
          <w:szCs w:val="24"/>
        </w:rPr>
        <w:t>l  - Kankavali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Jogeshwari (west)</w:t>
      </w:r>
    </w:p>
    <w:p w:rsidR="000075C5" w:rsidRPr="0051534B" w:rsidRDefault="000075C5" w:rsidP="0051534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1534B">
        <w:rPr>
          <w:rFonts w:ascii="Times New Roman" w:hAnsi="Times New Roman" w:cs="Times New Roman"/>
          <w:bCs/>
          <w:sz w:val="24"/>
          <w:szCs w:val="24"/>
        </w:rPr>
        <w:t>Dist – Sindhudurg</w:t>
      </w:r>
      <w:r w:rsidRPr="0051534B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   Mumbai </w:t>
      </w:r>
    </w:p>
    <w:p w:rsidR="000075C5" w:rsidRPr="0051534B" w:rsidRDefault="000075C5" w:rsidP="005153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smartTag w:uri="urn:schemas-microsoft-com:office:smarttags" w:element="place">
        <w:r w:rsidRPr="0051534B">
          <w:rPr>
            <w:rFonts w:ascii="Times New Roman" w:hAnsi="Times New Roman" w:cs="Times New Roman"/>
            <w:sz w:val="24"/>
            <w:szCs w:val="24"/>
          </w:rPr>
          <w:t>Maharashtra</w:t>
        </w:r>
      </w:smartTag>
      <w:r w:rsidRPr="0051534B">
        <w:rPr>
          <w:rFonts w:ascii="Times New Roman" w:hAnsi="Times New Roman" w:cs="Times New Roman"/>
          <w:sz w:val="24"/>
          <w:szCs w:val="24"/>
        </w:rPr>
        <w:t xml:space="preserve"> – </w:t>
      </w:r>
      <w:r w:rsidRPr="0051534B">
        <w:rPr>
          <w:rFonts w:ascii="Times New Roman" w:hAnsi="Times New Roman" w:cs="Times New Roman"/>
          <w:bCs/>
          <w:sz w:val="24"/>
          <w:szCs w:val="24"/>
        </w:rPr>
        <w:t>416512.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         Pin:400102</w:t>
      </w:r>
    </w:p>
    <w:p w:rsidR="000075C5" w:rsidRPr="0051534B" w:rsidRDefault="000075C5" w:rsidP="00A35E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75C5" w:rsidRPr="00D27585" w:rsidRDefault="000075C5" w:rsidP="00A35EBF">
      <w:pPr>
        <w:spacing w:line="360" w:lineRule="auto"/>
        <w:ind w:right="-720"/>
        <w:jc w:val="both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Career Objective:</w:t>
      </w:r>
    </w:p>
    <w:p w:rsidR="000075C5" w:rsidRPr="003E383E" w:rsidRDefault="000075C5" w:rsidP="00A35EBF">
      <w:pPr>
        <w:pStyle w:val="PlainText"/>
        <w:spacing w:line="36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3E383E">
        <w:rPr>
          <w:rFonts w:ascii="Times New Roman" w:hAnsi="Times New Roman"/>
          <w:sz w:val="24"/>
          <w:szCs w:val="24"/>
        </w:rPr>
        <w:t xml:space="preserve">To perform, utilizing my skill and knowledge, in a manner which will lead to the successful growth of organization and which will also land me a successful career. </w:t>
      </w:r>
    </w:p>
    <w:p w:rsidR="000075C5" w:rsidRDefault="000075C5" w:rsidP="00A35EBF">
      <w:pPr>
        <w:pStyle w:val="PlainText"/>
        <w:spacing w:line="36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0075C5" w:rsidRPr="003E383E" w:rsidRDefault="000075C5" w:rsidP="00A35EBF">
      <w:pPr>
        <w:pStyle w:val="PlainText"/>
        <w:spacing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3E383E">
        <w:rPr>
          <w:rFonts w:ascii="Times New Roman" w:hAnsi="Times New Roman"/>
          <w:b/>
          <w:sz w:val="24"/>
          <w:szCs w:val="24"/>
          <w:u w:val="single"/>
        </w:rPr>
        <w:t>Area of Interest:</w:t>
      </w:r>
    </w:p>
    <w:p w:rsidR="000075C5" w:rsidRPr="003E383E" w:rsidRDefault="000075C5" w:rsidP="00A35EBF">
      <w:pPr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Hospital Pharmacist, quality assurance, pharmacovigelence, clinical data management</w:t>
      </w: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p w:rsidR="000075C5" w:rsidRPr="003E383E" w:rsidRDefault="000075C5" w:rsidP="00A35EBF">
      <w:pPr>
        <w:ind w:left="270" w:firstLine="9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10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594"/>
        <w:gridCol w:w="1525"/>
        <w:gridCol w:w="4089"/>
        <w:gridCol w:w="2100"/>
        <w:gridCol w:w="774"/>
        <w:gridCol w:w="1326"/>
      </w:tblGrid>
      <w:tr w:rsidR="000075C5" w:rsidRPr="008D0394" w:rsidTr="00FD6CC0">
        <w:trPr>
          <w:trHeight w:val="1013"/>
        </w:trPr>
        <w:tc>
          <w:tcPr>
            <w:tcW w:w="59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25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Qualification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9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School/ College</w:t>
            </w:r>
          </w:p>
        </w:tc>
        <w:tc>
          <w:tcPr>
            <w:tcW w:w="2100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Board/ University</w:t>
            </w:r>
          </w:p>
        </w:tc>
        <w:tc>
          <w:tcPr>
            <w:tcW w:w="77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1326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Marks 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obtained</w:t>
            </w:r>
          </w:p>
        </w:tc>
      </w:tr>
      <w:tr w:rsidR="000075C5" w:rsidRPr="008D0394" w:rsidTr="002940BA">
        <w:trPr>
          <w:trHeight w:val="1184"/>
        </w:trPr>
        <w:tc>
          <w:tcPr>
            <w:tcW w:w="59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525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Final Year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B. Pharmacy</w:t>
            </w:r>
          </w:p>
        </w:tc>
        <w:tc>
          <w:tcPr>
            <w:tcW w:w="4089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Nam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Bharati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martTag w:uri="urn:schemas-microsoft-com:office:smarttags" w:element="City">
              <w:smartTag w:uri="urn:schemas-microsoft-com:office:smarttags" w:element="PlaceNam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Vidyapeeth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martTag w:uri="urn:schemas-microsoft-com:office:smarttags" w:element="City">
              <w:smartTag w:uri="urn:schemas-microsoft-com:office:smarttags" w:element="PlaceTyp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College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of Pharmacy, </w:t>
            </w: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Kolhapur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075C5" w:rsidRPr="008D0394" w:rsidRDefault="000075C5" w:rsidP="00FD6C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Maharashtra</w:t>
                </w:r>
              </w:smartTag>
              <w:r w:rsidRPr="008D0394">
                <w:rPr>
                  <w:rFonts w:ascii="Times New Roman" w:hAnsi="Times New Roman" w:cs="Times New Roman"/>
                  <w:sz w:val="24"/>
                  <w:szCs w:val="24"/>
                </w:rPr>
                <w:t xml:space="preserve">, </w:t>
              </w:r>
              <w:smartTag w:uri="urn:schemas-microsoft-com:office:smarttags" w:element="City">
                <w:smartTag w:uri="urn:schemas-microsoft-com:office:smarttags" w:element="country-region">
                  <w:r w:rsidRPr="008D03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India</w:t>
                  </w:r>
                </w:smartTag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100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Name">
                <w:smartTag w:uri="urn:schemas-microsoft-com:office:smarttags" w:element="place">
                  <w:smartTag w:uri="urn:schemas-microsoft-com:office:smarttags" w:element="PlaceName">
                    <w:r w:rsidRPr="008D039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Shivaji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-microsoft-com:office:smarttags" w:element="PlaceType">
                    <w:r w:rsidRPr="008D039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University</w:t>
                    </w:r>
                  </w:smartTag>
                </w:smartTag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Kolhapur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7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1326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62.90%</w:t>
            </w:r>
          </w:p>
        </w:tc>
      </w:tr>
      <w:tr w:rsidR="000075C5" w:rsidRPr="008D0394" w:rsidTr="00FD6CC0">
        <w:trPr>
          <w:trHeight w:val="1137"/>
        </w:trPr>
        <w:tc>
          <w:tcPr>
            <w:tcW w:w="59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1525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Third Year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B. Pharmacy</w:t>
            </w:r>
          </w:p>
        </w:tc>
        <w:tc>
          <w:tcPr>
            <w:tcW w:w="4089" w:type="dxa"/>
          </w:tcPr>
          <w:p w:rsidR="000075C5" w:rsidRPr="008D0394" w:rsidRDefault="000075C5" w:rsidP="00FD6C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Nam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Bharati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martTag w:uri="urn:schemas-microsoft-com:office:smarttags" w:element="City">
              <w:smartTag w:uri="urn:schemas-microsoft-com:office:smarttags" w:element="PlaceNam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Vidyapeeth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martTag w:uri="urn:schemas-microsoft-com:office:smarttags" w:element="City">
              <w:smartTag w:uri="urn:schemas-microsoft-com:office:smarttags" w:element="PlaceTyp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College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 xml:space="preserve"> of Pharmacy, </w:t>
            </w: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Kolhapur</w:t>
                </w:r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075C5" w:rsidRPr="008D0394" w:rsidRDefault="000075C5" w:rsidP="00FD6C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Maharashtra</w:t>
                </w:r>
              </w:smartTag>
              <w:r w:rsidRPr="008D0394">
                <w:rPr>
                  <w:rFonts w:ascii="Times New Roman" w:hAnsi="Times New Roman" w:cs="Times New Roman"/>
                  <w:sz w:val="24"/>
                  <w:szCs w:val="24"/>
                </w:rPr>
                <w:t xml:space="preserve">, </w:t>
              </w:r>
              <w:smartTag w:uri="urn:schemas-microsoft-com:office:smarttags" w:element="City">
                <w:smartTag w:uri="urn:schemas-microsoft-com:office:smarttags" w:element="country-region">
                  <w:r w:rsidRPr="008D0394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India</w:t>
                  </w:r>
                </w:smartTag>
              </w:smartTag>
            </w:smartTag>
          </w:p>
          <w:p w:rsidR="000075C5" w:rsidRPr="008D0394" w:rsidRDefault="000075C5" w:rsidP="00FD6CC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0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Name">
                <w:smartTag w:uri="urn:schemas-microsoft-com:office:smarttags" w:element="place">
                  <w:smartTag w:uri="urn:schemas-microsoft-com:office:smarttags" w:element="PlaceName">
                    <w:r w:rsidRPr="008D039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Shivaji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-microsoft-com:office:smarttags" w:element="PlaceType">
                    <w:r w:rsidRPr="008D0394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University</w:t>
                    </w:r>
                  </w:smartTag>
                </w:smartTag>
              </w:smartTag>
            </w:smartTag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sz w:val="24"/>
                    <w:szCs w:val="24"/>
                  </w:rPr>
                  <w:t>Kolhapur</w:t>
                </w:r>
              </w:smartTag>
            </w:smartTag>
          </w:p>
        </w:tc>
        <w:tc>
          <w:tcPr>
            <w:tcW w:w="77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1326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62.00%</w:t>
            </w:r>
          </w:p>
        </w:tc>
      </w:tr>
      <w:tr w:rsidR="000075C5" w:rsidRPr="008D0394" w:rsidTr="00FD6CC0">
        <w:trPr>
          <w:trHeight w:val="204"/>
        </w:trPr>
        <w:tc>
          <w:tcPr>
            <w:tcW w:w="59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1525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4089" w:type="dxa"/>
          </w:tcPr>
          <w:p w:rsidR="000075C5" w:rsidRPr="008D0394" w:rsidRDefault="000075C5" w:rsidP="00FD6CC0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smartTag w:uri="urn:schemas-microsoft-com:office:smarttags" w:element="City">
              <w:smartTag w:uri="urn:schemas:contacts" w:element="Sn">
                <w:smartTag w:uri="urn:schemas-microsoft-com:office:smarttags" w:element="place">
                  <w:smartTag w:uri="urn:schemas:contacts" w:element="Sn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St.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:contacts" w:element="middlename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Ursula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:contacts" w:element="Sn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High School</w:t>
                    </w:r>
                  </w:smartTag>
                </w:smartTag>
              </w:smartTag>
            </w:smartTag>
            <w:r w:rsidRPr="008D039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, Varvade-Kankavali</w:t>
            </w:r>
          </w:p>
          <w:p w:rsidR="000075C5" w:rsidRPr="008D0394" w:rsidRDefault="000075C5" w:rsidP="00FD6CC0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>Kolhapur</w:t>
                </w:r>
              </w:smartTag>
            </w:smartTag>
            <w:r w:rsidRPr="008D039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Board</w:t>
            </w:r>
          </w:p>
        </w:tc>
        <w:tc>
          <w:tcPr>
            <w:tcW w:w="77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1326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A81417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68.50%</w:t>
            </w:r>
          </w:p>
        </w:tc>
      </w:tr>
      <w:tr w:rsidR="000075C5" w:rsidRPr="008D0394" w:rsidTr="00FD6CC0">
        <w:trPr>
          <w:trHeight w:val="213"/>
        </w:trPr>
        <w:tc>
          <w:tcPr>
            <w:tcW w:w="59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1525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4089" w:type="dxa"/>
          </w:tcPr>
          <w:p w:rsidR="000075C5" w:rsidRPr="008D0394" w:rsidRDefault="000075C5" w:rsidP="00FD6CC0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A81417">
            <w:pPr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smartTag w:uri="urn:schemas-microsoft-com:office:smarttags" w:element="City">
              <w:smartTag w:uri="urn:schemas:contacts" w:element="Sn">
                <w:smartTag w:uri="urn:schemas-microsoft-com:office:smarttags" w:element="place">
                  <w:smartTag w:uri="urn:schemas:contacts" w:element="Sn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St.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:contacts" w:element="middlename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Ursula</w:t>
                    </w:r>
                  </w:smartTag>
                </w:smartTag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 xml:space="preserve"> </w:t>
                </w:r>
                <w:smartTag w:uri="urn:schemas-microsoft-com:office:smarttags" w:element="City">
                  <w:smartTag w:uri="urn:schemas:contacts" w:element="Sn">
                    <w:r w:rsidRPr="008D0394">
                      <w:rPr>
                        <w:rFonts w:ascii="Times New Roman" w:hAnsi="Times New Roman" w:cs="Times New Roman"/>
                        <w:bCs/>
                        <w:color w:val="000000"/>
                        <w:sz w:val="24"/>
                        <w:szCs w:val="24"/>
                      </w:rPr>
                      <w:t>High School</w:t>
                    </w:r>
                  </w:smartTag>
                </w:smartTag>
              </w:smartTag>
            </w:smartTag>
            <w:r w:rsidRPr="008D039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, Varvade-Kankavali</w:t>
            </w: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smartTag w:uri="urn:schemas-microsoft-com:office:smarttags" w:element="City">
              <w:smartTag w:uri="urn:schemas-microsoft-com:office:smarttags" w:element="place">
                <w:r w:rsidRPr="008D0394">
                  <w:rPr>
                    <w:rFonts w:ascii="Times New Roman" w:hAnsi="Times New Roman" w:cs="Times New Roman"/>
                    <w:bCs/>
                    <w:color w:val="000000"/>
                    <w:sz w:val="24"/>
                    <w:szCs w:val="24"/>
                  </w:rPr>
                  <w:t>Kolhapur</w:t>
                </w:r>
              </w:smartTag>
            </w:smartTag>
            <w:r w:rsidRPr="008D039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Board</w:t>
            </w:r>
          </w:p>
        </w:tc>
        <w:tc>
          <w:tcPr>
            <w:tcW w:w="774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326" w:type="dxa"/>
          </w:tcPr>
          <w:p w:rsidR="000075C5" w:rsidRPr="008D0394" w:rsidRDefault="000075C5" w:rsidP="00FD6CC0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0075C5" w:rsidRPr="008D0394" w:rsidRDefault="000075C5" w:rsidP="00A81417">
            <w:pPr>
              <w:spacing w:after="0" w:line="240" w:lineRule="auto"/>
              <w:ind w:right="-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039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66.00%</w:t>
            </w:r>
          </w:p>
        </w:tc>
      </w:tr>
    </w:tbl>
    <w:p w:rsidR="000075C5" w:rsidRPr="003E383E" w:rsidRDefault="000075C5" w:rsidP="00A35EB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Default="000075C5" w:rsidP="00A35EB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Pr="003E383E" w:rsidRDefault="000075C5" w:rsidP="00A35EB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Computer Skills:</w:t>
      </w:r>
    </w:p>
    <w:p w:rsidR="000075C5" w:rsidRPr="003E383E" w:rsidRDefault="000075C5" w:rsidP="00A35EBF">
      <w:pPr>
        <w:widowControl w:val="0"/>
        <w:numPr>
          <w:ilvl w:val="0"/>
          <w:numId w:val="1"/>
        </w:numPr>
        <w:tabs>
          <w:tab w:val="left" w:pos="0"/>
          <w:tab w:val="left" w:pos="720"/>
        </w:tabs>
        <w:autoSpaceDE w:val="0"/>
        <w:autoSpaceDN w:val="0"/>
        <w:adjustRightInd w:val="0"/>
        <w:spacing w:after="0" w:line="240" w:lineRule="auto"/>
        <w:ind w:right="-109"/>
        <w:jc w:val="both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>Microsoft</w:t>
      </w:r>
      <w:r>
        <w:rPr>
          <w:rFonts w:ascii="Times New Roman" w:hAnsi="Times New Roman" w:cs="Times New Roman"/>
          <w:sz w:val="24"/>
          <w:szCs w:val="24"/>
        </w:rPr>
        <w:t xml:space="preserve"> Office , MS Word, MS Excel</w:t>
      </w:r>
    </w:p>
    <w:p w:rsidR="000075C5" w:rsidRPr="003E383E" w:rsidRDefault="000075C5" w:rsidP="00A35EBF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ind w:left="720" w:right="-109"/>
        <w:jc w:val="both"/>
        <w:rPr>
          <w:rFonts w:ascii="Times New Roman" w:hAnsi="Times New Roman" w:cs="Times New Roman"/>
          <w:sz w:val="24"/>
          <w:szCs w:val="24"/>
        </w:rPr>
      </w:pPr>
    </w:p>
    <w:p w:rsidR="000075C5" w:rsidRPr="003E383E" w:rsidRDefault="000075C5" w:rsidP="00A35EBF">
      <w:pPr>
        <w:spacing w:before="120" w:after="6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Personal Traits:</w:t>
      </w:r>
    </w:p>
    <w:p w:rsidR="000075C5" w:rsidRPr="003E383E" w:rsidRDefault="000075C5" w:rsidP="00A35EBF">
      <w:pPr>
        <w:pStyle w:val="BodyText"/>
        <w:widowControl w:val="0"/>
        <w:numPr>
          <w:ilvl w:val="0"/>
          <w:numId w:val="2"/>
        </w:numPr>
        <w:spacing w:after="0" w:line="360" w:lineRule="auto"/>
        <w:jc w:val="both"/>
      </w:pPr>
      <w:r w:rsidRPr="003E383E">
        <w:t>Positive attitud</w:t>
      </w:r>
      <w:r>
        <w:t xml:space="preserve">e, Ability to </w:t>
      </w:r>
      <w:r w:rsidRPr="003E383E">
        <w:t>learn new things.</w:t>
      </w:r>
    </w:p>
    <w:p w:rsidR="000075C5" w:rsidRPr="003E383E" w:rsidRDefault="000075C5" w:rsidP="00A35EBF">
      <w:pPr>
        <w:pStyle w:val="BodyText"/>
        <w:widowControl w:val="0"/>
        <w:numPr>
          <w:ilvl w:val="0"/>
          <w:numId w:val="2"/>
        </w:numPr>
        <w:spacing w:after="0" w:line="360" w:lineRule="auto"/>
        <w:jc w:val="both"/>
      </w:pPr>
      <w:r w:rsidRPr="003E383E">
        <w:t>Self-motivated hard work with success</w:t>
      </w:r>
      <w:bookmarkStart w:id="0" w:name="_GoBack"/>
      <w:bookmarkEnd w:id="0"/>
    </w:p>
    <w:p w:rsidR="000075C5" w:rsidRPr="003E383E" w:rsidRDefault="000075C5" w:rsidP="00A35EBF">
      <w:pPr>
        <w:pStyle w:val="BodyText"/>
        <w:widowControl w:val="0"/>
        <w:numPr>
          <w:ilvl w:val="0"/>
          <w:numId w:val="2"/>
        </w:numPr>
        <w:spacing w:after="0" w:line="360" w:lineRule="auto"/>
        <w:jc w:val="both"/>
      </w:pPr>
      <w:r w:rsidRPr="003E383E">
        <w:t>Willing to take challenging jobs</w:t>
      </w:r>
    </w:p>
    <w:p w:rsidR="000075C5" w:rsidRPr="003E383E" w:rsidRDefault="000075C5" w:rsidP="00A35EBF">
      <w:pPr>
        <w:pStyle w:val="BodyText"/>
        <w:widowControl w:val="0"/>
        <w:numPr>
          <w:ilvl w:val="0"/>
          <w:numId w:val="2"/>
        </w:numPr>
        <w:spacing w:after="0" w:line="360" w:lineRule="auto"/>
        <w:jc w:val="both"/>
      </w:pPr>
      <w:r w:rsidRPr="003E383E">
        <w:t>Time Management skill</w:t>
      </w: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Personal Information:</w:t>
      </w:r>
    </w:p>
    <w:p w:rsidR="000075C5" w:rsidRPr="003E383E" w:rsidRDefault="000075C5" w:rsidP="00A35EBF">
      <w:pPr>
        <w:spacing w:line="240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>Name</w:t>
      </w:r>
      <w:r w:rsidRPr="003E383E">
        <w:rPr>
          <w:rFonts w:ascii="Times New Roman" w:hAnsi="Times New Roman" w:cs="Times New Roman"/>
          <w:sz w:val="24"/>
          <w:szCs w:val="24"/>
        </w:rPr>
        <w:tab/>
      </w:r>
      <w:r w:rsidRPr="003E383E">
        <w:rPr>
          <w:rFonts w:ascii="Times New Roman" w:hAnsi="Times New Roman" w:cs="Times New Roman"/>
          <w:sz w:val="24"/>
          <w:szCs w:val="24"/>
        </w:rPr>
        <w:tab/>
        <w:t xml:space="preserve">         : </w:t>
      </w:r>
      <w:r>
        <w:rPr>
          <w:rFonts w:ascii="Times New Roman" w:hAnsi="Times New Roman" w:cs="Times New Roman"/>
          <w:sz w:val="24"/>
          <w:szCs w:val="24"/>
        </w:rPr>
        <w:t>Shashank Hemant Sawant</w:t>
      </w:r>
    </w:p>
    <w:p w:rsidR="000075C5" w:rsidRPr="003E383E" w:rsidRDefault="000075C5" w:rsidP="00A35EBF">
      <w:pPr>
        <w:tabs>
          <w:tab w:val="left" w:pos="2970"/>
        </w:tabs>
        <w:spacing w:line="240" w:lineRule="auto"/>
        <w:ind w:left="3060" w:right="-720" w:hanging="3060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 xml:space="preserve">Date of Birth            : </w:t>
      </w:r>
      <w:r>
        <w:rPr>
          <w:rFonts w:ascii="Times New Roman" w:hAnsi="Times New Roman" w:cs="Times New Roman"/>
          <w:sz w:val="24"/>
          <w:szCs w:val="24"/>
        </w:rPr>
        <w:t>17 February</w:t>
      </w:r>
      <w:r w:rsidRPr="003E383E">
        <w:rPr>
          <w:rFonts w:ascii="Times New Roman" w:hAnsi="Times New Roman" w:cs="Times New Roman"/>
          <w:sz w:val="24"/>
          <w:szCs w:val="24"/>
        </w:rPr>
        <w:t xml:space="preserve"> 199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3E383E">
        <w:rPr>
          <w:rFonts w:ascii="Times New Roman" w:hAnsi="Times New Roman" w:cs="Times New Roman"/>
          <w:sz w:val="24"/>
          <w:szCs w:val="24"/>
        </w:rPr>
        <w:t>.</w:t>
      </w:r>
    </w:p>
    <w:p w:rsidR="000075C5" w:rsidRPr="003E383E" w:rsidRDefault="000075C5" w:rsidP="00A35EBF">
      <w:pPr>
        <w:spacing w:line="240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>Language Known     : Marathi, English and Hindi</w:t>
      </w:r>
    </w:p>
    <w:p w:rsidR="000075C5" w:rsidRPr="003E383E" w:rsidRDefault="000075C5" w:rsidP="00A35EBF">
      <w:pPr>
        <w:spacing w:line="240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 xml:space="preserve">Hobbies                    : </w:t>
      </w:r>
      <w:r>
        <w:rPr>
          <w:rFonts w:ascii="Times New Roman" w:hAnsi="Times New Roman" w:cs="Times New Roman"/>
          <w:sz w:val="24"/>
          <w:szCs w:val="24"/>
        </w:rPr>
        <w:t xml:space="preserve">Watching and </w:t>
      </w:r>
      <w:r w:rsidRPr="003E383E">
        <w:rPr>
          <w:rFonts w:ascii="Times New Roman" w:hAnsi="Times New Roman" w:cs="Times New Roman"/>
          <w:sz w:val="24"/>
          <w:szCs w:val="24"/>
        </w:rPr>
        <w:t xml:space="preserve">Playing </w:t>
      </w:r>
      <w:r>
        <w:rPr>
          <w:rFonts w:ascii="Times New Roman" w:hAnsi="Times New Roman" w:cs="Times New Roman"/>
          <w:sz w:val="24"/>
          <w:szCs w:val="24"/>
        </w:rPr>
        <w:t>Cricket,</w:t>
      </w:r>
    </w:p>
    <w:p w:rsidR="000075C5" w:rsidRPr="003E383E" w:rsidRDefault="000075C5" w:rsidP="00A35EBF">
      <w:pPr>
        <w:spacing w:line="240" w:lineRule="auto"/>
        <w:ind w:right="-720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>Sex                           : Male</w:t>
      </w:r>
    </w:p>
    <w:p w:rsidR="000075C5" w:rsidRPr="003E383E" w:rsidRDefault="000075C5" w:rsidP="00A35E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 xml:space="preserve">Marital status            </w:t>
      </w:r>
      <w:r w:rsidRPr="003E383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3E383E">
        <w:rPr>
          <w:rFonts w:ascii="Times New Roman" w:hAnsi="Times New Roman" w:cs="Times New Roman"/>
          <w:sz w:val="24"/>
          <w:szCs w:val="24"/>
        </w:rPr>
        <w:t>Single</w:t>
      </w: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Pr="003E383E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E383E">
        <w:rPr>
          <w:rFonts w:ascii="Times New Roman" w:hAnsi="Times New Roman" w:cs="Times New Roman"/>
          <w:b/>
          <w:sz w:val="24"/>
          <w:szCs w:val="24"/>
          <w:u w:val="single"/>
        </w:rPr>
        <w:t>Industrial training</w:t>
      </w:r>
      <w:r w:rsidRPr="003E383E">
        <w:rPr>
          <w:rFonts w:ascii="Times New Roman" w:hAnsi="Times New Roman" w:cs="Times New Roman"/>
          <w:b/>
          <w:sz w:val="24"/>
          <w:szCs w:val="24"/>
        </w:rPr>
        <w:t>:</w:t>
      </w:r>
    </w:p>
    <w:p w:rsidR="000075C5" w:rsidRPr="003E383E" w:rsidRDefault="000075C5" w:rsidP="00A35EBF">
      <w:pPr>
        <w:jc w:val="both"/>
        <w:rPr>
          <w:rFonts w:ascii="Times New Roman" w:hAnsi="Times New Roman" w:cs="Times New Roman"/>
          <w:sz w:val="24"/>
          <w:szCs w:val="24"/>
        </w:rPr>
      </w:pPr>
      <w:r w:rsidRPr="003E383E">
        <w:rPr>
          <w:rFonts w:ascii="Times New Roman" w:hAnsi="Times New Roman" w:cs="Times New Roman"/>
          <w:sz w:val="24"/>
          <w:szCs w:val="24"/>
        </w:rPr>
        <w:t xml:space="preserve">As a part of curriculum we are supposed to undergo one month industrial training in T.Y.B-Pharmacy. It was being done by me at </w:t>
      </w:r>
      <w:r w:rsidRPr="002940BA">
        <w:rPr>
          <w:rFonts w:ascii="Times New Roman" w:hAnsi="Times New Roman" w:cs="Times New Roman"/>
          <w:b/>
          <w:sz w:val="24"/>
          <w:szCs w:val="24"/>
        </w:rPr>
        <w:t>Aditi Pharmaceuticals Private Limited</w:t>
      </w:r>
      <w:r>
        <w:rPr>
          <w:rFonts w:ascii="Times New Roman" w:hAnsi="Times New Roman" w:cs="Times New Roman"/>
          <w:b/>
          <w:sz w:val="24"/>
          <w:szCs w:val="24"/>
        </w:rPr>
        <w:t>, Solapur.</w:t>
      </w:r>
    </w:p>
    <w:p w:rsidR="000075C5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075C5" w:rsidRPr="00D27585" w:rsidRDefault="000075C5" w:rsidP="00A35EB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27585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0075C5" w:rsidRPr="00D27585" w:rsidRDefault="000075C5" w:rsidP="00A35E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D27585">
        <w:rPr>
          <w:rFonts w:ascii="Times New Roman" w:hAnsi="Times New Roman" w:cs="Times New Roman"/>
          <w:sz w:val="24"/>
          <w:szCs w:val="24"/>
        </w:rPr>
        <w:t>I hereby declare that the information furnished above is true to the best of my knowledge.</w:t>
      </w:r>
    </w:p>
    <w:p w:rsidR="000075C5" w:rsidRPr="00D27585" w:rsidRDefault="000075C5" w:rsidP="00A35E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 Mumbai</w:t>
      </w:r>
    </w:p>
    <w:p w:rsidR="000075C5" w:rsidRPr="00D27585" w:rsidRDefault="000075C5" w:rsidP="00A35E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7585">
        <w:rPr>
          <w:rFonts w:ascii="Times New Roman" w:hAnsi="Times New Roman" w:cs="Times New Roman"/>
          <w:sz w:val="24"/>
          <w:szCs w:val="24"/>
        </w:rPr>
        <w:t xml:space="preserve">Date: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(Shashank Hemant Sawant</w:t>
      </w:r>
      <w:r w:rsidRPr="00D27585">
        <w:rPr>
          <w:rFonts w:ascii="Times New Roman" w:hAnsi="Times New Roman" w:cs="Times New Roman"/>
          <w:sz w:val="24"/>
          <w:szCs w:val="24"/>
        </w:rPr>
        <w:t>)</w:t>
      </w:r>
    </w:p>
    <w:p w:rsidR="000075C5" w:rsidRDefault="000075C5"/>
    <w:sectPr w:rsidR="000075C5" w:rsidSect="00EF4CF3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281BA5"/>
    <w:multiLevelType w:val="hybridMultilevel"/>
    <w:tmpl w:val="7D76BC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B54896"/>
    <w:multiLevelType w:val="hybridMultilevel"/>
    <w:tmpl w:val="DA080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35EBF"/>
    <w:rsid w:val="000075C5"/>
    <w:rsid w:val="001274B2"/>
    <w:rsid w:val="0018619C"/>
    <w:rsid w:val="00237685"/>
    <w:rsid w:val="002940BA"/>
    <w:rsid w:val="00353B3B"/>
    <w:rsid w:val="003E383E"/>
    <w:rsid w:val="00401BFD"/>
    <w:rsid w:val="00417740"/>
    <w:rsid w:val="004665B3"/>
    <w:rsid w:val="004F2AE4"/>
    <w:rsid w:val="0051534B"/>
    <w:rsid w:val="0052175F"/>
    <w:rsid w:val="00587258"/>
    <w:rsid w:val="00702EEB"/>
    <w:rsid w:val="007A3074"/>
    <w:rsid w:val="007F58BD"/>
    <w:rsid w:val="008D0394"/>
    <w:rsid w:val="00A35EBF"/>
    <w:rsid w:val="00A81417"/>
    <w:rsid w:val="00C43DC5"/>
    <w:rsid w:val="00CC393E"/>
    <w:rsid w:val="00CF3C48"/>
    <w:rsid w:val="00D06352"/>
    <w:rsid w:val="00D27585"/>
    <w:rsid w:val="00D3393A"/>
    <w:rsid w:val="00DF690E"/>
    <w:rsid w:val="00EF4CF3"/>
    <w:rsid w:val="00F11E68"/>
    <w:rsid w:val="00FD6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:contacts" w:name="middlename"/>
  <w:smartTagType w:namespaceuri="urn:schemas:contacts" w:name="Sn"/>
  <w:smartTagType w:namespaceuri="urn:schemas-microsoft-com:office:smarttags" w:name="country-region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PlaceName"/>
  <w:smartTagType w:namespaceuri="urn:schemas-microsoft-com:office:smarttags" w:name="place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Latha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Plai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074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A35EBF"/>
    <w:pPr>
      <w:spacing w:after="0" w:line="240" w:lineRule="auto"/>
    </w:pPr>
    <w:rPr>
      <w:rFonts w:ascii="Courier New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A35EBF"/>
    <w:rPr>
      <w:rFonts w:ascii="Courier New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rsid w:val="00A35EBF"/>
    <w:pPr>
      <w:suppressAutoHyphens/>
      <w:spacing w:after="120" w:line="240" w:lineRule="auto"/>
    </w:pPr>
    <w:rPr>
      <w:rFonts w:ascii="Times New Roman" w:hAnsi="Times New Roman" w:cs="Times New Roman"/>
      <w:sz w:val="24"/>
      <w:szCs w:val="24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A35EBF"/>
    <w:rPr>
      <w:rFonts w:ascii="Times New Roman" w:hAnsi="Times New Roman" w:cs="Times New Roman"/>
      <w:sz w:val="24"/>
      <w:szCs w:val="24"/>
      <w:lang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326</Words>
  <Characters>1864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VITTAE</dc:title>
  <dc:subject/>
  <dc:creator>PC-4</dc:creator>
  <cp:keywords/>
  <dc:description/>
  <cp:lastModifiedBy>SANDY</cp:lastModifiedBy>
  <cp:revision>2</cp:revision>
  <dcterms:created xsi:type="dcterms:W3CDTF">2014-11-30T18:02:00Z</dcterms:created>
  <dcterms:modified xsi:type="dcterms:W3CDTF">2014-11-30T18:02:00Z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-413811273</vt:i4>
  </property>
  <property fmtid="{D5CDD505-2E9C-101B-9397-08002B2CF9AE}" pid="3" name="_NewReviewCycle">
    <vt:lpwstr/>
  </property>
  <property fmtid="{D5CDD505-2E9C-101B-9397-08002B2CF9AE}" pid="4" name="_EmailSubject">
    <vt:lpwstr>CV for Pharmacy Line</vt:lpwstr>
  </property>
  <property fmtid="{D5CDD505-2E9C-101B-9397-08002B2CF9AE}" pid="5" name="_AuthorEmail">
    <vt:lpwstr>sandeep.walve@atos.net</vt:lpwstr>
  </property>
  <property fmtid="{D5CDD505-2E9C-101B-9397-08002B2CF9AE}" pid="6" name="_AuthorEmailDisplayName">
    <vt:lpwstr>Walve, Sandeep</vt:lpwstr>
  </property>
  <property fmtid="{D5CDD505-2E9C-101B-9397-08002B2CF9AE}" pid="7" name="_ReviewingToolsShownOnce">
    <vt:lpwstr/>
  </property>
</Properties>
</file>