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640" w:rsidRDefault="005271A6">
      <w:pPr>
        <w:pStyle w:val="Title"/>
      </w:pPr>
      <w:r>
        <w:t>‍‍</w:t>
      </w:r>
      <w:sdt>
        <w:sdtPr>
          <w:alias w:val="Your Name"/>
          <w:tag w:val=""/>
          <w:id w:val="1246310863"/>
          <w:placeholder>
            <w:docPart w:val="162D1412F5494DD58A622BA22F94D05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proofErr w:type="spellStart"/>
          <w:r w:rsidR="003666D8">
            <w:rPr>
              <w:lang w:val="en-IN"/>
            </w:rPr>
            <w:t>Shardul</w:t>
          </w:r>
          <w:proofErr w:type="spellEnd"/>
          <w:r w:rsidR="003666D8">
            <w:rPr>
              <w:lang w:val="en-IN"/>
            </w:rPr>
            <w:t xml:space="preserve"> </w:t>
          </w:r>
          <w:r w:rsidR="00AD1CDF">
            <w:rPr>
              <w:lang w:val="en-IN"/>
            </w:rPr>
            <w:t xml:space="preserve">C. </w:t>
          </w:r>
          <w:proofErr w:type="spellStart"/>
          <w:r w:rsidR="003666D8">
            <w:rPr>
              <w:lang w:val="en-IN"/>
            </w:rPr>
            <w:t>Bhoir</w:t>
          </w:r>
          <w:proofErr w:type="spellEnd"/>
        </w:sdtContent>
      </w:sdt>
    </w:p>
    <w:p w:rsidR="002E6640" w:rsidRPr="0034140D" w:rsidRDefault="001A09F2" w:rsidP="0034140D">
      <w:pPr>
        <w:rPr>
          <w:sz w:val="22"/>
          <w:szCs w:val="22"/>
        </w:rPr>
      </w:pPr>
      <w:sdt>
        <w:sdtPr>
          <w:rPr>
            <w:sz w:val="22"/>
            <w:szCs w:val="22"/>
          </w:rPr>
          <w:alias w:val="Address"/>
          <w:tag w:val=""/>
          <w:id w:val="-593780209"/>
          <w:placeholder>
            <w:docPart w:val="531F2862451346D5A43D2894980895FA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proofErr w:type="spellStart"/>
          <w:r w:rsidR="003666D8" w:rsidRPr="0034140D">
            <w:rPr>
              <w:sz w:val="22"/>
              <w:szCs w:val="22"/>
            </w:rPr>
            <w:t>Panvel</w:t>
          </w:r>
          <w:proofErr w:type="spellEnd"/>
          <w:r w:rsidR="003666D8" w:rsidRPr="0034140D">
            <w:rPr>
              <w:sz w:val="22"/>
              <w:szCs w:val="22"/>
            </w:rPr>
            <w:t xml:space="preserve">, </w:t>
          </w:r>
          <w:proofErr w:type="spellStart"/>
          <w:r w:rsidR="003666D8" w:rsidRPr="0034140D">
            <w:rPr>
              <w:sz w:val="22"/>
              <w:szCs w:val="22"/>
            </w:rPr>
            <w:t>Navi</w:t>
          </w:r>
          <w:proofErr w:type="spellEnd"/>
          <w:r w:rsidR="003666D8" w:rsidRPr="0034140D">
            <w:rPr>
              <w:sz w:val="22"/>
              <w:szCs w:val="22"/>
            </w:rPr>
            <w:t xml:space="preserve"> Mumbai</w:t>
          </w:r>
        </w:sdtContent>
      </w:sdt>
      <w:r w:rsidR="005271A6" w:rsidRPr="0034140D">
        <w:rPr>
          <w:sz w:val="22"/>
          <w:szCs w:val="22"/>
        </w:rPr>
        <w:t> | </w:t>
      </w:r>
      <w:sdt>
        <w:sdtPr>
          <w:rPr>
            <w:sz w:val="22"/>
            <w:szCs w:val="22"/>
            <w:lang w:eastAsia="en-US"/>
          </w:rPr>
          <w:alias w:val="Telephone"/>
          <w:tag w:val=""/>
          <w:id w:val="-1416317146"/>
          <w:placeholder>
            <w:docPart w:val="16D80FD51F3840EBA8F7BD78BDB4EBF8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3666D8" w:rsidRPr="0034140D">
            <w:rPr>
              <w:sz w:val="22"/>
              <w:szCs w:val="22"/>
              <w:lang w:eastAsia="en-US"/>
            </w:rPr>
            <w:t>9029872340</w:t>
          </w:r>
        </w:sdtContent>
      </w:sdt>
      <w:r w:rsidR="005271A6" w:rsidRPr="0034140D">
        <w:rPr>
          <w:sz w:val="22"/>
          <w:szCs w:val="22"/>
        </w:rPr>
        <w:t> | </w:t>
      </w:r>
      <w:sdt>
        <w:sdtPr>
          <w:rPr>
            <w:sz w:val="22"/>
            <w:szCs w:val="22"/>
            <w:lang w:eastAsia="en-US"/>
          </w:rPr>
          <w:alias w:val="Email"/>
          <w:tag w:val=""/>
          <w:id w:val="-391963670"/>
          <w:placeholder>
            <w:docPart w:val="42D3F39F547842638234533DB8FD03C5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3666D8" w:rsidRPr="0034140D">
            <w:rPr>
              <w:sz w:val="22"/>
              <w:szCs w:val="22"/>
              <w:lang w:val="en-IN" w:eastAsia="en-US"/>
            </w:rPr>
            <w:t>shardulbhoir@gmail.com</w:t>
          </w:r>
        </w:sdtContent>
      </w:sdt>
    </w:p>
    <w:p w:rsidR="003666D8" w:rsidRDefault="005271A6" w:rsidP="0034140D">
      <w:pPr>
        <w:pStyle w:val="SectionHeading"/>
      </w:pPr>
      <w:r>
        <w:t>Objective</w:t>
      </w:r>
    </w:p>
    <w:p w:rsidR="002E6640" w:rsidRPr="0034140D" w:rsidRDefault="003666D8" w:rsidP="0034140D">
      <w:pPr>
        <w:rPr>
          <w:sz w:val="22"/>
          <w:szCs w:val="22"/>
        </w:rPr>
      </w:pPr>
      <w:r w:rsidRPr="0034140D">
        <w:rPr>
          <w:sz w:val="22"/>
          <w:szCs w:val="22"/>
        </w:rPr>
        <w:t>Seeking assignments in Networking / Systems Administration / Technical Support with a technology-driven organization of repute.</w:t>
      </w:r>
    </w:p>
    <w:p w:rsidR="003666D8" w:rsidRDefault="0034140D" w:rsidP="003666D8">
      <w:pPr>
        <w:pStyle w:val="SectionHeading"/>
      </w:pPr>
      <w:r>
        <w:t>Executive summary</w:t>
      </w:r>
    </w:p>
    <w:p w:rsidR="003666D8" w:rsidRPr="0034140D" w:rsidRDefault="003666D8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Result-driven professional with </w:t>
      </w:r>
      <w:r w:rsidR="001E1F54" w:rsidRPr="001E1F54">
        <w:rPr>
          <w:b/>
          <w:bCs/>
          <w:sz w:val="22"/>
          <w:szCs w:val="22"/>
        </w:rPr>
        <w:t>5</w:t>
      </w:r>
      <w:r w:rsidRPr="001E1F54">
        <w:rPr>
          <w:b/>
          <w:bCs/>
          <w:sz w:val="22"/>
          <w:szCs w:val="22"/>
        </w:rPr>
        <w:t xml:space="preserve"> years</w:t>
      </w:r>
      <w:r w:rsidRPr="0034140D">
        <w:rPr>
          <w:sz w:val="22"/>
          <w:szCs w:val="22"/>
        </w:rPr>
        <w:t xml:space="preserve"> of professional experience in Networking, Systems Administration, Troubleshooting and Technical Support. </w:t>
      </w:r>
    </w:p>
    <w:p w:rsidR="003666D8" w:rsidRPr="0034140D" w:rsidRDefault="003666D8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 Presently associated with </w:t>
      </w:r>
      <w:proofErr w:type="spellStart"/>
      <w:r w:rsidR="001E1F54">
        <w:rPr>
          <w:sz w:val="22"/>
          <w:szCs w:val="22"/>
        </w:rPr>
        <w:t>Trivitron</w:t>
      </w:r>
      <w:proofErr w:type="spellEnd"/>
      <w:r w:rsidR="001E1F54">
        <w:rPr>
          <w:sz w:val="22"/>
          <w:szCs w:val="22"/>
        </w:rPr>
        <w:t xml:space="preserve"> Healthcare</w:t>
      </w:r>
      <w:r w:rsidRPr="0034140D">
        <w:rPr>
          <w:sz w:val="22"/>
          <w:szCs w:val="22"/>
        </w:rPr>
        <w:t xml:space="preserve"> as a </w:t>
      </w:r>
      <w:r w:rsidR="001E1F54">
        <w:rPr>
          <w:sz w:val="22"/>
          <w:szCs w:val="22"/>
        </w:rPr>
        <w:t>IT Manager</w:t>
      </w:r>
      <w:r w:rsidRPr="0034140D">
        <w:rPr>
          <w:sz w:val="22"/>
          <w:szCs w:val="22"/>
        </w:rPr>
        <w:t xml:space="preserve">. </w:t>
      </w:r>
    </w:p>
    <w:p w:rsidR="003666D8" w:rsidRPr="0034140D" w:rsidRDefault="003666D8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Insightful knowledge in network planning &amp; implementation (LAN, WAN), site commissioning, configuration of, operating systems, maintenance of hardware &amp; user accounts administration. </w:t>
      </w:r>
    </w:p>
    <w:p w:rsidR="003666D8" w:rsidRPr="0034140D" w:rsidRDefault="003666D8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Proficient in providing technology support and training to customer support engineers and network support engineers in head office and branches. </w:t>
      </w:r>
    </w:p>
    <w:p w:rsidR="003666D8" w:rsidRPr="0034140D" w:rsidRDefault="003666D8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Adept at mapping client’s requirements, custom designing solutions &amp; troubleshooting for complex information systems management. </w:t>
      </w:r>
    </w:p>
    <w:p w:rsidR="003666D8" w:rsidRPr="0034140D" w:rsidRDefault="003666D8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An effective communicator with strong team management, analytical and problem-solving skills. </w:t>
      </w:r>
    </w:p>
    <w:p w:rsidR="003666D8" w:rsidRDefault="003666D8" w:rsidP="003666D8">
      <w:pPr>
        <w:pStyle w:val="SectionHeading"/>
      </w:pPr>
      <w:r>
        <w:t>Experience</w:t>
      </w:r>
    </w:p>
    <w:p w:rsidR="003666D8" w:rsidRDefault="003666D8" w:rsidP="003666D8">
      <w:pPr>
        <w:pStyle w:val="Subsection"/>
        <w:spacing w:before="100"/>
      </w:pPr>
      <w:r w:rsidRPr="003666D8">
        <w:t>IT Manager</w:t>
      </w:r>
      <w:r w:rsidR="001E1F54">
        <w:t> | Comp</w:t>
      </w:r>
      <w:r>
        <w:t>India | </w:t>
      </w:r>
      <w:r w:rsidRPr="003666D8">
        <w:t>Jan2016-Till date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Creating and Managing Group policies/users/group/computers and Giving Permissions, Rights, Quotas in Active Directory Win 2k3. Configure and implemented DHCP, DNS in Win 2k3 server.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Managing Group policies, Active Directory, in Win 2k3.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Created Domain users/groups, Giving Permissions, Rights, Quotas etc.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Taking care of various servers, like Windows 2003, WSUS, Symantec Corporate enterprise 10.0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Deftly managing and monitoring daily Data Backup, server backup on tape drive.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Responsible for timely escalation done of all problems as per Client Escalation chart.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Creating and maintaining of documents sets like installations and customizations. </w:t>
      </w:r>
    </w:p>
    <w:p w:rsidR="003666D8" w:rsidRPr="0034140D" w:rsidRDefault="003666D8" w:rsidP="003666D8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Using remote tools for supporting like, Team viewer, Log me in, etc... </w:t>
      </w:r>
    </w:p>
    <w:p w:rsidR="001E1F54" w:rsidRPr="001E1F54" w:rsidRDefault="001E1F54" w:rsidP="001E1F54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Handling </w:t>
      </w:r>
      <w:proofErr w:type="spellStart"/>
      <w:r>
        <w:rPr>
          <w:sz w:val="22"/>
          <w:szCs w:val="22"/>
        </w:rPr>
        <w:t>Cyberoam</w:t>
      </w:r>
      <w:proofErr w:type="spellEnd"/>
      <w:r w:rsidR="003666D8" w:rsidRPr="0034140D">
        <w:rPr>
          <w:sz w:val="22"/>
          <w:szCs w:val="22"/>
        </w:rPr>
        <w:t xml:space="preserve"> firewall and </w:t>
      </w:r>
      <w:proofErr w:type="spellStart"/>
      <w:r w:rsidR="003666D8" w:rsidRPr="0034140D">
        <w:rPr>
          <w:sz w:val="22"/>
          <w:szCs w:val="22"/>
        </w:rPr>
        <w:t>analyser</w:t>
      </w:r>
      <w:proofErr w:type="spellEnd"/>
      <w:r w:rsidR="003666D8" w:rsidRPr="0034140D">
        <w:rPr>
          <w:sz w:val="22"/>
          <w:szCs w:val="22"/>
        </w:rPr>
        <w:t>.</w:t>
      </w:r>
    </w:p>
    <w:sdt>
      <w:sdtPr>
        <w:rPr>
          <w:b/>
          <w:caps/>
        </w:rPr>
        <w:id w:val="417760904"/>
      </w:sdtPr>
      <w:sdtEndPr>
        <w:rPr>
          <w:b w:val="0"/>
          <w:bCs/>
          <w:caps w:val="0"/>
        </w:rPr>
      </w:sdtEndPr>
      <w:sdtContent>
        <w:sdt>
          <w:sdtPr>
            <w:rPr>
              <w:sz w:val="22"/>
              <w:szCs w:val="22"/>
            </w:rPr>
            <w:id w:val="-1773932447"/>
            <w:placeholder>
              <w:docPart w:val="6C681A0AD09445B7AC0F164920150756"/>
            </w:placeholder>
          </w:sdtPr>
          <w:sdtEndPr/>
          <w:sdtContent>
            <w:p w:rsidR="003666D8" w:rsidRPr="001E1F54" w:rsidRDefault="003666D8" w:rsidP="001E1F54">
              <w:pPr>
                <w:pStyle w:val="ListBullet"/>
                <w:numPr>
                  <w:ilvl w:val="0"/>
                  <w:numId w:val="0"/>
                </w:numPr>
                <w:rPr>
                  <w:b/>
                  <w:bCs/>
                  <w:caps/>
                  <w:color w:val="262626" w:themeColor="text1" w:themeTint="D9"/>
                </w:rPr>
              </w:pPr>
              <w:r w:rsidRPr="001E1F54">
                <w:rPr>
                  <w:b/>
                  <w:bCs/>
                  <w:caps/>
                  <w:color w:val="262626" w:themeColor="text1" w:themeTint="D9"/>
                </w:rPr>
                <w:t>Network Administrator | Argus Electronics | Jan2015- Jan2016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Implementing, maintaining, supporting &amp; expanding entire Network Infrastructure (MPLS, OPEX).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Configuring router, switch, firewall &amp; other Server maintenance services.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Support on-site engineers and end users/customers during installation.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 xml:space="preserve">Remote troubleshooting and fault finding if issues occur upon initial installation. </w:t>
              </w:r>
            </w:p>
            <w:p w:rsidR="003666D8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Maintaining resolution SLA, creating daily report, dealing with various team for issues.</w:t>
              </w:r>
            </w:p>
          </w:sdtContent>
        </w:sdt>
        <w:sdt>
          <w:sdtPr>
            <w:rPr>
              <w:b w:val="0"/>
              <w:bCs w:val="0"/>
              <w:caps w:val="0"/>
              <w:color w:val="404040" w:themeColor="text1" w:themeTint="BF"/>
            </w:rPr>
            <w:id w:val="1451057824"/>
            <w:placeholder>
              <w:docPart w:val="0A80F8B9EC2647F38F2A85118DEA5FBB"/>
            </w:placeholder>
          </w:sdtPr>
          <w:sdtEndPr>
            <w:rPr>
              <w:sz w:val="22"/>
              <w:szCs w:val="22"/>
            </w:rPr>
          </w:sdtEndPr>
          <w:sdtContent>
            <w:p w:rsidR="003666D8" w:rsidRDefault="0035289A" w:rsidP="003666D8">
              <w:pPr>
                <w:pStyle w:val="Subsection"/>
              </w:pPr>
              <w:r w:rsidRPr="0035289A">
                <w:t>Service Engineer</w:t>
              </w:r>
              <w:r w:rsidR="003666D8">
                <w:t> | </w:t>
              </w:r>
              <w:r w:rsidRPr="0035289A">
                <w:t>Vighneshwar Services</w:t>
              </w:r>
              <w:r w:rsidR="003666D8">
                <w:t> | </w:t>
              </w:r>
              <w:r w:rsidRPr="0035289A">
                <w:t>May2013-Oct2014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 xml:space="preserve">AMC to client as per tie-up &amp; NDR, Support, Maintenance to client’s requirement, Coordination with purchase &amp; inventory regarding with material requirement &amp; availability. </w:t>
              </w:r>
            </w:p>
            <w:p w:rsidR="003666D8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Onsite repair or replacement regards with machine, computer and its various parts.</w:t>
              </w:r>
            </w:p>
          </w:sdtContent>
        </w:sdt>
        <w:sdt>
          <w:sdtPr>
            <w:rPr>
              <w:b w:val="0"/>
              <w:bCs w:val="0"/>
              <w:caps w:val="0"/>
              <w:color w:val="404040" w:themeColor="text1" w:themeTint="BF"/>
            </w:rPr>
            <w:id w:val="-912390337"/>
            <w:placeholder>
              <w:docPart w:val="1AE38DEB28C94BFAA47152872B8F4EEF"/>
            </w:placeholder>
          </w:sdtPr>
          <w:sdtEndPr/>
          <w:sdtContent>
            <w:p w:rsidR="0035289A" w:rsidRDefault="0035289A" w:rsidP="003666D8">
              <w:pPr>
                <w:pStyle w:val="Subsection"/>
              </w:pPr>
              <w:r w:rsidRPr="0035289A">
                <w:t>Developer /Technical Support Eng</w:t>
              </w:r>
              <w:r w:rsidR="0034140D">
                <w:t>g</w:t>
              </w:r>
              <w:r w:rsidRPr="0035289A">
                <w:t xml:space="preserve"> (Tier 2)</w:t>
              </w:r>
              <w:r>
                <w:t> | </w:t>
              </w:r>
              <w:r w:rsidRPr="0035289A">
                <w:t>Wipro Ltd.</w:t>
              </w:r>
              <w:r>
                <w:t> | </w:t>
              </w:r>
              <w:r w:rsidRPr="0035289A">
                <w:t>Mar2012-Mar2013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Providing solutions regarding Windows Live essential services (Hotmail, Outlook, Windows Mail, Skype, Messenger, Calendar and Contacts) &amp; usage of Live Connect service to developers globally.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 xml:space="preserve">Responsible for end to end onboarding of global partner’s email infrastructure on Microsoft Live/Hotmail Platform. Maintaining resolution SLA, creating daily report, dealing with various team for bugs/issues. 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 xml:space="preserve">Act as Moderator for Microsoft’s Windows Live Developers forum for Live Connect. </w:t>
              </w:r>
            </w:p>
            <w:p w:rsidR="0035289A" w:rsidRPr="0034140D" w:rsidRDefault="0035289A" w:rsidP="0035289A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Act as Trainer for Microsoft’s Live Connect/ Windows Live Service Provider Program.</w:t>
              </w:r>
            </w:p>
            <w:p w:rsidR="0035289A" w:rsidRPr="0034140D" w:rsidRDefault="0035289A" w:rsidP="0034140D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Creating to customer/ business solution to implement on Windows live platform.</w:t>
              </w:r>
            </w:p>
          </w:sdtContent>
        </w:sdt>
      </w:sdtContent>
    </w:sdt>
    <w:p w:rsidR="002E6640" w:rsidRDefault="005271A6">
      <w:pPr>
        <w:pStyle w:val="SectionHeading"/>
      </w:pPr>
      <w:r>
        <w:t>Education</w:t>
      </w:r>
    </w:p>
    <w:p w:rsidR="002E6640" w:rsidRPr="0034140D" w:rsidRDefault="00D365E3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>Bachelors in Electronics and Telecommunications</w:t>
      </w:r>
      <w:r w:rsidR="005271A6" w:rsidRPr="0034140D">
        <w:rPr>
          <w:sz w:val="22"/>
          <w:szCs w:val="22"/>
        </w:rPr>
        <w:t> | </w:t>
      </w:r>
      <w:r w:rsidRPr="0034140D">
        <w:rPr>
          <w:sz w:val="22"/>
          <w:szCs w:val="22"/>
        </w:rPr>
        <w:t>2014</w:t>
      </w:r>
      <w:r w:rsidR="005271A6" w:rsidRPr="0034140D">
        <w:rPr>
          <w:sz w:val="22"/>
          <w:szCs w:val="22"/>
        </w:rPr>
        <w:t> | </w:t>
      </w:r>
      <w:r w:rsidRPr="0034140D">
        <w:rPr>
          <w:sz w:val="22"/>
          <w:szCs w:val="22"/>
        </w:rPr>
        <w:t>Mumbai University</w:t>
      </w:r>
    </w:p>
    <w:sdt>
      <w:sdtPr>
        <w:rPr>
          <w:sz w:val="22"/>
          <w:szCs w:val="22"/>
        </w:rPr>
        <w:id w:val="-1106653387"/>
      </w:sdtPr>
      <w:sdtEndPr/>
      <w:sdtContent>
        <w:sdt>
          <w:sdtPr>
            <w:rPr>
              <w:sz w:val="22"/>
              <w:szCs w:val="22"/>
            </w:rPr>
            <w:id w:val="-514004892"/>
            <w:placeholder>
              <w:docPart w:val="806044690F8B49ACABDEE24A1385B521"/>
            </w:placeholder>
          </w:sdtPr>
          <w:sdtEndPr/>
          <w:sdtContent>
            <w:p w:rsidR="002E6640" w:rsidRPr="0034140D" w:rsidRDefault="00D365E3" w:rsidP="0034140D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Diploma in Electronics</w:t>
              </w:r>
              <w:r w:rsidR="005271A6" w:rsidRPr="0034140D">
                <w:rPr>
                  <w:sz w:val="22"/>
                  <w:szCs w:val="22"/>
                </w:rPr>
                <w:t> | </w:t>
              </w:r>
              <w:r w:rsidRPr="0034140D">
                <w:rPr>
                  <w:sz w:val="22"/>
                  <w:szCs w:val="22"/>
                </w:rPr>
                <w:t>2007</w:t>
              </w:r>
              <w:r w:rsidR="005271A6" w:rsidRPr="0034140D">
                <w:rPr>
                  <w:sz w:val="22"/>
                  <w:szCs w:val="22"/>
                </w:rPr>
                <w:t> | </w:t>
              </w:r>
              <w:r w:rsidRPr="0034140D">
                <w:rPr>
                  <w:sz w:val="22"/>
                  <w:szCs w:val="22"/>
                </w:rPr>
                <w:t>Maharashtra State Board of Technical Education</w:t>
              </w:r>
            </w:p>
          </w:sdtContent>
        </w:sdt>
        <w:sdt>
          <w:sdtPr>
            <w:rPr>
              <w:sz w:val="22"/>
              <w:szCs w:val="22"/>
            </w:rPr>
            <w:id w:val="-298537794"/>
          </w:sdtPr>
          <w:sdtEndPr/>
          <w:sdtContent>
            <w:p w:rsidR="003666D8" w:rsidRPr="0034140D" w:rsidRDefault="00D365E3" w:rsidP="0034140D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HSC (Science with vocational Electronics)</w:t>
              </w:r>
              <w:r w:rsidR="003666D8" w:rsidRPr="0034140D">
                <w:rPr>
                  <w:sz w:val="22"/>
                  <w:szCs w:val="22"/>
                </w:rPr>
                <w:t> | </w:t>
              </w:r>
              <w:r w:rsidRPr="0034140D">
                <w:rPr>
                  <w:sz w:val="22"/>
                  <w:szCs w:val="22"/>
                </w:rPr>
                <w:t>2005</w:t>
              </w:r>
              <w:r w:rsidR="003666D8" w:rsidRPr="0034140D">
                <w:rPr>
                  <w:sz w:val="22"/>
                  <w:szCs w:val="22"/>
                </w:rPr>
                <w:t> | </w:t>
              </w:r>
              <w:r w:rsidRPr="0034140D">
                <w:rPr>
                  <w:sz w:val="22"/>
                  <w:szCs w:val="22"/>
                </w:rPr>
                <w:t>Maharashtra Board</w:t>
              </w:r>
            </w:p>
          </w:sdtContent>
        </w:sdt>
        <w:sdt>
          <w:sdtPr>
            <w:rPr>
              <w:sz w:val="22"/>
              <w:szCs w:val="22"/>
            </w:rPr>
            <w:id w:val="1353537369"/>
          </w:sdtPr>
          <w:sdtEndPr/>
          <w:sdtContent>
            <w:p w:rsidR="00D365E3" w:rsidRPr="0034140D" w:rsidRDefault="00D365E3" w:rsidP="0034140D">
              <w:pPr>
                <w:pStyle w:val="ListBullet"/>
                <w:rPr>
                  <w:sz w:val="22"/>
                  <w:szCs w:val="22"/>
                </w:rPr>
              </w:pPr>
              <w:r w:rsidRPr="0034140D">
                <w:rPr>
                  <w:sz w:val="22"/>
                  <w:szCs w:val="22"/>
                </w:rPr>
                <w:t>SSC | 2003 | Maharashtra Board</w:t>
              </w:r>
            </w:p>
          </w:sdtContent>
        </w:sdt>
      </w:sdtContent>
    </w:sdt>
    <w:p w:rsidR="00E17E0D" w:rsidRPr="00E17E0D" w:rsidRDefault="005271A6" w:rsidP="00E17E0D">
      <w:pPr>
        <w:pStyle w:val="SectionHeading"/>
      </w:pPr>
      <w:r>
        <w:t>Skills &amp; Abilities</w:t>
      </w:r>
    </w:p>
    <w:p w:rsidR="00E17E0D" w:rsidRDefault="00E17E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</w:p>
    <w:p w:rsidR="0034140D" w:rsidRPr="0034140D" w:rsidRDefault="003414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  <w:r w:rsidRPr="0034140D">
        <w:rPr>
          <w:b/>
          <w:bCs/>
          <w:sz w:val="22"/>
          <w:szCs w:val="22"/>
        </w:rPr>
        <w:t xml:space="preserve">Networking Operations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Implementing and managing Windows Network with Client – Server environment, IIS, FTP, DHCP, DNS, etc.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Designing, Implementing and Basic Managing Exchange 2003, Multi-Domain Active Directory environment. </w:t>
      </w:r>
    </w:p>
    <w:p w:rsidR="0034140D" w:rsidRPr="00E17E0D" w:rsidRDefault="0034140D" w:rsidP="00E17E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Troubleshoot all networking problems to ensure minimum downtime and maximum availability of network. </w:t>
      </w:r>
    </w:p>
    <w:p w:rsidR="00E17E0D" w:rsidRDefault="00E17E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</w:p>
    <w:p w:rsidR="0034140D" w:rsidRPr="0034140D" w:rsidRDefault="003414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  <w:r w:rsidRPr="0034140D">
        <w:rPr>
          <w:b/>
          <w:bCs/>
          <w:sz w:val="22"/>
          <w:szCs w:val="22"/>
        </w:rPr>
        <w:t xml:space="preserve">Systems Administration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Installing and configuring Windows98, Windows 2000 Server, Windows 2000 professional, Advance Server, Windows 2003 server, etc.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Planning and implementing software rollouts and operating system deployments/upgrades.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Devising strategies for Disaster Recovery Management, including planning and designing servers for </w:t>
      </w:r>
      <w:proofErr w:type="spellStart"/>
      <w:r w:rsidRPr="0034140D">
        <w:rPr>
          <w:sz w:val="22"/>
          <w:szCs w:val="22"/>
        </w:rPr>
        <w:t>back up</w:t>
      </w:r>
      <w:proofErr w:type="spellEnd"/>
      <w:r w:rsidRPr="0034140D">
        <w:rPr>
          <w:sz w:val="22"/>
          <w:szCs w:val="22"/>
        </w:rPr>
        <w:t xml:space="preserve"> and recovery of server / database information. </w:t>
      </w:r>
    </w:p>
    <w:p w:rsidR="0034140D" w:rsidRPr="00E17E0D" w:rsidRDefault="0034140D" w:rsidP="00E17E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Maintaining archive data on tape &amp; hard disk drives using RAID. </w:t>
      </w:r>
    </w:p>
    <w:p w:rsidR="00E17E0D" w:rsidRDefault="00E17E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</w:p>
    <w:p w:rsidR="0034140D" w:rsidRPr="0034140D" w:rsidRDefault="003414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  <w:r w:rsidRPr="0034140D">
        <w:rPr>
          <w:b/>
          <w:bCs/>
          <w:sz w:val="22"/>
          <w:szCs w:val="22"/>
        </w:rPr>
        <w:t xml:space="preserve">Troubleshooting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Troubleshooting problems pertaining to Performance Tuning, Network Administration, Application Conflicts and System Bugs.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Addressing queries regarding the Information System / Software &amp; extending onsite support to the clients including maintenance of hardware / software.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Suggesting improvements in the operations and processes to make the system foolproof. </w:t>
      </w:r>
    </w:p>
    <w:p w:rsidR="0034140D" w:rsidRPr="00E17E0D" w:rsidRDefault="0034140D" w:rsidP="00E17E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Addressing performance bottlenecks &amp; ensuring maximum customer satisfaction. </w:t>
      </w:r>
    </w:p>
    <w:p w:rsidR="00E17E0D" w:rsidRDefault="00E17E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</w:p>
    <w:p w:rsidR="0034140D" w:rsidRPr="0034140D" w:rsidRDefault="003414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  <w:r w:rsidRPr="0034140D">
        <w:rPr>
          <w:b/>
          <w:bCs/>
          <w:sz w:val="22"/>
          <w:szCs w:val="22"/>
        </w:rPr>
        <w:t xml:space="preserve">Application Development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Interfacing with end users / functional users for gathering functional / technical requirements for new systems / software application. </w:t>
      </w:r>
    </w:p>
    <w:p w:rsidR="0034140D" w:rsidRPr="00E17E0D" w:rsidRDefault="0034140D" w:rsidP="00E17E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Designing, developing, testing, troubleshooting and debugging the software. </w:t>
      </w:r>
    </w:p>
    <w:p w:rsidR="00E17E0D" w:rsidRDefault="00E17E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</w:p>
    <w:p w:rsidR="0034140D" w:rsidRPr="0034140D" w:rsidRDefault="0034140D" w:rsidP="0034140D">
      <w:pPr>
        <w:pStyle w:val="ListBullet"/>
        <w:numPr>
          <w:ilvl w:val="0"/>
          <w:numId w:val="0"/>
        </w:numPr>
        <w:ind w:left="144" w:hanging="144"/>
        <w:rPr>
          <w:b/>
          <w:bCs/>
          <w:sz w:val="22"/>
          <w:szCs w:val="22"/>
        </w:rPr>
      </w:pPr>
      <w:r w:rsidRPr="0034140D">
        <w:rPr>
          <w:b/>
          <w:bCs/>
          <w:sz w:val="22"/>
          <w:szCs w:val="22"/>
        </w:rPr>
        <w:lastRenderedPageBreak/>
        <w:t xml:space="preserve">Technical / Customer Support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Managing Clients database along with technical support </w:t>
      </w:r>
    </w:p>
    <w:p w:rsidR="0034140D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 xml:space="preserve">Maintaining the intranet security under win 2003/2000 server &amp; professional. </w:t>
      </w:r>
    </w:p>
    <w:p w:rsidR="003666D8" w:rsidRPr="0034140D" w:rsidRDefault="0034140D" w:rsidP="0034140D">
      <w:pPr>
        <w:pStyle w:val="ListBullet"/>
        <w:rPr>
          <w:sz w:val="22"/>
          <w:szCs w:val="22"/>
        </w:rPr>
      </w:pPr>
      <w:r w:rsidRPr="0034140D">
        <w:rPr>
          <w:sz w:val="22"/>
          <w:szCs w:val="22"/>
        </w:rPr>
        <w:t>Extending high-end technical support on various Servers and ensuring high customer satisfaction levels through prompt redress of the problems.</w:t>
      </w:r>
    </w:p>
    <w:p w:rsidR="003666D8" w:rsidRDefault="003666D8" w:rsidP="003666D8">
      <w:pPr>
        <w:pStyle w:val="SectionHeading"/>
      </w:pPr>
      <w:r>
        <w:t>Personal Details</w:t>
      </w:r>
    </w:p>
    <w:p w:rsidR="00D365E3" w:rsidRPr="0034140D" w:rsidRDefault="00D365E3" w:rsidP="0034140D">
      <w:pPr>
        <w:pStyle w:val="ListBullet"/>
        <w:tabs>
          <w:tab w:val="clear" w:pos="144"/>
        </w:tabs>
        <w:rPr>
          <w:sz w:val="22"/>
          <w:szCs w:val="22"/>
        </w:rPr>
      </w:pPr>
      <w:r w:rsidRPr="0034140D">
        <w:rPr>
          <w:sz w:val="22"/>
          <w:szCs w:val="22"/>
        </w:rPr>
        <w:t xml:space="preserve">Permanent Address   </w:t>
      </w:r>
      <w:r w:rsidR="00D449B1" w:rsidRPr="0034140D">
        <w:rPr>
          <w:sz w:val="22"/>
          <w:szCs w:val="22"/>
        </w:rPr>
        <w:tab/>
        <w:t>:</w:t>
      </w:r>
      <w:r w:rsidRPr="0034140D">
        <w:rPr>
          <w:sz w:val="22"/>
          <w:szCs w:val="22"/>
        </w:rPr>
        <w:t xml:space="preserve">       103 Jay Ganesh co-op </w:t>
      </w:r>
      <w:proofErr w:type="spellStart"/>
      <w:r w:rsidRPr="0034140D">
        <w:rPr>
          <w:sz w:val="22"/>
          <w:szCs w:val="22"/>
        </w:rPr>
        <w:t>hsg</w:t>
      </w:r>
      <w:proofErr w:type="spellEnd"/>
      <w:r w:rsidRPr="0034140D">
        <w:rPr>
          <w:sz w:val="22"/>
          <w:szCs w:val="22"/>
        </w:rPr>
        <w:t xml:space="preserve"> </w:t>
      </w:r>
      <w:proofErr w:type="spellStart"/>
      <w:r w:rsidRPr="0034140D">
        <w:rPr>
          <w:sz w:val="22"/>
          <w:szCs w:val="22"/>
        </w:rPr>
        <w:t>soc.</w:t>
      </w:r>
      <w:proofErr w:type="spellEnd"/>
      <w:r w:rsidRPr="0034140D">
        <w:rPr>
          <w:sz w:val="22"/>
          <w:szCs w:val="22"/>
        </w:rPr>
        <w:t xml:space="preserve">, Near Ganesh </w:t>
      </w:r>
      <w:proofErr w:type="spellStart"/>
      <w:r w:rsidRPr="0034140D">
        <w:rPr>
          <w:sz w:val="22"/>
          <w:szCs w:val="22"/>
        </w:rPr>
        <w:t>mandir</w:t>
      </w:r>
      <w:proofErr w:type="spellEnd"/>
      <w:r w:rsidRPr="0034140D">
        <w:rPr>
          <w:sz w:val="22"/>
          <w:szCs w:val="22"/>
        </w:rPr>
        <w:t xml:space="preserve">,                                                            </w:t>
      </w:r>
      <w:r w:rsidR="0034140D" w:rsidRPr="0034140D">
        <w:rPr>
          <w:sz w:val="22"/>
          <w:szCs w:val="22"/>
        </w:rPr>
        <w:t xml:space="preserve"> </w:t>
      </w:r>
      <w:r w:rsidR="0034140D">
        <w:rPr>
          <w:sz w:val="22"/>
          <w:szCs w:val="22"/>
        </w:rPr>
        <w:t xml:space="preserve">  </w:t>
      </w:r>
      <w:proofErr w:type="spellStart"/>
      <w:r w:rsidRPr="0034140D">
        <w:rPr>
          <w:sz w:val="22"/>
          <w:szCs w:val="22"/>
        </w:rPr>
        <w:t>Lokmanya</w:t>
      </w:r>
      <w:proofErr w:type="spellEnd"/>
      <w:r w:rsidRPr="0034140D">
        <w:rPr>
          <w:sz w:val="22"/>
          <w:szCs w:val="22"/>
        </w:rPr>
        <w:t xml:space="preserve"> Nagar, Behind St Depot., Panvel.     </w:t>
      </w:r>
    </w:p>
    <w:p w:rsidR="00D365E3" w:rsidRPr="0034140D" w:rsidRDefault="0034140D" w:rsidP="003666D8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Date of Birth                </w:t>
      </w:r>
      <w:r w:rsidR="00D449B1">
        <w:rPr>
          <w:sz w:val="22"/>
          <w:szCs w:val="22"/>
        </w:rPr>
        <w:t xml:space="preserve"> </w:t>
      </w:r>
      <w:r w:rsidR="00D449B1" w:rsidRPr="0034140D">
        <w:rPr>
          <w:sz w:val="22"/>
          <w:szCs w:val="22"/>
        </w:rPr>
        <w:t>:</w:t>
      </w:r>
      <w:r w:rsidR="00D365E3" w:rsidRPr="0034140D">
        <w:rPr>
          <w:sz w:val="22"/>
          <w:szCs w:val="22"/>
        </w:rPr>
        <w:t xml:space="preserve">       16-06-1987 </w:t>
      </w:r>
    </w:p>
    <w:p w:rsidR="003666D8" w:rsidRPr="0034140D" w:rsidRDefault="0034140D" w:rsidP="003666D8">
      <w:pPr>
        <w:pStyle w:val="ListBullet"/>
        <w:rPr>
          <w:sz w:val="22"/>
          <w:szCs w:val="22"/>
        </w:rPr>
      </w:pPr>
      <w:r>
        <w:rPr>
          <w:sz w:val="22"/>
          <w:szCs w:val="22"/>
        </w:rPr>
        <w:t xml:space="preserve">Languages Known      </w:t>
      </w:r>
      <w:r w:rsidR="00D449B1">
        <w:rPr>
          <w:sz w:val="22"/>
          <w:szCs w:val="22"/>
        </w:rPr>
        <w:t xml:space="preserve"> </w:t>
      </w:r>
      <w:r w:rsidR="00D449B1" w:rsidRPr="0034140D">
        <w:rPr>
          <w:sz w:val="22"/>
          <w:szCs w:val="22"/>
        </w:rPr>
        <w:t>:</w:t>
      </w:r>
      <w:r w:rsidR="00D365E3" w:rsidRPr="0034140D">
        <w:rPr>
          <w:sz w:val="22"/>
          <w:szCs w:val="22"/>
        </w:rPr>
        <w:t xml:space="preserve">       English, Hindi</w:t>
      </w:r>
      <w:r w:rsidR="00F47C91">
        <w:rPr>
          <w:sz w:val="22"/>
          <w:szCs w:val="22"/>
        </w:rPr>
        <w:t xml:space="preserve">, Marathi, </w:t>
      </w:r>
      <w:proofErr w:type="gramStart"/>
      <w:r w:rsidR="00F47C91">
        <w:rPr>
          <w:sz w:val="22"/>
          <w:szCs w:val="22"/>
        </w:rPr>
        <w:t>Gu</w:t>
      </w:r>
      <w:r>
        <w:rPr>
          <w:sz w:val="22"/>
          <w:szCs w:val="22"/>
        </w:rPr>
        <w:t>jarati</w:t>
      </w:r>
      <w:proofErr w:type="gramEnd"/>
      <w:r w:rsidR="00D365E3" w:rsidRPr="0034140D">
        <w:rPr>
          <w:sz w:val="22"/>
          <w:szCs w:val="22"/>
        </w:rPr>
        <w:t xml:space="preserve">. </w:t>
      </w:r>
    </w:p>
    <w:p w:rsidR="003666D8" w:rsidRPr="003666D8" w:rsidRDefault="003666D8" w:rsidP="00887DEC">
      <w:pPr>
        <w:pStyle w:val="SectionHeading"/>
      </w:pPr>
      <w:r w:rsidRPr="003666D8">
        <w:t xml:space="preserve">Major Attainments: </w:t>
      </w:r>
      <w:bookmarkStart w:id="0" w:name="_GoBack"/>
      <w:bookmarkEnd w:id="0"/>
    </w:p>
    <w:p w:rsidR="00D365E3" w:rsidRPr="00887DEC" w:rsidRDefault="00D365E3" w:rsidP="00D365E3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>Microsoft certification on “Windows Azure”, “Azure Security” &amp; “Microsoft Licensing”.</w:t>
      </w:r>
    </w:p>
    <w:p w:rsidR="00D365E3" w:rsidRPr="00887DEC" w:rsidRDefault="00D365E3" w:rsidP="00D365E3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>Scored 62 percentile in NIIT’s 8th National IT Aptitude Test 2012.</w:t>
      </w:r>
    </w:p>
    <w:p w:rsidR="00D365E3" w:rsidRPr="00887DEC" w:rsidRDefault="00D365E3" w:rsidP="00D365E3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>Worked as President for the S.S.P.M College’s Technical Research and Development Committee (TRDC) for year 2010-11.</w:t>
      </w:r>
    </w:p>
    <w:p w:rsidR="00D365E3" w:rsidRPr="00887DEC" w:rsidRDefault="00D365E3" w:rsidP="00D365E3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>Worked as Coordinator for the S.S.P.M College’s technical festival “EVOLUTION 2K11”.</w:t>
      </w:r>
    </w:p>
    <w:p w:rsidR="00D365E3" w:rsidRPr="00887DEC" w:rsidRDefault="00D365E3" w:rsidP="00D365E3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>Awarded 3rd Prize in national level technical paper presentation at EVOLUTION 2K11.</w:t>
      </w:r>
    </w:p>
    <w:p w:rsidR="00D365E3" w:rsidRPr="00887DEC" w:rsidRDefault="00D365E3" w:rsidP="00D365E3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>Awarded 2nd Prize for Project Exhibition (Electronics) at TECHNOPHILLIA 2007.</w:t>
      </w:r>
    </w:p>
    <w:p w:rsidR="00D365E3" w:rsidRPr="00887DEC" w:rsidRDefault="00D365E3" w:rsidP="00887DEC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 xml:space="preserve">Awarded 1st Prize for GK Competition during K.M.P.D. </w:t>
      </w:r>
      <w:proofErr w:type="spellStart"/>
      <w:r w:rsidRPr="00887DEC">
        <w:rPr>
          <w:sz w:val="22"/>
          <w:szCs w:val="22"/>
        </w:rPr>
        <w:t>Vidyalay</w:t>
      </w:r>
      <w:proofErr w:type="spellEnd"/>
      <w:r w:rsidRPr="00887DEC">
        <w:rPr>
          <w:sz w:val="22"/>
          <w:szCs w:val="22"/>
        </w:rPr>
        <w:t xml:space="preserve"> 2003, NAKSHATRA 2006.</w:t>
      </w:r>
    </w:p>
    <w:p w:rsidR="00A26A16" w:rsidRPr="00A26A16" w:rsidRDefault="00D365E3" w:rsidP="00A26A16">
      <w:pPr>
        <w:pStyle w:val="ListBullet"/>
        <w:rPr>
          <w:sz w:val="22"/>
          <w:szCs w:val="22"/>
        </w:rPr>
      </w:pPr>
      <w:r w:rsidRPr="00887DEC">
        <w:rPr>
          <w:sz w:val="22"/>
          <w:szCs w:val="22"/>
        </w:rPr>
        <w:t xml:space="preserve">Graded "A+” in NIIT’s </w:t>
      </w:r>
      <w:proofErr w:type="spellStart"/>
      <w:r w:rsidRPr="00887DEC">
        <w:rPr>
          <w:sz w:val="22"/>
          <w:szCs w:val="22"/>
        </w:rPr>
        <w:t>Bala</w:t>
      </w:r>
      <w:proofErr w:type="spellEnd"/>
      <w:r w:rsidRPr="00887DEC">
        <w:rPr>
          <w:sz w:val="22"/>
          <w:szCs w:val="22"/>
        </w:rPr>
        <w:t xml:space="preserve"> </w:t>
      </w:r>
      <w:proofErr w:type="spellStart"/>
      <w:r w:rsidRPr="00887DEC">
        <w:rPr>
          <w:sz w:val="22"/>
          <w:szCs w:val="22"/>
        </w:rPr>
        <w:t>Jyoti</w:t>
      </w:r>
      <w:proofErr w:type="spellEnd"/>
      <w:r w:rsidRPr="00887DEC">
        <w:rPr>
          <w:sz w:val="22"/>
          <w:szCs w:val="22"/>
        </w:rPr>
        <w:t xml:space="preserve"> Scholarship Test 2000.</w:t>
      </w:r>
    </w:p>
    <w:p w:rsidR="00D365E3" w:rsidRDefault="00D365E3" w:rsidP="00A26A16">
      <w:pPr>
        <w:pStyle w:val="SectionHeading"/>
      </w:pPr>
      <w:r>
        <w:t>Strengths:</w:t>
      </w:r>
    </w:p>
    <w:p w:rsidR="00D365E3" w:rsidRDefault="00D365E3" w:rsidP="00887DEC">
      <w:pPr>
        <w:pStyle w:val="ListBullet"/>
        <w:numPr>
          <w:ilvl w:val="0"/>
          <w:numId w:val="0"/>
        </w:numPr>
        <w:ind w:left="144"/>
        <w:rPr>
          <w:sz w:val="22"/>
          <w:szCs w:val="22"/>
        </w:rPr>
      </w:pPr>
      <w:r w:rsidRPr="00887DEC">
        <w:rPr>
          <w:sz w:val="22"/>
          <w:szCs w:val="22"/>
        </w:rPr>
        <w:t>•</w:t>
      </w:r>
      <w:r w:rsidRPr="00887DEC">
        <w:rPr>
          <w:sz w:val="22"/>
          <w:szCs w:val="22"/>
        </w:rPr>
        <w:tab/>
        <w:t>Leadership, Technical Writing, People skills, Communication skills, Event management, Manage workflow, Soft-spoken, Willing to opt for new opportunities and prefer to have cordial relationship without hurting ones feeling.</w:t>
      </w:r>
    </w:p>
    <w:p w:rsidR="00D365E3" w:rsidRDefault="00D365E3" w:rsidP="00A26A16">
      <w:pPr>
        <w:pStyle w:val="SectionHeading"/>
      </w:pPr>
      <w:r>
        <w:t>Personal Interest &amp; Hobbies:</w:t>
      </w:r>
    </w:p>
    <w:p w:rsidR="00D365E3" w:rsidRPr="00887DEC" w:rsidRDefault="00D365E3" w:rsidP="00887DEC">
      <w:pPr>
        <w:pStyle w:val="ListBullet"/>
        <w:numPr>
          <w:ilvl w:val="0"/>
          <w:numId w:val="0"/>
        </w:numPr>
        <w:ind w:left="144"/>
        <w:rPr>
          <w:sz w:val="22"/>
          <w:szCs w:val="22"/>
        </w:rPr>
      </w:pPr>
      <w:r w:rsidRPr="00887DEC">
        <w:rPr>
          <w:sz w:val="22"/>
          <w:szCs w:val="22"/>
        </w:rPr>
        <w:t>Computers, Reading, Writing, Travelling &amp; Solving Puzzles.</w:t>
      </w:r>
    </w:p>
    <w:p w:rsidR="00D365E3" w:rsidRPr="00887DEC" w:rsidRDefault="00D365E3" w:rsidP="00887DEC">
      <w:pPr>
        <w:pStyle w:val="ListBullet"/>
        <w:numPr>
          <w:ilvl w:val="0"/>
          <w:numId w:val="0"/>
        </w:numPr>
        <w:ind w:left="144"/>
        <w:rPr>
          <w:sz w:val="22"/>
          <w:szCs w:val="22"/>
        </w:rPr>
      </w:pPr>
    </w:p>
    <w:p w:rsidR="00D365E3" w:rsidRPr="00887DEC" w:rsidRDefault="00D365E3" w:rsidP="00887DEC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  <w:r w:rsidRPr="00887DEC">
        <w:rPr>
          <w:sz w:val="22"/>
          <w:szCs w:val="22"/>
        </w:rPr>
        <w:t>I hereby declare that the information given above by me is correct to best of my knowledge &amp; belief.</w:t>
      </w:r>
    </w:p>
    <w:p w:rsidR="00D365E3" w:rsidRPr="00887DEC" w:rsidRDefault="00D365E3" w:rsidP="00887DEC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  <w:r w:rsidRPr="00887DEC">
        <w:rPr>
          <w:sz w:val="22"/>
          <w:szCs w:val="22"/>
        </w:rPr>
        <w:t>In case if I am selected I will assure you that I will fulfill the expectation of your Institution.</w:t>
      </w:r>
    </w:p>
    <w:p w:rsidR="00D365E3" w:rsidRDefault="00D365E3" w:rsidP="00887DEC">
      <w:pPr>
        <w:pStyle w:val="ListBullet"/>
        <w:numPr>
          <w:ilvl w:val="0"/>
          <w:numId w:val="0"/>
        </w:numPr>
      </w:pPr>
    </w:p>
    <w:p w:rsidR="00E17E0D" w:rsidRDefault="00E17E0D" w:rsidP="00A26A16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</w:p>
    <w:p w:rsidR="00E17E0D" w:rsidRDefault="00E17E0D" w:rsidP="00A26A16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</w:p>
    <w:p w:rsidR="00E17E0D" w:rsidRDefault="00E17E0D" w:rsidP="00A26A16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</w:p>
    <w:p w:rsidR="00D365E3" w:rsidRPr="00A26A16" w:rsidRDefault="00D365E3" w:rsidP="00A26A16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  <w:r w:rsidRPr="00A26A16">
        <w:rPr>
          <w:sz w:val="22"/>
          <w:szCs w:val="22"/>
        </w:rPr>
        <w:t>Place: PANVEL</w:t>
      </w:r>
    </w:p>
    <w:p w:rsidR="003666D8" w:rsidRPr="00A26A16" w:rsidRDefault="00D365E3" w:rsidP="00D365E3">
      <w:pPr>
        <w:pStyle w:val="ListBullet"/>
        <w:numPr>
          <w:ilvl w:val="0"/>
          <w:numId w:val="0"/>
        </w:numPr>
        <w:ind w:left="144" w:hanging="144"/>
        <w:rPr>
          <w:sz w:val="22"/>
          <w:szCs w:val="22"/>
        </w:rPr>
      </w:pPr>
      <w:r w:rsidRPr="00A26A16">
        <w:rPr>
          <w:sz w:val="22"/>
          <w:szCs w:val="22"/>
        </w:rPr>
        <w:t xml:space="preserve">Date: </w:t>
      </w:r>
      <w:r w:rsidR="00743F02">
        <w:rPr>
          <w:sz w:val="22"/>
          <w:szCs w:val="22"/>
        </w:rPr>
        <w:t>2</w:t>
      </w:r>
      <w:r w:rsidR="0022762F">
        <w:rPr>
          <w:sz w:val="22"/>
          <w:szCs w:val="22"/>
        </w:rPr>
        <w:t>/09</w:t>
      </w:r>
      <w:r w:rsidR="00A26A16">
        <w:rPr>
          <w:sz w:val="22"/>
          <w:szCs w:val="22"/>
        </w:rPr>
        <w:t>/2016</w:t>
      </w:r>
      <w:r w:rsidRPr="00A26A16">
        <w:rPr>
          <w:sz w:val="22"/>
          <w:szCs w:val="22"/>
        </w:rPr>
        <w:t xml:space="preserve">                                                                                                                      </w:t>
      </w:r>
      <w:r w:rsidR="00F135AF" w:rsidRPr="00A26A16">
        <w:rPr>
          <w:sz w:val="22"/>
          <w:szCs w:val="22"/>
        </w:rPr>
        <w:t xml:space="preserve">  (</w:t>
      </w:r>
      <w:r w:rsidRPr="00A26A16">
        <w:rPr>
          <w:sz w:val="22"/>
          <w:szCs w:val="22"/>
        </w:rPr>
        <w:t>Shardul C. Bhoir)</w:t>
      </w:r>
    </w:p>
    <w:sectPr w:rsidR="003666D8" w:rsidRPr="00A26A16" w:rsidSect="00E17E0D"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09F2" w:rsidRDefault="001A09F2">
      <w:pPr>
        <w:spacing w:after="0"/>
      </w:pPr>
      <w:r>
        <w:separator/>
      </w:r>
    </w:p>
  </w:endnote>
  <w:endnote w:type="continuationSeparator" w:id="0">
    <w:p w:rsidR="001A09F2" w:rsidRDefault="001A09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6640" w:rsidRDefault="005271A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47C91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09F2" w:rsidRDefault="001A09F2">
      <w:pPr>
        <w:spacing w:after="0"/>
      </w:pPr>
      <w:r>
        <w:separator/>
      </w:r>
    </w:p>
  </w:footnote>
  <w:footnote w:type="continuationSeparator" w:id="0">
    <w:p w:rsidR="001A09F2" w:rsidRDefault="001A09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6D8"/>
    <w:rsid w:val="000F19C0"/>
    <w:rsid w:val="001A09F2"/>
    <w:rsid w:val="001E1F54"/>
    <w:rsid w:val="0022762F"/>
    <w:rsid w:val="002E6640"/>
    <w:rsid w:val="0034140D"/>
    <w:rsid w:val="0035289A"/>
    <w:rsid w:val="003666D8"/>
    <w:rsid w:val="005271A6"/>
    <w:rsid w:val="00743F02"/>
    <w:rsid w:val="007B1B10"/>
    <w:rsid w:val="00887DEC"/>
    <w:rsid w:val="00A26A16"/>
    <w:rsid w:val="00AD1CDF"/>
    <w:rsid w:val="00B9587E"/>
    <w:rsid w:val="00D365E3"/>
    <w:rsid w:val="00D449B1"/>
    <w:rsid w:val="00E17E0D"/>
    <w:rsid w:val="00F135AF"/>
    <w:rsid w:val="00F4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customStyle="1" w:styleId="Default">
    <w:name w:val="Default"/>
    <w:rsid w:val="003666D8"/>
    <w:pPr>
      <w:autoSpaceDE w:val="0"/>
      <w:autoSpaceDN w:val="0"/>
      <w:adjustRightInd w:val="0"/>
      <w:spacing w:after="0"/>
    </w:pPr>
    <w:rPr>
      <w:rFonts w:ascii="Symbol" w:hAnsi="Symbol" w:cs="Symbol"/>
      <w:color w:val="000000"/>
      <w:sz w:val="24"/>
      <w:szCs w:val="24"/>
      <w:lang w:val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CD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C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customStyle="1" w:styleId="Default">
    <w:name w:val="Default"/>
    <w:rsid w:val="003666D8"/>
    <w:pPr>
      <w:autoSpaceDE w:val="0"/>
      <w:autoSpaceDN w:val="0"/>
      <w:adjustRightInd w:val="0"/>
      <w:spacing w:after="0"/>
    </w:pPr>
    <w:rPr>
      <w:rFonts w:ascii="Symbol" w:hAnsi="Symbol" w:cs="Symbol"/>
      <w:color w:val="000000"/>
      <w:sz w:val="24"/>
      <w:szCs w:val="24"/>
      <w:lang w:val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CD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C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rd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62D1412F5494DD58A622BA22F94D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4906B-6B3F-4276-94D1-13C20B607FA9}"/>
      </w:docPartPr>
      <w:docPartBody>
        <w:p w:rsidR="00A33475" w:rsidRDefault="00B03DA1">
          <w:pPr>
            <w:pStyle w:val="162D1412F5494DD58A622BA22F94D05F"/>
          </w:pPr>
          <w:r>
            <w:t>[Your Name]</w:t>
          </w:r>
        </w:p>
      </w:docPartBody>
    </w:docPart>
    <w:docPart>
      <w:docPartPr>
        <w:name w:val="531F2862451346D5A43D289498089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C82DC-DB74-45C2-807E-78FB8BDAA985}"/>
      </w:docPartPr>
      <w:docPartBody>
        <w:p w:rsidR="00A33475" w:rsidRDefault="00B03DA1">
          <w:pPr>
            <w:pStyle w:val="531F2862451346D5A43D2894980895FA"/>
          </w:pPr>
          <w:r>
            <w:t>[Address, City, ST  ZIP Code]</w:t>
          </w:r>
        </w:p>
      </w:docPartBody>
    </w:docPart>
    <w:docPart>
      <w:docPartPr>
        <w:name w:val="16D80FD51F3840EBA8F7BD78BDB4E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32D11-A72C-4ABB-9D52-78653C8D38A3}"/>
      </w:docPartPr>
      <w:docPartBody>
        <w:p w:rsidR="00A33475" w:rsidRDefault="00B03DA1">
          <w:pPr>
            <w:pStyle w:val="16D80FD51F3840EBA8F7BD78BDB4EBF8"/>
          </w:pPr>
          <w:r>
            <w:t>[Telephone]</w:t>
          </w:r>
        </w:p>
      </w:docPartBody>
    </w:docPart>
    <w:docPart>
      <w:docPartPr>
        <w:name w:val="42D3F39F547842638234533DB8FD0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B5A27-839E-4948-A7AA-0A8C60B97810}"/>
      </w:docPartPr>
      <w:docPartBody>
        <w:p w:rsidR="00A33475" w:rsidRDefault="00B03DA1">
          <w:pPr>
            <w:pStyle w:val="42D3F39F547842638234533DB8FD03C5"/>
          </w:pPr>
          <w:r>
            <w:t>[Email]</w:t>
          </w:r>
        </w:p>
      </w:docPartBody>
    </w:docPart>
    <w:docPart>
      <w:docPartPr>
        <w:name w:val="6C681A0AD09445B7AC0F164920150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617CE-BA0F-4DC0-84B4-24F430F17561}"/>
      </w:docPartPr>
      <w:docPartBody>
        <w:p w:rsidR="00A33475" w:rsidRDefault="00876F32" w:rsidP="00876F32">
          <w:pPr>
            <w:pStyle w:val="6C681A0AD09445B7AC0F164920150756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A80F8B9EC2647F38F2A85118DEA5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6E0C8-3EF5-4AF4-B47E-9C0CB2876F53}"/>
      </w:docPartPr>
      <w:docPartBody>
        <w:p w:rsidR="00A33475" w:rsidRDefault="00876F32" w:rsidP="00876F32">
          <w:pPr>
            <w:pStyle w:val="0A80F8B9EC2647F38F2A85118DEA5FB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AE38DEB28C94BFAA47152872B8F4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F8B5C-0BF3-4403-860A-8FCDB2446360}"/>
      </w:docPartPr>
      <w:docPartBody>
        <w:p w:rsidR="00A33475" w:rsidRDefault="00876F32" w:rsidP="00876F32">
          <w:pPr>
            <w:pStyle w:val="1AE38DEB28C94BFAA47152872B8F4EE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F32"/>
    <w:rsid w:val="00161EB2"/>
    <w:rsid w:val="00166398"/>
    <w:rsid w:val="0029636D"/>
    <w:rsid w:val="007F76E5"/>
    <w:rsid w:val="00876F32"/>
    <w:rsid w:val="00A33475"/>
    <w:rsid w:val="00B0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2D1412F5494DD58A622BA22F94D05F">
    <w:name w:val="162D1412F5494DD58A622BA22F94D05F"/>
  </w:style>
  <w:style w:type="paragraph" w:customStyle="1" w:styleId="531F2862451346D5A43D2894980895FA">
    <w:name w:val="531F2862451346D5A43D2894980895FA"/>
  </w:style>
  <w:style w:type="paragraph" w:customStyle="1" w:styleId="16D80FD51F3840EBA8F7BD78BDB4EBF8">
    <w:name w:val="16D80FD51F3840EBA8F7BD78BDB4EBF8"/>
  </w:style>
  <w:style w:type="paragraph" w:customStyle="1" w:styleId="42D3F39F547842638234533DB8FD03C5">
    <w:name w:val="42D3F39F547842638234533DB8FD03C5"/>
  </w:style>
  <w:style w:type="paragraph" w:customStyle="1" w:styleId="28DB9D68381F4005986B0C93166C87D7">
    <w:name w:val="28DB9D68381F4005986B0C93166C87D7"/>
  </w:style>
  <w:style w:type="paragraph" w:customStyle="1" w:styleId="428715D868F140EFACFA45B94A7E05CE">
    <w:name w:val="428715D868F140EFACFA45B94A7E05CE"/>
  </w:style>
  <w:style w:type="paragraph" w:customStyle="1" w:styleId="A5695C371F9C4DA4820904C7F8D3D3C3">
    <w:name w:val="A5695C371F9C4DA4820904C7F8D3D3C3"/>
  </w:style>
  <w:style w:type="paragraph" w:customStyle="1" w:styleId="5139FD44D3AF477BBD8732D8FF22148C">
    <w:name w:val="5139FD44D3AF477BBD8732D8FF22148C"/>
  </w:style>
  <w:style w:type="paragraph" w:customStyle="1" w:styleId="A7B72AAF30DF4ABA850FEFB2D87017A8">
    <w:name w:val="A7B72AAF30DF4ABA850FEFB2D87017A8"/>
  </w:style>
  <w:style w:type="character" w:styleId="PlaceholderText">
    <w:name w:val="Placeholder Text"/>
    <w:basedOn w:val="DefaultParagraphFont"/>
    <w:uiPriority w:val="99"/>
    <w:semiHidden/>
    <w:rsid w:val="00876F32"/>
    <w:rPr>
      <w:color w:val="808080"/>
    </w:rPr>
  </w:style>
  <w:style w:type="paragraph" w:customStyle="1" w:styleId="806044690F8B49ACABDEE24A1385B521">
    <w:name w:val="806044690F8B49ACABDEE24A1385B521"/>
  </w:style>
  <w:style w:type="paragraph" w:customStyle="1" w:styleId="00F28E975DCD4BAF93685A7B8E5D1A0E">
    <w:name w:val="00F28E975DCD4BAF93685A7B8E5D1A0E"/>
  </w:style>
  <w:style w:type="paragraph" w:styleId="ListBullet">
    <w:name w:val="List Bullet"/>
    <w:basedOn w:val="Normal"/>
    <w:uiPriority w:val="1"/>
    <w:unhideWhenUsed/>
    <w:qFormat/>
    <w:rsid w:val="00876F32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  <w:szCs w:val="22"/>
      <w:lang w:val="en-US" w:eastAsia="en-US" w:bidi="ar-SA"/>
    </w:rPr>
  </w:style>
  <w:style w:type="paragraph" w:customStyle="1" w:styleId="8A11A61AE0B14AF799FAAD1028865FE9">
    <w:name w:val="8A11A61AE0B14AF799FAAD1028865FE9"/>
  </w:style>
  <w:style w:type="paragraph" w:customStyle="1" w:styleId="935EA346217349178DF6A894029C45F4">
    <w:name w:val="935EA346217349178DF6A894029C45F4"/>
  </w:style>
  <w:style w:type="paragraph" w:customStyle="1" w:styleId="583AA56FAB664A70B0ADC99525A67793">
    <w:name w:val="583AA56FAB664A70B0ADC99525A67793"/>
  </w:style>
  <w:style w:type="paragraph" w:customStyle="1" w:styleId="D24BA07D65C74ECCBC6AF41A0CCF6425">
    <w:name w:val="D24BA07D65C74ECCBC6AF41A0CCF6425"/>
  </w:style>
  <w:style w:type="paragraph" w:customStyle="1" w:styleId="1BFC746553C340BA8EF73107E6A9A420">
    <w:name w:val="1BFC746553C340BA8EF73107E6A9A420"/>
  </w:style>
  <w:style w:type="paragraph" w:customStyle="1" w:styleId="399E8B81569C482FB3FE4DFC2335E51C">
    <w:name w:val="399E8B81569C482FB3FE4DFC2335E51C"/>
  </w:style>
  <w:style w:type="paragraph" w:customStyle="1" w:styleId="7EB2174A2AB14688A1A823237C5DA65E">
    <w:name w:val="7EB2174A2AB14688A1A823237C5DA65E"/>
  </w:style>
  <w:style w:type="paragraph" w:customStyle="1" w:styleId="E6E1F85A2D58464C98CD6771F7F13936">
    <w:name w:val="E6E1F85A2D58464C98CD6771F7F13936"/>
    <w:rsid w:val="00876F32"/>
  </w:style>
  <w:style w:type="paragraph" w:customStyle="1" w:styleId="24AF43FC47584966B9F1B1BE0F2511B6">
    <w:name w:val="24AF43FC47584966B9F1B1BE0F2511B6"/>
    <w:rsid w:val="00876F32"/>
  </w:style>
  <w:style w:type="paragraph" w:customStyle="1" w:styleId="26939B8645174878A245B40E603C441E">
    <w:name w:val="26939B8645174878A245B40E603C441E"/>
    <w:rsid w:val="00876F32"/>
  </w:style>
  <w:style w:type="paragraph" w:customStyle="1" w:styleId="C18421C5C2654B29AA50E0484B6FAFA0">
    <w:name w:val="C18421C5C2654B29AA50E0484B6FAFA0"/>
    <w:rsid w:val="00876F32"/>
  </w:style>
  <w:style w:type="paragraph" w:customStyle="1" w:styleId="B522F99BDFA446B5880DF5DE7D546B94">
    <w:name w:val="B522F99BDFA446B5880DF5DE7D546B94"/>
    <w:rsid w:val="00876F32"/>
  </w:style>
  <w:style w:type="paragraph" w:customStyle="1" w:styleId="BA932AFC563245339EA6DCCECC20B4C1">
    <w:name w:val="BA932AFC563245339EA6DCCECC20B4C1"/>
    <w:rsid w:val="00876F32"/>
  </w:style>
  <w:style w:type="paragraph" w:customStyle="1" w:styleId="0474BD1DC02E403981D1F7D5F71D6016">
    <w:name w:val="0474BD1DC02E403981D1F7D5F71D6016"/>
    <w:rsid w:val="00876F32"/>
  </w:style>
  <w:style w:type="paragraph" w:customStyle="1" w:styleId="DE9A65FFD2D941158C64FF239288AF81">
    <w:name w:val="DE9A65FFD2D941158C64FF239288AF81"/>
    <w:rsid w:val="00876F32"/>
  </w:style>
  <w:style w:type="paragraph" w:customStyle="1" w:styleId="A5AE85A9696C4003A66117D903F31C26">
    <w:name w:val="A5AE85A9696C4003A66117D903F31C26"/>
    <w:rsid w:val="00876F32"/>
  </w:style>
  <w:style w:type="paragraph" w:customStyle="1" w:styleId="6C681A0AD09445B7AC0F164920150756">
    <w:name w:val="6C681A0AD09445B7AC0F164920150756"/>
    <w:rsid w:val="00876F32"/>
  </w:style>
  <w:style w:type="paragraph" w:customStyle="1" w:styleId="0A80F8B9EC2647F38F2A85118DEA5FBB">
    <w:name w:val="0A80F8B9EC2647F38F2A85118DEA5FBB"/>
    <w:rsid w:val="00876F32"/>
  </w:style>
  <w:style w:type="paragraph" w:customStyle="1" w:styleId="8B3F29C6FC1E4CF389AEC342CAA075A6">
    <w:name w:val="8B3F29C6FC1E4CF389AEC342CAA075A6"/>
    <w:rsid w:val="00876F32"/>
  </w:style>
  <w:style w:type="paragraph" w:customStyle="1" w:styleId="CC3ACB9C3ECF434081C53BB17EFF47C9">
    <w:name w:val="CC3ACB9C3ECF434081C53BB17EFF47C9"/>
    <w:rsid w:val="00876F32"/>
  </w:style>
  <w:style w:type="paragraph" w:customStyle="1" w:styleId="68A62BFFCCA847DEB7ABF2D8E9E18CD2">
    <w:name w:val="68A62BFFCCA847DEB7ABF2D8E9E18CD2"/>
    <w:rsid w:val="00876F32"/>
  </w:style>
  <w:style w:type="paragraph" w:customStyle="1" w:styleId="6F9A297C2C7748AF80F5A6CED2FB104C">
    <w:name w:val="6F9A297C2C7748AF80F5A6CED2FB104C"/>
    <w:rsid w:val="00876F32"/>
  </w:style>
  <w:style w:type="paragraph" w:customStyle="1" w:styleId="23A8F43CCFA54A6A859FEDA9D9FC12E6">
    <w:name w:val="23A8F43CCFA54A6A859FEDA9D9FC12E6"/>
    <w:rsid w:val="00876F32"/>
  </w:style>
  <w:style w:type="paragraph" w:customStyle="1" w:styleId="F81BEC9AC209469886C3669E836E9BB1">
    <w:name w:val="F81BEC9AC209469886C3669E836E9BB1"/>
    <w:rsid w:val="00876F32"/>
  </w:style>
  <w:style w:type="paragraph" w:customStyle="1" w:styleId="98B6D7AAF5B64096A2A34D4465ACC507">
    <w:name w:val="98B6D7AAF5B64096A2A34D4465ACC507"/>
    <w:rsid w:val="00876F32"/>
  </w:style>
  <w:style w:type="paragraph" w:customStyle="1" w:styleId="959733AF3C5F4628A4639410182E9FE0">
    <w:name w:val="959733AF3C5F4628A4639410182E9FE0"/>
    <w:rsid w:val="00876F32"/>
  </w:style>
  <w:style w:type="paragraph" w:customStyle="1" w:styleId="1AE38DEB28C94BFAA47152872B8F4EEF">
    <w:name w:val="1AE38DEB28C94BFAA47152872B8F4EEF"/>
    <w:rsid w:val="00876F32"/>
  </w:style>
  <w:style w:type="paragraph" w:customStyle="1" w:styleId="4B3299297FD54355A609CF49D49201F3">
    <w:name w:val="4B3299297FD54355A609CF49D49201F3"/>
    <w:rsid w:val="00876F32"/>
  </w:style>
  <w:style w:type="paragraph" w:customStyle="1" w:styleId="4F602C0407DF43A7AE307369B0AA6E00">
    <w:name w:val="4F602C0407DF43A7AE307369B0AA6E00"/>
    <w:rsid w:val="00876F32"/>
  </w:style>
  <w:style w:type="paragraph" w:customStyle="1" w:styleId="F90C67AA407B448BA1560DC3E1CB90B7">
    <w:name w:val="F90C67AA407B448BA1560DC3E1CB90B7"/>
    <w:rsid w:val="00876F32"/>
  </w:style>
  <w:style w:type="paragraph" w:customStyle="1" w:styleId="176BE6A32F68444BB1B02C43AC54EA23">
    <w:name w:val="176BE6A32F68444BB1B02C43AC54EA23"/>
    <w:rsid w:val="00876F32"/>
  </w:style>
  <w:style w:type="paragraph" w:customStyle="1" w:styleId="CFE36F1CD20F49ED9C8A9333F146E3EB">
    <w:name w:val="CFE36F1CD20F49ED9C8A9333F146E3EB"/>
    <w:rsid w:val="00876F32"/>
  </w:style>
  <w:style w:type="paragraph" w:customStyle="1" w:styleId="1FCD7262EA6941F38C7C6DCD73DACC94">
    <w:name w:val="1FCD7262EA6941F38C7C6DCD73DACC94"/>
    <w:rsid w:val="00876F32"/>
  </w:style>
  <w:style w:type="paragraph" w:customStyle="1" w:styleId="AFA1F4D898A142C3A9B39589D9148204">
    <w:name w:val="AFA1F4D898A142C3A9B39589D9148204"/>
    <w:rsid w:val="00876F32"/>
  </w:style>
  <w:style w:type="paragraph" w:customStyle="1" w:styleId="32787C51D57A422AB1A0E2D1F45F8200">
    <w:name w:val="32787C51D57A422AB1A0E2D1F45F8200"/>
    <w:rsid w:val="00876F32"/>
  </w:style>
  <w:style w:type="paragraph" w:customStyle="1" w:styleId="2A07DBA9E507491499D3082CF82C707C">
    <w:name w:val="2A07DBA9E507491499D3082CF82C707C"/>
    <w:rsid w:val="00876F3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2D1412F5494DD58A622BA22F94D05F">
    <w:name w:val="162D1412F5494DD58A622BA22F94D05F"/>
  </w:style>
  <w:style w:type="paragraph" w:customStyle="1" w:styleId="531F2862451346D5A43D2894980895FA">
    <w:name w:val="531F2862451346D5A43D2894980895FA"/>
  </w:style>
  <w:style w:type="paragraph" w:customStyle="1" w:styleId="16D80FD51F3840EBA8F7BD78BDB4EBF8">
    <w:name w:val="16D80FD51F3840EBA8F7BD78BDB4EBF8"/>
  </w:style>
  <w:style w:type="paragraph" w:customStyle="1" w:styleId="42D3F39F547842638234533DB8FD03C5">
    <w:name w:val="42D3F39F547842638234533DB8FD03C5"/>
  </w:style>
  <w:style w:type="paragraph" w:customStyle="1" w:styleId="28DB9D68381F4005986B0C93166C87D7">
    <w:name w:val="28DB9D68381F4005986B0C93166C87D7"/>
  </w:style>
  <w:style w:type="paragraph" w:customStyle="1" w:styleId="428715D868F140EFACFA45B94A7E05CE">
    <w:name w:val="428715D868F140EFACFA45B94A7E05CE"/>
  </w:style>
  <w:style w:type="paragraph" w:customStyle="1" w:styleId="A5695C371F9C4DA4820904C7F8D3D3C3">
    <w:name w:val="A5695C371F9C4DA4820904C7F8D3D3C3"/>
  </w:style>
  <w:style w:type="paragraph" w:customStyle="1" w:styleId="5139FD44D3AF477BBD8732D8FF22148C">
    <w:name w:val="5139FD44D3AF477BBD8732D8FF22148C"/>
  </w:style>
  <w:style w:type="paragraph" w:customStyle="1" w:styleId="A7B72AAF30DF4ABA850FEFB2D87017A8">
    <w:name w:val="A7B72AAF30DF4ABA850FEFB2D87017A8"/>
  </w:style>
  <w:style w:type="character" w:styleId="PlaceholderText">
    <w:name w:val="Placeholder Text"/>
    <w:basedOn w:val="DefaultParagraphFont"/>
    <w:uiPriority w:val="99"/>
    <w:semiHidden/>
    <w:rsid w:val="00876F32"/>
    <w:rPr>
      <w:color w:val="808080"/>
    </w:rPr>
  </w:style>
  <w:style w:type="paragraph" w:customStyle="1" w:styleId="806044690F8B49ACABDEE24A1385B521">
    <w:name w:val="806044690F8B49ACABDEE24A1385B521"/>
  </w:style>
  <w:style w:type="paragraph" w:customStyle="1" w:styleId="00F28E975DCD4BAF93685A7B8E5D1A0E">
    <w:name w:val="00F28E975DCD4BAF93685A7B8E5D1A0E"/>
  </w:style>
  <w:style w:type="paragraph" w:styleId="ListBullet">
    <w:name w:val="List Bullet"/>
    <w:basedOn w:val="Normal"/>
    <w:uiPriority w:val="1"/>
    <w:unhideWhenUsed/>
    <w:qFormat/>
    <w:rsid w:val="00876F32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  <w:szCs w:val="22"/>
      <w:lang w:val="en-US" w:eastAsia="en-US" w:bidi="ar-SA"/>
    </w:rPr>
  </w:style>
  <w:style w:type="paragraph" w:customStyle="1" w:styleId="8A11A61AE0B14AF799FAAD1028865FE9">
    <w:name w:val="8A11A61AE0B14AF799FAAD1028865FE9"/>
  </w:style>
  <w:style w:type="paragraph" w:customStyle="1" w:styleId="935EA346217349178DF6A894029C45F4">
    <w:name w:val="935EA346217349178DF6A894029C45F4"/>
  </w:style>
  <w:style w:type="paragraph" w:customStyle="1" w:styleId="583AA56FAB664A70B0ADC99525A67793">
    <w:name w:val="583AA56FAB664A70B0ADC99525A67793"/>
  </w:style>
  <w:style w:type="paragraph" w:customStyle="1" w:styleId="D24BA07D65C74ECCBC6AF41A0CCF6425">
    <w:name w:val="D24BA07D65C74ECCBC6AF41A0CCF6425"/>
  </w:style>
  <w:style w:type="paragraph" w:customStyle="1" w:styleId="1BFC746553C340BA8EF73107E6A9A420">
    <w:name w:val="1BFC746553C340BA8EF73107E6A9A420"/>
  </w:style>
  <w:style w:type="paragraph" w:customStyle="1" w:styleId="399E8B81569C482FB3FE4DFC2335E51C">
    <w:name w:val="399E8B81569C482FB3FE4DFC2335E51C"/>
  </w:style>
  <w:style w:type="paragraph" w:customStyle="1" w:styleId="7EB2174A2AB14688A1A823237C5DA65E">
    <w:name w:val="7EB2174A2AB14688A1A823237C5DA65E"/>
  </w:style>
  <w:style w:type="paragraph" w:customStyle="1" w:styleId="E6E1F85A2D58464C98CD6771F7F13936">
    <w:name w:val="E6E1F85A2D58464C98CD6771F7F13936"/>
    <w:rsid w:val="00876F32"/>
  </w:style>
  <w:style w:type="paragraph" w:customStyle="1" w:styleId="24AF43FC47584966B9F1B1BE0F2511B6">
    <w:name w:val="24AF43FC47584966B9F1B1BE0F2511B6"/>
    <w:rsid w:val="00876F32"/>
  </w:style>
  <w:style w:type="paragraph" w:customStyle="1" w:styleId="26939B8645174878A245B40E603C441E">
    <w:name w:val="26939B8645174878A245B40E603C441E"/>
    <w:rsid w:val="00876F32"/>
  </w:style>
  <w:style w:type="paragraph" w:customStyle="1" w:styleId="C18421C5C2654B29AA50E0484B6FAFA0">
    <w:name w:val="C18421C5C2654B29AA50E0484B6FAFA0"/>
    <w:rsid w:val="00876F32"/>
  </w:style>
  <w:style w:type="paragraph" w:customStyle="1" w:styleId="B522F99BDFA446B5880DF5DE7D546B94">
    <w:name w:val="B522F99BDFA446B5880DF5DE7D546B94"/>
    <w:rsid w:val="00876F32"/>
  </w:style>
  <w:style w:type="paragraph" w:customStyle="1" w:styleId="BA932AFC563245339EA6DCCECC20B4C1">
    <w:name w:val="BA932AFC563245339EA6DCCECC20B4C1"/>
    <w:rsid w:val="00876F32"/>
  </w:style>
  <w:style w:type="paragraph" w:customStyle="1" w:styleId="0474BD1DC02E403981D1F7D5F71D6016">
    <w:name w:val="0474BD1DC02E403981D1F7D5F71D6016"/>
    <w:rsid w:val="00876F32"/>
  </w:style>
  <w:style w:type="paragraph" w:customStyle="1" w:styleId="DE9A65FFD2D941158C64FF239288AF81">
    <w:name w:val="DE9A65FFD2D941158C64FF239288AF81"/>
    <w:rsid w:val="00876F32"/>
  </w:style>
  <w:style w:type="paragraph" w:customStyle="1" w:styleId="A5AE85A9696C4003A66117D903F31C26">
    <w:name w:val="A5AE85A9696C4003A66117D903F31C26"/>
    <w:rsid w:val="00876F32"/>
  </w:style>
  <w:style w:type="paragraph" w:customStyle="1" w:styleId="6C681A0AD09445B7AC0F164920150756">
    <w:name w:val="6C681A0AD09445B7AC0F164920150756"/>
    <w:rsid w:val="00876F32"/>
  </w:style>
  <w:style w:type="paragraph" w:customStyle="1" w:styleId="0A80F8B9EC2647F38F2A85118DEA5FBB">
    <w:name w:val="0A80F8B9EC2647F38F2A85118DEA5FBB"/>
    <w:rsid w:val="00876F32"/>
  </w:style>
  <w:style w:type="paragraph" w:customStyle="1" w:styleId="8B3F29C6FC1E4CF389AEC342CAA075A6">
    <w:name w:val="8B3F29C6FC1E4CF389AEC342CAA075A6"/>
    <w:rsid w:val="00876F32"/>
  </w:style>
  <w:style w:type="paragraph" w:customStyle="1" w:styleId="CC3ACB9C3ECF434081C53BB17EFF47C9">
    <w:name w:val="CC3ACB9C3ECF434081C53BB17EFF47C9"/>
    <w:rsid w:val="00876F32"/>
  </w:style>
  <w:style w:type="paragraph" w:customStyle="1" w:styleId="68A62BFFCCA847DEB7ABF2D8E9E18CD2">
    <w:name w:val="68A62BFFCCA847DEB7ABF2D8E9E18CD2"/>
    <w:rsid w:val="00876F32"/>
  </w:style>
  <w:style w:type="paragraph" w:customStyle="1" w:styleId="6F9A297C2C7748AF80F5A6CED2FB104C">
    <w:name w:val="6F9A297C2C7748AF80F5A6CED2FB104C"/>
    <w:rsid w:val="00876F32"/>
  </w:style>
  <w:style w:type="paragraph" w:customStyle="1" w:styleId="23A8F43CCFA54A6A859FEDA9D9FC12E6">
    <w:name w:val="23A8F43CCFA54A6A859FEDA9D9FC12E6"/>
    <w:rsid w:val="00876F32"/>
  </w:style>
  <w:style w:type="paragraph" w:customStyle="1" w:styleId="F81BEC9AC209469886C3669E836E9BB1">
    <w:name w:val="F81BEC9AC209469886C3669E836E9BB1"/>
    <w:rsid w:val="00876F32"/>
  </w:style>
  <w:style w:type="paragraph" w:customStyle="1" w:styleId="98B6D7AAF5B64096A2A34D4465ACC507">
    <w:name w:val="98B6D7AAF5B64096A2A34D4465ACC507"/>
    <w:rsid w:val="00876F32"/>
  </w:style>
  <w:style w:type="paragraph" w:customStyle="1" w:styleId="959733AF3C5F4628A4639410182E9FE0">
    <w:name w:val="959733AF3C5F4628A4639410182E9FE0"/>
    <w:rsid w:val="00876F32"/>
  </w:style>
  <w:style w:type="paragraph" w:customStyle="1" w:styleId="1AE38DEB28C94BFAA47152872B8F4EEF">
    <w:name w:val="1AE38DEB28C94BFAA47152872B8F4EEF"/>
    <w:rsid w:val="00876F32"/>
  </w:style>
  <w:style w:type="paragraph" w:customStyle="1" w:styleId="4B3299297FD54355A609CF49D49201F3">
    <w:name w:val="4B3299297FD54355A609CF49D49201F3"/>
    <w:rsid w:val="00876F32"/>
  </w:style>
  <w:style w:type="paragraph" w:customStyle="1" w:styleId="4F602C0407DF43A7AE307369B0AA6E00">
    <w:name w:val="4F602C0407DF43A7AE307369B0AA6E00"/>
    <w:rsid w:val="00876F32"/>
  </w:style>
  <w:style w:type="paragraph" w:customStyle="1" w:styleId="F90C67AA407B448BA1560DC3E1CB90B7">
    <w:name w:val="F90C67AA407B448BA1560DC3E1CB90B7"/>
    <w:rsid w:val="00876F32"/>
  </w:style>
  <w:style w:type="paragraph" w:customStyle="1" w:styleId="176BE6A32F68444BB1B02C43AC54EA23">
    <w:name w:val="176BE6A32F68444BB1B02C43AC54EA23"/>
    <w:rsid w:val="00876F32"/>
  </w:style>
  <w:style w:type="paragraph" w:customStyle="1" w:styleId="CFE36F1CD20F49ED9C8A9333F146E3EB">
    <w:name w:val="CFE36F1CD20F49ED9C8A9333F146E3EB"/>
    <w:rsid w:val="00876F32"/>
  </w:style>
  <w:style w:type="paragraph" w:customStyle="1" w:styleId="1FCD7262EA6941F38C7C6DCD73DACC94">
    <w:name w:val="1FCD7262EA6941F38C7C6DCD73DACC94"/>
    <w:rsid w:val="00876F32"/>
  </w:style>
  <w:style w:type="paragraph" w:customStyle="1" w:styleId="AFA1F4D898A142C3A9B39589D9148204">
    <w:name w:val="AFA1F4D898A142C3A9B39589D9148204"/>
    <w:rsid w:val="00876F32"/>
  </w:style>
  <w:style w:type="paragraph" w:customStyle="1" w:styleId="32787C51D57A422AB1A0E2D1F45F8200">
    <w:name w:val="32787C51D57A422AB1A0E2D1F45F8200"/>
    <w:rsid w:val="00876F32"/>
  </w:style>
  <w:style w:type="paragraph" w:customStyle="1" w:styleId="2A07DBA9E507491499D3082CF82C707C">
    <w:name w:val="2A07DBA9E507491499D3082CF82C707C"/>
    <w:rsid w:val="00876F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Panvel, Navi Mumbai</CompanyAddress>
  <CompanyPhone>9029872340</CompanyPhone>
  <CompanyFax/>
  <CompanyEmail>shardulbhoir@gmail.com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3A9481-C317-42D2-85BD-56210FA1F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81</TotalTime>
  <Pages>1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Shardul C. Bhoir</dc:creator>
  <cp:keywords/>
  <cp:lastModifiedBy>ismail - [2010]</cp:lastModifiedBy>
  <cp:revision>15</cp:revision>
  <dcterms:created xsi:type="dcterms:W3CDTF">2016-08-11T17:17:00Z</dcterms:created>
  <dcterms:modified xsi:type="dcterms:W3CDTF">2016-09-25T13:42:00Z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