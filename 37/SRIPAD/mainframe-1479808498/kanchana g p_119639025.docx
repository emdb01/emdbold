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3EB" w:rsidRPr="00EB5743" w:rsidRDefault="009A0F06" w:rsidP="00EB5743">
      <w:pPr>
        <w:spacing w:after="0"/>
        <w:rPr>
          <w:b/>
          <w:sz w:val="30"/>
        </w:rPr>
      </w:pPr>
      <w:r w:rsidRPr="00EB5743">
        <w:rPr>
          <w:b/>
          <w:sz w:val="30"/>
        </w:rPr>
        <w:t>Kanchana G.P</w:t>
      </w:r>
    </w:p>
    <w:p w:rsidR="000F1483" w:rsidRDefault="00EB5743" w:rsidP="00FA6A5A">
      <w:pPr>
        <w:spacing w:after="0" w:line="240" w:lineRule="auto"/>
        <w:ind w:left="1440" w:firstLine="720"/>
        <w:rPr>
          <w:rFonts w:ascii="Verdana" w:hAnsi="Verdana"/>
          <w:b/>
          <w:sz w:val="18"/>
          <w:szCs w:val="18"/>
        </w:rPr>
      </w:pPr>
      <w:r>
        <w:t xml:space="preserve">                  </w:t>
      </w:r>
      <w:r w:rsidR="00FA6A5A">
        <w:t xml:space="preserve">             </w:t>
      </w:r>
      <w:r>
        <w:t xml:space="preserve"> </w:t>
      </w:r>
      <w:r w:rsidR="009A0F06" w:rsidRPr="00C91CEE">
        <w:rPr>
          <w:b/>
        </w:rPr>
        <w:t>Email</w:t>
      </w:r>
      <w:r w:rsidR="000F1483" w:rsidRPr="00C91CEE">
        <w:rPr>
          <w:b/>
        </w:rPr>
        <w:t>:</w:t>
      </w:r>
      <w:r w:rsidR="000F1483">
        <w:t xml:space="preserve"> </w:t>
      </w:r>
      <w:hyperlink r:id="rId5" w:history="1">
        <w:r w:rsidR="000F1483" w:rsidRPr="00BB037B">
          <w:rPr>
            <w:rStyle w:val="Hyperlink"/>
            <w:rFonts w:ascii="Verdana" w:hAnsi="Verdana"/>
            <w:b/>
            <w:sz w:val="18"/>
            <w:szCs w:val="18"/>
          </w:rPr>
          <w:t>Kanchanagp16@gmail.com</w:t>
        </w:r>
      </w:hyperlink>
      <w:r w:rsidR="000F1483">
        <w:rPr>
          <w:rFonts w:ascii="Verdana" w:hAnsi="Verdana"/>
          <w:b/>
          <w:sz w:val="18"/>
          <w:szCs w:val="18"/>
        </w:rPr>
        <w:t xml:space="preserve"> </w:t>
      </w:r>
      <w:r w:rsidR="000F1483">
        <w:t xml:space="preserve"> </w:t>
      </w:r>
      <w:r w:rsidR="009A0F06" w:rsidRPr="00C91CEE">
        <w:rPr>
          <w:b/>
        </w:rPr>
        <w:t>Mobile</w:t>
      </w:r>
      <w:r w:rsidR="000F1483" w:rsidRPr="00C91CEE">
        <w:rPr>
          <w:b/>
        </w:rPr>
        <w:t>:</w:t>
      </w:r>
      <w:r w:rsidR="000F1483">
        <w:t xml:space="preserve"> </w:t>
      </w:r>
      <w:r w:rsidR="000F1483" w:rsidRPr="00C91CEE">
        <w:rPr>
          <w:rFonts w:ascii="Verdana" w:hAnsi="Verdana"/>
          <w:sz w:val="18"/>
          <w:szCs w:val="18"/>
        </w:rPr>
        <w:t>91-8608470247</w:t>
      </w:r>
    </w:p>
    <w:p w:rsidR="000F1483" w:rsidRDefault="000F1483" w:rsidP="00FA6A5A">
      <w:pPr>
        <w:spacing w:line="24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______________________________________________________________________</w:t>
      </w:r>
      <w:r w:rsidR="00FA6A5A">
        <w:rPr>
          <w:rFonts w:ascii="Verdana" w:hAnsi="Verdana"/>
          <w:b/>
          <w:sz w:val="18"/>
          <w:szCs w:val="18"/>
        </w:rPr>
        <w:t>_____</w:t>
      </w:r>
    </w:p>
    <w:p w:rsidR="009A0F06" w:rsidRDefault="009A0F06" w:rsidP="009A0F06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9A0F06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Career Objective:</w:t>
      </w:r>
    </w:p>
    <w:p w:rsidR="009A0F06" w:rsidRPr="009A0F06" w:rsidRDefault="009A0F06" w:rsidP="009A0F06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9A0F06" w:rsidRPr="009A0F06" w:rsidRDefault="009A0F06" w:rsidP="009A0F06">
      <w:p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9A0F06">
        <w:rPr>
          <w:rFonts w:ascii="Verdana" w:eastAsia="Times New Roman" w:hAnsi="Verdana" w:cs="Times New Roman"/>
          <w:color w:val="333333"/>
          <w:sz w:val="20"/>
          <w:szCs w:val="20"/>
        </w:rPr>
        <w:t xml:space="preserve"> To work in an environment, where my knowledge can be shared and enriched to the utmost extent, and which provides a scope of continuous learning and simulates personal and professional growth. </w:t>
      </w:r>
    </w:p>
    <w:p w:rsidR="009A0F06" w:rsidRDefault="009A0F06" w:rsidP="009A0F06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9A0F06" w:rsidRDefault="009A0F06" w:rsidP="009A0F06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F52CF0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Experience Summary: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</w:p>
    <w:p w:rsidR="009A0F06" w:rsidRPr="00F52CF0" w:rsidRDefault="009A0F06" w:rsidP="009A0F06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9A0F06" w:rsidRPr="006C71A3" w:rsidRDefault="009A0F06" w:rsidP="009A0F06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15089">
        <w:rPr>
          <w:rFonts w:ascii="Verdana" w:eastAsia="Times New Roman" w:hAnsi="Verdana" w:cs="Times New Roman"/>
          <w:color w:val="333333"/>
          <w:sz w:val="20"/>
          <w:szCs w:val="20"/>
        </w:rPr>
        <w:t xml:space="preserve">Over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4+</w:t>
      </w:r>
      <w:r w:rsidRPr="00D15089">
        <w:rPr>
          <w:rFonts w:ascii="Verdana" w:eastAsia="Times New Roman" w:hAnsi="Verdana" w:cs="Times New Roman"/>
          <w:color w:val="333333"/>
          <w:sz w:val="20"/>
          <w:szCs w:val="20"/>
        </w:rPr>
        <w:t xml:space="preserve"> years of IT experience in various projects doing Analysis, Design, Development, Maintenance</w:t>
      </w:r>
      <w:r w:rsidRPr="006C71A3">
        <w:rPr>
          <w:rFonts w:ascii="Verdana" w:eastAsia="Times New Roman" w:hAnsi="Verdana" w:cs="Times New Roman"/>
          <w:color w:val="333333"/>
          <w:sz w:val="20"/>
          <w:szCs w:val="20"/>
        </w:rPr>
        <w:t>, Implementation</w:t>
      </w:r>
      <w:r w:rsidRPr="00D15089">
        <w:rPr>
          <w:rFonts w:ascii="Verdana" w:eastAsia="Times New Roman" w:hAnsi="Verdana" w:cs="Times New Roman"/>
          <w:color w:val="333333"/>
          <w:sz w:val="20"/>
          <w:szCs w:val="20"/>
        </w:rPr>
        <w:t xml:space="preserve"> and Production Support in Health care</w:t>
      </w:r>
      <w:r w:rsidRPr="006C71A3">
        <w:rPr>
          <w:rFonts w:ascii="Verdana" w:eastAsia="Times New Roman" w:hAnsi="Verdana" w:cs="Times New Roman"/>
          <w:color w:val="333333"/>
          <w:sz w:val="20"/>
          <w:szCs w:val="20"/>
        </w:rPr>
        <w:t xml:space="preserve"> domain Applications.</w:t>
      </w:r>
    </w:p>
    <w:p w:rsidR="009A0F06" w:rsidRPr="008A1D4E" w:rsidRDefault="009A0F06" w:rsidP="009A0F06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8A1D4E">
        <w:rPr>
          <w:rFonts w:ascii="Verdana" w:eastAsia="Times New Roman" w:hAnsi="Verdana" w:cs="Times New Roman"/>
          <w:color w:val="333333"/>
          <w:sz w:val="20"/>
          <w:szCs w:val="20"/>
        </w:rPr>
        <w:t>Experienced in creating High Level Design, Detailed Design and Functional Requirement documents.</w:t>
      </w:r>
    </w:p>
    <w:p w:rsidR="009A0F06" w:rsidRPr="008A1D4E" w:rsidRDefault="009A0F06" w:rsidP="009A0F06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Extensive experience</w:t>
      </w:r>
      <w:r w:rsidRPr="008A1D4E">
        <w:rPr>
          <w:rFonts w:ascii="Verdana" w:eastAsia="Times New Roman" w:hAnsi="Verdana" w:cs="Times New Roman"/>
          <w:color w:val="333333"/>
          <w:sz w:val="20"/>
          <w:szCs w:val="20"/>
        </w:rPr>
        <w:t xml:space="preserve"> in support activities, analysis, technical design, testing, trouble shooting for both batch &amp; online application programs in mainframe applications.</w:t>
      </w:r>
    </w:p>
    <w:p w:rsidR="009A0F06" w:rsidRPr="006C71A3" w:rsidRDefault="009A0F06" w:rsidP="009A0F06">
      <w:pPr>
        <w:pStyle w:val="ListParagraph"/>
        <w:numPr>
          <w:ilvl w:val="0"/>
          <w:numId w:val="1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Experienced </w:t>
      </w:r>
      <w:r w:rsidRPr="006C71A3">
        <w:rPr>
          <w:rFonts w:ascii="Verdana" w:eastAsia="Times New Roman" w:hAnsi="Verdana" w:cs="Times New Roman"/>
          <w:color w:val="333333"/>
          <w:sz w:val="20"/>
          <w:szCs w:val="20"/>
        </w:rPr>
        <w:t>in Mainframe, COBOL, JCL, DB2, CICS, VSAM, SQL, TSO/ISPF, File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r w:rsidRPr="006C71A3">
        <w:rPr>
          <w:rFonts w:ascii="Verdana" w:eastAsia="Times New Roman" w:hAnsi="Verdana" w:cs="Times New Roman"/>
          <w:color w:val="333333"/>
          <w:sz w:val="20"/>
          <w:szCs w:val="20"/>
        </w:rPr>
        <w:t>aid, SPUFI, File Manager, ABENDAID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and</w:t>
      </w:r>
      <w:r w:rsidRPr="006C71A3">
        <w:rPr>
          <w:rFonts w:ascii="Verdana" w:eastAsia="Times New Roman" w:hAnsi="Verdana" w:cs="Times New Roman"/>
          <w:color w:val="333333"/>
          <w:sz w:val="20"/>
          <w:szCs w:val="20"/>
        </w:rPr>
        <w:t xml:space="preserve"> DFSORT.</w:t>
      </w:r>
    </w:p>
    <w:p w:rsidR="009A0F06" w:rsidRDefault="009A0F06" w:rsidP="009A0F06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Extensive experience in resolving business and technical issues with users/customers.</w:t>
      </w:r>
    </w:p>
    <w:p w:rsidR="009A0F06" w:rsidRDefault="009A0F06" w:rsidP="009A0F06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An effective team player with proven abilities in planning, working with teams during the project and co-operation between the team members, enabling and sharing knowledge among the team.</w:t>
      </w:r>
    </w:p>
    <w:p w:rsidR="000F1483" w:rsidRDefault="009A0F06" w:rsidP="000F1483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FA6A5A">
        <w:rPr>
          <w:rFonts w:ascii="Verdana" w:eastAsia="Times New Roman" w:hAnsi="Verdana" w:cs="Times New Roman"/>
          <w:color w:val="333333"/>
          <w:sz w:val="20"/>
          <w:szCs w:val="20"/>
        </w:rPr>
        <w:t>Good interpersonal skills, self motivated and quick learner.</w:t>
      </w:r>
    </w:p>
    <w:p w:rsidR="00FA6A5A" w:rsidRDefault="00FA6A5A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0F1483" w:rsidRDefault="000F1483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0F1483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Academic Qualifications:</w:t>
      </w:r>
    </w:p>
    <w:p w:rsidR="000F1483" w:rsidRDefault="000F1483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0F1483" w:rsidRDefault="000F1483" w:rsidP="000F1483">
      <w:pPr>
        <w:pStyle w:val="ListParagraph"/>
        <w:numPr>
          <w:ilvl w:val="0"/>
          <w:numId w:val="1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>B.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E</w:t>
      </w: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 xml:space="preserve"> from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Sri Revanna Siddheshwara </w:t>
      </w:r>
      <w:r w:rsidR="00EF09BE">
        <w:rPr>
          <w:rFonts w:ascii="Verdana" w:eastAsia="Times New Roman" w:hAnsi="Verdana" w:cs="Times New Roman"/>
          <w:color w:val="333333"/>
          <w:sz w:val="20"/>
          <w:szCs w:val="20"/>
        </w:rPr>
        <w:t>I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nstitute of Technology, Bangalore af</w:t>
      </w: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 xml:space="preserve">filiated to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VTU </w:t>
      </w: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>with an aggregate of 6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5</w:t>
      </w: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>.3%, passed out in 20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11</w:t>
      </w:r>
      <w:r w:rsidRPr="000F1483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0F1483" w:rsidRDefault="000F1483" w:rsidP="000F1483">
      <w:pPr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0F1483" w:rsidRDefault="000F1483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0F1483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Technical Proficiency:</w:t>
      </w:r>
    </w:p>
    <w:p w:rsidR="00EF09BE" w:rsidRDefault="00EF09BE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7"/>
        <w:gridCol w:w="6560"/>
      </w:tblGrid>
      <w:tr w:rsidR="00EF09BE" w:rsidTr="00EF09BE">
        <w:trPr>
          <w:trHeight w:val="256"/>
        </w:trPr>
        <w:tc>
          <w:tcPr>
            <w:tcW w:w="2747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Operating System</w:t>
            </w:r>
          </w:p>
        </w:tc>
        <w:tc>
          <w:tcPr>
            <w:tcW w:w="6560" w:type="dxa"/>
          </w:tcPr>
          <w:p w:rsidR="00EF09BE" w:rsidRPr="00EF09BE" w:rsidRDefault="00EF09BE" w:rsidP="00EF09BE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OS/390, MVS and Windows 2000,XP, 9x </w:t>
            </w:r>
          </w:p>
        </w:tc>
      </w:tr>
      <w:tr w:rsidR="00EF09BE" w:rsidTr="00EF09BE">
        <w:trPr>
          <w:trHeight w:val="256"/>
        </w:trPr>
        <w:tc>
          <w:tcPr>
            <w:tcW w:w="2747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Environment</w:t>
            </w:r>
          </w:p>
        </w:tc>
        <w:tc>
          <w:tcPr>
            <w:tcW w:w="6560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TSO/ISPF</w:t>
            </w:r>
          </w:p>
        </w:tc>
      </w:tr>
      <w:tr w:rsidR="00EF09BE" w:rsidTr="00EF09BE">
        <w:trPr>
          <w:trHeight w:val="256"/>
        </w:trPr>
        <w:tc>
          <w:tcPr>
            <w:tcW w:w="2747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Databases</w:t>
            </w:r>
          </w:p>
        </w:tc>
        <w:tc>
          <w:tcPr>
            <w:tcW w:w="6560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DB2</w:t>
            </w:r>
          </w:p>
        </w:tc>
      </w:tr>
      <w:tr w:rsidR="00EF09BE" w:rsidTr="00EF09BE">
        <w:trPr>
          <w:trHeight w:val="256"/>
        </w:trPr>
        <w:tc>
          <w:tcPr>
            <w:tcW w:w="2747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Languages</w:t>
            </w:r>
          </w:p>
        </w:tc>
        <w:tc>
          <w:tcPr>
            <w:tcW w:w="6560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COBOL, JCL</w:t>
            </w:r>
          </w:p>
        </w:tc>
      </w:tr>
      <w:tr w:rsidR="00EF09BE" w:rsidTr="00EF09BE">
        <w:trPr>
          <w:trHeight w:val="256"/>
        </w:trPr>
        <w:tc>
          <w:tcPr>
            <w:tcW w:w="2747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Others</w:t>
            </w:r>
          </w:p>
        </w:tc>
        <w:tc>
          <w:tcPr>
            <w:tcW w:w="6560" w:type="dxa"/>
          </w:tcPr>
          <w:p w:rsidR="00EF09BE" w:rsidRPr="00EF09BE" w:rsidRDefault="00EF09BE" w:rsidP="000F1483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VSAM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, CICS</w:t>
            </w:r>
          </w:p>
        </w:tc>
      </w:tr>
      <w:tr w:rsidR="00EF09BE" w:rsidTr="00EF09BE">
        <w:trPr>
          <w:trHeight w:val="256"/>
        </w:trPr>
        <w:tc>
          <w:tcPr>
            <w:tcW w:w="2747" w:type="dxa"/>
          </w:tcPr>
          <w:p w:rsidR="00EF09BE" w:rsidRDefault="00EF09BE" w:rsidP="000F1483">
            <w:pP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333333"/>
                <w:sz w:val="20"/>
                <w:szCs w:val="20"/>
              </w:rPr>
              <w:t>Tools</w:t>
            </w:r>
          </w:p>
        </w:tc>
        <w:tc>
          <w:tcPr>
            <w:tcW w:w="6560" w:type="dxa"/>
          </w:tcPr>
          <w:p w:rsidR="00EF09BE" w:rsidRPr="00EF09BE" w:rsidRDefault="00EF09BE" w:rsidP="00EF09BE">
            <w:pP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</w:pP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FILE AID, E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NDEVOR</w:t>
            </w: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,SPUFI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 xml:space="preserve"> and </w:t>
            </w:r>
            <w:r w:rsidRPr="00EF09BE">
              <w:rPr>
                <w:rFonts w:ascii="Verdana" w:eastAsia="Times New Roman" w:hAnsi="Verdana" w:cs="Times New Roman"/>
                <w:color w:val="333333"/>
                <w:sz w:val="20"/>
                <w:szCs w:val="20"/>
              </w:rPr>
              <w:t>QMF</w:t>
            </w:r>
          </w:p>
        </w:tc>
      </w:tr>
    </w:tbl>
    <w:p w:rsidR="00EF09BE" w:rsidRDefault="00EF09BE" w:rsidP="000F148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FA6A5A" w:rsidRDefault="00FA6A5A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9A0F06" w:rsidRDefault="00EB5743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Work Experience:</w:t>
      </w:r>
    </w:p>
    <w:p w:rsidR="00EB5743" w:rsidRDefault="00EB5743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EB5743" w:rsidRPr="00EB5743" w:rsidRDefault="00EB5743" w:rsidP="00EB5743">
      <w:pPr>
        <w:pStyle w:val="ListParagraph"/>
        <w:numPr>
          <w:ilvl w:val="0"/>
          <w:numId w:val="1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>Work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ing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as Software Engineer in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Anjana Software Solutions Pvt Ltd, Chennai, India 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>from J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anuary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201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3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to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Till Date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EB5743" w:rsidRPr="00EB5743" w:rsidRDefault="00EB5743" w:rsidP="00EB5743">
      <w:pPr>
        <w:pStyle w:val="ListParagraph"/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EB5743" w:rsidRDefault="00EB5743" w:rsidP="00EB5743">
      <w:pPr>
        <w:pStyle w:val="ListParagraph"/>
        <w:numPr>
          <w:ilvl w:val="0"/>
          <w:numId w:val="1"/>
        </w:numPr>
        <w:shd w:val="clear" w:color="auto" w:fill="FFFFFF"/>
        <w:spacing w:after="0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>Work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ed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as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Trainee 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>in Gowdanar Technology Pvt Ltd</w:t>
      </w:r>
      <w:r w:rsidRPr="00B62080">
        <w:rPr>
          <w:rFonts w:ascii="Verdana" w:hAnsi="Verdana" w:cs="Arial"/>
          <w:b/>
          <w:sz w:val="18"/>
          <w:szCs w:val="18"/>
        </w:rPr>
        <w:t>,</w:t>
      </w:r>
      <w:r w:rsidRPr="000F0750">
        <w:rPr>
          <w:rFonts w:ascii="Verdana" w:hAnsi="Verdana" w:cs="Arial"/>
          <w:sz w:val="18"/>
          <w:szCs w:val="18"/>
        </w:rPr>
        <w:t xml:space="preserve"> Bangalore, India </w:t>
      </w:r>
      <w:r>
        <w:rPr>
          <w:rFonts w:ascii="Verdana" w:hAnsi="Verdana" w:cs="Arial"/>
          <w:sz w:val="18"/>
          <w:szCs w:val="18"/>
        </w:rPr>
        <w:t>f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rom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April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201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2</w:t>
      </w:r>
      <w:r w:rsidRPr="00EB5743">
        <w:rPr>
          <w:rFonts w:ascii="Verdana" w:eastAsia="Times New Roman" w:hAnsi="Verdana" w:cs="Times New Roman"/>
          <w:color w:val="333333"/>
          <w:sz w:val="20"/>
          <w:szCs w:val="20"/>
        </w:rPr>
        <w:t xml:space="preserve"> to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December 2012.</w:t>
      </w:r>
    </w:p>
    <w:p w:rsidR="00EB5743" w:rsidRPr="00EB5743" w:rsidRDefault="00EB5743" w:rsidP="00EB5743">
      <w:pPr>
        <w:pStyle w:val="ListParagrap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EB5743" w:rsidRDefault="00FA6A5A" w:rsidP="00FA6A5A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FA6A5A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lastRenderedPageBreak/>
        <w:t>Project Experience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:</w:t>
      </w:r>
    </w:p>
    <w:p w:rsidR="00FA6A5A" w:rsidRPr="00FA6A5A" w:rsidRDefault="00FA6A5A" w:rsidP="00FA6A5A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EB5743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Project-1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</w:t>
      </w:r>
      <w:r w:rsidR="00EF09BE"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FORMS MODERNIZATION RE-PLATFORM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Pr="00D05BA7" w:rsidRDefault="00D05BA7" w:rsidP="00EB574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Organization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Anjana Software Solutions Pvt Ltd 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Domain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Insurance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</w:t>
      </w:r>
    </w:p>
    <w:p w:rsidR="00D05BA7" w:rsidRPr="00D05BA7" w:rsidRDefault="00D05BA7" w:rsidP="00EB574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Role     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Developer</w:t>
      </w:r>
    </w:p>
    <w:p w:rsidR="00D05BA7" w:rsidRPr="00D05BA7" w:rsidRDefault="00D05BA7" w:rsidP="00EB574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Environment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COBOL, JCL, DB2, VSAM and EASYTRIEVE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Team size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</w:t>
      </w:r>
      <w:r w:rsidR="00705CA0"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 </w:t>
      </w:r>
      <w:r w:rsidR="00705CA0" w:rsidRPr="00705CA0">
        <w:rPr>
          <w:rFonts w:ascii="Verdana" w:eastAsia="Times New Roman" w:hAnsi="Verdana" w:cs="Times New Roman"/>
          <w:color w:val="333333"/>
          <w:sz w:val="20"/>
          <w:szCs w:val="20"/>
        </w:rPr>
        <w:t>13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Duration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</w:t>
      </w:r>
    </w:p>
    <w:p w:rsidR="00705CA0" w:rsidRDefault="00705CA0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Default="00705CA0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Description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 </w:t>
      </w:r>
    </w:p>
    <w:p w:rsidR="00705CA0" w:rsidRDefault="00705CA0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Farmers Insurance Group is 3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  <w:vertAlign w:val="superscript"/>
        </w:rPr>
        <w:t>rd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 biggest insurance company in US and are part of the Zurich Group, which had global presence most of the countries in the world. </w:t>
      </w: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Farmers Insurance Group currently sells Auto, Home, Life and Commercial Insurance Coverage’s for the customers in US.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The Auto and Home Insurance account for like 95% of all the business of Farmers. Farmers currently have over 12 million Auto Policies and 4 million Homeowner Policies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705CA0" w:rsidRDefault="00705CA0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Responsibilities: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Pr="00D05BA7" w:rsidRDefault="00D05BA7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 xml:space="preserve">Attend meetings with business </w:t>
      </w:r>
      <w:r w:rsid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management team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 xml:space="preserve">on requirement gathering during the initial phase and cascade the same to the </w:t>
      </w:r>
      <w:r w:rsidR="00705CA0">
        <w:rPr>
          <w:rFonts w:ascii="Verdana" w:eastAsia="Times New Roman" w:hAnsi="Verdana" w:cs="Times New Roman"/>
          <w:color w:val="333333"/>
          <w:sz w:val="20"/>
          <w:szCs w:val="20"/>
        </w:rPr>
        <w:t>team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D05BA7" w:rsidRPr="00D05BA7" w:rsidRDefault="00705CA0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Review of Technical Design and g</w:t>
      </w:r>
      <w:r w:rsidR="00D05BA7" w:rsidRPr="00D05BA7">
        <w:rPr>
          <w:rFonts w:ascii="Verdana" w:eastAsia="Times New Roman" w:hAnsi="Verdana" w:cs="Times New Roman"/>
          <w:color w:val="333333"/>
          <w:sz w:val="20"/>
          <w:szCs w:val="20"/>
        </w:rPr>
        <w:t>uidance to the developers through analysis and understanding of the actual business requirements.</w:t>
      </w:r>
    </w:p>
    <w:p w:rsidR="00D05BA7" w:rsidRPr="00D05BA7" w:rsidRDefault="00D05BA7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 xml:space="preserve">Training and Leading a team of 13 in the development activities and provide technical mentoring and reviewing their deliverables. </w:t>
      </w:r>
    </w:p>
    <w:p w:rsidR="00D05BA7" w:rsidRPr="00D05BA7" w:rsidRDefault="00D05BA7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Coordinating the development activities between Offshore and Onsite.</w:t>
      </w:r>
    </w:p>
    <w:p w:rsidR="00D05BA7" w:rsidRPr="00D05BA7" w:rsidRDefault="00D05BA7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Status Reporting to Senior Management &amp; Client on a weekly basis.</w:t>
      </w:r>
    </w:p>
    <w:p w:rsidR="00D05BA7" w:rsidRDefault="00D05BA7" w:rsidP="00D05BA7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Helping the Project Managers and Project Leads on the Resource Management and SQA Audit / Other Project Reviews by Senior Management.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Project-2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 FIRE POLICY PROCESSING SYSTEM (FPPS)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Pr="00D05BA7" w:rsidRDefault="00D05BA7" w:rsidP="00D05BA7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Organization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Anjana Software Solutions Pvt Ltd 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Domain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Insurance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</w:t>
      </w:r>
    </w:p>
    <w:p w:rsidR="00D05BA7" w:rsidRPr="00D05BA7" w:rsidRDefault="00D05BA7" w:rsidP="00D05BA7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Role     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Developer</w:t>
      </w:r>
    </w:p>
    <w:p w:rsidR="00D05BA7" w:rsidRPr="00D05BA7" w:rsidRDefault="00D05BA7" w:rsidP="00D05BA7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Environment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COBOL, JCL, DB2, VSAM and EASYTRIEVE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Team size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1</w:t>
      </w:r>
      <w:r w:rsidR="00705CA0">
        <w:rPr>
          <w:rFonts w:ascii="Verdana" w:eastAsia="Times New Roman" w:hAnsi="Verdana" w:cs="Times New Roman"/>
          <w:color w:val="333333"/>
          <w:sz w:val="20"/>
          <w:szCs w:val="20"/>
        </w:rPr>
        <w:t>3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Duration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</w:t>
      </w:r>
    </w:p>
    <w:p w:rsidR="00705CA0" w:rsidRDefault="00705CA0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Description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 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Farmers Insurance Group is 3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  <w:vertAlign w:val="superscript"/>
        </w:rPr>
        <w:t>rd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 biggest insurance company in US and are part of the Zurich Group, which had global presence most of the countries in the world. </w:t>
      </w: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Farmers Insurance Group currently sells Auto, Home, Life and Commercial Insurance Coverage’s for the customers in US.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The Auto and Home Insurance account for like 95% of all the business of Farmers. Farmers currently have over 12 million Auto Policies and 4 million Homeowner Policies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Responsibilities:</w:t>
      </w:r>
    </w:p>
    <w:p w:rsidR="00D05BA7" w:rsidRDefault="00D05BA7" w:rsidP="00D05BA7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Understanding Business requirements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Analyzing and studying the existing system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>Carrying out impact analysis for various enhancements of the system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Analysis and Coding activities for enhancements and maintenance tasks.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Checking the coding standards and conducting code reviews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Preparing unit test plans for tasks and conducting unit and system testing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Testing of all the components/functionality of the enhancements.</w:t>
      </w:r>
    </w:p>
    <w:p w:rsidR="00705CA0" w:rsidRP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Documenting the process</w:t>
      </w:r>
    </w:p>
    <w:p w:rsidR="00705CA0" w:rsidRDefault="00705CA0" w:rsidP="00705CA0">
      <w:pPr>
        <w:numPr>
          <w:ilvl w:val="0"/>
          <w:numId w:val="1"/>
        </w:num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Preparation and distribution of Status reports.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Project-3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  AUTO POLICY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PROCESSING SYSTEM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(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>A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PPS)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Pr="00D05BA7" w:rsidRDefault="00705CA0" w:rsidP="00705CA0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Organization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Anjana Software Solutions Pvt Ltd 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Domain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Insurance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</w:t>
      </w:r>
    </w:p>
    <w:p w:rsidR="00705CA0" w:rsidRPr="00D05BA7" w:rsidRDefault="00705CA0" w:rsidP="00705CA0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Role             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Developer</w:t>
      </w:r>
    </w:p>
    <w:p w:rsidR="00705CA0" w:rsidRPr="00D05BA7" w:rsidRDefault="00705CA0" w:rsidP="00705CA0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Environment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COBOL, JCL, DB2, VSAM and EASYTRIEVE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Team size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</w:t>
      </w:r>
      <w:r w:rsidRPr="00D05BA7">
        <w:rPr>
          <w:rFonts w:ascii="Verdana" w:eastAsia="Times New Roman" w:hAnsi="Verdana" w:cs="Times New Roman"/>
          <w:color w:val="333333"/>
          <w:sz w:val="20"/>
          <w:szCs w:val="20"/>
        </w:rPr>
        <w:t>1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3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Duration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>: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Description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  <w:t xml:space="preserve">:   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Farmers Insurance Group is 3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  <w:vertAlign w:val="superscript"/>
        </w:rPr>
        <w:t>rd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 biggest insurance company in US and are part of the Zurich Group, which had global presence most of the countries in the world. </w:t>
      </w:r>
    </w:p>
    <w:p w:rsidR="00705CA0" w:rsidRPr="00705CA0" w:rsidRDefault="00705CA0" w:rsidP="00705CA0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 xml:space="preserve">Farmers Insurance Group currently sells Auto, Home, Life and Commercial Insurance Coverage’s for the customers in US. 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</w:t>
      </w:r>
      <w:r w:rsidRPr="00705CA0">
        <w:rPr>
          <w:rFonts w:ascii="Verdana" w:eastAsia="Times New Roman" w:hAnsi="Verdana" w:cs="Times New Roman"/>
          <w:color w:val="333333"/>
          <w:sz w:val="20"/>
          <w:szCs w:val="20"/>
        </w:rPr>
        <w:t>The Auto and Home Insurance account for like 95% of all the business of Farmers. Farmers currently have over 12 million Auto Policies and 4 million Homeowner Policies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.</w:t>
      </w: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705CA0" w:rsidRDefault="00705CA0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>Responsibilities:</w:t>
      </w:r>
    </w:p>
    <w:p w:rsidR="002D2A51" w:rsidRDefault="002D2A51" w:rsidP="00705CA0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Involved in Impact analysis</w:t>
      </w: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Actively involved in Coding and Unit Testing of the module</w:t>
      </w: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Actively involved in the quality activities.</w:t>
      </w: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Impact Analysis of source programs for every work request.</w:t>
      </w: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Review program specifications for development.</w:t>
      </w:r>
    </w:p>
    <w:p w:rsidR="002D2A51" w:rsidRP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Developed the COBOL, DB2 code.</w:t>
      </w:r>
    </w:p>
    <w:p w:rsidR="00705CA0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Prepare unit test plan and test data</w:t>
      </w:r>
    </w:p>
    <w:p w:rsidR="002D2A51" w:rsidRDefault="002D2A51" w:rsidP="003E0582">
      <w:pPr>
        <w:numPr>
          <w:ilvl w:val="0"/>
          <w:numId w:val="1"/>
        </w:numPr>
        <w:shd w:val="clear" w:color="auto" w:fill="FFFFFF"/>
        <w:spacing w:after="75" w:line="20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Internal Review of the deliverables.</w:t>
      </w:r>
    </w:p>
    <w:p w:rsidR="003E0582" w:rsidRDefault="003E0582" w:rsidP="002D2A51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2D2A51" w:rsidRDefault="002D2A51" w:rsidP="002D2A51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2D2A51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Personal Profile</w:t>
      </w:r>
      <w:r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:</w:t>
      </w:r>
    </w:p>
    <w:p w:rsidR="002D2A51" w:rsidRDefault="002D2A51" w:rsidP="002D2A51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</w:p>
    <w:p w:rsidR="002D2A51" w:rsidRDefault="002D2A51" w:rsidP="00C91CEE">
      <w:pPr>
        <w:spacing w:after="0" w:line="0" w:lineRule="atLeast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Date of Birth:</w:t>
      </w:r>
      <w:r w:rsidR="00593A56">
        <w:rPr>
          <w:rFonts w:ascii="Verdana" w:eastAsia="Times New Roman" w:hAnsi="Verdana" w:cs="Times New Roman"/>
          <w:color w:val="333333"/>
          <w:sz w:val="20"/>
          <w:szCs w:val="20"/>
        </w:rPr>
        <w:t>16/06/1989</w:t>
      </w:r>
    </w:p>
    <w:p w:rsidR="003E0582" w:rsidRDefault="002D2A51" w:rsidP="0098139F">
      <w:pPr>
        <w:shd w:val="clear" w:color="auto" w:fill="FFFFFF"/>
        <w:spacing w:after="0" w:line="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Marital Status:</w:t>
      </w:r>
      <w:r w:rsidR="00593A56">
        <w:rPr>
          <w:rFonts w:ascii="Verdana" w:eastAsia="Times New Roman" w:hAnsi="Verdana" w:cs="Times New Roman"/>
          <w:color w:val="333333"/>
          <w:sz w:val="20"/>
          <w:szCs w:val="20"/>
        </w:rPr>
        <w:t>Yes</w:t>
      </w:r>
      <w:bookmarkStart w:id="0" w:name="_GoBack"/>
      <w:bookmarkEnd w:id="0"/>
    </w:p>
    <w:p w:rsidR="002D2A51" w:rsidRDefault="003E0582" w:rsidP="00C91CEE">
      <w:pPr>
        <w:shd w:val="clear" w:color="auto" w:fill="FFFFFF"/>
        <w:spacing w:after="75" w:line="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Passpor</w:t>
      </w:r>
      <w:r w:rsidR="00C91CEE">
        <w:rPr>
          <w:rFonts w:ascii="Verdana" w:eastAsia="Times New Roman" w:hAnsi="Verdana" w:cs="Times New Roman"/>
          <w:color w:val="333333"/>
          <w:sz w:val="20"/>
          <w:szCs w:val="20"/>
        </w:rPr>
        <w:t>t:</w:t>
      </w:r>
      <w:r w:rsidR="00593A56">
        <w:rPr>
          <w:rFonts w:ascii="Verdana" w:eastAsia="Times New Roman" w:hAnsi="Verdana" w:cs="Times New Roman"/>
          <w:color w:val="333333"/>
          <w:sz w:val="20"/>
          <w:szCs w:val="20"/>
        </w:rPr>
        <w:t>Yes</w:t>
      </w:r>
    </w:p>
    <w:p w:rsidR="00F1694C" w:rsidRDefault="00F1694C" w:rsidP="00C91CEE">
      <w:pPr>
        <w:shd w:val="clear" w:color="auto" w:fill="FFFFFF"/>
        <w:spacing w:after="75" w:line="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2D2A51" w:rsidRPr="002D2A51" w:rsidRDefault="002D2A51" w:rsidP="00D05BA7">
      <w:pPr>
        <w:shd w:val="clear" w:color="auto" w:fill="FFFFFF"/>
        <w:spacing w:after="75" w:line="320" w:lineRule="atLeast"/>
        <w:jc w:val="both"/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</w:pPr>
      <w:r w:rsidRPr="002D2A51">
        <w:rPr>
          <w:rFonts w:ascii="Verdana" w:eastAsia="Times New Roman" w:hAnsi="Verdana" w:cs="Times New Roman"/>
          <w:b/>
          <w:color w:val="333333"/>
          <w:sz w:val="20"/>
          <w:szCs w:val="20"/>
          <w:u w:val="single"/>
        </w:rPr>
        <w:t>Declaration:</w:t>
      </w:r>
    </w:p>
    <w:p w:rsidR="002D2A51" w:rsidRDefault="002D2A51" w:rsidP="00EB5743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2D2A51" w:rsidRDefault="002D2A51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  <w:r w:rsidRPr="002D2A51">
        <w:rPr>
          <w:rFonts w:ascii="Verdana" w:eastAsia="Times New Roman" w:hAnsi="Verdana" w:cs="Times New Roman"/>
          <w:color w:val="333333"/>
          <w:sz w:val="20"/>
          <w:szCs w:val="20"/>
        </w:rPr>
        <w:t>I do hereby declare that the above furnished information is true to the best of my knowledge and belief.</w:t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</w:t>
      </w:r>
    </w:p>
    <w:p w:rsidR="00D05BA7" w:rsidRDefault="00D05BA7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3E0582" w:rsidRDefault="003E0582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2D2A51" w:rsidRDefault="002D2A51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F1694C" w:rsidRDefault="00F1694C" w:rsidP="00EB5743">
      <w:pPr>
        <w:spacing w:after="0" w:line="240" w:lineRule="auto"/>
        <w:rPr>
          <w:rFonts w:ascii="Verdana" w:eastAsia="Times New Roman" w:hAnsi="Verdana" w:cs="Times New Roman"/>
          <w:b/>
          <w:color w:val="333333"/>
          <w:sz w:val="20"/>
          <w:szCs w:val="20"/>
        </w:rPr>
      </w:pPr>
    </w:p>
    <w:p w:rsidR="00EB5743" w:rsidRDefault="00F1694C" w:rsidP="002D2A51">
      <w:pPr>
        <w:spacing w:after="0" w:line="240" w:lineRule="auto"/>
      </w:pP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Location: </w:t>
      </w:r>
      <w:r w:rsidR="002D2A51" w:rsidRPr="00F1694C">
        <w:rPr>
          <w:rFonts w:ascii="Verdana" w:eastAsia="Times New Roman" w:hAnsi="Verdana" w:cs="Times New Roman"/>
          <w:color w:val="333333"/>
          <w:sz w:val="20"/>
          <w:szCs w:val="20"/>
        </w:rPr>
        <w:t>Chennai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         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  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ab/>
      </w:r>
      <w:r>
        <w:rPr>
          <w:rFonts w:ascii="Verdana" w:eastAsia="Times New Roman" w:hAnsi="Verdana" w:cs="Times New Roman"/>
          <w:b/>
          <w:color w:val="333333"/>
          <w:sz w:val="20"/>
          <w:szCs w:val="20"/>
        </w:rPr>
        <w:t xml:space="preserve">                   </w:t>
      </w:r>
      <w:r w:rsidR="002D2A51">
        <w:rPr>
          <w:rFonts w:ascii="Verdana" w:eastAsia="Times New Roman" w:hAnsi="Verdana" w:cs="Times New Roman"/>
          <w:b/>
          <w:color w:val="333333"/>
          <w:sz w:val="20"/>
          <w:szCs w:val="20"/>
        </w:rPr>
        <w:t>(Kanchana G.P)</w:t>
      </w:r>
    </w:p>
    <w:p w:rsidR="00EB5743" w:rsidRDefault="00EB5743"/>
    <w:sectPr w:rsidR="00EB5743" w:rsidSect="00FA6A5A">
      <w:pgSz w:w="11906" w:h="16838" w:code="9"/>
      <w:pgMar w:top="864" w:right="1152" w:bottom="864" w:left="115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hybridMultilevel"/>
    <w:tmpl w:val="46E87CCC"/>
    <w:lvl w:ilvl="0" w:tplc="FFFFFFFF">
      <w:start w:val="1"/>
      <w:numFmt w:val="bullet"/>
      <w:lvlText w:val="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8"/>
    <w:multiLevelType w:val="hybridMultilevel"/>
    <w:tmpl w:val="7545E146"/>
    <w:lvl w:ilvl="0" w:tplc="FFFFFFFF">
      <w:start w:val="1"/>
      <w:numFmt w:val="bullet"/>
      <w:lvlText w:val="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20452A31"/>
    <w:multiLevelType w:val="hybridMultilevel"/>
    <w:tmpl w:val="C910F9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738DF"/>
    <w:multiLevelType w:val="hybridMultilevel"/>
    <w:tmpl w:val="E696A6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87E34"/>
    <w:multiLevelType w:val="hybridMultilevel"/>
    <w:tmpl w:val="E07EF68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7024B"/>
    <w:multiLevelType w:val="hybridMultilevel"/>
    <w:tmpl w:val="27264A3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9A0F06"/>
    <w:rsid w:val="000F1483"/>
    <w:rsid w:val="002D2A51"/>
    <w:rsid w:val="003153EB"/>
    <w:rsid w:val="003E0582"/>
    <w:rsid w:val="00593A56"/>
    <w:rsid w:val="00705CA0"/>
    <w:rsid w:val="00727956"/>
    <w:rsid w:val="0098139F"/>
    <w:rsid w:val="009A0F06"/>
    <w:rsid w:val="00C91CEE"/>
    <w:rsid w:val="00D05BA7"/>
    <w:rsid w:val="00EB5743"/>
    <w:rsid w:val="00EF09BE"/>
    <w:rsid w:val="00F1694C"/>
    <w:rsid w:val="00FA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F5D24C-AE95-4DE1-B9C8-2B1239EA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3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F06"/>
    <w:pPr>
      <w:spacing w:after="160" w:line="259" w:lineRule="auto"/>
      <w:ind w:left="720"/>
      <w:contextualSpacing/>
    </w:pPr>
    <w:rPr>
      <w:lang w:val="en-US"/>
    </w:rPr>
  </w:style>
  <w:style w:type="paragraph" w:customStyle="1" w:styleId="ResumeBodyChar">
    <w:name w:val="Resume Body Char"/>
    <w:basedOn w:val="Normal"/>
    <w:link w:val="ResumeBodyCharChar"/>
    <w:rsid w:val="000F1483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ResumeBodyCharChar">
    <w:name w:val="Resume Body Char Char"/>
    <w:link w:val="ResumeBodyChar"/>
    <w:rsid w:val="000F1483"/>
    <w:rPr>
      <w:rFonts w:ascii="Times New Roman" w:eastAsia="Times New Roman" w:hAnsi="Times New Roman" w:cs="Times New Roman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F14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">
    <w:name w:val="tablehead"/>
    <w:basedOn w:val="Normal"/>
    <w:rsid w:val="00D05BA7"/>
    <w:pPr>
      <w:spacing w:before="120" w:after="120" w:line="240" w:lineRule="auto"/>
    </w:pPr>
    <w:rPr>
      <w:rFonts w:ascii="Arial" w:eastAsia="Calibri" w:hAnsi="Arial" w:cs="Arial"/>
      <w:b/>
      <w:bCs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705CA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705CA0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chanagp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7268BE05.dotm</Template>
  <TotalTime>65</TotalTime>
  <Pages>3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 Garla</dc:creator>
  <cp:lastModifiedBy>Abdulla Mohamed Ibrahim</cp:lastModifiedBy>
  <cp:revision>18</cp:revision>
  <dcterms:created xsi:type="dcterms:W3CDTF">2016-11-16T20:25:00Z</dcterms:created>
  <dcterms:modified xsi:type="dcterms:W3CDTF">2016-11-17T10:49:00Z</dcterms:modified>
</cp:coreProperties>
</file>