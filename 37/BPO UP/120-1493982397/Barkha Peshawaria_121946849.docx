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C19" w:rsidRPr="0008723A" w:rsidRDefault="00450C19" w:rsidP="00D5579F">
      <w:pPr>
        <w:jc w:val="center"/>
        <w:rPr>
          <w:rFonts w:ascii="Bookman Old Style" w:hAnsi="Bookman Old Style" w:cs="Tahoma"/>
          <w:b/>
          <w:bCs/>
          <w:sz w:val="28"/>
          <w:szCs w:val="28"/>
          <w:lang w:val="en-IN"/>
        </w:rPr>
      </w:pPr>
      <w:r w:rsidRPr="0008723A">
        <w:rPr>
          <w:rFonts w:ascii="Bookman Old Style" w:hAnsi="Bookman Old Style"/>
          <w:b/>
          <w:color w:val="000000"/>
          <w:sz w:val="28"/>
          <w:szCs w:val="28"/>
          <w:lang w:val="en-IN"/>
        </w:rPr>
        <w:t>Barkha Peshawaria</w:t>
      </w:r>
      <w:r w:rsidRPr="0008723A">
        <w:rPr>
          <w:rFonts w:ascii="Bookman Old Style" w:hAnsi="Bookman Old Style" w:cs="Tahoma"/>
          <w:b/>
          <w:bCs/>
          <w:sz w:val="28"/>
          <w:szCs w:val="28"/>
          <w:lang w:val="en-IN"/>
        </w:rPr>
        <w:t xml:space="preserve"> </w:t>
      </w:r>
    </w:p>
    <w:p w:rsidR="00450C19" w:rsidRPr="0008723A" w:rsidRDefault="00450C19" w:rsidP="00D5579F">
      <w:pPr>
        <w:jc w:val="center"/>
        <w:rPr>
          <w:rFonts w:ascii="Bookman Old Style" w:hAnsi="Bookman Old Style" w:cs="Tahoma"/>
          <w:sz w:val="16"/>
          <w:szCs w:val="16"/>
          <w:u w:val="single"/>
          <w:lang w:val="en-IN"/>
        </w:rPr>
      </w:pPr>
      <w:r w:rsidRPr="0008723A">
        <w:rPr>
          <w:rFonts w:ascii="Bookman Old Style" w:hAnsi="Bookman Old Style" w:cs="Tahoma"/>
          <w:bCs/>
          <w:sz w:val="16"/>
          <w:szCs w:val="16"/>
          <w:lang w:val="en-IN"/>
        </w:rPr>
        <w:t xml:space="preserve">Address: </w:t>
      </w:r>
      <w:r w:rsidRPr="0008723A">
        <w:rPr>
          <w:rFonts w:ascii="Bookman Old Style" w:hAnsi="Bookman Old Style"/>
          <w:sz w:val="16"/>
          <w:szCs w:val="16"/>
          <w:lang w:val="en-IN"/>
        </w:rPr>
        <w:t>D - 126, Golf Links, Sector - 40, NOIDA</w:t>
      </w:r>
    </w:p>
    <w:p w:rsidR="00450C19" w:rsidRPr="0008723A" w:rsidRDefault="00450C19" w:rsidP="00D5579F">
      <w:pPr>
        <w:jc w:val="center"/>
        <w:rPr>
          <w:rFonts w:ascii="Bookman Old Style" w:hAnsi="Bookman Old Style" w:cs="Tahoma"/>
          <w:sz w:val="16"/>
          <w:szCs w:val="16"/>
          <w:lang w:val="en-IN"/>
        </w:rPr>
      </w:pPr>
      <w:r w:rsidRPr="0008723A">
        <w:rPr>
          <w:rFonts w:ascii="Bookman Old Style" w:hAnsi="Bookman Old Style" w:cs="Tahoma"/>
          <w:sz w:val="16"/>
          <w:szCs w:val="16"/>
          <w:lang w:val="en-IN"/>
        </w:rPr>
        <w:t xml:space="preserve">Telephone: +91 8800872774 | E-Mail: </w:t>
      </w:r>
      <w:r w:rsidRPr="0008723A">
        <w:rPr>
          <w:rFonts w:ascii="Bookman Old Style" w:hAnsi="Bookman Old Style"/>
          <w:sz w:val="16"/>
          <w:szCs w:val="16"/>
          <w:lang w:val="en-IN"/>
        </w:rPr>
        <w:t>barkhapeshawaria@yahoo.com</w:t>
      </w:r>
    </w:p>
    <w:p w:rsidR="00450C19" w:rsidRDefault="00450C19" w:rsidP="000361BD">
      <w:pPr>
        <w:jc w:val="center"/>
        <w:rPr>
          <w:rFonts w:ascii="Bookman Old Style" w:hAnsi="Bookman Old Style" w:cs="Tahoma"/>
          <w:sz w:val="20"/>
          <w:szCs w:val="20"/>
          <w:u w:val="double"/>
          <w:lang w:val="en-IN"/>
        </w:rPr>
      </w:pP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  <w:r>
        <w:rPr>
          <w:rFonts w:ascii="Bookman Old Style" w:hAnsi="Bookman Old Style" w:cs="Tahoma"/>
          <w:sz w:val="20"/>
          <w:szCs w:val="20"/>
          <w:u w:val="double"/>
          <w:lang w:val="en-IN"/>
        </w:rPr>
        <w:tab/>
      </w:r>
    </w:p>
    <w:p w:rsidR="00450C19" w:rsidRPr="000361BD" w:rsidRDefault="00450C19" w:rsidP="000361BD">
      <w:pPr>
        <w:jc w:val="center"/>
        <w:rPr>
          <w:rFonts w:ascii="Bookman Old Style" w:hAnsi="Bookman Old Style" w:cs="Tahoma"/>
          <w:sz w:val="10"/>
          <w:szCs w:val="10"/>
          <w:u w:val="double"/>
          <w:lang w:val="en-IN"/>
        </w:rPr>
      </w:pPr>
    </w:p>
    <w:p w:rsidR="00450C19" w:rsidRPr="0008723A" w:rsidRDefault="00450C19" w:rsidP="002F25E7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Objective</w:t>
      </w:r>
    </w:p>
    <w:p w:rsidR="00450C19" w:rsidRPr="0008723A" w:rsidRDefault="00450C19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Default="00450C19" w:rsidP="00716DA5">
      <w:pP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Seek a challenging opening to apply gained skills and knowledge to become an effective lawyer and a valuable member of the community.</w:t>
      </w:r>
    </w:p>
    <w:p w:rsidR="00450C19" w:rsidRPr="00756D98" w:rsidRDefault="00450C19" w:rsidP="00170080">
      <w:pPr>
        <w:jc w:val="center"/>
        <w:rPr>
          <w:rFonts w:ascii="Bookman Old Style" w:hAnsi="Bookman Old Style" w:cs="Tahoma"/>
          <w:sz w:val="20"/>
          <w:szCs w:val="20"/>
          <w:lang w:val="en-IN"/>
        </w:rPr>
      </w:pPr>
    </w:p>
    <w:p w:rsidR="00450C19" w:rsidRPr="00756D98" w:rsidRDefault="00450C19" w:rsidP="00756D98">
      <w:pPr>
        <w:pBdr>
          <w:bottom w:val="single" w:sz="6" w:space="2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756D98">
        <w:rPr>
          <w:rFonts w:ascii="Bookman Old Style" w:hAnsi="Bookman Old Style" w:cs="Tahoma"/>
          <w:b/>
          <w:sz w:val="20"/>
          <w:szCs w:val="20"/>
          <w:lang w:val="en-IN"/>
        </w:rPr>
        <w:t>Work Experience</w:t>
      </w:r>
    </w:p>
    <w:p w:rsidR="00450C19" w:rsidRPr="00756D98" w:rsidRDefault="00450C19" w:rsidP="00FC651D">
      <w:pPr>
        <w:jc w:val="center"/>
        <w:rPr>
          <w:rFonts w:ascii="Bookman Old Style" w:hAnsi="Bookman Old Style" w:cs="Tahoma"/>
          <w:sz w:val="20"/>
          <w:szCs w:val="20"/>
          <w:lang w:val="en-IN"/>
        </w:rPr>
      </w:pPr>
    </w:p>
    <w:p w:rsidR="00450C19" w:rsidRPr="00170080" w:rsidRDefault="00450C19" w:rsidP="00756D98">
      <w:pPr>
        <w:rPr>
          <w:rFonts w:ascii="Bookman Old Style" w:hAnsi="Bookman Old Style" w:cs="Tahoma"/>
          <w:sz w:val="20"/>
          <w:szCs w:val="20"/>
          <w:lang w:val="en-IN"/>
        </w:rPr>
      </w:pPr>
      <w:r w:rsidRPr="00170080">
        <w:rPr>
          <w:rFonts w:ascii="Bookman Old Style" w:hAnsi="Bookman Old Style" w:cs="Tahoma"/>
          <w:sz w:val="20"/>
          <w:szCs w:val="20"/>
          <w:lang w:val="en-IN"/>
        </w:rPr>
        <w:t>Have worked as an Intern in Spice Bpo Services Ltd as su</w:t>
      </w:r>
      <w:r>
        <w:rPr>
          <w:rFonts w:ascii="Bookman Old Style" w:hAnsi="Bookman Old Style" w:cs="Tahoma"/>
          <w:sz w:val="20"/>
          <w:szCs w:val="20"/>
          <w:lang w:val="en-IN"/>
        </w:rPr>
        <w:t>mmer training period of 1 month in the Legal  and Corporate/Regulatory Compliances work.</w:t>
      </w:r>
    </w:p>
    <w:p w:rsidR="00450C19" w:rsidRDefault="00450C19" w:rsidP="00CA66A7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</w:p>
    <w:p w:rsidR="00450C19" w:rsidRPr="0008723A" w:rsidRDefault="00450C19" w:rsidP="00CA66A7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Snapshot</w:t>
      </w:r>
    </w:p>
    <w:p w:rsidR="00450C19" w:rsidRPr="0008723A" w:rsidRDefault="00450C19" w:rsidP="00CA66A7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C70FB3">
      <w:pPr>
        <w:numPr>
          <w:ilvl w:val="0"/>
          <w:numId w:val="12"/>
        </w:num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 xml:space="preserve">Currently pursuing BBA LLB with good </w:t>
      </w:r>
      <w:r w:rsidRPr="0008723A">
        <w:rPr>
          <w:rFonts w:ascii="Bookman Old Style" w:hAnsi="Bookman Old Style"/>
          <w:sz w:val="20"/>
          <w:szCs w:val="20"/>
          <w:lang w:val="en-IN"/>
        </w:rPr>
        <w:t>planning organization and execution skills</w:t>
      </w:r>
      <w:r w:rsidRPr="0008723A">
        <w:rPr>
          <w:rFonts w:ascii="Bookman Old Style" w:hAnsi="Bookman Old Style" w:cs="Tahoma"/>
          <w:sz w:val="20"/>
          <w:szCs w:val="20"/>
          <w:lang w:val="en-IN"/>
        </w:rPr>
        <w:t>.</w:t>
      </w:r>
    </w:p>
    <w:p w:rsidR="00450C19" w:rsidRPr="0008723A" w:rsidRDefault="00450C19" w:rsidP="00716DA5">
      <w:pPr>
        <w:numPr>
          <w:ilvl w:val="0"/>
          <w:numId w:val="12"/>
        </w:num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 xml:space="preserve">Demonstrates an unerring eye for detail and ability to continuously strive for improvement. </w:t>
      </w:r>
    </w:p>
    <w:p w:rsidR="00450C19" w:rsidRPr="0008723A" w:rsidRDefault="00450C19" w:rsidP="00716DA5">
      <w:pPr>
        <w:numPr>
          <w:ilvl w:val="0"/>
          <w:numId w:val="12"/>
        </w:num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 xml:space="preserve">Superior </w:t>
      </w:r>
      <w:r w:rsidRPr="0008723A">
        <w:rPr>
          <w:rFonts w:ascii="Bookman Old Style" w:hAnsi="Bookman Old Style"/>
          <w:sz w:val="20"/>
          <w:szCs w:val="20"/>
          <w:lang w:val="en-IN"/>
        </w:rPr>
        <w:t>leadership and team managing skills</w:t>
      </w:r>
      <w:r w:rsidRPr="0008723A">
        <w:rPr>
          <w:rFonts w:ascii="Bookman Old Style" w:hAnsi="Bookman Old Style" w:cs="Tahoma"/>
          <w:sz w:val="20"/>
          <w:szCs w:val="20"/>
          <w:lang w:val="en-IN"/>
        </w:rPr>
        <w:t>.</w:t>
      </w:r>
    </w:p>
    <w:p w:rsidR="00450C19" w:rsidRPr="0008723A" w:rsidRDefault="00450C19" w:rsidP="00716DA5">
      <w:pPr>
        <w:numPr>
          <w:ilvl w:val="0"/>
          <w:numId w:val="12"/>
        </w:num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>Confident and possess good presentation skills.</w:t>
      </w:r>
    </w:p>
    <w:p w:rsidR="00450C19" w:rsidRDefault="00450C19" w:rsidP="00716DA5">
      <w:pPr>
        <w:numPr>
          <w:ilvl w:val="0"/>
          <w:numId w:val="12"/>
        </w:num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>A conscientious &amp; meticulous individual with excellent communication &amp; interpersonal skills.</w:t>
      </w:r>
    </w:p>
    <w:p w:rsidR="00450C19" w:rsidRPr="0008723A" w:rsidRDefault="00450C19" w:rsidP="00FB0046">
      <w:pPr>
        <w:shd w:val="clear" w:color="auto" w:fill="F3F3F3"/>
        <w:rPr>
          <w:rFonts w:ascii="Bookman Old Style" w:hAnsi="Bookman Old Style" w:cs="Tahoma"/>
          <w:sz w:val="20"/>
          <w:szCs w:val="20"/>
          <w:lang w:val="en-IN"/>
        </w:rPr>
      </w:pPr>
    </w:p>
    <w:p w:rsidR="00450C19" w:rsidRPr="000361BD" w:rsidRDefault="00450C19" w:rsidP="00CA66A7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CA66A7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Education</w:t>
      </w:r>
    </w:p>
    <w:p w:rsidR="00450C19" w:rsidRPr="000361BD" w:rsidRDefault="00450C19" w:rsidP="00CA66A7">
      <w:pPr>
        <w:rPr>
          <w:rFonts w:ascii="Bookman Old Style" w:hAnsi="Bookman Old Style" w:cs="Tahoma"/>
          <w:sz w:val="14"/>
          <w:szCs w:val="14"/>
          <w:lang w:val="en-IN"/>
        </w:rPr>
      </w:pPr>
    </w:p>
    <w:tbl>
      <w:tblPr>
        <w:tblW w:w="10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12"/>
        <w:gridCol w:w="5496"/>
        <w:gridCol w:w="900"/>
        <w:gridCol w:w="1105"/>
      </w:tblGrid>
      <w:tr w:rsidR="00450C19" w:rsidRPr="0008723A" w:rsidTr="00D01115">
        <w:tc>
          <w:tcPr>
            <w:tcW w:w="27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  <w:t>Qualification</w:t>
            </w:r>
          </w:p>
        </w:tc>
        <w:tc>
          <w:tcPr>
            <w:tcW w:w="5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  <w:t>Institute/University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  <w:t>Marks</w:t>
            </w:r>
          </w:p>
        </w:tc>
        <w:tc>
          <w:tcPr>
            <w:tcW w:w="11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b/>
                <w:sz w:val="20"/>
                <w:szCs w:val="20"/>
                <w:lang w:val="en-IN"/>
              </w:rPr>
              <w:t>Year</w:t>
            </w:r>
          </w:p>
        </w:tc>
      </w:tr>
      <w:tr w:rsidR="00450C19" w:rsidRPr="0008723A" w:rsidTr="00D01115">
        <w:tc>
          <w:tcPr>
            <w:tcW w:w="27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/>
                <w:sz w:val="20"/>
                <w:szCs w:val="20"/>
                <w:lang w:val="en-IN"/>
              </w:rPr>
              <w:t>BBA LLB</w:t>
            </w:r>
          </w:p>
        </w:tc>
        <w:tc>
          <w:tcPr>
            <w:tcW w:w="5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3570A1">
            <w:pPr>
              <w:pStyle w:val="CommentText"/>
              <w:rPr>
                <w:rFonts w:ascii="Bookman Old Style" w:hAnsi="Bookman Old Style" w:cs="Tahoma"/>
                <w:lang w:val="en-IN"/>
              </w:rPr>
            </w:pPr>
            <w:r w:rsidRPr="0008723A">
              <w:rPr>
                <w:rFonts w:ascii="Bookman Old Style" w:hAnsi="Bookman Old Style"/>
                <w:lang w:val="en-IN"/>
              </w:rPr>
              <w:t>Bharati Vidyapeeth - Deemed University, Pune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*</w:t>
            </w:r>
          </w:p>
        </w:tc>
        <w:tc>
          <w:tcPr>
            <w:tcW w:w="11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Pursuing</w:t>
            </w:r>
          </w:p>
        </w:tc>
      </w:tr>
      <w:tr w:rsidR="00450C19" w:rsidRPr="0008723A" w:rsidTr="00D01115">
        <w:tc>
          <w:tcPr>
            <w:tcW w:w="27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/>
                <w:sz w:val="20"/>
                <w:szCs w:val="20"/>
                <w:lang w:val="en-IN"/>
              </w:rPr>
              <w:t>12</w:t>
            </w:r>
            <w:r w:rsidRPr="0008723A">
              <w:rPr>
                <w:rFonts w:ascii="Bookman Old Style" w:hAnsi="Bookman Old Style"/>
                <w:sz w:val="20"/>
                <w:szCs w:val="20"/>
                <w:vertAlign w:val="superscript"/>
                <w:lang w:val="en-IN"/>
              </w:rPr>
              <w:t>th</w:t>
            </w:r>
            <w:r w:rsidRPr="0008723A"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5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/>
                <w:sz w:val="20"/>
                <w:szCs w:val="20"/>
                <w:lang w:val="en-IN"/>
              </w:rPr>
              <w:t>Mater Dei Convent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68%</w:t>
            </w:r>
          </w:p>
        </w:tc>
        <w:tc>
          <w:tcPr>
            <w:tcW w:w="11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2010</w:t>
            </w:r>
          </w:p>
        </w:tc>
      </w:tr>
      <w:tr w:rsidR="00450C19" w:rsidRPr="0008723A" w:rsidTr="00D01115">
        <w:tc>
          <w:tcPr>
            <w:tcW w:w="27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3F3"/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10</w:t>
            </w:r>
            <w:r w:rsidRPr="0008723A">
              <w:rPr>
                <w:rFonts w:ascii="Bookman Old Style" w:hAnsi="Bookman Old Style" w:cs="Tahoma"/>
                <w:sz w:val="20"/>
                <w:szCs w:val="20"/>
                <w:vertAlign w:val="superscript"/>
                <w:lang w:val="en-IN"/>
              </w:rPr>
              <w:t>th</w:t>
            </w:r>
          </w:p>
        </w:tc>
        <w:tc>
          <w:tcPr>
            <w:tcW w:w="5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3570A1">
            <w:pPr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/>
                <w:sz w:val="20"/>
                <w:szCs w:val="20"/>
                <w:lang w:val="en-IN"/>
              </w:rPr>
              <w:t>Mater Dei Convent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69%</w:t>
            </w:r>
          </w:p>
        </w:tc>
        <w:tc>
          <w:tcPr>
            <w:tcW w:w="11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450C19" w:rsidRPr="0008723A" w:rsidRDefault="00450C19" w:rsidP="00A72D32">
            <w:pPr>
              <w:jc w:val="center"/>
              <w:rPr>
                <w:rFonts w:ascii="Bookman Old Style" w:hAnsi="Bookman Old Style" w:cs="Tahoma"/>
                <w:sz w:val="20"/>
                <w:szCs w:val="20"/>
                <w:lang w:val="en-IN"/>
              </w:rPr>
            </w:pPr>
            <w:r w:rsidRPr="0008723A">
              <w:rPr>
                <w:rFonts w:ascii="Bookman Old Style" w:hAnsi="Bookman Old Style" w:cs="Tahoma"/>
                <w:sz w:val="20"/>
                <w:szCs w:val="20"/>
                <w:lang w:val="en-IN"/>
              </w:rPr>
              <w:t>2008</w:t>
            </w:r>
          </w:p>
        </w:tc>
      </w:tr>
    </w:tbl>
    <w:p w:rsidR="00450C19" w:rsidRPr="000361BD" w:rsidRDefault="00450C19" w:rsidP="005B0870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5B0870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Position of Responsibilities</w:t>
      </w:r>
    </w:p>
    <w:p w:rsidR="00450C19" w:rsidRPr="000361BD" w:rsidRDefault="00450C19" w:rsidP="005B0870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5B0870">
      <w:pPr>
        <w:pStyle w:val="ListParagraph"/>
        <w:numPr>
          <w:ilvl w:val="0"/>
          <w:numId w:val="13"/>
        </w:numPr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>Coordinator for college cultural fest “Abhinay”, 2011.</w:t>
      </w:r>
    </w:p>
    <w:p w:rsidR="00450C19" w:rsidRPr="0008723A" w:rsidRDefault="00450C19" w:rsidP="005B0870">
      <w:pPr>
        <w:pStyle w:val="ListParagraph"/>
        <w:numPr>
          <w:ilvl w:val="0"/>
          <w:numId w:val="13"/>
        </w:numPr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>Appointed as Class Prefect, a selection done by students and teachers, 2009.</w:t>
      </w:r>
    </w:p>
    <w:p w:rsidR="00450C19" w:rsidRPr="0008723A" w:rsidRDefault="00450C19" w:rsidP="005B0870">
      <w:pPr>
        <w:pStyle w:val="ListParagraph"/>
        <w:numPr>
          <w:ilvl w:val="0"/>
          <w:numId w:val="13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Appointed as the Captain of the Basketball Team, 2008.</w:t>
      </w:r>
    </w:p>
    <w:p w:rsidR="00450C19" w:rsidRPr="000361BD" w:rsidRDefault="00450C19" w:rsidP="00E834FB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E834FB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Sports Achievements</w:t>
      </w:r>
    </w:p>
    <w:p w:rsidR="00450C19" w:rsidRPr="000361BD" w:rsidRDefault="00450C19" w:rsidP="00E834FB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E834FB">
      <w:pPr>
        <w:pStyle w:val="NoSpacing"/>
        <w:numPr>
          <w:ilvl w:val="0"/>
          <w:numId w:val="17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Won inter-university &amp; inter college tournaments in Basketball &amp; Dunkyard tournaments, 2011,</w:t>
      </w:r>
    </w:p>
    <w:p w:rsidR="00450C19" w:rsidRPr="0008723A" w:rsidRDefault="00450C19" w:rsidP="00E834FB">
      <w:pPr>
        <w:pStyle w:val="NoSpacing"/>
        <w:numPr>
          <w:ilvl w:val="0"/>
          <w:numId w:val="17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Won several inter school Basketball tournaments as Captain and Member of the team, 2007 – 2010.</w:t>
      </w:r>
    </w:p>
    <w:p w:rsidR="00450C19" w:rsidRPr="0008723A" w:rsidRDefault="00450C19" w:rsidP="006C32EE">
      <w:pPr>
        <w:pStyle w:val="NoSpacing"/>
        <w:numPr>
          <w:ilvl w:val="0"/>
          <w:numId w:val="17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 xml:space="preserve">Represented </w:t>
      </w:r>
      <w:smartTag w:uri="urn:schemas-microsoft-com:office:smarttags" w:element="place">
        <w:smartTag w:uri="urn:schemas-microsoft-com:office:smarttags" w:element="City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Delhi</w:t>
          </w:r>
        </w:smartTag>
      </w:smartTag>
      <w:r w:rsidRPr="0008723A">
        <w:rPr>
          <w:rFonts w:ascii="Bookman Old Style" w:hAnsi="Bookman Old Style"/>
          <w:sz w:val="20"/>
          <w:szCs w:val="20"/>
          <w:lang w:val="en-IN"/>
        </w:rPr>
        <w:t xml:space="preserve"> in Basketball under 16, national level tournament, 2007.</w:t>
      </w:r>
    </w:p>
    <w:p w:rsidR="00450C19" w:rsidRPr="000361BD" w:rsidRDefault="00450C19" w:rsidP="00E834FB">
      <w:pPr>
        <w:pStyle w:val="NoSpacing"/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4511B8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Extra Curricular Activities</w:t>
      </w:r>
    </w:p>
    <w:p w:rsidR="00450C19" w:rsidRPr="000361BD" w:rsidRDefault="00450C19" w:rsidP="004511B8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4511B8">
      <w:pPr>
        <w:pStyle w:val="NoSpacing"/>
        <w:numPr>
          <w:ilvl w:val="0"/>
          <w:numId w:val="15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Actively participated in inter &amp; intra college events in 2011 like:</w:t>
      </w:r>
    </w:p>
    <w:p w:rsidR="00450C19" w:rsidRPr="0008723A" w:rsidRDefault="00450C19" w:rsidP="004511B8">
      <w:pPr>
        <w:pStyle w:val="NoSpacing"/>
        <w:numPr>
          <w:ilvl w:val="0"/>
          <w:numId w:val="16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“Abhinay” - annual festival in fashion show and dance, Bharati Vidyapeeth.</w:t>
      </w:r>
    </w:p>
    <w:p w:rsidR="00450C19" w:rsidRPr="0008723A" w:rsidRDefault="00450C19" w:rsidP="004511B8">
      <w:pPr>
        <w:pStyle w:val="NoSpacing"/>
        <w:numPr>
          <w:ilvl w:val="0"/>
          <w:numId w:val="16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 xml:space="preserve">“Symbhav” in dance and fashion show, </w:t>
      </w:r>
      <w:smartTag w:uri="urn:schemas-microsoft-com:office:smarttags" w:element="PlaceType"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Symbiosis</w:t>
          </w:r>
        </w:smartTag>
        <w:r w:rsidRPr="0008723A">
          <w:rPr>
            <w:rFonts w:ascii="Bookman Old Style" w:hAnsi="Bookman Old Style"/>
            <w:sz w:val="20"/>
            <w:szCs w:val="20"/>
            <w:lang w:val="en-IN"/>
          </w:rPr>
          <w:t xml:space="preserve"> </w:t>
        </w:r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Law</w:t>
          </w:r>
        </w:smartTag>
        <w:r w:rsidRPr="0008723A">
          <w:rPr>
            <w:rFonts w:ascii="Bookman Old Style" w:hAnsi="Bookman Old Style"/>
            <w:sz w:val="20"/>
            <w:szCs w:val="20"/>
            <w:lang w:val="en-IN"/>
          </w:rPr>
          <w:t xml:space="preserve"> </w:t>
        </w:r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College</w:t>
          </w:r>
        </w:smartTag>
      </w:smartTag>
      <w:r w:rsidRPr="0008723A">
        <w:rPr>
          <w:rFonts w:ascii="Bookman Old Style" w:hAnsi="Bookman Old Style"/>
          <w:sz w:val="20"/>
          <w:szCs w:val="20"/>
          <w:lang w:val="en-IN"/>
        </w:rPr>
        <w:t>.</w:t>
      </w:r>
    </w:p>
    <w:p w:rsidR="00450C19" w:rsidRPr="0008723A" w:rsidRDefault="00450C19" w:rsidP="004511B8">
      <w:pPr>
        <w:pStyle w:val="NoSpacing"/>
        <w:numPr>
          <w:ilvl w:val="0"/>
          <w:numId w:val="16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 xml:space="preserve">“Cresando” in dance and fashion show, </w:t>
      </w:r>
      <w:smartTag w:uri="urn:schemas-microsoft-com:office:smarttags" w:element="PlaceType"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Symbiosis</w:t>
          </w:r>
        </w:smartTag>
        <w:r w:rsidRPr="0008723A">
          <w:rPr>
            <w:rFonts w:ascii="Bookman Old Style" w:hAnsi="Bookman Old Style"/>
            <w:sz w:val="20"/>
            <w:szCs w:val="20"/>
            <w:lang w:val="en-IN"/>
          </w:rPr>
          <w:t xml:space="preserve"> </w:t>
        </w:r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Engineering</w:t>
          </w:r>
        </w:smartTag>
        <w:r w:rsidRPr="0008723A">
          <w:rPr>
            <w:rFonts w:ascii="Bookman Old Style" w:hAnsi="Bookman Old Style"/>
            <w:sz w:val="20"/>
            <w:szCs w:val="20"/>
            <w:lang w:val="en-IN"/>
          </w:rPr>
          <w:t xml:space="preserve"> </w:t>
        </w:r>
        <w:smartTag w:uri="urn:schemas-microsoft-com:office:smarttags" w:element="PlaceType">
          <w:r w:rsidRPr="0008723A">
            <w:rPr>
              <w:rFonts w:ascii="Bookman Old Style" w:hAnsi="Bookman Old Style"/>
              <w:sz w:val="20"/>
              <w:szCs w:val="20"/>
              <w:lang w:val="en-IN"/>
            </w:rPr>
            <w:t>College</w:t>
          </w:r>
        </w:smartTag>
      </w:smartTag>
      <w:r w:rsidRPr="0008723A">
        <w:rPr>
          <w:rFonts w:ascii="Bookman Old Style" w:hAnsi="Bookman Old Style"/>
          <w:sz w:val="20"/>
          <w:szCs w:val="20"/>
          <w:lang w:val="en-IN"/>
        </w:rPr>
        <w:t>.</w:t>
      </w:r>
    </w:p>
    <w:p w:rsidR="00450C19" w:rsidRPr="0008723A" w:rsidRDefault="00450C19" w:rsidP="004511B8">
      <w:pPr>
        <w:pStyle w:val="NoSpacing"/>
        <w:numPr>
          <w:ilvl w:val="0"/>
          <w:numId w:val="16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“Fresher’s” event, Bharati Vidyapeeth.</w:t>
      </w:r>
    </w:p>
    <w:p w:rsidR="00450C19" w:rsidRPr="0008723A" w:rsidRDefault="00450C19" w:rsidP="0045245D">
      <w:pPr>
        <w:pStyle w:val="NoSpacing"/>
        <w:numPr>
          <w:ilvl w:val="0"/>
          <w:numId w:val="15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Actively participated in various inter school Dance Competitions events.</w:t>
      </w:r>
    </w:p>
    <w:p w:rsidR="00450C19" w:rsidRPr="000361BD" w:rsidRDefault="00450C19" w:rsidP="001028BD">
      <w:pPr>
        <w:pStyle w:val="NoSpacing"/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1028BD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Social Responsibility</w:t>
      </w:r>
    </w:p>
    <w:p w:rsidR="00450C19" w:rsidRPr="000361BD" w:rsidRDefault="00450C19" w:rsidP="001028BD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1028BD">
      <w:pPr>
        <w:pStyle w:val="NoSpacing"/>
        <w:numPr>
          <w:ilvl w:val="0"/>
          <w:numId w:val="15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Participated in social activities, as an initiative by the school:</w:t>
      </w:r>
    </w:p>
    <w:p w:rsidR="00450C19" w:rsidRPr="0008723A" w:rsidRDefault="00450C19" w:rsidP="001028BD">
      <w:pPr>
        <w:pStyle w:val="NoSpacing"/>
        <w:numPr>
          <w:ilvl w:val="0"/>
          <w:numId w:val="18"/>
        </w:numPr>
        <w:rPr>
          <w:rFonts w:ascii="Bookman Old Style" w:hAnsi="Bookman Old Style"/>
          <w:sz w:val="20"/>
          <w:szCs w:val="20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Taught the under privileged children how to read and write.</w:t>
      </w:r>
    </w:p>
    <w:p w:rsidR="00450C19" w:rsidRPr="0008723A" w:rsidRDefault="00450C19" w:rsidP="001028BD">
      <w:pPr>
        <w:pStyle w:val="NoSpacing"/>
        <w:numPr>
          <w:ilvl w:val="0"/>
          <w:numId w:val="18"/>
        </w:numPr>
        <w:rPr>
          <w:rFonts w:ascii="Bookman Old Style" w:hAnsi="Bookman Old Style"/>
          <w:sz w:val="18"/>
          <w:szCs w:val="18"/>
          <w:lang w:val="en-IN"/>
        </w:rPr>
      </w:pPr>
      <w:r w:rsidRPr="0008723A">
        <w:rPr>
          <w:rFonts w:ascii="Bookman Old Style" w:hAnsi="Bookman Old Style"/>
          <w:sz w:val="20"/>
          <w:szCs w:val="20"/>
          <w:lang w:val="en-IN"/>
        </w:rPr>
        <w:t>Volunteered in a blind school for the challenged and disabled</w:t>
      </w:r>
      <w:r w:rsidRPr="0008723A">
        <w:rPr>
          <w:rFonts w:ascii="Bookman Old Style" w:hAnsi="Bookman Old Style"/>
          <w:sz w:val="18"/>
          <w:szCs w:val="18"/>
          <w:lang w:val="en-IN"/>
        </w:rPr>
        <w:t>.</w:t>
      </w:r>
    </w:p>
    <w:p w:rsidR="00450C19" w:rsidRPr="000361BD" w:rsidRDefault="00450C19" w:rsidP="001028BD">
      <w:pPr>
        <w:pStyle w:val="NoSpacing"/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2B3E5A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Computer Skills</w:t>
      </w:r>
    </w:p>
    <w:p w:rsidR="00450C19" w:rsidRPr="000361BD" w:rsidRDefault="00450C19" w:rsidP="002B3E5A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F37A62">
      <w:pPr>
        <w:pStyle w:val="ListParagraph"/>
        <w:numPr>
          <w:ilvl w:val="0"/>
          <w:numId w:val="4"/>
        </w:numPr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Cs/>
          <w:sz w:val="20"/>
          <w:szCs w:val="20"/>
          <w:lang w:val="en-IN"/>
        </w:rPr>
        <w:t>Well versed with MS Office Suite and the Internet for research &amp; e-mail applications.</w:t>
      </w:r>
    </w:p>
    <w:p w:rsidR="00450C19" w:rsidRPr="000361BD" w:rsidRDefault="00450C19" w:rsidP="00607E42">
      <w:pPr>
        <w:pStyle w:val="ListParagraph"/>
        <w:ind w:left="360"/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607E42">
      <w:pPr>
        <w:pBdr>
          <w:bottom w:val="single" w:sz="12" w:space="1" w:color="auto"/>
        </w:pBdr>
        <w:jc w:val="center"/>
        <w:rPr>
          <w:rFonts w:ascii="Bookman Old Style" w:hAnsi="Bookman Old Style" w:cs="Tahoma"/>
          <w:b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b/>
          <w:sz w:val="20"/>
          <w:szCs w:val="20"/>
          <w:lang w:val="en-IN"/>
        </w:rPr>
        <w:t>Personal Details</w:t>
      </w:r>
    </w:p>
    <w:p w:rsidR="00450C19" w:rsidRPr="000361BD" w:rsidRDefault="00450C19" w:rsidP="00D5579F">
      <w:pPr>
        <w:rPr>
          <w:rFonts w:ascii="Bookman Old Style" w:hAnsi="Bookman Old Style" w:cs="Tahoma"/>
          <w:sz w:val="14"/>
          <w:szCs w:val="14"/>
          <w:lang w:val="en-IN"/>
        </w:rPr>
      </w:pPr>
    </w:p>
    <w:p w:rsidR="00450C19" w:rsidRPr="0008723A" w:rsidRDefault="00450C19" w:rsidP="001028BD">
      <w:pPr>
        <w:pStyle w:val="ListParagraph"/>
        <w:numPr>
          <w:ilvl w:val="0"/>
          <w:numId w:val="19"/>
        </w:numPr>
        <w:rPr>
          <w:rFonts w:ascii="Bookman Old Style" w:hAnsi="Bookman Old Style" w:cs="Tahoma"/>
          <w:sz w:val="20"/>
          <w:szCs w:val="20"/>
          <w:lang w:val="en-IN"/>
        </w:rPr>
      </w:pPr>
      <w:r>
        <w:rPr>
          <w:rFonts w:ascii="Bookman Old Style" w:hAnsi="Bookman Old Style" w:cs="Tahoma"/>
          <w:sz w:val="20"/>
          <w:szCs w:val="20"/>
          <w:lang w:val="en-IN"/>
        </w:rPr>
        <w:t>Date of Birth: 31</w:t>
      </w:r>
      <w:r>
        <w:rPr>
          <w:rFonts w:ascii="Bookman Old Style" w:hAnsi="Bookman Old Style" w:cs="Tahoma"/>
          <w:sz w:val="20"/>
          <w:szCs w:val="20"/>
          <w:vertAlign w:val="superscript"/>
          <w:lang w:val="en-IN"/>
        </w:rPr>
        <w:t>st</w:t>
      </w:r>
      <w:r w:rsidRPr="0008723A">
        <w:rPr>
          <w:rFonts w:ascii="Bookman Old Style" w:hAnsi="Bookman Old Style" w:cs="Tahoma"/>
          <w:sz w:val="20"/>
          <w:szCs w:val="20"/>
          <w:lang w:val="en-IN"/>
        </w:rPr>
        <w:t xml:space="preserve"> March 1992.</w:t>
      </w:r>
    </w:p>
    <w:p w:rsidR="00450C19" w:rsidRPr="0008723A" w:rsidRDefault="00450C19" w:rsidP="001028BD">
      <w:pPr>
        <w:pStyle w:val="ListParagraph"/>
        <w:numPr>
          <w:ilvl w:val="0"/>
          <w:numId w:val="19"/>
        </w:numPr>
        <w:rPr>
          <w:rFonts w:ascii="Bookman Old Style" w:hAnsi="Bookman Old Style" w:cs="Tahoma"/>
          <w:sz w:val="20"/>
          <w:szCs w:val="20"/>
          <w:lang w:val="en-IN"/>
        </w:rPr>
      </w:pPr>
      <w:r w:rsidRPr="0008723A">
        <w:rPr>
          <w:rFonts w:ascii="Bookman Old Style" w:hAnsi="Bookman Old Style" w:cs="Tahoma"/>
          <w:sz w:val="20"/>
          <w:szCs w:val="20"/>
          <w:lang w:val="en-IN"/>
        </w:rPr>
        <w:t>Languages Known: English and Hindi.</w:t>
      </w:r>
    </w:p>
    <w:sectPr w:rsidR="00450C19" w:rsidRPr="0008723A" w:rsidSect="0008723A">
      <w:pgSz w:w="12240" w:h="15840"/>
      <w:pgMar w:top="1008" w:right="1008" w:bottom="1008" w:left="1008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317"/>
    <w:multiLevelType w:val="hybridMultilevel"/>
    <w:tmpl w:val="94E6E28E"/>
    <w:lvl w:ilvl="0" w:tplc="7B4237A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855EB3"/>
    <w:multiLevelType w:val="hybridMultilevel"/>
    <w:tmpl w:val="F0E4F39A"/>
    <w:lvl w:ilvl="0" w:tplc="CB68146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">
    <w:nsid w:val="0D87258C"/>
    <w:multiLevelType w:val="hybridMultilevel"/>
    <w:tmpl w:val="6FA21456"/>
    <w:lvl w:ilvl="0" w:tplc="D3AAC4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4E53A3"/>
    <w:multiLevelType w:val="hybridMultilevel"/>
    <w:tmpl w:val="B3681900"/>
    <w:lvl w:ilvl="0" w:tplc="3E62C940">
      <w:start w:val="1"/>
      <w:numFmt w:val="bullet"/>
      <w:lvlText w:val=""/>
      <w:lvlJc w:val="left"/>
      <w:pPr>
        <w:ind w:left="360" w:hanging="360"/>
      </w:pPr>
      <w:rPr>
        <w:rFonts w:ascii="Webdings" w:hAnsi="Web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647167"/>
    <w:multiLevelType w:val="hybridMultilevel"/>
    <w:tmpl w:val="97CE577C"/>
    <w:lvl w:ilvl="0" w:tplc="3E62C94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AD6266"/>
    <w:multiLevelType w:val="hybridMultilevel"/>
    <w:tmpl w:val="5D10881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>
    <w:nsid w:val="18AF31F9"/>
    <w:multiLevelType w:val="hybridMultilevel"/>
    <w:tmpl w:val="A628DCDC"/>
    <w:lvl w:ilvl="0" w:tplc="CB6814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D3585A"/>
    <w:multiLevelType w:val="hybridMultilevel"/>
    <w:tmpl w:val="918C2A68"/>
    <w:lvl w:ilvl="0" w:tplc="CB68146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BF0E48"/>
    <w:multiLevelType w:val="hybridMultilevel"/>
    <w:tmpl w:val="01F0B224"/>
    <w:lvl w:ilvl="0" w:tplc="CB6814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EC2A70"/>
    <w:multiLevelType w:val="hybridMultilevel"/>
    <w:tmpl w:val="9B6858FC"/>
    <w:lvl w:ilvl="0" w:tplc="3E62C940">
      <w:start w:val="1"/>
      <w:numFmt w:val="bullet"/>
      <w:lvlText w:val=""/>
      <w:lvlJc w:val="left"/>
      <w:pPr>
        <w:ind w:left="360" w:hanging="360"/>
      </w:pPr>
      <w:rPr>
        <w:rFonts w:ascii="Webdings" w:hAnsi="Web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43902DC"/>
    <w:multiLevelType w:val="hybridMultilevel"/>
    <w:tmpl w:val="862E3D58"/>
    <w:lvl w:ilvl="0" w:tplc="3E62C94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134"/>
        </w:tabs>
        <w:ind w:left="113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94"/>
        </w:tabs>
        <w:ind w:left="329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34"/>
        </w:tabs>
        <w:ind w:left="473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54"/>
        </w:tabs>
        <w:ind w:left="545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</w:rPr>
    </w:lvl>
  </w:abstractNum>
  <w:abstractNum w:abstractNumId="11">
    <w:nsid w:val="48F5356D"/>
    <w:multiLevelType w:val="hybridMultilevel"/>
    <w:tmpl w:val="CA90B394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4AB7138E"/>
    <w:multiLevelType w:val="hybridMultilevel"/>
    <w:tmpl w:val="EAD44A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D34165"/>
    <w:multiLevelType w:val="hybridMultilevel"/>
    <w:tmpl w:val="0FC8A7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D5164AD"/>
    <w:multiLevelType w:val="hybridMultilevel"/>
    <w:tmpl w:val="277C2260"/>
    <w:lvl w:ilvl="0" w:tplc="139C92B2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160BC5"/>
    <w:multiLevelType w:val="hybridMultilevel"/>
    <w:tmpl w:val="73389C74"/>
    <w:lvl w:ilvl="0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520B2B25"/>
    <w:multiLevelType w:val="hybridMultilevel"/>
    <w:tmpl w:val="9D1A600A"/>
    <w:lvl w:ilvl="0" w:tplc="3E62C940">
      <w:start w:val="1"/>
      <w:numFmt w:val="bullet"/>
      <w:lvlText w:val=""/>
      <w:lvlJc w:val="left"/>
      <w:pPr>
        <w:ind w:left="360" w:hanging="360"/>
      </w:pPr>
      <w:rPr>
        <w:rFonts w:ascii="Webdings" w:hAnsi="Web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9DA428F"/>
    <w:multiLevelType w:val="hybridMultilevel"/>
    <w:tmpl w:val="442E26A6"/>
    <w:lvl w:ilvl="0" w:tplc="D3AAC4F8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638B16E7"/>
    <w:multiLevelType w:val="hybridMultilevel"/>
    <w:tmpl w:val="5F0CB1B4"/>
    <w:lvl w:ilvl="0" w:tplc="3E62C940">
      <w:start w:val="1"/>
      <w:numFmt w:val="bullet"/>
      <w:lvlText w:val=""/>
      <w:lvlJc w:val="left"/>
      <w:pPr>
        <w:ind w:left="360" w:hanging="360"/>
      </w:pPr>
      <w:rPr>
        <w:rFonts w:ascii="Webdings" w:hAnsi="Web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3C67C86"/>
    <w:multiLevelType w:val="hybridMultilevel"/>
    <w:tmpl w:val="FEEC45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4C52329"/>
    <w:multiLevelType w:val="hybridMultilevel"/>
    <w:tmpl w:val="1868CA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972033B"/>
    <w:multiLevelType w:val="hybridMultilevel"/>
    <w:tmpl w:val="57303BCA"/>
    <w:lvl w:ilvl="0" w:tplc="D3AAC4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AAE54E0"/>
    <w:multiLevelType w:val="hybridMultilevel"/>
    <w:tmpl w:val="B5A286F2"/>
    <w:lvl w:ilvl="0" w:tplc="3E62C940">
      <w:start w:val="1"/>
      <w:numFmt w:val="bullet"/>
      <w:lvlText w:val=""/>
      <w:lvlJc w:val="left"/>
      <w:pPr>
        <w:ind w:left="360" w:hanging="360"/>
      </w:pPr>
      <w:rPr>
        <w:rFonts w:ascii="Webdings" w:hAnsi="Web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7776F49"/>
    <w:multiLevelType w:val="hybridMultilevel"/>
    <w:tmpl w:val="18E6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3565C9"/>
    <w:multiLevelType w:val="hybridMultilevel"/>
    <w:tmpl w:val="251C000A"/>
    <w:lvl w:ilvl="0" w:tplc="D3AAC4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19"/>
  </w:num>
  <w:num w:numId="4">
    <w:abstractNumId w:val="18"/>
  </w:num>
  <w:num w:numId="5">
    <w:abstractNumId w:val="20"/>
  </w:num>
  <w:num w:numId="6">
    <w:abstractNumId w:val="5"/>
  </w:num>
  <w:num w:numId="7">
    <w:abstractNumId w:val="1"/>
  </w:num>
  <w:num w:numId="8">
    <w:abstractNumId w:val="12"/>
  </w:num>
  <w:num w:numId="9">
    <w:abstractNumId w:val="13"/>
  </w:num>
  <w:num w:numId="10">
    <w:abstractNumId w:val="0"/>
  </w:num>
  <w:num w:numId="11">
    <w:abstractNumId w:val="10"/>
  </w:num>
  <w:num w:numId="12">
    <w:abstractNumId w:val="4"/>
  </w:num>
  <w:num w:numId="13">
    <w:abstractNumId w:val="22"/>
  </w:num>
  <w:num w:numId="14">
    <w:abstractNumId w:val="14"/>
  </w:num>
  <w:num w:numId="15">
    <w:abstractNumId w:val="16"/>
  </w:num>
  <w:num w:numId="16">
    <w:abstractNumId w:val="6"/>
  </w:num>
  <w:num w:numId="17">
    <w:abstractNumId w:val="9"/>
  </w:num>
  <w:num w:numId="18">
    <w:abstractNumId w:val="8"/>
  </w:num>
  <w:num w:numId="19">
    <w:abstractNumId w:val="3"/>
  </w:num>
  <w:num w:numId="20">
    <w:abstractNumId w:val="15"/>
  </w:num>
  <w:num w:numId="21">
    <w:abstractNumId w:val="11"/>
  </w:num>
  <w:num w:numId="22">
    <w:abstractNumId w:val="24"/>
  </w:num>
  <w:num w:numId="23">
    <w:abstractNumId w:val="21"/>
  </w:num>
  <w:num w:numId="24">
    <w:abstractNumId w:val="17"/>
  </w:num>
  <w:num w:numId="2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16B10"/>
    <w:rsid w:val="000361BD"/>
    <w:rsid w:val="00050889"/>
    <w:rsid w:val="0008723A"/>
    <w:rsid w:val="001028BD"/>
    <w:rsid w:val="00133BC9"/>
    <w:rsid w:val="00170080"/>
    <w:rsid w:val="001E46C4"/>
    <w:rsid w:val="00216B10"/>
    <w:rsid w:val="00220FD0"/>
    <w:rsid w:val="0022631B"/>
    <w:rsid w:val="002275E9"/>
    <w:rsid w:val="002775F0"/>
    <w:rsid w:val="002B3E5A"/>
    <w:rsid w:val="002D0EE8"/>
    <w:rsid w:val="002F25E7"/>
    <w:rsid w:val="003445C5"/>
    <w:rsid w:val="00344673"/>
    <w:rsid w:val="003570A1"/>
    <w:rsid w:val="00375117"/>
    <w:rsid w:val="003D05F1"/>
    <w:rsid w:val="003D76C8"/>
    <w:rsid w:val="003E3698"/>
    <w:rsid w:val="00400222"/>
    <w:rsid w:val="00426073"/>
    <w:rsid w:val="0044019C"/>
    <w:rsid w:val="00450C19"/>
    <w:rsid w:val="004511B8"/>
    <w:rsid w:val="0045245D"/>
    <w:rsid w:val="00456F8D"/>
    <w:rsid w:val="004F63CF"/>
    <w:rsid w:val="0053147C"/>
    <w:rsid w:val="00546DEE"/>
    <w:rsid w:val="00563437"/>
    <w:rsid w:val="005A3F1D"/>
    <w:rsid w:val="005B0870"/>
    <w:rsid w:val="005C528B"/>
    <w:rsid w:val="00607E42"/>
    <w:rsid w:val="006658CB"/>
    <w:rsid w:val="006C32EE"/>
    <w:rsid w:val="006E0398"/>
    <w:rsid w:val="00701441"/>
    <w:rsid w:val="00716DA5"/>
    <w:rsid w:val="00756D98"/>
    <w:rsid w:val="0078140B"/>
    <w:rsid w:val="00797616"/>
    <w:rsid w:val="008415E1"/>
    <w:rsid w:val="00886493"/>
    <w:rsid w:val="008A1CFF"/>
    <w:rsid w:val="008D50E7"/>
    <w:rsid w:val="009A3466"/>
    <w:rsid w:val="009F0C0A"/>
    <w:rsid w:val="00A01E31"/>
    <w:rsid w:val="00A72D32"/>
    <w:rsid w:val="00A97076"/>
    <w:rsid w:val="00B2599F"/>
    <w:rsid w:val="00B35EA5"/>
    <w:rsid w:val="00B87D70"/>
    <w:rsid w:val="00BD7456"/>
    <w:rsid w:val="00C226DC"/>
    <w:rsid w:val="00C40F3C"/>
    <w:rsid w:val="00C57F62"/>
    <w:rsid w:val="00C70FB3"/>
    <w:rsid w:val="00C734E7"/>
    <w:rsid w:val="00CA66A7"/>
    <w:rsid w:val="00CC216E"/>
    <w:rsid w:val="00D01115"/>
    <w:rsid w:val="00D27226"/>
    <w:rsid w:val="00D30489"/>
    <w:rsid w:val="00D3546F"/>
    <w:rsid w:val="00D5389E"/>
    <w:rsid w:val="00D5579F"/>
    <w:rsid w:val="00DF662B"/>
    <w:rsid w:val="00E543DC"/>
    <w:rsid w:val="00E834FB"/>
    <w:rsid w:val="00F37A62"/>
    <w:rsid w:val="00FB0046"/>
    <w:rsid w:val="00FC651D"/>
    <w:rsid w:val="00FE0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ity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B1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uiPriority w:val="99"/>
    <w:rsid w:val="005C528B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table" w:styleId="TableGrid">
    <w:name w:val="Table Grid"/>
    <w:basedOn w:val="TableNormal"/>
    <w:uiPriority w:val="99"/>
    <w:rsid w:val="00CA66A7"/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rsid w:val="00CA66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CA66A7"/>
    <w:rPr>
      <w:rFonts w:ascii="Times New Roman" w:hAnsi="Times New Roman" w:cs="Times New Roman"/>
      <w:sz w:val="20"/>
      <w:szCs w:val="20"/>
    </w:rPr>
  </w:style>
  <w:style w:type="paragraph" w:customStyle="1" w:styleId="Achievement">
    <w:name w:val="Achievement"/>
    <w:basedOn w:val="BodyText"/>
    <w:uiPriority w:val="99"/>
    <w:rsid w:val="009A3466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9A34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A346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C40F3C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8D50E7"/>
    <w:pPr>
      <w:spacing w:before="100" w:beforeAutospacing="1" w:after="100" w:afterAutospacing="1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rsid w:val="00E543DC"/>
    <w:rPr>
      <w:rFonts w:cs="Times New Roman"/>
      <w:color w:val="0000FF"/>
      <w:u w:val="single"/>
    </w:rPr>
  </w:style>
  <w:style w:type="paragraph" w:styleId="NoSpacing">
    <w:name w:val="No Spacing"/>
    <w:uiPriority w:val="99"/>
    <w:qFormat/>
    <w:rsid w:val="004511B8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348</Words>
  <Characters>1989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Lenovo</dc:creator>
  <cp:keywords/>
  <dc:description/>
  <cp:lastModifiedBy>sangam</cp:lastModifiedBy>
  <cp:revision>2</cp:revision>
  <dcterms:created xsi:type="dcterms:W3CDTF">2011-07-05T07:30:00Z</dcterms:created>
  <dcterms:modified xsi:type="dcterms:W3CDTF">2011-07-05T07:30:00Z</dcterms:modified>
</cp:coreProperties>
</file>