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90" w:type="dxa"/>
        <w:tblInd w:w="-252" w:type="dxa"/>
        <w:tblLayout w:type="fixed"/>
        <w:tblLook w:val="0000"/>
      </w:tblPr>
      <w:tblGrid>
        <w:gridCol w:w="2251"/>
        <w:gridCol w:w="89"/>
        <w:gridCol w:w="4499"/>
        <w:gridCol w:w="2251"/>
      </w:tblGrid>
      <w:tr w:rsidR="00971E9D" w:rsidRPr="00B03C41" w:rsidTr="00F232B6">
        <w:trPr>
          <w:trHeight w:hRule="exact" w:val="533"/>
        </w:trPr>
        <w:tc>
          <w:tcPr>
            <w:tcW w:w="9090" w:type="dxa"/>
            <w:gridSpan w:val="4"/>
          </w:tcPr>
          <w:p w:rsidR="00971E9D" w:rsidRPr="00B03C41" w:rsidRDefault="00E51438" w:rsidP="00E51438">
            <w:pPr>
              <w:pStyle w:val="StyleContactInfo"/>
              <w:jc w:val="left"/>
              <w:rPr>
                <w:sz w:val="20"/>
              </w:rPr>
            </w:pPr>
            <w:r w:rsidRPr="00B03C41">
              <w:rPr>
                <w:sz w:val="20"/>
              </w:rPr>
              <w:t>A/93,Nirman Tower,Sattadhar,Crossing,Sola Road</w:t>
            </w:r>
            <w:r w:rsidR="00F561DD" w:rsidRPr="00B03C41">
              <w:rPr>
                <w:sz w:val="20"/>
              </w:rPr>
              <w:t xml:space="preserve">, </w:t>
            </w:r>
            <w:r w:rsidRPr="00B03C41">
              <w:rPr>
                <w:sz w:val="20"/>
              </w:rPr>
              <w:t>Ahmedabad,Gujarat-380061</w:t>
            </w:r>
            <w:r w:rsidR="00430460" w:rsidRPr="00B03C41">
              <w:rPr>
                <w:sz w:val="20"/>
              </w:rPr>
              <w:sym w:font="Symbol" w:char="F0B7"/>
            </w:r>
            <w:r w:rsidRPr="00B03C41">
              <w:rPr>
                <w:sz w:val="20"/>
              </w:rPr>
              <w:t>Ph:-</w:t>
            </w:r>
            <w:r w:rsidR="00F232B6" w:rsidRPr="00B03C41">
              <w:rPr>
                <w:sz w:val="20"/>
              </w:rPr>
              <w:t>097129</w:t>
            </w:r>
            <w:r w:rsidR="00BD225B">
              <w:rPr>
                <w:sz w:val="20"/>
              </w:rPr>
              <w:t>6</w:t>
            </w:r>
            <w:r w:rsidR="00F232B6" w:rsidRPr="00B03C41">
              <w:rPr>
                <w:sz w:val="20"/>
              </w:rPr>
              <w:t>7778</w:t>
            </w:r>
            <w:r w:rsidR="00430460" w:rsidRPr="00B03C41">
              <w:rPr>
                <w:sz w:val="20"/>
              </w:rPr>
              <w:sym w:font="Symbol" w:char="F0B7"/>
            </w:r>
            <w:r w:rsidRPr="00B03C41">
              <w:rPr>
                <w:sz w:val="20"/>
              </w:rPr>
              <w:t>ID:-kotharinamrata7@gmail.com</w:t>
            </w:r>
          </w:p>
        </w:tc>
      </w:tr>
      <w:tr w:rsidR="00971E9D" w:rsidRPr="00B03C41">
        <w:trPr>
          <w:trHeight w:hRule="exact" w:val="720"/>
        </w:trPr>
        <w:tc>
          <w:tcPr>
            <w:tcW w:w="9090" w:type="dxa"/>
            <w:gridSpan w:val="4"/>
          </w:tcPr>
          <w:p w:rsidR="00971E9D" w:rsidRPr="00B7245D" w:rsidRDefault="00D62ACE" w:rsidP="001E6339">
            <w:pPr>
              <w:pStyle w:val="YourName"/>
              <w:rPr>
                <w:sz w:val="32"/>
                <w:szCs w:val="32"/>
              </w:rPr>
            </w:pPr>
            <w:r w:rsidRPr="00B7245D">
              <w:rPr>
                <w:sz w:val="32"/>
                <w:szCs w:val="32"/>
              </w:rPr>
              <w:t>NAMRATA KOTHARI</w:t>
            </w:r>
          </w:p>
        </w:tc>
      </w:tr>
      <w:tr w:rsidR="00F561DD" w:rsidRPr="00B03C41">
        <w:tc>
          <w:tcPr>
            <w:tcW w:w="9090" w:type="dxa"/>
            <w:gridSpan w:val="4"/>
            <w:tcBorders>
              <w:bottom w:val="single" w:sz="12" w:space="0" w:color="auto"/>
            </w:tcBorders>
          </w:tcPr>
          <w:p w:rsidR="00F561DD" w:rsidRPr="00B03C41" w:rsidRDefault="00F561DD" w:rsidP="00F561DD">
            <w:pPr>
              <w:pStyle w:val="Heading1"/>
              <w:rPr>
                <w:sz w:val="20"/>
                <w:szCs w:val="20"/>
              </w:rPr>
            </w:pPr>
            <w:r w:rsidRPr="00B03C41">
              <w:rPr>
                <w:sz w:val="20"/>
                <w:szCs w:val="20"/>
              </w:rPr>
              <w:t>Objective</w:t>
            </w:r>
          </w:p>
        </w:tc>
      </w:tr>
      <w:tr w:rsidR="00F561DD" w:rsidRPr="00B03C41">
        <w:tc>
          <w:tcPr>
            <w:tcW w:w="9090" w:type="dxa"/>
            <w:gridSpan w:val="4"/>
            <w:tcBorders>
              <w:top w:val="single" w:sz="12" w:space="0" w:color="auto"/>
            </w:tcBorders>
          </w:tcPr>
          <w:p w:rsidR="00F561DD" w:rsidRPr="00B03C41" w:rsidRDefault="00482756" w:rsidP="00B67166">
            <w:pPr>
              <w:numPr>
                <w:ilvl w:val="0"/>
                <w:numId w:val="4"/>
              </w:numPr>
            </w:pPr>
            <w:r w:rsidRPr="00B03C41">
              <w:t>To seek a position where in I can enhance my skills and knowledge and optimize my potential for the growth and development of organization.</w:t>
            </w:r>
          </w:p>
        </w:tc>
      </w:tr>
      <w:tr w:rsidR="00F561DD" w:rsidRPr="00B03C41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3B0578" w:rsidRDefault="00F561DD" w:rsidP="003B0578">
            <w:pPr>
              <w:pStyle w:val="Heading1"/>
              <w:rPr>
                <w:sz w:val="20"/>
                <w:szCs w:val="20"/>
              </w:rPr>
            </w:pPr>
            <w:r w:rsidRPr="00B03C41">
              <w:rPr>
                <w:sz w:val="20"/>
                <w:szCs w:val="20"/>
              </w:rPr>
              <w:t>Experience</w:t>
            </w:r>
          </w:p>
          <w:p w:rsidR="00172F06" w:rsidRDefault="002B7359" w:rsidP="00172F06">
            <w:pPr>
              <w:pStyle w:val="Heading1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2B7359">
              <w:rPr>
                <w:rFonts w:ascii="Times New Roman" w:hAnsi="Times New Roman"/>
                <w:noProof/>
                <w:sz w:val="20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margin-left:-7.45pt;margin-top:8.3pt;width:459.6pt;height:0;z-index:251660288" o:connectortype="straight" strokecolor="#0d0d0d [3069]" strokeweight="1pt"/>
              </w:pict>
            </w:r>
            <w:r w:rsidR="008476E3">
              <w:rPr>
                <w:rFonts w:ascii="Times New Roman" w:hAnsi="Times New Roman"/>
                <w:b w:val="0"/>
                <w:sz w:val="20"/>
                <w:szCs w:val="20"/>
              </w:rPr>
              <w:t>CURRENTLY WORKING WITH DENMIT INTRACTIVE SOLUTION PVT.LTD</w:t>
            </w:r>
          </w:p>
          <w:p w:rsidR="00172F06" w:rsidRDefault="00D767F5" w:rsidP="00172F06">
            <w:pPr>
              <w:pStyle w:val="BodyText"/>
              <w:jc w:val="lef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HR Generalist</w:t>
            </w:r>
          </w:p>
          <w:p w:rsidR="00172F06" w:rsidRDefault="00D767F5" w:rsidP="00172F06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AND SELECTION</w:t>
            </w:r>
          </w:p>
          <w:p w:rsidR="00D767F5" w:rsidRDefault="009A2C23" w:rsidP="00172F06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TRANING AND DEVELOPEMENT</w:t>
            </w:r>
          </w:p>
          <w:p w:rsidR="00D767F5" w:rsidRDefault="00D767F5" w:rsidP="00172F06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PAYROLL STRUCTURE</w:t>
            </w:r>
          </w:p>
          <w:p w:rsidR="00D767F5" w:rsidRDefault="009A2C23" w:rsidP="00D767F5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RETENTION </w:t>
            </w:r>
          </w:p>
          <w:p w:rsidR="009A2C23" w:rsidRPr="00D767F5" w:rsidRDefault="009A2C23" w:rsidP="00D767F5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MOTIVATION FOR CANDIDATES</w:t>
            </w:r>
          </w:p>
          <w:p w:rsidR="00915F43" w:rsidRPr="00C14C7C" w:rsidRDefault="00D767F5" w:rsidP="00C14C7C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WORK</w:t>
            </w:r>
          </w:p>
          <w:p w:rsidR="003B0578" w:rsidRDefault="002B7359" w:rsidP="0008091B">
            <w:pPr>
              <w:pStyle w:val="Heading1"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2B7359">
              <w:rPr>
                <w:rFonts w:ascii="Times New Roman" w:hAnsi="Times New Roman"/>
                <w:noProof/>
                <w:sz w:val="20"/>
                <w:szCs w:val="20"/>
              </w:rPr>
              <w:pict>
                <v:shape id="_x0000_s1027" type="#_x0000_t32" style="position:absolute;margin-left:-7.45pt;margin-top:8.3pt;width:459.6pt;height:0;z-index:251658240" o:connectortype="straight" strokecolor="#0d0d0d [3069]" strokeweight="1pt"/>
              </w:pict>
            </w:r>
            <w:r w:rsidR="003B0578" w:rsidRPr="0008091B">
              <w:rPr>
                <w:rFonts w:ascii="Times New Roman" w:hAnsi="Times New Roman"/>
                <w:b w:val="0"/>
                <w:sz w:val="20"/>
                <w:szCs w:val="20"/>
              </w:rPr>
              <w:t>MARCH</w:t>
            </w:r>
            <w:r w:rsidR="00D767F5">
              <w:rPr>
                <w:rFonts w:ascii="Times New Roman" w:hAnsi="Times New Roman"/>
                <w:b w:val="0"/>
                <w:sz w:val="20"/>
                <w:szCs w:val="20"/>
              </w:rPr>
              <w:t>-2012 TO DEC</w:t>
            </w:r>
            <w:r w:rsidR="0008091B">
              <w:rPr>
                <w:rFonts w:ascii="Times New Roman" w:hAnsi="Times New Roman"/>
                <w:b w:val="0"/>
                <w:sz w:val="20"/>
                <w:szCs w:val="20"/>
              </w:rPr>
              <w:t>-2012   VODAFONE INTERNATIONAL (VISPL)</w:t>
            </w:r>
          </w:p>
          <w:p w:rsidR="0008091B" w:rsidRDefault="0008091B" w:rsidP="0008091B">
            <w:pPr>
              <w:pStyle w:val="BodyText"/>
              <w:jc w:val="left"/>
              <w:rPr>
                <w:rFonts w:ascii="Tahoma" w:hAnsi="Tahoma" w:cs="Tahoma"/>
                <w:b/>
                <w:sz w:val="20"/>
                <w:szCs w:val="20"/>
              </w:rPr>
            </w:pPr>
            <w:r w:rsidRPr="0008091B">
              <w:rPr>
                <w:rFonts w:ascii="Tahoma" w:hAnsi="Tahoma" w:cs="Tahoma"/>
                <w:b/>
                <w:sz w:val="20"/>
                <w:szCs w:val="20"/>
              </w:rPr>
              <w:t>BACK</w:t>
            </w:r>
            <w:r w:rsidRPr="0008091B">
              <w:rPr>
                <w:b/>
                <w:sz w:val="20"/>
                <w:szCs w:val="20"/>
              </w:rPr>
              <w:t xml:space="preserve"> </w:t>
            </w:r>
            <w:r w:rsidRPr="0008091B">
              <w:rPr>
                <w:rFonts w:ascii="Tahoma" w:hAnsi="Tahoma" w:cs="Tahoma"/>
                <w:b/>
                <w:sz w:val="20"/>
                <w:szCs w:val="20"/>
              </w:rPr>
              <w:t>OFFICE</w:t>
            </w:r>
          </w:p>
          <w:p w:rsidR="0008091B" w:rsidRPr="004E2BCE" w:rsidRDefault="004E2BCE" w:rsidP="004E2BCE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 w:rsidRPr="004E2BCE">
              <w:rPr>
                <w:sz w:val="20"/>
                <w:szCs w:val="20"/>
              </w:rPr>
              <w:t>HANDLING CUSTOMER COMPLAINS</w:t>
            </w:r>
            <w:r w:rsidR="009A2C23">
              <w:rPr>
                <w:sz w:val="20"/>
                <w:szCs w:val="20"/>
              </w:rPr>
              <w:t xml:space="preserve"> MAILS</w:t>
            </w:r>
          </w:p>
          <w:p w:rsidR="004E2BCE" w:rsidRDefault="004E2BCE" w:rsidP="004E2BCE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 w:rsidRPr="004E2BCE">
              <w:rPr>
                <w:sz w:val="20"/>
                <w:szCs w:val="20"/>
              </w:rPr>
              <w:t>CUSTOMER RELATIONSHIP</w:t>
            </w:r>
          </w:p>
          <w:p w:rsidR="009A2C23" w:rsidRPr="004E2BCE" w:rsidRDefault="009A2C23" w:rsidP="004E2BCE">
            <w:pPr>
              <w:pStyle w:val="BodyText"/>
              <w:numPr>
                <w:ilvl w:val="0"/>
                <w:numId w:val="9"/>
              </w:numPr>
              <w:spacing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 OFFICE WORK </w:t>
            </w:r>
          </w:p>
          <w:p w:rsidR="003B0578" w:rsidRPr="003B0578" w:rsidRDefault="003B0578" w:rsidP="004E2BCE">
            <w:pPr>
              <w:pStyle w:val="BodyText"/>
              <w:jc w:val="left"/>
            </w:pPr>
          </w:p>
        </w:tc>
      </w:tr>
      <w:tr w:rsidR="00B67166" w:rsidRPr="007130E0" w:rsidTr="007130E0">
        <w:trPr>
          <w:trHeight w:val="2429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940587" w:rsidRPr="007130E0" w:rsidRDefault="00940587" w:rsidP="00B67166">
            <w:pPr>
              <w:pStyle w:val="BodyText1"/>
              <w:rPr>
                <w:sz w:val="20"/>
              </w:rPr>
            </w:pPr>
            <w:r w:rsidRPr="007130E0">
              <w:rPr>
                <w:sz w:val="20"/>
              </w:rPr>
              <w:t>DEC-2011</w:t>
            </w:r>
            <w:r w:rsidR="003B0578">
              <w:rPr>
                <w:sz w:val="20"/>
              </w:rPr>
              <w:t xml:space="preserve"> TO FEB-2012</w:t>
            </w:r>
            <w:r w:rsidRPr="007130E0">
              <w:rPr>
                <w:sz w:val="20"/>
              </w:rPr>
              <w:t xml:space="preserve">                        </w:t>
            </w:r>
          </w:p>
          <w:p w:rsidR="00940587" w:rsidRPr="007130E0" w:rsidRDefault="00940587" w:rsidP="00B67166">
            <w:pPr>
              <w:pStyle w:val="BodyText1"/>
              <w:rPr>
                <w:b/>
                <w:sz w:val="20"/>
              </w:rPr>
            </w:pPr>
            <w:r w:rsidRPr="007130E0">
              <w:rPr>
                <w:rFonts w:ascii="Tahoma" w:hAnsi="Tahoma" w:cs="Tahoma"/>
                <w:b/>
                <w:sz w:val="20"/>
              </w:rPr>
              <w:t>HR</w:t>
            </w:r>
          </w:p>
          <w:p w:rsidR="00940587" w:rsidRDefault="00940587" w:rsidP="00940587">
            <w:pPr>
              <w:pStyle w:val="BulletedList"/>
              <w:rPr>
                <w:sz w:val="20"/>
              </w:rPr>
            </w:pPr>
            <w:r w:rsidRPr="007130E0">
              <w:rPr>
                <w:sz w:val="20"/>
              </w:rPr>
              <w:t>RECRUITMET</w:t>
            </w:r>
          </w:p>
          <w:p w:rsidR="00915F43" w:rsidRPr="00915F43" w:rsidRDefault="00915F43" w:rsidP="00915F43">
            <w:pPr>
              <w:pStyle w:val="BulletedList"/>
            </w:pPr>
            <w:r>
              <w:t>SELECTIOM</w:t>
            </w:r>
          </w:p>
          <w:p w:rsidR="00940587" w:rsidRPr="007130E0" w:rsidRDefault="00940587" w:rsidP="00940587">
            <w:pPr>
              <w:pStyle w:val="BulletedList"/>
              <w:rPr>
                <w:sz w:val="20"/>
              </w:rPr>
            </w:pPr>
            <w:r w:rsidRPr="007130E0">
              <w:rPr>
                <w:sz w:val="20"/>
              </w:rPr>
              <w:t>PAYROLL</w:t>
            </w:r>
          </w:p>
          <w:p w:rsidR="00940587" w:rsidRPr="007130E0" w:rsidRDefault="00940587" w:rsidP="00B67166">
            <w:pPr>
              <w:pStyle w:val="BulletedList"/>
              <w:rPr>
                <w:sz w:val="20"/>
              </w:rPr>
            </w:pPr>
            <w:r w:rsidRPr="007130E0">
              <w:rPr>
                <w:sz w:val="20"/>
              </w:rPr>
              <w:t>RETENTION.</w:t>
            </w:r>
          </w:p>
          <w:p w:rsidR="00B67166" w:rsidRPr="007130E0" w:rsidRDefault="00B03C41" w:rsidP="00B67166">
            <w:pPr>
              <w:pStyle w:val="BulletedList"/>
              <w:rPr>
                <w:sz w:val="20"/>
              </w:rPr>
            </w:pPr>
            <w:r w:rsidRPr="007130E0">
              <w:rPr>
                <w:sz w:val="20"/>
              </w:rPr>
              <w:t>ADMIN WORK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940587" w:rsidRPr="007130E0" w:rsidRDefault="0008091B" w:rsidP="00940587">
            <w:pPr>
              <w:pStyle w:val="Body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PRIDE INFOLIN</w:t>
            </w:r>
            <w:r w:rsidR="00940587" w:rsidRPr="007130E0">
              <w:rPr>
                <w:sz w:val="20"/>
                <w:szCs w:val="20"/>
              </w:rPr>
              <w:t>K PVT.LTD</w:t>
            </w:r>
            <w:r w:rsidR="008476E3">
              <w:rPr>
                <w:sz w:val="20"/>
                <w:szCs w:val="20"/>
              </w:rPr>
              <w:t xml:space="preserve">   (COMPANY COLAPSED IN THREE MONTHS)</w:t>
            </w:r>
          </w:p>
          <w:p w:rsidR="00940587" w:rsidRPr="007130E0" w:rsidRDefault="00940587" w:rsidP="00940587">
            <w:pPr>
              <w:pStyle w:val="BodyText"/>
              <w:jc w:val="left"/>
              <w:rPr>
                <w:sz w:val="20"/>
                <w:szCs w:val="20"/>
              </w:rPr>
            </w:pPr>
          </w:p>
          <w:p w:rsidR="00940587" w:rsidRPr="007130E0" w:rsidRDefault="00940587" w:rsidP="00B67166">
            <w:pPr>
              <w:pStyle w:val="BodyText"/>
              <w:rPr>
                <w:sz w:val="20"/>
                <w:szCs w:val="20"/>
              </w:rPr>
            </w:pPr>
          </w:p>
          <w:p w:rsidR="00940587" w:rsidRPr="007130E0" w:rsidRDefault="00940587" w:rsidP="00940587">
            <w:pPr>
              <w:pStyle w:val="BodyText"/>
              <w:jc w:val="left"/>
              <w:rPr>
                <w:sz w:val="20"/>
                <w:szCs w:val="20"/>
              </w:rPr>
            </w:pPr>
          </w:p>
          <w:p w:rsidR="00B67166" w:rsidRPr="007130E0" w:rsidRDefault="00B67166" w:rsidP="00940587">
            <w:pPr>
              <w:pStyle w:val="BodyText"/>
              <w:jc w:val="left"/>
              <w:rPr>
                <w:sz w:val="20"/>
                <w:szCs w:val="20"/>
              </w:rPr>
            </w:pP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B67166" w:rsidRPr="007130E0" w:rsidRDefault="00B67166" w:rsidP="00B67166">
            <w:pPr>
              <w:pStyle w:val="BodyText3"/>
              <w:rPr>
                <w:sz w:val="20"/>
                <w:szCs w:val="20"/>
              </w:rPr>
            </w:pPr>
          </w:p>
        </w:tc>
      </w:tr>
      <w:tr w:rsidR="00940587" w:rsidRPr="007130E0">
        <w:trPr>
          <w:trHeight w:val="555"/>
        </w:trPr>
        <w:tc>
          <w:tcPr>
            <w:tcW w:w="2340" w:type="dxa"/>
            <w:gridSpan w:val="2"/>
            <w:tcBorders>
              <w:top w:val="single" w:sz="12" w:space="0" w:color="auto"/>
            </w:tcBorders>
          </w:tcPr>
          <w:p w:rsidR="00940587" w:rsidRPr="007130E0" w:rsidRDefault="00940587" w:rsidP="00B67166">
            <w:pPr>
              <w:pStyle w:val="BodyText1"/>
              <w:rPr>
                <w:sz w:val="20"/>
              </w:rPr>
            </w:pPr>
            <w:r w:rsidRPr="007130E0">
              <w:rPr>
                <w:sz w:val="20"/>
              </w:rPr>
              <w:t>JAN-2011 TO OCT-2011</w:t>
            </w:r>
          </w:p>
        </w:tc>
        <w:tc>
          <w:tcPr>
            <w:tcW w:w="4499" w:type="dxa"/>
            <w:tcBorders>
              <w:top w:val="single" w:sz="12" w:space="0" w:color="auto"/>
            </w:tcBorders>
          </w:tcPr>
          <w:p w:rsidR="00940587" w:rsidRPr="007130E0" w:rsidRDefault="00940587" w:rsidP="00940587">
            <w:pPr>
              <w:pStyle w:val="BodyText"/>
              <w:jc w:val="left"/>
              <w:rPr>
                <w:sz w:val="20"/>
                <w:szCs w:val="20"/>
              </w:rPr>
            </w:pPr>
            <w:r w:rsidRPr="007130E0">
              <w:rPr>
                <w:sz w:val="20"/>
                <w:szCs w:val="20"/>
              </w:rPr>
              <w:t>DENMIT INTRACTIVE SOLUTUION (BPO)</w:t>
            </w: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940587" w:rsidRPr="007130E0" w:rsidRDefault="00940587" w:rsidP="00B67166">
            <w:pPr>
              <w:pStyle w:val="BodyText3"/>
              <w:rPr>
                <w:sz w:val="20"/>
                <w:szCs w:val="20"/>
              </w:rPr>
            </w:pPr>
          </w:p>
        </w:tc>
      </w:tr>
      <w:tr w:rsidR="00B67166" w:rsidRPr="00B03C41">
        <w:trPr>
          <w:trHeight w:val="1050"/>
        </w:trPr>
        <w:tc>
          <w:tcPr>
            <w:tcW w:w="9090" w:type="dxa"/>
            <w:gridSpan w:val="4"/>
          </w:tcPr>
          <w:p w:rsidR="00B67166" w:rsidRPr="00B03C41" w:rsidRDefault="00286318" w:rsidP="00F561DD">
            <w:pPr>
              <w:pStyle w:val="Heading2"/>
              <w:rPr>
                <w:szCs w:val="20"/>
              </w:rPr>
            </w:pPr>
            <w:r w:rsidRPr="00B03C41">
              <w:rPr>
                <w:szCs w:val="20"/>
              </w:rPr>
              <w:t>HR</w:t>
            </w:r>
          </w:p>
          <w:p w:rsidR="00B67166" w:rsidRPr="00B03C41" w:rsidRDefault="00286318" w:rsidP="00A43F4E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RECRUITMENT</w:t>
            </w:r>
            <w:r w:rsidR="008476E3">
              <w:rPr>
                <w:sz w:val="20"/>
              </w:rPr>
              <w:t>,SELECTION</w:t>
            </w:r>
          </w:p>
          <w:p w:rsidR="00B67166" w:rsidRPr="00B03C41" w:rsidRDefault="00286318" w:rsidP="00D62111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PAYROLL</w:t>
            </w:r>
          </w:p>
          <w:p w:rsidR="00915F43" w:rsidRPr="009A2C23" w:rsidRDefault="00286318" w:rsidP="009A2C23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ADMIN WORK</w:t>
            </w:r>
            <w:r w:rsidR="009A2C23">
              <w:rPr>
                <w:sz w:val="20"/>
              </w:rPr>
              <w:t xml:space="preserve">  </w:t>
            </w:r>
          </w:p>
        </w:tc>
      </w:tr>
      <w:tr w:rsidR="0037263E" w:rsidRPr="00B03C41" w:rsidTr="009A2C23">
        <w:trPr>
          <w:trHeight w:hRule="exact" w:val="71"/>
        </w:trPr>
        <w:tc>
          <w:tcPr>
            <w:tcW w:w="9090" w:type="dxa"/>
            <w:gridSpan w:val="4"/>
            <w:tcBorders>
              <w:bottom w:val="single" w:sz="2" w:space="0" w:color="999999"/>
            </w:tcBorders>
          </w:tcPr>
          <w:p w:rsidR="0037263E" w:rsidRPr="00B03C41" w:rsidRDefault="0037263E" w:rsidP="00F561DD">
            <w:pPr>
              <w:pStyle w:val="Heading2"/>
              <w:rPr>
                <w:szCs w:val="20"/>
              </w:rPr>
            </w:pPr>
          </w:p>
        </w:tc>
      </w:tr>
      <w:tr w:rsidR="00B67166" w:rsidRPr="00B03C41">
        <w:trPr>
          <w:trHeight w:val="510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B03C41" w:rsidRDefault="00286318" w:rsidP="00286318">
            <w:pPr>
              <w:pStyle w:val="BodyText1"/>
              <w:tabs>
                <w:tab w:val="left" w:pos="2520"/>
              </w:tabs>
              <w:rPr>
                <w:sz w:val="20"/>
              </w:rPr>
            </w:pPr>
            <w:r w:rsidRPr="00B03C41">
              <w:rPr>
                <w:sz w:val="20"/>
              </w:rPr>
              <w:lastRenderedPageBreak/>
              <w:t>JULY-2010 TO DEC-2010</w:t>
            </w: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B03C41" w:rsidRDefault="00286318" w:rsidP="00B67166">
            <w:pPr>
              <w:pStyle w:val="BodyText"/>
              <w:rPr>
                <w:sz w:val="20"/>
                <w:szCs w:val="20"/>
              </w:rPr>
            </w:pPr>
            <w:r w:rsidRPr="00B03C41">
              <w:rPr>
                <w:sz w:val="20"/>
                <w:szCs w:val="20"/>
              </w:rPr>
              <w:t>TALENT FUSION</w:t>
            </w:r>
            <w:r w:rsidR="00992DE1" w:rsidRPr="00B03C41">
              <w:rPr>
                <w:sz w:val="20"/>
                <w:szCs w:val="20"/>
              </w:rPr>
              <w:t xml:space="preserve"> (PLACEMENT SERVICE)</w:t>
            </w: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B03C41" w:rsidRDefault="00B67166" w:rsidP="00286318">
            <w:pPr>
              <w:pStyle w:val="BodyText3"/>
              <w:jc w:val="left"/>
              <w:rPr>
                <w:sz w:val="20"/>
                <w:szCs w:val="20"/>
              </w:rPr>
            </w:pPr>
          </w:p>
        </w:tc>
      </w:tr>
      <w:tr w:rsidR="00B67166" w:rsidRPr="00B03C41">
        <w:trPr>
          <w:trHeight w:val="1095"/>
        </w:trPr>
        <w:tc>
          <w:tcPr>
            <w:tcW w:w="9090" w:type="dxa"/>
            <w:gridSpan w:val="4"/>
          </w:tcPr>
          <w:p w:rsidR="00B224C8" w:rsidRPr="00B03C41" w:rsidRDefault="00286318" w:rsidP="00B224C8">
            <w:pPr>
              <w:pStyle w:val="Heading2"/>
              <w:rPr>
                <w:szCs w:val="20"/>
              </w:rPr>
            </w:pPr>
            <w:r w:rsidRPr="00B03C41">
              <w:rPr>
                <w:szCs w:val="20"/>
              </w:rPr>
              <w:t>SR. RECRUITER</w:t>
            </w:r>
          </w:p>
          <w:p w:rsidR="00286318" w:rsidRPr="00B03C41" w:rsidRDefault="00286318" w:rsidP="00286318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RECRUITMENT</w:t>
            </w:r>
            <w:r w:rsidR="001C20BC" w:rsidRPr="00B03C41">
              <w:rPr>
                <w:sz w:val="20"/>
              </w:rPr>
              <w:t>.</w:t>
            </w:r>
          </w:p>
          <w:p w:rsidR="00B224C8" w:rsidRPr="00B03C41" w:rsidRDefault="00286318" w:rsidP="00B224C8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CLIENT SATISFACTION</w:t>
            </w:r>
            <w:r w:rsidR="001C20BC" w:rsidRPr="00B03C41">
              <w:rPr>
                <w:sz w:val="20"/>
              </w:rPr>
              <w:t>.</w:t>
            </w:r>
          </w:p>
          <w:p w:rsidR="00B67166" w:rsidRPr="00B03C41" w:rsidRDefault="00286318" w:rsidP="00B224C8">
            <w:pPr>
              <w:pStyle w:val="BulletedList"/>
              <w:rPr>
                <w:sz w:val="20"/>
              </w:rPr>
            </w:pPr>
            <w:r w:rsidRPr="00B03C41">
              <w:rPr>
                <w:sz w:val="20"/>
              </w:rPr>
              <w:t>UNDERSTAND THE NEEDS OF CLIENTS.</w:t>
            </w:r>
          </w:p>
        </w:tc>
      </w:tr>
      <w:tr w:rsidR="00B67166" w:rsidRPr="00B03C41">
        <w:trPr>
          <w:trHeight w:val="525"/>
        </w:trPr>
        <w:tc>
          <w:tcPr>
            <w:tcW w:w="2340" w:type="dxa"/>
            <w:gridSpan w:val="2"/>
            <w:tcBorders>
              <w:top w:val="single" w:sz="2" w:space="0" w:color="999999"/>
            </w:tcBorders>
          </w:tcPr>
          <w:p w:rsidR="00B67166" w:rsidRPr="00B03C41" w:rsidRDefault="00B67166" w:rsidP="00D62111">
            <w:pPr>
              <w:pStyle w:val="BodyText1"/>
              <w:tabs>
                <w:tab w:val="left" w:pos="2520"/>
              </w:tabs>
              <w:rPr>
                <w:sz w:val="20"/>
              </w:rPr>
            </w:pPr>
          </w:p>
        </w:tc>
        <w:tc>
          <w:tcPr>
            <w:tcW w:w="4499" w:type="dxa"/>
            <w:tcBorders>
              <w:top w:val="single" w:sz="2" w:space="0" w:color="999999"/>
            </w:tcBorders>
          </w:tcPr>
          <w:p w:rsidR="00B67166" w:rsidRPr="00B03C41" w:rsidRDefault="00B67166" w:rsidP="00B6716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2251" w:type="dxa"/>
            <w:tcBorders>
              <w:top w:val="single" w:sz="2" w:space="0" w:color="999999"/>
            </w:tcBorders>
          </w:tcPr>
          <w:p w:rsidR="00B67166" w:rsidRPr="00B03C41" w:rsidRDefault="00B67166" w:rsidP="00B67166">
            <w:pPr>
              <w:pStyle w:val="BodyText3"/>
              <w:rPr>
                <w:sz w:val="20"/>
                <w:szCs w:val="20"/>
              </w:rPr>
            </w:pPr>
          </w:p>
        </w:tc>
      </w:tr>
      <w:tr w:rsidR="00F561DD" w:rsidRPr="00B03C41">
        <w:tc>
          <w:tcPr>
            <w:tcW w:w="9090" w:type="dxa"/>
            <w:gridSpan w:val="4"/>
            <w:tcBorders>
              <w:bottom w:val="single" w:sz="4" w:space="0" w:color="auto"/>
            </w:tcBorders>
          </w:tcPr>
          <w:p w:rsidR="00F561DD" w:rsidRPr="00B03C41" w:rsidRDefault="00F561DD" w:rsidP="00F561DD">
            <w:pPr>
              <w:pStyle w:val="Heading1"/>
              <w:rPr>
                <w:sz w:val="20"/>
                <w:szCs w:val="20"/>
              </w:rPr>
            </w:pPr>
            <w:r w:rsidRPr="00B03C41">
              <w:rPr>
                <w:sz w:val="20"/>
                <w:szCs w:val="20"/>
              </w:rPr>
              <w:t>Education</w:t>
            </w:r>
          </w:p>
        </w:tc>
      </w:tr>
      <w:tr w:rsidR="00482756" w:rsidRPr="00B03C41">
        <w:trPr>
          <w:trHeight w:val="525"/>
        </w:trPr>
        <w:tc>
          <w:tcPr>
            <w:tcW w:w="2251" w:type="dxa"/>
            <w:tcBorders>
              <w:top w:val="single" w:sz="12" w:space="0" w:color="auto"/>
            </w:tcBorders>
          </w:tcPr>
          <w:p w:rsidR="00482756" w:rsidRPr="00B03C41" w:rsidRDefault="00482756" w:rsidP="001B2478">
            <w:pPr>
              <w:pStyle w:val="Heading2"/>
              <w:rPr>
                <w:b w:val="0"/>
                <w:color w:val="FF0000"/>
                <w:szCs w:val="20"/>
              </w:rPr>
            </w:pPr>
          </w:p>
        </w:tc>
        <w:tc>
          <w:tcPr>
            <w:tcW w:w="4588" w:type="dxa"/>
            <w:gridSpan w:val="2"/>
            <w:tcBorders>
              <w:top w:val="single" w:sz="12" w:space="0" w:color="auto"/>
            </w:tcBorders>
          </w:tcPr>
          <w:p w:rsidR="00482756" w:rsidRPr="00B03C41" w:rsidRDefault="00482756" w:rsidP="001B2478">
            <w:pPr>
              <w:rPr>
                <w:color w:val="FF0000"/>
              </w:rPr>
            </w:pPr>
          </w:p>
        </w:tc>
        <w:tc>
          <w:tcPr>
            <w:tcW w:w="2251" w:type="dxa"/>
            <w:tcBorders>
              <w:top w:val="single" w:sz="12" w:space="0" w:color="auto"/>
            </w:tcBorders>
          </w:tcPr>
          <w:p w:rsidR="00482756" w:rsidRPr="00B03C41" w:rsidRDefault="00482756" w:rsidP="001B2478">
            <w:pPr>
              <w:rPr>
                <w:color w:val="FF0000"/>
              </w:rPr>
            </w:pPr>
          </w:p>
        </w:tc>
      </w:tr>
      <w:tr w:rsidR="00482756" w:rsidRPr="00B03C41">
        <w:trPr>
          <w:trHeight w:val="555"/>
        </w:trPr>
        <w:tc>
          <w:tcPr>
            <w:tcW w:w="9090" w:type="dxa"/>
            <w:gridSpan w:val="4"/>
          </w:tcPr>
          <w:p w:rsidR="00482756" w:rsidRPr="00B03C41" w:rsidRDefault="00482756" w:rsidP="00482756">
            <w:pPr>
              <w:rPr>
                <w:color w:val="FF0000"/>
              </w:rPr>
            </w:pPr>
          </w:p>
          <w:tbl>
            <w:tblPr>
              <w:tblW w:w="96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2016"/>
              <w:gridCol w:w="1903"/>
              <w:gridCol w:w="1903"/>
              <w:gridCol w:w="1903"/>
              <w:gridCol w:w="1904"/>
            </w:tblGrid>
            <w:tr w:rsidR="00482756" w:rsidRPr="00B03C41" w:rsidTr="00982E46">
              <w:trPr>
                <w:trHeight w:val="283"/>
              </w:trPr>
              <w:tc>
                <w:tcPr>
                  <w:tcW w:w="2016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Sr.no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Name of exam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Board/ University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Year</w:t>
                  </w:r>
                </w:p>
              </w:tc>
              <w:tc>
                <w:tcPr>
                  <w:tcW w:w="1904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Percentage %</w:t>
                  </w:r>
                </w:p>
              </w:tc>
            </w:tr>
            <w:tr w:rsidR="00482756" w:rsidRPr="00B03C41" w:rsidTr="00982E46">
              <w:trPr>
                <w:trHeight w:val="283"/>
              </w:trPr>
              <w:tc>
                <w:tcPr>
                  <w:tcW w:w="2016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Bachelor of Commerce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Gujarat University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April 2008</w:t>
                  </w:r>
                </w:p>
              </w:tc>
              <w:tc>
                <w:tcPr>
                  <w:tcW w:w="1904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50</w:t>
                  </w:r>
                </w:p>
              </w:tc>
            </w:tr>
            <w:tr w:rsidR="00482756" w:rsidRPr="00B03C41" w:rsidTr="00982E46">
              <w:trPr>
                <w:trHeight w:val="271"/>
              </w:trPr>
              <w:tc>
                <w:tcPr>
                  <w:tcW w:w="2016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H.S.C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Gujarat  Board</w:t>
                  </w:r>
                </w:p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March/ April 2005</w:t>
                  </w:r>
                </w:p>
              </w:tc>
              <w:tc>
                <w:tcPr>
                  <w:tcW w:w="1904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65</w:t>
                  </w:r>
                </w:p>
              </w:tc>
            </w:tr>
            <w:tr w:rsidR="00482756" w:rsidRPr="00B03C41" w:rsidTr="00982E46">
              <w:trPr>
                <w:trHeight w:val="284"/>
              </w:trPr>
              <w:tc>
                <w:tcPr>
                  <w:tcW w:w="2016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3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S.S.C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Gujarat Board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482756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March 2003</w:t>
                  </w:r>
                </w:p>
              </w:tc>
              <w:tc>
                <w:tcPr>
                  <w:tcW w:w="1904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60</w:t>
                  </w:r>
                </w:p>
              </w:tc>
            </w:tr>
            <w:tr w:rsidR="00482756" w:rsidRPr="00B03C41" w:rsidTr="00982E46">
              <w:trPr>
                <w:trHeight w:val="283"/>
              </w:trPr>
              <w:tc>
                <w:tcPr>
                  <w:tcW w:w="2016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4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HRM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AMA</w:t>
                  </w:r>
                </w:p>
              </w:tc>
              <w:tc>
                <w:tcPr>
                  <w:tcW w:w="1903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  <w:u w:val="single"/>
                    </w:rPr>
                  </w:pPr>
                  <w:r w:rsidRPr="00B03C41">
                    <w:rPr>
                      <w:color w:val="000000" w:themeColor="text1"/>
                      <w:u w:val="single"/>
                    </w:rPr>
                    <w:t>JULY 2010</w:t>
                  </w:r>
                </w:p>
              </w:tc>
              <w:tc>
                <w:tcPr>
                  <w:tcW w:w="1904" w:type="dxa"/>
                </w:tcPr>
                <w:p w:rsidR="00482756" w:rsidRPr="00B03C41" w:rsidRDefault="00482756" w:rsidP="005C3872">
                  <w:pPr>
                    <w:rPr>
                      <w:color w:val="000000" w:themeColor="text1"/>
                    </w:rPr>
                  </w:pPr>
                  <w:r w:rsidRPr="00B03C41">
                    <w:rPr>
                      <w:color w:val="000000" w:themeColor="text1"/>
                    </w:rPr>
                    <w:t>A Degree</w:t>
                  </w:r>
                </w:p>
              </w:tc>
            </w:tr>
          </w:tbl>
          <w:p w:rsidR="00482756" w:rsidRPr="00B03C41" w:rsidRDefault="00482756" w:rsidP="00482756">
            <w:pPr>
              <w:rPr>
                <w:color w:val="FF0000"/>
                <w:u w:val="single"/>
              </w:rPr>
            </w:pPr>
          </w:p>
          <w:p w:rsidR="00482756" w:rsidRPr="00B03C41" w:rsidRDefault="00482756" w:rsidP="00482756">
            <w:pPr>
              <w:rPr>
                <w:color w:val="FF0000"/>
              </w:rPr>
            </w:pPr>
            <w:r w:rsidRPr="00B03C41">
              <w:rPr>
                <w:color w:val="FF0000"/>
                <w:u w:val="single"/>
              </w:rPr>
              <w:t>SKILL SETS:</w:t>
            </w:r>
          </w:p>
          <w:p w:rsidR="00482756" w:rsidRPr="00B03C41" w:rsidRDefault="00482756" w:rsidP="00482756">
            <w:pPr>
              <w:rPr>
                <w:color w:val="FF0000"/>
              </w:rPr>
            </w:pPr>
          </w:p>
          <w:p w:rsidR="00482756" w:rsidRPr="00B03C41" w:rsidRDefault="00482756" w:rsidP="00482756">
            <w:pPr>
              <w:rPr>
                <w:color w:val="FF0000"/>
              </w:rPr>
            </w:pPr>
            <w:r w:rsidRPr="00B03C41">
              <w:rPr>
                <w:color w:val="FF0000"/>
              </w:rPr>
              <w:t xml:space="preserve">Done a diploma course of Human Resource Management (H.R.M) from </w:t>
            </w:r>
            <w:r w:rsidR="004A3EBC" w:rsidRPr="00B03C41">
              <w:rPr>
                <w:color w:val="FF0000"/>
              </w:rPr>
              <w:t>Ahmadabad</w:t>
            </w:r>
            <w:r w:rsidRPr="00B03C41">
              <w:rPr>
                <w:color w:val="FF0000"/>
              </w:rPr>
              <w:t xml:space="preserve"> Management Association (AMA)</w:t>
            </w:r>
          </w:p>
          <w:p w:rsidR="00482756" w:rsidRPr="00B03C41" w:rsidRDefault="00482756" w:rsidP="00EC7CEB"/>
        </w:tc>
      </w:tr>
    </w:tbl>
    <w:p w:rsidR="00482756" w:rsidRPr="00B03C41" w:rsidRDefault="00482756" w:rsidP="00482756">
      <w:pPr>
        <w:rPr>
          <w:u w:val="single"/>
        </w:rPr>
      </w:pPr>
    </w:p>
    <w:p w:rsidR="00482756" w:rsidRPr="00B03C41" w:rsidRDefault="00482756" w:rsidP="00482756">
      <w:pPr>
        <w:rPr>
          <w:u w:val="single"/>
        </w:rPr>
      </w:pPr>
      <w:r w:rsidRPr="00B03C41">
        <w:rPr>
          <w:u w:val="single"/>
        </w:rPr>
        <w:t>COMPUTER KNOWLEDGE:</w:t>
      </w:r>
    </w:p>
    <w:p w:rsidR="00482756" w:rsidRPr="00B03C41" w:rsidRDefault="00482756" w:rsidP="00482756"/>
    <w:p w:rsidR="00482756" w:rsidRDefault="00482756" w:rsidP="00482756">
      <w:pPr>
        <w:numPr>
          <w:ilvl w:val="0"/>
          <w:numId w:val="5"/>
        </w:numPr>
      </w:pPr>
      <w:r w:rsidRPr="00B03C41">
        <w:t>Basic Knowledge of M.S.OFFICE.</w:t>
      </w:r>
    </w:p>
    <w:p w:rsidR="009A2C23" w:rsidRDefault="009A2C23" w:rsidP="00482756">
      <w:pPr>
        <w:numPr>
          <w:ilvl w:val="0"/>
          <w:numId w:val="5"/>
        </w:numPr>
      </w:pPr>
      <w:r>
        <w:t xml:space="preserve">Internet </w:t>
      </w:r>
    </w:p>
    <w:p w:rsidR="009A2C23" w:rsidRDefault="009A2C23" w:rsidP="00482756">
      <w:pPr>
        <w:numPr>
          <w:ilvl w:val="0"/>
          <w:numId w:val="5"/>
        </w:numPr>
      </w:pPr>
      <w:r>
        <w:t xml:space="preserve">Web browsing </w:t>
      </w:r>
    </w:p>
    <w:p w:rsidR="00482756" w:rsidRDefault="00482756" w:rsidP="009A2C23"/>
    <w:p w:rsidR="009A2C23" w:rsidRDefault="009A2C23" w:rsidP="009A2C23">
      <w:pPr>
        <w:rPr>
          <w:u w:val="single"/>
        </w:rPr>
      </w:pPr>
    </w:p>
    <w:p w:rsidR="009A2C23" w:rsidRPr="00B03C41" w:rsidRDefault="009A2C23" w:rsidP="009A2C23">
      <w:r w:rsidRPr="00B03C41">
        <w:rPr>
          <w:u w:val="single"/>
        </w:rPr>
        <w:t>PERSONAL DETAILS</w:t>
      </w:r>
      <w:r w:rsidRPr="00B03C41">
        <w:t>:</w:t>
      </w:r>
    </w:p>
    <w:p w:rsidR="009A2C23" w:rsidRPr="00B03C41" w:rsidRDefault="009A2C23" w:rsidP="009A2C23"/>
    <w:p w:rsidR="009A2C23" w:rsidRPr="00B03C41" w:rsidRDefault="009A2C23" w:rsidP="009A2C23"/>
    <w:p w:rsidR="009A2C23" w:rsidRPr="00B03C41" w:rsidRDefault="009A2C23" w:rsidP="009A2C23">
      <w:pPr>
        <w:pStyle w:val="Heading1"/>
        <w:rPr>
          <w:b w:val="0"/>
          <w:sz w:val="20"/>
          <w:szCs w:val="20"/>
        </w:rPr>
      </w:pPr>
      <w:r w:rsidRPr="00B03C41">
        <w:rPr>
          <w:b w:val="0"/>
          <w:sz w:val="20"/>
          <w:szCs w:val="20"/>
        </w:rPr>
        <w:t>Name              : Namrata Kothari</w:t>
      </w:r>
    </w:p>
    <w:p w:rsidR="009A2C23" w:rsidRPr="00B03C41" w:rsidRDefault="009A2C23" w:rsidP="009A2C23"/>
    <w:p w:rsidR="009A2C23" w:rsidRPr="00B03C41" w:rsidRDefault="009A2C23" w:rsidP="009A2C23">
      <w:pPr>
        <w:spacing w:line="480" w:lineRule="auto"/>
      </w:pPr>
      <w:r w:rsidRPr="00B03C41">
        <w:t xml:space="preserve">Date of Birth         :    26 July </w:t>
      </w:r>
      <w:r>
        <w:t>“</w:t>
      </w:r>
      <w:r w:rsidRPr="00B03C41">
        <w:t>1988</w:t>
      </w:r>
      <w:r>
        <w:t>”</w:t>
      </w:r>
    </w:p>
    <w:p w:rsidR="009A2C23" w:rsidRPr="00B03C41" w:rsidRDefault="009A2C23" w:rsidP="009A2C23">
      <w:pPr>
        <w:spacing w:line="480" w:lineRule="auto"/>
      </w:pPr>
      <w:r w:rsidRPr="00B03C41">
        <w:t xml:space="preserve">Father’s Name      </w:t>
      </w:r>
      <w:r>
        <w:t xml:space="preserve"> </w:t>
      </w:r>
      <w:r w:rsidRPr="00B03C41">
        <w:t>:    Bharat Kothari</w:t>
      </w:r>
    </w:p>
    <w:p w:rsidR="009A2C23" w:rsidRPr="00B03C41" w:rsidRDefault="009A2C23" w:rsidP="009A2C23">
      <w:pPr>
        <w:spacing w:line="480" w:lineRule="auto"/>
      </w:pPr>
      <w:r w:rsidRPr="00B03C41">
        <w:t>Languages known</w:t>
      </w:r>
      <w:r>
        <w:t>:</w:t>
      </w:r>
      <w:r w:rsidRPr="00B03C41">
        <w:t xml:space="preserve">    English, Hindi, </w:t>
      </w:r>
      <w:r>
        <w:t>Gujarati, Bengali.</w:t>
      </w:r>
    </w:p>
    <w:p w:rsidR="009A2C23" w:rsidRPr="00B03C41" w:rsidRDefault="009A2C23" w:rsidP="009A2C23">
      <w:pPr>
        <w:spacing w:line="480" w:lineRule="auto"/>
      </w:pPr>
      <w:r w:rsidRPr="00B03C41">
        <w:t>Strengths               : Understanding Nature, Patience and learning attitude</w:t>
      </w:r>
    </w:p>
    <w:p w:rsidR="009A2C23" w:rsidRPr="00B03C41" w:rsidRDefault="009A2C23" w:rsidP="009A2C23">
      <w:pPr>
        <w:spacing w:line="480" w:lineRule="auto"/>
      </w:pPr>
      <w:r w:rsidRPr="00B03C41">
        <w:t xml:space="preserve">Hobbies                </w:t>
      </w:r>
      <w:r>
        <w:t>: Interact with people, reading books.</w:t>
      </w:r>
    </w:p>
    <w:p w:rsidR="009A2C23" w:rsidRPr="00B03C41" w:rsidRDefault="009A2C23" w:rsidP="009A2C23">
      <w:pPr>
        <w:spacing w:line="480" w:lineRule="auto"/>
      </w:pPr>
    </w:p>
    <w:p w:rsidR="009A2C23" w:rsidRPr="00B03C41" w:rsidRDefault="009A2C23" w:rsidP="009A2C23">
      <w:pPr>
        <w:spacing w:line="480" w:lineRule="auto"/>
        <w:rPr>
          <w:u w:val="single"/>
        </w:rPr>
      </w:pPr>
      <w:r w:rsidRPr="00B03C41">
        <w:rPr>
          <w:u w:val="single"/>
        </w:rPr>
        <w:t>DECLARATION:</w:t>
      </w:r>
    </w:p>
    <w:p w:rsidR="009A2C23" w:rsidRPr="00B03C41" w:rsidRDefault="009A2C23" w:rsidP="009A2C23">
      <w:pPr>
        <w:spacing w:line="480" w:lineRule="auto"/>
      </w:pPr>
      <w:r w:rsidRPr="00B03C41">
        <w:t>I hereby declare that the above information is to the best of my knowledge.</w:t>
      </w:r>
    </w:p>
    <w:p w:rsidR="009A2C23" w:rsidRDefault="009A2C23" w:rsidP="009A2C23"/>
    <w:p w:rsidR="009A2C23" w:rsidRDefault="009A2C23" w:rsidP="009A2C23">
      <w:pPr>
        <w:ind w:left="720"/>
      </w:pPr>
    </w:p>
    <w:p w:rsidR="004B0AFD" w:rsidRDefault="004B0AFD" w:rsidP="004B0AFD"/>
    <w:p w:rsidR="004B0AFD" w:rsidRDefault="004B0AFD" w:rsidP="004B0AFD"/>
    <w:p w:rsidR="004B0AFD" w:rsidRDefault="004B0AFD" w:rsidP="004B0AFD"/>
    <w:p w:rsidR="004B0AFD" w:rsidRDefault="004B0AFD" w:rsidP="004B0AFD"/>
    <w:p w:rsidR="004B0AFD" w:rsidRPr="00B03C41" w:rsidRDefault="004B0AFD" w:rsidP="004B0AFD"/>
    <w:p w:rsidR="00482756" w:rsidRPr="00B03C41" w:rsidRDefault="00482756" w:rsidP="00482756">
      <w:pPr>
        <w:rPr>
          <w:u w:val="single"/>
        </w:rPr>
      </w:pPr>
    </w:p>
    <w:p w:rsidR="00482756" w:rsidRPr="00B03C41" w:rsidRDefault="00482756" w:rsidP="00482756">
      <w:pPr>
        <w:rPr>
          <w:u w:val="single"/>
        </w:rPr>
      </w:pPr>
    </w:p>
    <w:p w:rsidR="00482756" w:rsidRPr="00B03C41" w:rsidRDefault="00482756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9A2C23" w:rsidRDefault="009A2C23" w:rsidP="00482756">
      <w:pPr>
        <w:rPr>
          <w:u w:val="single"/>
        </w:rPr>
      </w:pPr>
    </w:p>
    <w:p w:rsidR="00763259" w:rsidRPr="00B03C41" w:rsidRDefault="00763259" w:rsidP="00AB451F"/>
    <w:sectPr w:rsidR="00763259" w:rsidRPr="00B03C41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0F86" w:rsidRDefault="00F60F86">
      <w:r>
        <w:separator/>
      </w:r>
    </w:p>
  </w:endnote>
  <w:endnote w:type="continuationSeparator" w:id="1">
    <w:p w:rsidR="00F60F86" w:rsidRDefault="00F60F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0F86" w:rsidRDefault="00F60F86">
      <w:r>
        <w:separator/>
      </w:r>
    </w:p>
  </w:footnote>
  <w:footnote w:type="continuationSeparator" w:id="1">
    <w:p w:rsidR="00F60F86" w:rsidRDefault="00F60F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371B" w:rsidRPr="00FB371B" w:rsidRDefault="00FB371B" w:rsidP="00482756">
    <w:pPr>
      <w:pStyle w:val="StyleContactInfo"/>
      <w:jc w:val="lef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E1C68"/>
    <w:multiLevelType w:val="hybridMultilevel"/>
    <w:tmpl w:val="F7760C0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2C9768AA"/>
    <w:multiLevelType w:val="hybridMultilevel"/>
    <w:tmpl w:val="20721F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981A4A"/>
    <w:multiLevelType w:val="hybridMultilevel"/>
    <w:tmpl w:val="860E5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B31C5C"/>
    <w:multiLevelType w:val="hybridMultilevel"/>
    <w:tmpl w:val="6DEA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647551"/>
    <w:multiLevelType w:val="hybridMultilevel"/>
    <w:tmpl w:val="E95060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5E0A27"/>
    <w:multiLevelType w:val="hybridMultilevel"/>
    <w:tmpl w:val="3CDC1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>
    <w:nsid w:val="76C06AD9"/>
    <w:multiLevelType w:val="hybridMultilevel"/>
    <w:tmpl w:val="62200114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7"/>
  <w:attachedTemplate r:id="rId1"/>
  <w:stylePaneFormatFilter w:val="3001"/>
  <w:defaultTabStop w:val="720"/>
  <w:noPunctuationKerning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91197"/>
    <w:rsid w:val="000206E7"/>
    <w:rsid w:val="00052ADC"/>
    <w:rsid w:val="0008091B"/>
    <w:rsid w:val="000825D1"/>
    <w:rsid w:val="001014A0"/>
    <w:rsid w:val="00161130"/>
    <w:rsid w:val="00166B2F"/>
    <w:rsid w:val="00172F06"/>
    <w:rsid w:val="001C20BC"/>
    <w:rsid w:val="001D6928"/>
    <w:rsid w:val="001E6339"/>
    <w:rsid w:val="00265C0D"/>
    <w:rsid w:val="002802E5"/>
    <w:rsid w:val="00286318"/>
    <w:rsid w:val="002B7359"/>
    <w:rsid w:val="002E0E0A"/>
    <w:rsid w:val="00330CE6"/>
    <w:rsid w:val="00337646"/>
    <w:rsid w:val="00352EB8"/>
    <w:rsid w:val="00365AEA"/>
    <w:rsid w:val="00365F66"/>
    <w:rsid w:val="0037263E"/>
    <w:rsid w:val="003B0578"/>
    <w:rsid w:val="00430460"/>
    <w:rsid w:val="004467E5"/>
    <w:rsid w:val="00482756"/>
    <w:rsid w:val="004A3EBC"/>
    <w:rsid w:val="004B0AFD"/>
    <w:rsid w:val="004E2BCE"/>
    <w:rsid w:val="00535631"/>
    <w:rsid w:val="00536728"/>
    <w:rsid w:val="006A52DF"/>
    <w:rsid w:val="007130E0"/>
    <w:rsid w:val="00727993"/>
    <w:rsid w:val="00763259"/>
    <w:rsid w:val="007872D5"/>
    <w:rsid w:val="00806E88"/>
    <w:rsid w:val="008476E3"/>
    <w:rsid w:val="0086135C"/>
    <w:rsid w:val="00891197"/>
    <w:rsid w:val="008D41B5"/>
    <w:rsid w:val="00915F43"/>
    <w:rsid w:val="00940587"/>
    <w:rsid w:val="00971E9D"/>
    <w:rsid w:val="00982E46"/>
    <w:rsid w:val="009839F7"/>
    <w:rsid w:val="00992DE1"/>
    <w:rsid w:val="009A2C23"/>
    <w:rsid w:val="00A43F4E"/>
    <w:rsid w:val="00A75852"/>
    <w:rsid w:val="00AA47AE"/>
    <w:rsid w:val="00AB451F"/>
    <w:rsid w:val="00AD63E4"/>
    <w:rsid w:val="00AF27FC"/>
    <w:rsid w:val="00B03C41"/>
    <w:rsid w:val="00B224C8"/>
    <w:rsid w:val="00B25B1C"/>
    <w:rsid w:val="00B5218C"/>
    <w:rsid w:val="00B64B21"/>
    <w:rsid w:val="00B67166"/>
    <w:rsid w:val="00B7245D"/>
    <w:rsid w:val="00B83D28"/>
    <w:rsid w:val="00BB2FAB"/>
    <w:rsid w:val="00BD225B"/>
    <w:rsid w:val="00C14C7C"/>
    <w:rsid w:val="00C5369F"/>
    <w:rsid w:val="00C61821"/>
    <w:rsid w:val="00C8736B"/>
    <w:rsid w:val="00D43291"/>
    <w:rsid w:val="00D467AD"/>
    <w:rsid w:val="00D62111"/>
    <w:rsid w:val="00D62ACE"/>
    <w:rsid w:val="00D73271"/>
    <w:rsid w:val="00D767F5"/>
    <w:rsid w:val="00E51438"/>
    <w:rsid w:val="00EB5024"/>
    <w:rsid w:val="00F232B6"/>
    <w:rsid w:val="00F561DD"/>
    <w:rsid w:val="00F57452"/>
    <w:rsid w:val="00F60F86"/>
    <w:rsid w:val="00F8747E"/>
    <w:rsid w:val="00F95D8A"/>
    <w:rsid w:val="00FB371B"/>
    <w:rsid w:val="00FB64EC"/>
    <w:rsid w:val="00FD73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enu v:ext="edit" strokecolor="none [3069]"/>
    </o:shapedefaults>
    <o:shapelayout v:ext="edit">
      <o:idmap v:ext="edit" data="1"/>
      <o:rules v:ext="edit">
        <o:r id="V:Rule3" type="connector" idref="#_x0000_s1028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5F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ystem%20Admin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A0077A-A136-4B55-B615-A03946AB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46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Name              : Namrata Kothari</vt:lpstr>
    </vt:vector>
  </TitlesOfParts>
  <Company>Microsoft Corporation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 Jetson</dc:creator>
  <cp:lastModifiedBy>HR</cp:lastModifiedBy>
  <cp:revision>7</cp:revision>
  <cp:lastPrinted>2002-06-26T05:47:00Z</cp:lastPrinted>
  <dcterms:created xsi:type="dcterms:W3CDTF">2013-09-24T14:13:00Z</dcterms:created>
  <dcterms:modified xsi:type="dcterms:W3CDTF">2014-01-28T14:16:00Z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